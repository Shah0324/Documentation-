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2945" w:rsidRPr="001D2299" w:rsidRDefault="006C2945" w:rsidP="006C2945">
      <w:pPr>
        <w:rPr>
          <w:rFonts w:cs="Calibri"/>
        </w:rPr>
      </w:pPr>
      <w:bookmarkStart w:id="0" w:name="1"/>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p w:rsidR="006C2945" w:rsidRPr="001D2299" w:rsidRDefault="006C2945" w:rsidP="006C2945">
      <w:pPr>
        <w:rPr>
          <w:rFonts w:cs="Calibri"/>
        </w:rPr>
      </w:pPr>
    </w:p>
    <w:bookmarkEnd w:id="0"/>
    <w:p w:rsidR="000F4664" w:rsidRPr="0011320D" w:rsidRDefault="00C5573B" w:rsidP="000F4664">
      <w:pPr>
        <w:jc w:val="center"/>
        <w:rPr>
          <w:rFonts w:cs="Arial"/>
          <w:b/>
          <w:bCs/>
          <w:kern w:val="28"/>
          <w:sz w:val="32"/>
          <w:szCs w:val="22"/>
        </w:rPr>
      </w:pPr>
      <w:r>
        <w:rPr>
          <w:rFonts w:cs="Arial"/>
          <w:b/>
          <w:bCs/>
          <w:kern w:val="28"/>
          <w:sz w:val="32"/>
          <w:szCs w:val="22"/>
        </w:rPr>
        <w:t>RS14100 WiSeMCU</w:t>
      </w:r>
      <w:r w:rsidRPr="00C5573B">
        <w:rPr>
          <w:rFonts w:cs="Arial"/>
          <w:b/>
          <w:bCs/>
          <w:kern w:val="28"/>
          <w:sz w:val="32"/>
          <w:szCs w:val="22"/>
          <w:vertAlign w:val="superscript"/>
        </w:rPr>
        <w:t>TM</w:t>
      </w:r>
      <w:r w:rsidR="000F4664" w:rsidRPr="0011320D">
        <w:rPr>
          <w:rFonts w:cs="Arial"/>
          <w:b/>
          <w:bCs/>
          <w:kern w:val="28"/>
          <w:sz w:val="32"/>
          <w:szCs w:val="22"/>
        </w:rPr>
        <w:t xml:space="preserve"> Family</w:t>
      </w:r>
    </w:p>
    <w:p w:rsidR="000F4664" w:rsidRPr="0011320D" w:rsidRDefault="000F4664" w:rsidP="000F4664">
      <w:pPr>
        <w:jc w:val="center"/>
        <w:rPr>
          <w:rFonts w:cs="Arial"/>
          <w:b/>
          <w:bCs/>
          <w:kern w:val="28"/>
          <w:sz w:val="28"/>
          <w:szCs w:val="22"/>
        </w:rPr>
      </w:pPr>
    </w:p>
    <w:p w:rsidR="000F4664" w:rsidRPr="0011320D" w:rsidRDefault="00924788" w:rsidP="000F4664">
      <w:pPr>
        <w:jc w:val="center"/>
        <w:rPr>
          <w:rFonts w:cs="Arial"/>
          <w:b/>
          <w:bCs/>
          <w:kern w:val="28"/>
          <w:sz w:val="32"/>
          <w:szCs w:val="22"/>
        </w:rPr>
      </w:pPr>
      <w:r>
        <w:rPr>
          <w:rFonts w:cs="Arial"/>
          <w:b/>
          <w:bCs/>
          <w:kern w:val="28"/>
          <w:sz w:val="32"/>
          <w:szCs w:val="22"/>
        </w:rPr>
        <w:t>User Manual</w:t>
      </w:r>
    </w:p>
    <w:p w:rsidR="000F4664" w:rsidRPr="0011320D" w:rsidRDefault="000F4664" w:rsidP="000F4664">
      <w:pPr>
        <w:jc w:val="center"/>
        <w:rPr>
          <w:rFonts w:cs="Arial"/>
          <w:b/>
          <w:bCs/>
          <w:kern w:val="28"/>
          <w:sz w:val="28"/>
          <w:szCs w:val="22"/>
        </w:rPr>
      </w:pPr>
    </w:p>
    <w:p w:rsidR="000F4664" w:rsidRPr="008C525D" w:rsidRDefault="002C0145" w:rsidP="008C525D">
      <w:pPr>
        <w:jc w:val="center"/>
        <w:rPr>
          <w:rFonts w:cs="Arial"/>
          <w:b/>
          <w:bCs/>
          <w:kern w:val="28"/>
          <w:sz w:val="28"/>
          <w:szCs w:val="22"/>
        </w:rPr>
      </w:pPr>
      <w:r>
        <w:rPr>
          <w:rFonts w:cs="Arial"/>
          <w:b/>
          <w:bCs/>
          <w:kern w:val="28"/>
          <w:sz w:val="28"/>
          <w:szCs w:val="22"/>
        </w:rPr>
        <w:t>Version 1.4</w:t>
      </w:r>
    </w:p>
    <w:p w:rsidR="000616F0" w:rsidRDefault="000616F0" w:rsidP="007A3B55">
      <w:pPr>
        <w:jc w:val="both"/>
        <w:rPr>
          <w:sz w:val="24"/>
          <w:szCs w:val="22"/>
        </w:rPr>
      </w:pPr>
    </w:p>
    <w:p w:rsidR="000616F0" w:rsidRPr="000616F0" w:rsidRDefault="000616F0" w:rsidP="000616F0">
      <w:pPr>
        <w:rPr>
          <w:sz w:val="24"/>
          <w:szCs w:val="22"/>
        </w:rPr>
      </w:pPr>
    </w:p>
    <w:p w:rsidR="000616F0" w:rsidRPr="000616F0" w:rsidRDefault="000616F0" w:rsidP="000616F0">
      <w:pPr>
        <w:rPr>
          <w:sz w:val="24"/>
          <w:szCs w:val="22"/>
        </w:rPr>
      </w:pPr>
    </w:p>
    <w:p w:rsidR="000616F0" w:rsidRPr="000616F0" w:rsidRDefault="000616F0" w:rsidP="000616F0">
      <w:pPr>
        <w:rPr>
          <w:sz w:val="24"/>
          <w:szCs w:val="22"/>
        </w:rPr>
      </w:pPr>
    </w:p>
    <w:p w:rsidR="000616F0" w:rsidRPr="000616F0" w:rsidRDefault="000616F0" w:rsidP="000616F0">
      <w:pPr>
        <w:rPr>
          <w:sz w:val="24"/>
          <w:szCs w:val="22"/>
        </w:rPr>
      </w:pPr>
    </w:p>
    <w:p w:rsidR="000616F0" w:rsidRDefault="000616F0" w:rsidP="000616F0">
      <w:pPr>
        <w:tabs>
          <w:tab w:val="left" w:pos="6120"/>
        </w:tabs>
        <w:jc w:val="both"/>
        <w:rPr>
          <w:sz w:val="24"/>
          <w:szCs w:val="22"/>
        </w:rPr>
      </w:pPr>
      <w:r>
        <w:rPr>
          <w:sz w:val="24"/>
          <w:szCs w:val="22"/>
        </w:rPr>
        <w:tab/>
      </w:r>
    </w:p>
    <w:p w:rsidR="00C30B40" w:rsidRDefault="000F4664" w:rsidP="007A3B55">
      <w:pPr>
        <w:jc w:val="both"/>
      </w:pPr>
      <w:r>
        <w:br/>
        <w:t>About this Document: This document is an Preliminary version of RS14100 user manual provided to select customers under a Non-Disclosure Agreement (NDA).</w:t>
      </w:r>
    </w:p>
    <w:p w:rsidR="00C30B40" w:rsidRPr="00C30B40" w:rsidRDefault="00C30B40" w:rsidP="00C30B40">
      <w:pPr>
        <w:pStyle w:val="DocumentationParagraph"/>
      </w:pPr>
    </w:p>
    <w:p w:rsidR="00C30B40" w:rsidRDefault="00C30B40" w:rsidP="007A3B55">
      <w:pPr>
        <w:jc w:val="both"/>
      </w:pPr>
      <w:r w:rsidRPr="007A3B55">
        <w:rPr>
          <w:b/>
        </w:rPr>
        <w:t xml:space="preserve">Disclaimer: </w:t>
      </w:r>
      <w:r w:rsidRPr="00C30B40">
        <w:t xml:space="preserve">Redpine Signals, Inc. reserves the right to make enhancements and corrections to this datasheet without prior notice. Buyers should obtain the latest relevant information before placing orders and should verify that the information is current. </w:t>
      </w:r>
    </w:p>
    <w:p w:rsidR="00C30B40" w:rsidRDefault="008C525D" w:rsidP="007A3B55">
      <w:pPr>
        <w:jc w:val="both"/>
      </w:pPr>
      <w:r>
        <w:t>Copyright ©</w:t>
      </w:r>
      <w:r w:rsidR="00C30B40" w:rsidRPr="00C30B40">
        <w:t xml:space="preserve"> Redpine Signals, Inc. All rights reserved.</w:t>
      </w:r>
    </w:p>
    <w:p w:rsidR="00CA4084" w:rsidRDefault="001D2299" w:rsidP="00661E79">
      <w:pPr>
        <w:pStyle w:val="Heading1"/>
      </w:pPr>
      <w:bookmarkStart w:id="3" w:name="_Toc498957437"/>
      <w:bookmarkStart w:id="4" w:name="_Toc504647438"/>
      <w:bookmarkStart w:id="5" w:name="_Toc506819270"/>
      <w:r>
        <w:t>R</w:t>
      </w:r>
      <w:r w:rsidR="006C2945" w:rsidRPr="001D2299">
        <w:t>S</w:t>
      </w:r>
      <w:r w:rsidR="00A11A6F">
        <w:t>14100</w:t>
      </w:r>
      <w:r w:rsidR="006C2945" w:rsidRPr="001D2299">
        <w:t xml:space="preserve"> </w:t>
      </w:r>
      <w:r w:rsidR="00DE03CE">
        <w:t>WiSeMCU</w:t>
      </w:r>
      <w:r w:rsidR="006C2945" w:rsidRPr="001D2299">
        <w:t xml:space="preserve"> System Overview</w:t>
      </w:r>
      <w:bookmarkEnd w:id="2"/>
      <w:bookmarkEnd w:id="3"/>
      <w:bookmarkEnd w:id="4"/>
      <w:bookmarkEnd w:id="5"/>
    </w:p>
    <w:p w:rsidR="00740B55" w:rsidRPr="00740B55" w:rsidRDefault="00740B55" w:rsidP="00430132">
      <w:pPr>
        <w:pStyle w:val="DocumentationParagraph"/>
      </w:pPr>
      <w:r w:rsidRPr="00740B55">
        <w:t>Redpine Signals' RS14100 WiSeMCU™ family of chips and modules device is the industry's first Wireless Secure MCU family with a comprehensive multi-protocol wireless sub-system. It has an integrated ultra-low-power microcontroller, a built-in wireless subsystem, advanced security, high performance mixed-signal peripherals and integrated power-management.</w:t>
      </w:r>
    </w:p>
    <w:p w:rsidR="00740B55" w:rsidRPr="00740B55" w:rsidRDefault="00740B55" w:rsidP="00740B55">
      <w:pPr>
        <w:pStyle w:val="DocumentationParagraph"/>
      </w:pPr>
    </w:p>
    <w:p w:rsidR="005E1D82" w:rsidRDefault="0024108F" w:rsidP="005E1D82">
      <w:pPr>
        <w:pStyle w:val="DocumentationParagraph"/>
        <w:ind w:left="568"/>
        <w:jc w:val="center"/>
      </w:pPr>
      <w:r w:rsidRPr="00443481">
        <w:rPr>
          <w:noProof/>
        </w:rPr>
        <w:drawing>
          <wp:inline distT="0" distB="0" distL="0" distR="0" wp14:anchorId="71FBB5E7" wp14:editId="607E4B43">
            <wp:extent cx="4530090" cy="2199005"/>
            <wp:effectExtent l="0" t="0" r="0" b="0"/>
            <wp:docPr id="1" name="Picture 5" descr="C:\Users\apurva\Downloads\image2017-8-26 14-20-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apurva\Downloads\image2017-8-26 14-20-30.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0090" cy="2199005"/>
                    </a:xfrm>
                    <a:prstGeom prst="rect">
                      <a:avLst/>
                    </a:prstGeom>
                    <a:noFill/>
                    <a:ln>
                      <a:noFill/>
                    </a:ln>
                  </pic:spPr>
                </pic:pic>
              </a:graphicData>
            </a:graphic>
          </wp:inline>
        </w:drawing>
      </w:r>
    </w:p>
    <w:p w:rsidR="00E00908" w:rsidRPr="00430132" w:rsidRDefault="00E00908" w:rsidP="00430132">
      <w:pPr>
        <w:pStyle w:val="DocumentationParagraph"/>
        <w:rPr>
          <w:b/>
        </w:rPr>
      </w:pPr>
      <w:r w:rsidRPr="00430132">
        <w:rPr>
          <w:b/>
        </w:rPr>
        <w:t>Solution Highlights</w:t>
      </w:r>
    </w:p>
    <w:p w:rsidR="007A3B55" w:rsidRPr="007A3B55" w:rsidRDefault="007A3B55" w:rsidP="00430132">
      <w:pPr>
        <w:pStyle w:val="docbullet1"/>
      </w:pPr>
      <w:r w:rsidRPr="007A3B55">
        <w:t>Efficient on-chip application processor based on ARM® Cortex®-M4F with up to 180 MHz performance, up to 4 MB dedicated flash</w:t>
      </w:r>
    </w:p>
    <w:p w:rsidR="007A3B55" w:rsidRPr="007A3B55" w:rsidRDefault="007A3B55" w:rsidP="00430132">
      <w:pPr>
        <w:pStyle w:val="docbullet1"/>
      </w:pPr>
      <w:r w:rsidRPr="007A3B55">
        <w:t>Co-existence of multiple wireless protocols including 802.11a/b/g/n (2.4 GHz and 5 GHz), dual-mode Bluetooth 5 and 802.15.4 (capable of running Thread or ZigBee)</w:t>
      </w:r>
    </w:p>
    <w:p w:rsidR="007A3B55" w:rsidRPr="007A3B55" w:rsidRDefault="007A3B55" w:rsidP="00430132">
      <w:pPr>
        <w:pStyle w:val="docbullet1"/>
      </w:pPr>
      <w:r w:rsidRPr="007A3B55">
        <w:t>Ultra-low power consumption with multiple power modes to reduce the system energy consumption</w:t>
      </w:r>
    </w:p>
    <w:p w:rsidR="007A3B55" w:rsidRPr="007A3B55" w:rsidRDefault="007A3B55" w:rsidP="00430132">
      <w:pPr>
        <w:pStyle w:val="docbullet1"/>
      </w:pPr>
      <w:r w:rsidRPr="007A3B55">
        <w:t>Multiple levels of security including PUF (Physically Unclonable Function), Crypto HW accelerators, Se</w:t>
      </w:r>
      <w:r w:rsidR="009F5E97">
        <w:t xml:space="preserve">cure Bootloader and Secure Zone </w:t>
      </w:r>
      <w:r w:rsidRPr="007A3B55">
        <w:t>to create a highly secure system</w:t>
      </w:r>
    </w:p>
    <w:p w:rsidR="007A3B55" w:rsidRPr="007A3B55" w:rsidRDefault="007A3B55" w:rsidP="00430132">
      <w:pPr>
        <w:pStyle w:val="docbullet1"/>
      </w:pPr>
      <w:r w:rsidRPr="007A3B55">
        <w:t>Fully integrated and wireless certified modules with multiple sizes as small as 4.63 mm x 7.</w:t>
      </w:r>
      <w:r w:rsidR="000577AB">
        <w:t>9</w:t>
      </w:r>
      <w:r w:rsidRPr="007A3B55">
        <w:t xml:space="preserve"> mm</w:t>
      </w:r>
    </w:p>
    <w:p w:rsidR="007A3B55" w:rsidRPr="007A3B55" w:rsidRDefault="007A3B55" w:rsidP="00430132">
      <w:pPr>
        <w:pStyle w:val="docbullet1"/>
      </w:pPr>
      <w:r w:rsidRPr="007A3B55">
        <w:t>Integrated networking and wireless stacks for ease of integration</w:t>
      </w:r>
    </w:p>
    <w:p w:rsidR="007A3B55" w:rsidRPr="007A3B55" w:rsidRDefault="007A3B55" w:rsidP="00430132">
      <w:pPr>
        <w:pStyle w:val="docbullet1"/>
      </w:pPr>
      <w:r w:rsidRPr="007A3B55">
        <w:t>Leading edge RF performance providing long range and higher throughputs</w:t>
      </w:r>
    </w:p>
    <w:p w:rsidR="007A3B55" w:rsidRPr="007A3B55" w:rsidRDefault="007A3B55" w:rsidP="00430132">
      <w:pPr>
        <w:pStyle w:val="docbullet1"/>
      </w:pPr>
      <w:r w:rsidRPr="007A3B55">
        <w:t>Unique peripherals like ULP sub-system, voice activity detection (VAD) and up to 8 capacitive touch sensor inputs</w:t>
      </w:r>
    </w:p>
    <w:p w:rsidR="007A3B55" w:rsidRDefault="007A3B55" w:rsidP="007A3B55">
      <w:pPr>
        <w:ind w:left="720"/>
        <w:rPr>
          <w:rFonts w:cs="Calibri"/>
        </w:rPr>
      </w:pPr>
    </w:p>
    <w:p w:rsidR="00E00908" w:rsidRDefault="00E00908" w:rsidP="00E00908">
      <w:pPr>
        <w:rPr>
          <w:rFonts w:cs="Calibri"/>
          <w:b/>
        </w:rPr>
      </w:pPr>
    </w:p>
    <w:p w:rsidR="00552728" w:rsidRPr="005E1D82" w:rsidRDefault="00552728" w:rsidP="005E1D82">
      <w:pPr>
        <w:pStyle w:val="DocumentationParagraph"/>
        <w:ind w:left="568"/>
        <w:jc w:val="center"/>
        <w:sectPr w:rsidR="00552728" w:rsidRPr="005E1D82" w:rsidSect="005E1D82">
          <w:headerReference w:type="default" r:id="rId9"/>
          <w:footerReference w:type="default" r:id="rId10"/>
          <w:headerReference w:type="first" r:id="rId11"/>
          <w:type w:val="continuous"/>
          <w:pgSz w:w="11899" w:h="16838"/>
          <w:pgMar w:top="1440" w:right="1701" w:bottom="1440" w:left="1701" w:header="709" w:footer="709" w:gutter="0"/>
          <w:cols w:space="708"/>
          <w:docGrid w:linePitch="360"/>
        </w:sectPr>
      </w:pPr>
    </w:p>
    <w:p w:rsidR="00CA4084" w:rsidRDefault="006C2945">
      <w:pPr>
        <w:rPr>
          <w:rFonts w:cs="Calibri"/>
          <w:b/>
        </w:rPr>
      </w:pPr>
      <w:r w:rsidRPr="001D2299">
        <w:rPr>
          <w:rFonts w:cs="Calibri"/>
          <w:b/>
        </w:rPr>
        <w:t>Features</w:t>
      </w:r>
    </w:p>
    <w:p w:rsidR="00E00908" w:rsidRDefault="00E00908" w:rsidP="00E00908">
      <w:pPr>
        <w:pStyle w:val="DocumentationParagraph"/>
        <w:rPr>
          <w:b/>
          <w:bCs/>
        </w:rPr>
        <w:sectPr w:rsidR="00E00908" w:rsidSect="006C2945">
          <w:pgSz w:w="11899" w:h="16838"/>
          <w:pgMar w:top="1440" w:right="1701" w:bottom="1440" w:left="1701" w:header="709" w:footer="709" w:gutter="0"/>
          <w:cols w:space="708"/>
          <w:docGrid w:linePitch="360"/>
        </w:sectPr>
      </w:pPr>
    </w:p>
    <w:p w:rsidR="00E00908" w:rsidRPr="007A3B55" w:rsidRDefault="00E00908" w:rsidP="00E00908">
      <w:pPr>
        <w:pStyle w:val="DocumentationParagraph"/>
        <w:spacing w:before="0" w:after="0"/>
        <w:ind w:left="0"/>
        <w:rPr>
          <w:b/>
          <w:bCs/>
        </w:rPr>
      </w:pPr>
      <w:r w:rsidRPr="00E00908">
        <w:rPr>
          <w:b/>
          <w:bCs/>
        </w:rPr>
        <w:t>Microcontroller</w:t>
      </w:r>
    </w:p>
    <w:p w:rsidR="00E00908" w:rsidRPr="00E00908" w:rsidRDefault="007A3B55" w:rsidP="0005150A">
      <w:pPr>
        <w:numPr>
          <w:ilvl w:val="0"/>
          <w:numId w:val="2"/>
        </w:numPr>
      </w:pPr>
      <w:r w:rsidRPr="00B904C5">
        <w:t>ARM Cortex-M4 core with up to 180 MHz</w:t>
      </w:r>
    </w:p>
    <w:p w:rsidR="00E00908" w:rsidRPr="00E00908" w:rsidRDefault="007A3B55" w:rsidP="0005150A">
      <w:pPr>
        <w:numPr>
          <w:ilvl w:val="0"/>
          <w:numId w:val="2"/>
        </w:numPr>
      </w:pPr>
      <w:r w:rsidRPr="00B904C5">
        <w:t>Integrated FPU, MPU and NVIC</w:t>
      </w:r>
    </w:p>
    <w:p w:rsidR="00E00908" w:rsidRPr="00E00908" w:rsidRDefault="007A3B55" w:rsidP="0005150A">
      <w:pPr>
        <w:numPr>
          <w:ilvl w:val="0"/>
          <w:numId w:val="2"/>
        </w:numPr>
      </w:pPr>
      <w:r w:rsidRPr="00B904C5">
        <w:t>SWD and JTAG debug options</w:t>
      </w:r>
    </w:p>
    <w:p w:rsidR="00E00908" w:rsidRPr="00E00908" w:rsidRDefault="007A3B55" w:rsidP="0005150A">
      <w:pPr>
        <w:numPr>
          <w:ilvl w:val="0"/>
          <w:numId w:val="2"/>
        </w:numPr>
      </w:pPr>
      <w:r w:rsidRPr="00B904C5">
        <w:t>Internal and external oscillators with PLLs</w:t>
      </w:r>
    </w:p>
    <w:p w:rsidR="00E00908" w:rsidRPr="00E00908" w:rsidRDefault="007A3B55" w:rsidP="0005150A">
      <w:pPr>
        <w:numPr>
          <w:ilvl w:val="0"/>
          <w:numId w:val="2"/>
        </w:numPr>
      </w:pPr>
      <w:r w:rsidRPr="00B904C5">
        <w:t>Flash In-Application Programming (IAP), In-System Programming (ISP) and Over-the-Air Wireless Firmware Upgrade</w:t>
      </w:r>
    </w:p>
    <w:p w:rsidR="00E00908" w:rsidRPr="00E00908" w:rsidRDefault="007A3B55" w:rsidP="0005150A">
      <w:pPr>
        <w:numPr>
          <w:ilvl w:val="0"/>
          <w:numId w:val="2"/>
        </w:numPr>
      </w:pPr>
      <w:r w:rsidRPr="00B904C5">
        <w:t>Power-On Reset (POR), Brown-Out and Black-out Detect (BOD) with separate thresholds</w:t>
      </w:r>
    </w:p>
    <w:p w:rsidR="00E00908" w:rsidRPr="007A3B55" w:rsidRDefault="00E00908" w:rsidP="00870A76">
      <w:pPr>
        <w:pStyle w:val="DocumentationParagraph"/>
        <w:spacing w:before="0" w:after="0"/>
        <w:ind w:left="0"/>
        <w:rPr>
          <w:b/>
          <w:bCs/>
        </w:rPr>
      </w:pPr>
      <w:r w:rsidRPr="00E00908">
        <w:rPr>
          <w:b/>
          <w:bCs/>
        </w:rPr>
        <w:t>Memory</w:t>
      </w:r>
    </w:p>
    <w:p w:rsidR="00E00908" w:rsidRPr="00E00908" w:rsidRDefault="007A3B55" w:rsidP="0005150A">
      <w:pPr>
        <w:numPr>
          <w:ilvl w:val="0"/>
          <w:numId w:val="2"/>
        </w:numPr>
      </w:pPr>
      <w:r w:rsidRPr="00B904C5">
        <w:t>Up to 4 MB integrated Quad-SPI flash with inline AES engine and XIP</w:t>
      </w:r>
    </w:p>
    <w:p w:rsidR="00E00908" w:rsidRPr="00E00908" w:rsidRDefault="007A3B55" w:rsidP="0005150A">
      <w:pPr>
        <w:numPr>
          <w:ilvl w:val="0"/>
          <w:numId w:val="2"/>
        </w:numPr>
      </w:pPr>
      <w:r w:rsidRPr="00B904C5">
        <w:t>Up to 400 KB SRAM</w:t>
      </w:r>
    </w:p>
    <w:p w:rsidR="00E00908" w:rsidRPr="00E00908" w:rsidRDefault="007A3B55" w:rsidP="0005150A">
      <w:pPr>
        <w:numPr>
          <w:ilvl w:val="0"/>
          <w:numId w:val="2"/>
        </w:numPr>
      </w:pPr>
      <w:r w:rsidRPr="00B904C5">
        <w:t>4-way set-associative 16 KB I-Cache</w:t>
      </w:r>
    </w:p>
    <w:p w:rsidR="00E00908" w:rsidRPr="007A3B55" w:rsidRDefault="00E00908" w:rsidP="007A3B55">
      <w:pPr>
        <w:pStyle w:val="DocumentationParagraph"/>
        <w:spacing w:before="0" w:after="0"/>
        <w:ind w:left="0"/>
        <w:rPr>
          <w:b/>
          <w:bCs/>
        </w:rPr>
      </w:pPr>
      <w:r w:rsidRPr="00E00908">
        <w:rPr>
          <w:b/>
          <w:bCs/>
        </w:rPr>
        <w:t>Security</w:t>
      </w:r>
    </w:p>
    <w:p w:rsidR="00E00908" w:rsidRPr="00E00908" w:rsidRDefault="007A3B55" w:rsidP="0005150A">
      <w:pPr>
        <w:numPr>
          <w:ilvl w:val="0"/>
          <w:numId w:val="2"/>
        </w:numPr>
      </w:pPr>
      <w:r w:rsidRPr="00B904C5">
        <w:t>HW device identity and key storage with PUF</w:t>
      </w:r>
    </w:p>
    <w:p w:rsidR="00E00908" w:rsidRPr="00E00908" w:rsidRDefault="007A3B55" w:rsidP="0005150A">
      <w:pPr>
        <w:numPr>
          <w:ilvl w:val="0"/>
          <w:numId w:val="2"/>
        </w:numPr>
      </w:pPr>
      <w:r w:rsidRPr="00B904C5">
        <w:t>Trusted Execution Environment with Secure Boot loader</w:t>
      </w:r>
    </w:p>
    <w:p w:rsidR="00E00908" w:rsidRPr="00E00908" w:rsidRDefault="00E00908" w:rsidP="0005150A">
      <w:pPr>
        <w:numPr>
          <w:ilvl w:val="0"/>
          <w:numId w:val="2"/>
        </w:numPr>
      </w:pPr>
      <w:r w:rsidRPr="00E00908">
        <w:t xml:space="preserve">Accelerators: AES128/256, </w:t>
      </w:r>
      <w:r w:rsidR="007A3B55" w:rsidRPr="00B904C5">
        <w:t>Accelerators: AES128/256, SHA256/384/512, RSA, ECC, ECDH, RNG, CRC</w:t>
      </w:r>
    </w:p>
    <w:p w:rsidR="00E00908" w:rsidRPr="00E00908" w:rsidRDefault="00E00908" w:rsidP="00870A76">
      <w:pPr>
        <w:pStyle w:val="DocumentationParagraph"/>
        <w:spacing w:before="0" w:after="0"/>
        <w:ind w:left="0"/>
      </w:pPr>
      <w:r w:rsidRPr="00E00908">
        <w:rPr>
          <w:b/>
          <w:bCs/>
        </w:rPr>
        <w:t>Digital Peripherals</w:t>
      </w:r>
    </w:p>
    <w:p w:rsidR="00E00908" w:rsidRPr="00E00908" w:rsidRDefault="007A3B55" w:rsidP="0005150A">
      <w:pPr>
        <w:numPr>
          <w:ilvl w:val="0"/>
          <w:numId w:val="2"/>
        </w:numPr>
      </w:pPr>
      <w:r w:rsidRPr="00B904C5">
        <w:t>USB HS OTG with integrated HS transceiver</w:t>
      </w:r>
    </w:p>
    <w:p w:rsidR="00E00908" w:rsidRPr="00E00908" w:rsidRDefault="007A3B55" w:rsidP="0005150A">
      <w:pPr>
        <w:numPr>
          <w:ilvl w:val="0"/>
          <w:numId w:val="2"/>
        </w:numPr>
      </w:pPr>
      <w:r w:rsidRPr="00B904C5">
        <w:t>10/100 Mbps Ethernet MAC with RMII</w:t>
      </w:r>
    </w:p>
    <w:p w:rsidR="00E00908" w:rsidRPr="00E00908" w:rsidRDefault="007A3B55" w:rsidP="0005150A">
      <w:pPr>
        <w:numPr>
          <w:ilvl w:val="0"/>
          <w:numId w:val="2"/>
        </w:numPr>
      </w:pPr>
      <w:r w:rsidRPr="00B904C5">
        <w:t>SDIO 3.0 host and slave, SD/eMMC</w:t>
      </w:r>
    </w:p>
    <w:p w:rsidR="00E00908" w:rsidRPr="00E00908" w:rsidRDefault="007A3B55" w:rsidP="0005150A">
      <w:pPr>
        <w:numPr>
          <w:ilvl w:val="0"/>
          <w:numId w:val="2"/>
        </w:numPr>
      </w:pPr>
      <w:r w:rsidRPr="00B904C5">
        <w:t>3x USART, 4x SPI, 3x I2C, 2x I2S, SIO, CAN 2.0B</w:t>
      </w:r>
    </w:p>
    <w:p w:rsidR="00E00908" w:rsidRPr="00E00908" w:rsidRDefault="007A3B55" w:rsidP="0005150A">
      <w:pPr>
        <w:numPr>
          <w:ilvl w:val="0"/>
          <w:numId w:val="2"/>
        </w:numPr>
      </w:pPr>
      <w:r w:rsidRPr="00B904C5">
        <w:t>Timers: 5x 32-bit, 1x 16/32-bit, 1x 24-bit, WWDT, RTC, RIT, QEI</w:t>
      </w:r>
    </w:p>
    <w:p w:rsidR="00E00908" w:rsidRPr="00E00908" w:rsidRDefault="007A3B55" w:rsidP="0005150A">
      <w:pPr>
        <w:numPr>
          <w:ilvl w:val="0"/>
          <w:numId w:val="2"/>
        </w:numPr>
      </w:pPr>
      <w:r w:rsidRPr="00B904C5">
        <w:t>Up to 85 GPIOs with GPIO multiplexer</w:t>
      </w:r>
    </w:p>
    <w:p w:rsidR="00E00908" w:rsidRPr="00E00908" w:rsidRDefault="00E00908" w:rsidP="00870A76">
      <w:pPr>
        <w:pStyle w:val="DocumentationParagraph"/>
        <w:spacing w:before="0" w:after="0"/>
        <w:ind w:left="0"/>
      </w:pPr>
      <w:r w:rsidRPr="00E00908">
        <w:rPr>
          <w:b/>
          <w:bCs/>
        </w:rPr>
        <w:t>Analog Peripherals</w:t>
      </w:r>
    </w:p>
    <w:p w:rsidR="00E00908" w:rsidRPr="00E00908" w:rsidRDefault="001C6895" w:rsidP="0005150A">
      <w:pPr>
        <w:numPr>
          <w:ilvl w:val="0"/>
          <w:numId w:val="2"/>
        </w:numPr>
      </w:pPr>
      <w:r w:rsidRPr="00B904C5">
        <w:t>12-bit 16-ch, 5 Msps ADC, 10-bit DAC</w:t>
      </w:r>
    </w:p>
    <w:p w:rsidR="00E00908" w:rsidRPr="00E00908" w:rsidRDefault="001C6895" w:rsidP="0005150A">
      <w:pPr>
        <w:numPr>
          <w:ilvl w:val="0"/>
          <w:numId w:val="2"/>
        </w:numPr>
      </w:pPr>
      <w:r w:rsidRPr="00B904C5">
        <w:t>3x op-amps, 2x Comparators and Temperature Sensor</w:t>
      </w:r>
    </w:p>
    <w:p w:rsidR="00E00908" w:rsidRPr="00E00908" w:rsidRDefault="001C6895" w:rsidP="0005150A">
      <w:pPr>
        <w:numPr>
          <w:ilvl w:val="0"/>
          <w:numId w:val="2"/>
        </w:numPr>
      </w:pPr>
      <w:r w:rsidRPr="00B904C5">
        <w:t>8 capacitive touch sensor inputs</w:t>
      </w:r>
    </w:p>
    <w:p w:rsidR="00E00908" w:rsidRPr="00E00908" w:rsidRDefault="001C6895" w:rsidP="0005150A">
      <w:pPr>
        <w:numPr>
          <w:ilvl w:val="0"/>
          <w:numId w:val="2"/>
        </w:numPr>
      </w:pPr>
      <w:r w:rsidRPr="00B904C5">
        <w:t>Voice Activity Detection (VAD)</w:t>
      </w:r>
    </w:p>
    <w:p w:rsidR="00E00908" w:rsidRPr="00E00908" w:rsidRDefault="00E00908" w:rsidP="00870A76">
      <w:pPr>
        <w:pStyle w:val="DocumentationParagraph"/>
        <w:spacing w:before="0" w:after="0"/>
        <w:ind w:left="0"/>
      </w:pPr>
      <w:r w:rsidRPr="00E00908">
        <w:rPr>
          <w:b/>
          <w:bCs/>
        </w:rPr>
        <w:t>Wi-Fi</w:t>
      </w:r>
    </w:p>
    <w:p w:rsidR="00E00908" w:rsidRPr="00E00908" w:rsidRDefault="007A3B55" w:rsidP="0005150A">
      <w:pPr>
        <w:numPr>
          <w:ilvl w:val="0"/>
          <w:numId w:val="2"/>
        </w:numPr>
      </w:pPr>
      <w:r w:rsidRPr="00B904C5">
        <w:t>Compliant to single-spatial stream IEEE 802.11 a/b/g/n with dual band (2.4 and 5 GHz) support</w:t>
      </w:r>
    </w:p>
    <w:p w:rsidR="00E00908" w:rsidRPr="00E00908" w:rsidRDefault="007A3B55" w:rsidP="0005150A">
      <w:pPr>
        <w:numPr>
          <w:ilvl w:val="0"/>
          <w:numId w:val="2"/>
        </w:numPr>
      </w:pPr>
      <w:r w:rsidRPr="00B904C5">
        <w:t>Support for 20 MHz and 40 MHz channel bandwidths</w:t>
      </w:r>
    </w:p>
    <w:p w:rsidR="00E00908" w:rsidRPr="00E00908" w:rsidRDefault="007A3B55" w:rsidP="0005150A">
      <w:pPr>
        <w:numPr>
          <w:ilvl w:val="0"/>
          <w:numId w:val="2"/>
        </w:numPr>
      </w:pPr>
      <w:r w:rsidRPr="00B904C5">
        <w:t>Transmit power up to +20dBm</w:t>
      </w:r>
      <w:r w:rsidRPr="00D051AB">
        <w:rPr>
          <w:vertAlign w:val="superscript"/>
        </w:rPr>
        <w:t>1</w:t>
      </w:r>
      <w:r w:rsidR="00D051AB">
        <w:t xml:space="preserve"> </w:t>
      </w:r>
      <w:r w:rsidRPr="00B904C5">
        <w:t>with integrated PA</w:t>
      </w:r>
    </w:p>
    <w:p w:rsidR="00E00908" w:rsidRPr="00E00908" w:rsidRDefault="007A3B55" w:rsidP="0005150A">
      <w:pPr>
        <w:numPr>
          <w:ilvl w:val="0"/>
          <w:numId w:val="2"/>
        </w:numPr>
      </w:pPr>
      <w:r w:rsidRPr="00B904C5">
        <w:t>Receive sensitivity as low as -97 dBm</w:t>
      </w:r>
      <w:r w:rsidRPr="00D051AB">
        <w:rPr>
          <w:vertAlign w:val="superscript"/>
        </w:rPr>
        <w:t>1</w:t>
      </w:r>
    </w:p>
    <w:p w:rsidR="00E00908" w:rsidRPr="00E00908" w:rsidRDefault="007A3B55" w:rsidP="0005150A">
      <w:pPr>
        <w:numPr>
          <w:ilvl w:val="0"/>
          <w:numId w:val="2"/>
        </w:numPr>
      </w:pPr>
      <w:r w:rsidRPr="00B904C5">
        <w:t>Application data throughput up to 40 Mbps</w:t>
      </w:r>
      <w:r w:rsidRPr="0080302B">
        <w:rPr>
          <w:vertAlign w:val="superscript"/>
        </w:rPr>
        <w:t>1</w:t>
      </w:r>
      <w:r w:rsidRPr="00B904C5">
        <w:t xml:space="preserve"> in TCP mode</w:t>
      </w:r>
    </w:p>
    <w:p w:rsidR="00E00908" w:rsidRPr="00E00908" w:rsidRDefault="00E00908" w:rsidP="00870A76">
      <w:pPr>
        <w:pStyle w:val="DocumentationParagraph"/>
        <w:spacing w:before="0" w:after="0"/>
        <w:ind w:left="0"/>
      </w:pPr>
      <w:r w:rsidRPr="00E00908">
        <w:rPr>
          <w:b/>
          <w:bCs/>
        </w:rPr>
        <w:t>Bluetooth</w:t>
      </w:r>
    </w:p>
    <w:p w:rsidR="00E00908" w:rsidRPr="00E00908" w:rsidRDefault="007A3B55" w:rsidP="0005150A">
      <w:pPr>
        <w:numPr>
          <w:ilvl w:val="0"/>
          <w:numId w:val="2"/>
        </w:numPr>
      </w:pPr>
      <w:r w:rsidRPr="00B904C5">
        <w:t>Compliant to dual-mode Bluetooth 5</w:t>
      </w:r>
    </w:p>
    <w:p w:rsidR="00E00908" w:rsidRPr="00E00908" w:rsidRDefault="007A3B55" w:rsidP="0005150A">
      <w:pPr>
        <w:numPr>
          <w:ilvl w:val="0"/>
          <w:numId w:val="2"/>
        </w:numPr>
      </w:pPr>
      <w:r w:rsidRPr="00B904C5">
        <w:t>Transmit power up to +20 dBm</w:t>
      </w:r>
      <w:r w:rsidRPr="0080302B">
        <w:rPr>
          <w:vertAlign w:val="superscript"/>
        </w:rPr>
        <w:t>1</w:t>
      </w:r>
      <w:r w:rsidRPr="00B904C5">
        <w:t> with integrated PA</w:t>
      </w:r>
    </w:p>
    <w:p w:rsidR="00E00908" w:rsidRPr="00E00908" w:rsidRDefault="007A3B55" w:rsidP="0005150A">
      <w:pPr>
        <w:numPr>
          <w:ilvl w:val="0"/>
          <w:numId w:val="2"/>
        </w:numPr>
      </w:pPr>
      <w:r w:rsidRPr="00B904C5">
        <w:t>Receive sensitivity as low as -104 dBm</w:t>
      </w:r>
      <w:r w:rsidRPr="0080302B">
        <w:rPr>
          <w:vertAlign w:val="superscript"/>
        </w:rPr>
        <w:t>1</w:t>
      </w:r>
    </w:p>
    <w:p w:rsidR="00E00908" w:rsidRPr="00E00908" w:rsidRDefault="007A3B55" w:rsidP="0005150A">
      <w:pPr>
        <w:numPr>
          <w:ilvl w:val="0"/>
          <w:numId w:val="2"/>
        </w:numPr>
      </w:pPr>
      <w:r w:rsidRPr="00B904C5">
        <w:t>&lt;5 mA</w:t>
      </w:r>
      <w:r w:rsidRPr="0080302B">
        <w:rPr>
          <w:vertAlign w:val="superscript"/>
        </w:rPr>
        <w:t>1</w:t>
      </w:r>
      <w:r w:rsidRPr="00B904C5">
        <w:t> transmit current in BT 5 mode, 0 dBm output power, 2 Mbps data rate</w:t>
      </w:r>
    </w:p>
    <w:p w:rsidR="00E00908" w:rsidRPr="00E00908" w:rsidRDefault="007A3B55" w:rsidP="0005150A">
      <w:pPr>
        <w:numPr>
          <w:ilvl w:val="0"/>
          <w:numId w:val="2"/>
        </w:numPr>
      </w:pPr>
      <w:r w:rsidRPr="00B904C5">
        <w:t>Data rates: 125 kbps, 500 kbps, 1 Mbps, 2Mbps, 3 Mbps</w:t>
      </w:r>
    </w:p>
    <w:p w:rsidR="00E00908" w:rsidRPr="00E00908" w:rsidRDefault="00E00908" w:rsidP="00870A76">
      <w:pPr>
        <w:pStyle w:val="DocumentationParagraph"/>
        <w:spacing w:before="0" w:after="0"/>
        <w:ind w:left="0"/>
      </w:pPr>
      <w:r w:rsidRPr="00E00908">
        <w:rPr>
          <w:b/>
          <w:bCs/>
        </w:rPr>
        <w:t>802.15.4</w:t>
      </w:r>
      <w:r w:rsidRPr="00E00908">
        <w:rPr>
          <w:b/>
          <w:bCs/>
          <w:vertAlign w:val="superscript"/>
        </w:rPr>
        <w:t>2</w:t>
      </w:r>
    </w:p>
    <w:p w:rsidR="00E00908" w:rsidRPr="00E00908" w:rsidRDefault="00362E47" w:rsidP="0005150A">
      <w:pPr>
        <w:numPr>
          <w:ilvl w:val="0"/>
          <w:numId w:val="2"/>
        </w:numPr>
      </w:pPr>
      <w:r w:rsidRPr="00B904C5">
        <w:t>Compliant to IEEE 802.15.4, 2.4 GHz</w:t>
      </w:r>
    </w:p>
    <w:p w:rsidR="00E00908" w:rsidRPr="00E00908" w:rsidRDefault="00362E47" w:rsidP="0005150A">
      <w:pPr>
        <w:numPr>
          <w:ilvl w:val="0"/>
          <w:numId w:val="2"/>
        </w:numPr>
      </w:pPr>
      <w:r w:rsidRPr="00B904C5">
        <w:t>Transmit power up to +20 dBm</w:t>
      </w:r>
      <w:r w:rsidRPr="00D051AB">
        <w:rPr>
          <w:vertAlign w:val="superscript"/>
        </w:rPr>
        <w:t>1</w:t>
      </w:r>
      <w:r w:rsidR="00D051AB">
        <w:t xml:space="preserve"> </w:t>
      </w:r>
      <w:r w:rsidRPr="00B904C5">
        <w:t>with integrated PA</w:t>
      </w:r>
    </w:p>
    <w:p w:rsidR="00E00908" w:rsidRPr="00E00908" w:rsidRDefault="00362E47" w:rsidP="0005150A">
      <w:pPr>
        <w:numPr>
          <w:ilvl w:val="0"/>
          <w:numId w:val="2"/>
        </w:numPr>
      </w:pPr>
      <w:r w:rsidRPr="00B904C5">
        <w:t>Receive sensitivity of -102 dBm</w:t>
      </w:r>
      <w:r w:rsidRPr="00D051AB">
        <w:rPr>
          <w:vertAlign w:val="superscript"/>
        </w:rPr>
        <w:t>1</w:t>
      </w:r>
    </w:p>
    <w:p w:rsidR="00E00908" w:rsidRPr="00E00908" w:rsidRDefault="00E00908" w:rsidP="00870A76">
      <w:pPr>
        <w:pStyle w:val="DocumentationParagraph"/>
        <w:spacing w:before="0" w:after="0"/>
        <w:ind w:left="0"/>
      </w:pPr>
      <w:r w:rsidRPr="00E00908">
        <w:rPr>
          <w:b/>
          <w:bCs/>
        </w:rPr>
        <w:t>RF Features</w:t>
      </w:r>
    </w:p>
    <w:p w:rsidR="00E00908" w:rsidRPr="00E00908" w:rsidRDefault="00362E47" w:rsidP="0005150A">
      <w:pPr>
        <w:numPr>
          <w:ilvl w:val="0"/>
          <w:numId w:val="2"/>
        </w:numPr>
      </w:pPr>
      <w:r w:rsidRPr="00B904C5">
        <w:t>Integrated baseband processor with calibration memory, RF transceiver, high-power amplifier, balun, T/R switch and flash memory</w:t>
      </w:r>
    </w:p>
    <w:p w:rsidR="00E00908" w:rsidRPr="00E00908" w:rsidRDefault="00362E47" w:rsidP="0005150A">
      <w:pPr>
        <w:numPr>
          <w:ilvl w:val="0"/>
          <w:numId w:val="2"/>
        </w:numPr>
      </w:pPr>
      <w:r w:rsidRPr="00B904C5">
        <w:t>Dual external antenna (diversity supported)</w:t>
      </w:r>
    </w:p>
    <w:p w:rsidR="00362E47" w:rsidRDefault="00E00908" w:rsidP="00362E47">
      <w:pPr>
        <w:pStyle w:val="DocumentationParagraph"/>
        <w:spacing w:before="0" w:after="0"/>
        <w:ind w:left="0"/>
        <w:rPr>
          <w:b/>
          <w:bCs/>
        </w:rPr>
      </w:pPr>
      <w:r w:rsidRPr="00E00908">
        <w:rPr>
          <w:b/>
          <w:bCs/>
        </w:rPr>
        <w:t>Wake-Fi</w:t>
      </w:r>
      <w:r w:rsidRPr="00E00908">
        <w:rPr>
          <w:b/>
          <w:bCs/>
          <w:vertAlign w:val="superscript"/>
        </w:rPr>
        <w:t>TM</w:t>
      </w:r>
      <w:r w:rsidRPr="00E00908">
        <w:rPr>
          <w:b/>
          <w:bCs/>
        </w:rPr>
        <w:t xml:space="preserve"> </w:t>
      </w:r>
      <w:r w:rsidR="00805374">
        <w:rPr>
          <w:rStyle w:val="FootnoteReference"/>
          <w:b/>
          <w:bCs/>
        </w:rPr>
        <w:footnoteReference w:id="1"/>
      </w:r>
    </w:p>
    <w:p w:rsidR="00E00908" w:rsidRPr="00E00908" w:rsidRDefault="00362E47" w:rsidP="0005150A">
      <w:pPr>
        <w:numPr>
          <w:ilvl w:val="0"/>
          <w:numId w:val="2"/>
        </w:numPr>
      </w:pPr>
      <w:r w:rsidRPr="00B904C5">
        <w:t>Ultra-low power wake-up receiver with secure wakeup pattern to prevent battery drain attack.</w:t>
      </w:r>
    </w:p>
    <w:p w:rsidR="00E00908" w:rsidRPr="00E00908" w:rsidRDefault="00362E47" w:rsidP="00870A76">
      <w:pPr>
        <w:pStyle w:val="DocumentationParagraph"/>
        <w:spacing w:before="0" w:after="0"/>
        <w:ind w:left="0"/>
      </w:pPr>
      <w:r>
        <w:rPr>
          <w:b/>
          <w:bCs/>
        </w:rPr>
        <w:t>Embedded Wi-Fi</w:t>
      </w:r>
      <w:r w:rsidR="00E00908" w:rsidRPr="00E00908">
        <w:rPr>
          <w:b/>
          <w:bCs/>
        </w:rPr>
        <w:t xml:space="preserve"> Stack Features</w:t>
      </w:r>
    </w:p>
    <w:p w:rsidR="00E00908" w:rsidRPr="00E00908" w:rsidRDefault="00362E47" w:rsidP="0005150A">
      <w:pPr>
        <w:numPr>
          <w:ilvl w:val="0"/>
          <w:numId w:val="2"/>
        </w:numPr>
      </w:pPr>
      <w:r w:rsidRPr="00B904C5">
        <w:t>Support for Embedded Wi-Fi Client mode, Wi-Fi Access point mode, Wi-Fi Direct and Enterprise Security</w:t>
      </w:r>
    </w:p>
    <w:p w:rsidR="00E00908" w:rsidRPr="00E00908" w:rsidRDefault="00362E47" w:rsidP="0005150A">
      <w:pPr>
        <w:numPr>
          <w:ilvl w:val="0"/>
          <w:numId w:val="2"/>
        </w:numPr>
      </w:pPr>
      <w:r w:rsidRPr="00B904C5">
        <w:t>Supports advanced Wi-Fi security features: WPA/WPA2-Personal and Enterprise (EAP-TLS, EAP-FAST, EAP-TTLS, EAP-PEAP, EAP-LEAP, PEAP-MSCHAP-V2)</w:t>
      </w:r>
    </w:p>
    <w:p w:rsidR="00E00908" w:rsidRPr="00E00908" w:rsidRDefault="00362E47" w:rsidP="0005150A">
      <w:pPr>
        <w:numPr>
          <w:ilvl w:val="0"/>
          <w:numId w:val="2"/>
        </w:numPr>
      </w:pPr>
      <w:r w:rsidRPr="00B904C5">
        <w:t>Integrated TCP/IP stack (IPV4/IPV6), HTTP/HTTPS, DHCP, ICMP, SSL/TLS, Web sockets, IGMP, DNS, DNS-SD, SNMP, FTP Client</w:t>
      </w:r>
    </w:p>
    <w:p w:rsidR="00E00908" w:rsidRPr="00E00908" w:rsidRDefault="00362E47" w:rsidP="0005150A">
      <w:pPr>
        <w:numPr>
          <w:ilvl w:val="0"/>
          <w:numId w:val="2"/>
        </w:numPr>
      </w:pPr>
      <w:r w:rsidRPr="00B904C5">
        <w:t>Wi-Fi firmware upgrade and provisioning</w:t>
      </w:r>
    </w:p>
    <w:p w:rsidR="00E00908" w:rsidRPr="00E00908" w:rsidRDefault="00362E47" w:rsidP="0005150A">
      <w:pPr>
        <w:numPr>
          <w:ilvl w:val="0"/>
          <w:numId w:val="2"/>
        </w:numPr>
      </w:pPr>
      <w:r w:rsidRPr="00B904C5">
        <w:t>Support for concurrent Wi-Fi, dual-mode Bluetooth 5 and 802.15.4</w:t>
      </w:r>
      <w:r w:rsidRPr="00D051AB">
        <w:rPr>
          <w:vertAlign w:val="superscript"/>
        </w:rPr>
        <w:t>2</w:t>
      </w:r>
    </w:p>
    <w:p w:rsidR="00E00908" w:rsidRPr="00E00908" w:rsidRDefault="00362E47" w:rsidP="00870A76">
      <w:pPr>
        <w:pStyle w:val="DocumentationParagraph"/>
        <w:spacing w:before="0" w:after="0"/>
        <w:ind w:left="0"/>
      </w:pPr>
      <w:r>
        <w:rPr>
          <w:b/>
          <w:bCs/>
        </w:rPr>
        <w:t>Embedded Bluetooth Stack</w:t>
      </w:r>
    </w:p>
    <w:p w:rsidR="00E00908" w:rsidRPr="00E00908" w:rsidRDefault="00362E47" w:rsidP="0005150A">
      <w:pPr>
        <w:numPr>
          <w:ilvl w:val="0"/>
          <w:numId w:val="2"/>
        </w:numPr>
      </w:pPr>
      <w:r w:rsidRPr="00B904C5">
        <w:t>EDR+2.1, 4.0, 4.1, 4.2 and 5.0</w:t>
      </w:r>
    </w:p>
    <w:p w:rsidR="00E00908" w:rsidRPr="00E00908" w:rsidRDefault="00362E47" w:rsidP="0005150A">
      <w:pPr>
        <w:numPr>
          <w:ilvl w:val="0"/>
          <w:numId w:val="2"/>
        </w:numPr>
      </w:pPr>
      <w:r w:rsidRPr="00B904C5">
        <w:t>BT LE 1 Mbps, 2 Mbps and Long Range modes</w:t>
      </w:r>
    </w:p>
    <w:p w:rsidR="00E00908" w:rsidRPr="00E00908" w:rsidRDefault="00362E47" w:rsidP="0005150A">
      <w:pPr>
        <w:numPr>
          <w:ilvl w:val="0"/>
          <w:numId w:val="2"/>
        </w:numPr>
      </w:pPr>
      <w:r w:rsidRPr="00B904C5">
        <w:t>Piconet and scatternet</w:t>
      </w:r>
    </w:p>
    <w:p w:rsidR="00362E47" w:rsidRPr="00B904C5" w:rsidRDefault="00362E47" w:rsidP="0005150A">
      <w:pPr>
        <w:numPr>
          <w:ilvl w:val="0"/>
          <w:numId w:val="2"/>
        </w:numPr>
      </w:pPr>
      <w:r w:rsidRPr="00B904C5">
        <w:t>BT profile support1 for SPP, A2DP, AVRCP, HFP, PBAP, IAP, GAP, SDP, L2CAP, RFCOMM, GATT, IAP1, IAP2</w:t>
      </w:r>
    </w:p>
    <w:p w:rsidR="00362E47" w:rsidRDefault="00362E47" w:rsidP="00362E47">
      <w:pPr>
        <w:pStyle w:val="DocumentationParagraph"/>
        <w:spacing w:before="0" w:after="0"/>
        <w:rPr>
          <w:rStyle w:val="conf-macro"/>
        </w:rPr>
      </w:pPr>
    </w:p>
    <w:p w:rsidR="00362E47" w:rsidRDefault="00362E47" w:rsidP="00362E47">
      <w:pPr>
        <w:pStyle w:val="DocumentationParagraph"/>
        <w:spacing w:before="0" w:after="0"/>
        <w:ind w:left="0"/>
        <w:rPr>
          <w:b/>
          <w:bCs/>
        </w:rPr>
      </w:pPr>
      <w:r w:rsidRPr="00362E47">
        <w:rPr>
          <w:b/>
          <w:bCs/>
        </w:rPr>
        <w:t xml:space="preserve">Embedded Zigbee </w:t>
      </w:r>
      <w:r>
        <w:rPr>
          <w:b/>
          <w:bCs/>
        </w:rPr>
        <w:t>Stack</w:t>
      </w:r>
    </w:p>
    <w:p w:rsidR="00362E47" w:rsidRPr="00B904C5" w:rsidRDefault="00362E47" w:rsidP="0005150A">
      <w:pPr>
        <w:numPr>
          <w:ilvl w:val="0"/>
          <w:numId w:val="2"/>
        </w:numPr>
      </w:pPr>
      <w:r w:rsidRPr="00B904C5">
        <w:t>ZigBee PRO and Thread stack embedded</w:t>
      </w:r>
    </w:p>
    <w:p w:rsidR="00362E47" w:rsidRPr="00B904C5" w:rsidRDefault="001B0C2E" w:rsidP="0005150A">
      <w:pPr>
        <w:numPr>
          <w:ilvl w:val="0"/>
          <w:numId w:val="2"/>
        </w:numPr>
      </w:pPr>
      <w:r w:rsidRPr="00B904C5">
        <w:t>Supported modes: ZigBee Coordinator, Router</w:t>
      </w:r>
      <w:r w:rsidRPr="00D051AB">
        <w:rPr>
          <w:vertAlign w:val="superscript"/>
        </w:rPr>
        <w:t>1</w:t>
      </w:r>
      <w:r w:rsidRPr="00B904C5">
        <w:t>, End device</w:t>
      </w:r>
    </w:p>
    <w:p w:rsidR="001B0C2E" w:rsidRPr="00B904C5" w:rsidRDefault="001B0C2E" w:rsidP="0005150A">
      <w:pPr>
        <w:numPr>
          <w:ilvl w:val="0"/>
          <w:numId w:val="2"/>
        </w:numPr>
      </w:pPr>
      <w:r w:rsidRPr="00B904C5">
        <w:t>Supported profiles: Zigbee Light Link (ZLL), Home Automation (HA) and Smart Energy (SEP)</w:t>
      </w:r>
    </w:p>
    <w:p w:rsidR="001B0C2E" w:rsidRPr="001B0C2E" w:rsidRDefault="001B0C2E" w:rsidP="001B0C2E">
      <w:pPr>
        <w:pStyle w:val="DocumentationParagraph"/>
        <w:spacing w:before="0" w:after="0"/>
        <w:ind w:left="0"/>
        <w:rPr>
          <w:b/>
          <w:bCs/>
        </w:rPr>
      </w:pPr>
      <w:r w:rsidRPr="001B0C2E">
        <w:rPr>
          <w:b/>
          <w:bCs/>
        </w:rPr>
        <w:t>MCU Sub-system Power Consumption</w:t>
      </w:r>
    </w:p>
    <w:p w:rsidR="001B0C2E" w:rsidRPr="00B904C5" w:rsidRDefault="001B0C2E" w:rsidP="0005150A">
      <w:pPr>
        <w:numPr>
          <w:ilvl w:val="0"/>
          <w:numId w:val="2"/>
        </w:numPr>
      </w:pPr>
      <w:r w:rsidRPr="00B904C5">
        <w:t>Active current as low as</w:t>
      </w:r>
      <w:r w:rsidR="000E5EDE">
        <w:t xml:space="preserve"> </w:t>
      </w:r>
      <w:r w:rsidRPr="00B904C5">
        <w:t>15uA/MHz</w:t>
      </w:r>
      <w:r w:rsidRPr="00D051AB">
        <w:rPr>
          <w:vertAlign w:val="superscript"/>
        </w:rPr>
        <w:t>1</w:t>
      </w:r>
      <w:r w:rsidRPr="00B904C5">
        <w:t xml:space="preserve"> in low power mode</w:t>
      </w:r>
    </w:p>
    <w:p w:rsidR="001B0C2E" w:rsidRPr="00B904C5" w:rsidRDefault="001B0C2E" w:rsidP="0005150A">
      <w:pPr>
        <w:numPr>
          <w:ilvl w:val="0"/>
          <w:numId w:val="2"/>
        </w:numPr>
      </w:pPr>
      <w:r w:rsidRPr="00B904C5">
        <w:t>Deep sleep mode current: ~400nA</w:t>
      </w:r>
      <w:r w:rsidRPr="00D051AB">
        <w:rPr>
          <w:vertAlign w:val="superscript"/>
        </w:rPr>
        <w:t>1</w:t>
      </w:r>
    </w:p>
    <w:p w:rsidR="001B0C2E" w:rsidRPr="00B904C5" w:rsidRDefault="001B0C2E" w:rsidP="0005150A">
      <w:pPr>
        <w:numPr>
          <w:ilvl w:val="0"/>
          <w:numId w:val="2"/>
        </w:numPr>
      </w:pPr>
      <w:r w:rsidRPr="00B904C5">
        <w:t>Dynamic Voltage &amp; Frequency Scaling</w:t>
      </w:r>
    </w:p>
    <w:p w:rsidR="001B0C2E" w:rsidRPr="00B904C5" w:rsidRDefault="001B0C2E" w:rsidP="0005150A">
      <w:pPr>
        <w:numPr>
          <w:ilvl w:val="0"/>
          <w:numId w:val="2"/>
        </w:numPr>
      </w:pPr>
      <w:r w:rsidRPr="00B904C5">
        <w:t>Deep sleep mode with only timer active – with and without RAM retention</w:t>
      </w:r>
    </w:p>
    <w:p w:rsidR="001B0C2E" w:rsidRDefault="001C6895" w:rsidP="001C6895">
      <w:pPr>
        <w:pStyle w:val="DocumentationParagraph"/>
        <w:spacing w:before="0" w:after="0"/>
        <w:ind w:left="0"/>
        <w:rPr>
          <w:b/>
          <w:bCs/>
        </w:rPr>
      </w:pPr>
      <w:r w:rsidRPr="001C6895">
        <w:rPr>
          <w:b/>
          <w:bCs/>
        </w:rPr>
        <w:t>Wireless Sub-system Power Consumption</w:t>
      </w:r>
    </w:p>
    <w:p w:rsidR="001C6895" w:rsidRPr="00B904C5" w:rsidRDefault="001C6895" w:rsidP="0005150A">
      <w:pPr>
        <w:numPr>
          <w:ilvl w:val="0"/>
          <w:numId w:val="2"/>
        </w:numPr>
      </w:pPr>
      <w:r w:rsidRPr="00B904C5">
        <w:t>Wi-Fi standby associated current of &lt;50 uA</w:t>
      </w:r>
      <w:r w:rsidRPr="00D051AB">
        <w:rPr>
          <w:vertAlign w:val="superscript"/>
        </w:rPr>
        <w:t>1</w:t>
      </w:r>
      <w:r w:rsidRPr="00B904C5">
        <w:t xml:space="preserve"> (2.4GHz)</w:t>
      </w:r>
    </w:p>
    <w:p w:rsidR="001C6895" w:rsidRPr="00B904C5" w:rsidRDefault="001C6895" w:rsidP="0005150A">
      <w:pPr>
        <w:numPr>
          <w:ilvl w:val="0"/>
          <w:numId w:val="2"/>
        </w:numPr>
      </w:pPr>
      <w:r w:rsidRPr="00B904C5">
        <w:t>Wi-Fi tx current = 220 mA</w:t>
      </w:r>
      <w:r w:rsidRPr="0080302B">
        <w:rPr>
          <w:vertAlign w:val="superscript"/>
        </w:rPr>
        <w:t>1</w:t>
      </w:r>
      <w:r w:rsidRPr="00B904C5">
        <w:t>, rx current of 40 mA</w:t>
      </w:r>
      <w:r w:rsidRPr="00D051AB">
        <w:rPr>
          <w:vertAlign w:val="superscript"/>
        </w:rPr>
        <w:t>1</w:t>
      </w:r>
      <w:r w:rsidRPr="00B904C5">
        <w:t xml:space="preserve"> (2.4GHz)</w:t>
      </w:r>
    </w:p>
    <w:p w:rsidR="00E00908" w:rsidRPr="00E00908" w:rsidRDefault="00E00908" w:rsidP="001B0C2E">
      <w:pPr>
        <w:pStyle w:val="DocumentationParagraph"/>
        <w:spacing w:before="0" w:after="0"/>
        <w:ind w:left="0"/>
      </w:pPr>
      <w:r w:rsidRPr="00362E47">
        <w:rPr>
          <w:b/>
          <w:bCs/>
        </w:rPr>
        <w:t>Software and Regulatory Certification</w:t>
      </w:r>
    </w:p>
    <w:p w:rsidR="00E00908" w:rsidRPr="00B904C5" w:rsidRDefault="001C6895" w:rsidP="0005150A">
      <w:pPr>
        <w:numPr>
          <w:ilvl w:val="0"/>
          <w:numId w:val="2"/>
        </w:numPr>
      </w:pPr>
      <w:r w:rsidRPr="00B904C5">
        <w:t>Wi-Fi Alliance</w:t>
      </w:r>
    </w:p>
    <w:p w:rsidR="00E00908" w:rsidRPr="00E00908" w:rsidRDefault="001C6895" w:rsidP="0005150A">
      <w:pPr>
        <w:numPr>
          <w:ilvl w:val="0"/>
          <w:numId w:val="2"/>
        </w:numPr>
      </w:pPr>
      <w:r w:rsidRPr="00B904C5">
        <w:t>ZigBee Certification</w:t>
      </w:r>
      <w:r w:rsidRPr="00D051AB">
        <w:rPr>
          <w:vertAlign w:val="superscript"/>
        </w:rPr>
        <w:t>2</w:t>
      </w:r>
      <w:r w:rsidRPr="00B904C5">
        <w:t>, Bluetooth Qualification</w:t>
      </w:r>
      <w:r w:rsidRPr="00D051AB">
        <w:rPr>
          <w:vertAlign w:val="superscript"/>
        </w:rPr>
        <w:t>2</w:t>
      </w:r>
    </w:p>
    <w:p w:rsidR="00E00908" w:rsidRPr="00870A76" w:rsidRDefault="001C6895" w:rsidP="0005150A">
      <w:pPr>
        <w:numPr>
          <w:ilvl w:val="0"/>
          <w:numId w:val="2"/>
        </w:numPr>
      </w:pPr>
      <w:r w:rsidRPr="00B904C5">
        <w:t>Regulatory certifications (FCC, IC, CE, ETSI, TELEC)</w:t>
      </w:r>
      <w:r w:rsidRPr="00FA0F4B">
        <w:rPr>
          <w:vertAlign w:val="superscript"/>
        </w:rPr>
        <w:t>2</w:t>
      </w:r>
    </w:p>
    <w:p w:rsidR="00870A76" w:rsidRPr="00870A76" w:rsidRDefault="00870A76" w:rsidP="00870A76">
      <w:pPr>
        <w:pStyle w:val="DocumentationParagraph"/>
        <w:spacing w:before="0" w:after="0"/>
        <w:ind w:left="0"/>
        <w:rPr>
          <w:b/>
          <w:bCs/>
        </w:rPr>
      </w:pPr>
      <w:r w:rsidRPr="00870A76">
        <w:rPr>
          <w:b/>
          <w:bCs/>
        </w:rPr>
        <w:t>Operating Conditions</w:t>
      </w:r>
    </w:p>
    <w:p w:rsidR="00870A76" w:rsidRDefault="001C6895" w:rsidP="0005150A">
      <w:pPr>
        <w:numPr>
          <w:ilvl w:val="0"/>
          <w:numId w:val="2"/>
        </w:numPr>
      </w:pPr>
      <w:r>
        <w:rPr>
          <w:rStyle w:val="conf-macro"/>
        </w:rPr>
        <w:t>Single supply: 2.1 to 3.6V or 1.85V</w:t>
      </w:r>
    </w:p>
    <w:p w:rsidR="00E00908" w:rsidRPr="00E00908" w:rsidRDefault="001C6895" w:rsidP="0005150A">
      <w:pPr>
        <w:numPr>
          <w:ilvl w:val="0"/>
          <w:numId w:val="2"/>
        </w:numPr>
      </w:pPr>
      <w:r w:rsidRPr="00B904C5">
        <w:t>Operating</w:t>
      </w:r>
      <w:r>
        <w:rPr>
          <w:rStyle w:val="conf-macro"/>
        </w:rPr>
        <w:t xml:space="preserve"> temperature: -40ºC to +85ºC (Industrial grade)</w:t>
      </w:r>
    </w:p>
    <w:p w:rsidR="00E00908" w:rsidRPr="00E00908" w:rsidRDefault="00E00908" w:rsidP="00870A76">
      <w:pPr>
        <w:pStyle w:val="DocumentationParagraph"/>
        <w:spacing w:before="0" w:after="0"/>
        <w:ind w:left="0"/>
      </w:pPr>
      <w:r w:rsidRPr="00E00908">
        <w:rPr>
          <w:b/>
          <w:bCs/>
        </w:rPr>
        <w:t>Packages</w:t>
      </w:r>
    </w:p>
    <w:p w:rsidR="00E00908" w:rsidRPr="00E00908" w:rsidRDefault="001C6895" w:rsidP="0005150A">
      <w:pPr>
        <w:numPr>
          <w:ilvl w:val="0"/>
          <w:numId w:val="2"/>
        </w:numPr>
      </w:pPr>
      <w:r w:rsidRPr="00B904C5">
        <w:t>Modules with and without integrated antenna</w:t>
      </w:r>
    </w:p>
    <w:p w:rsidR="00E00908" w:rsidRPr="00E00908" w:rsidRDefault="001C6895" w:rsidP="0005150A">
      <w:pPr>
        <w:numPr>
          <w:ilvl w:val="0"/>
          <w:numId w:val="2"/>
        </w:numPr>
      </w:pPr>
      <w:r w:rsidRPr="00B904C5">
        <w:t>Chipset packages - WLCSP, QFN and BGA</w:t>
      </w:r>
    </w:p>
    <w:p w:rsidR="00870A76" w:rsidRDefault="00E00908" w:rsidP="00870A76">
      <w:pPr>
        <w:pStyle w:val="DocumentationParagraph"/>
        <w:spacing w:before="0" w:after="0"/>
        <w:ind w:left="0"/>
      </w:pPr>
      <w:r w:rsidRPr="00E00908">
        <w:rPr>
          <w:b/>
          <w:bCs/>
        </w:rPr>
        <w:t>Evaluation Kit</w:t>
      </w:r>
    </w:p>
    <w:p w:rsidR="00E00908" w:rsidRDefault="00EE05FE" w:rsidP="0005150A">
      <w:pPr>
        <w:numPr>
          <w:ilvl w:val="0"/>
          <w:numId w:val="2"/>
        </w:numPr>
      </w:pPr>
      <w:r>
        <w:t xml:space="preserve">WiSeMCU </w:t>
      </w:r>
      <w:r w:rsidR="001C6895">
        <w:t>Single Band EVK: RS14100-SB-EVK1</w:t>
      </w:r>
    </w:p>
    <w:p w:rsidR="001C6895" w:rsidRDefault="001C6895" w:rsidP="0005150A">
      <w:pPr>
        <w:numPr>
          <w:ilvl w:val="0"/>
          <w:numId w:val="2"/>
        </w:numPr>
      </w:pPr>
      <w:r>
        <w:t>WiSeMCU Dual Band EVK: RS14100-DB-EVK1</w:t>
      </w:r>
    </w:p>
    <w:p w:rsidR="00E00908" w:rsidRDefault="00E00908" w:rsidP="00E00908">
      <w:pPr>
        <w:pStyle w:val="DocumentationParagraph"/>
        <w:spacing w:before="0" w:after="0"/>
        <w:sectPr w:rsidR="00E00908" w:rsidSect="00E00908">
          <w:type w:val="continuous"/>
          <w:pgSz w:w="11899" w:h="16838"/>
          <w:pgMar w:top="1440" w:right="1701" w:bottom="1440" w:left="1701" w:header="709" w:footer="709" w:gutter="0"/>
          <w:cols w:num="2" w:space="708"/>
          <w:docGrid w:linePitch="360"/>
        </w:sectPr>
      </w:pPr>
    </w:p>
    <w:p w:rsidR="0010794F" w:rsidRDefault="0010794F" w:rsidP="0010794F">
      <w:pPr>
        <w:jc w:val="center"/>
        <w:rPr>
          <w:b/>
          <w:sz w:val="28"/>
          <w:u w:val="single"/>
        </w:rPr>
        <w:sectPr w:rsidR="0010794F" w:rsidSect="00E00908">
          <w:type w:val="continuous"/>
          <w:pgSz w:w="11899" w:h="16838"/>
          <w:pgMar w:top="1440" w:right="1701" w:bottom="1440" w:left="1701" w:header="709" w:footer="709" w:gutter="0"/>
          <w:cols w:space="708"/>
          <w:docGrid w:linePitch="360"/>
        </w:sectPr>
      </w:pPr>
      <w:bookmarkStart w:id="6" w:name="scroll-bookmark-12"/>
    </w:p>
    <w:p w:rsidR="0010794F" w:rsidRPr="00481B07" w:rsidRDefault="0010794F" w:rsidP="0010794F">
      <w:pPr>
        <w:jc w:val="center"/>
        <w:rPr>
          <w:b/>
        </w:rPr>
      </w:pPr>
      <w:r w:rsidRPr="00481B07">
        <w:rPr>
          <w:b/>
          <w:sz w:val="28"/>
          <w:u w:val="single"/>
        </w:rPr>
        <w:t>Table of Contents</w:t>
      </w:r>
    </w:p>
    <w:p w:rsidR="0010794F" w:rsidRDefault="0010794F" w:rsidP="0010794F">
      <w:pPr>
        <w:pStyle w:val="DocumentationParagraph"/>
      </w:pPr>
    </w:p>
    <w:p w:rsidR="00291E91" w:rsidRDefault="0010794F">
      <w:pPr>
        <w:pStyle w:val="TOC1"/>
        <w:tabs>
          <w:tab w:val="left" w:pos="403"/>
          <w:tab w:val="right" w:leader="dot" w:pos="8487"/>
        </w:tabs>
        <w:rPr>
          <w:b w:val="0"/>
          <w:noProof/>
          <w:sz w:val="22"/>
          <w:szCs w:val="22"/>
          <w:lang w:val="en-IN" w:eastAsia="en-IN"/>
        </w:rPr>
      </w:pPr>
      <w:r>
        <w:fldChar w:fldCharType="begin"/>
      </w:r>
      <w:r>
        <w:instrText xml:space="preserve"> TOC \o "2-9" \h \z \t "Heading 1,1,Style Heading 1 + Left:  0.05" First line:  0",1" </w:instrText>
      </w:r>
      <w:r>
        <w:fldChar w:fldCharType="separate"/>
      </w:r>
      <w:hyperlink w:anchor="_Toc506819270" w:history="1">
        <w:r w:rsidR="00291E91" w:rsidRPr="00800C24">
          <w:rPr>
            <w:rStyle w:val="Hyperlink"/>
            <w:noProof/>
          </w:rPr>
          <w:t>1</w:t>
        </w:r>
        <w:r w:rsidR="00291E91">
          <w:rPr>
            <w:b w:val="0"/>
            <w:noProof/>
            <w:sz w:val="22"/>
            <w:szCs w:val="22"/>
            <w:lang w:val="en-IN" w:eastAsia="en-IN"/>
          </w:rPr>
          <w:tab/>
        </w:r>
        <w:r w:rsidR="00291E91" w:rsidRPr="00800C24">
          <w:rPr>
            <w:rStyle w:val="Hyperlink"/>
            <w:noProof/>
          </w:rPr>
          <w:t>RS14100 WiSeMCU System Overview</w:t>
        </w:r>
        <w:r w:rsidR="00291E91">
          <w:rPr>
            <w:noProof/>
            <w:webHidden/>
          </w:rPr>
          <w:tab/>
        </w:r>
        <w:r w:rsidR="00291E91">
          <w:rPr>
            <w:noProof/>
            <w:webHidden/>
          </w:rPr>
          <w:fldChar w:fldCharType="begin"/>
        </w:r>
        <w:r w:rsidR="00291E91">
          <w:rPr>
            <w:noProof/>
            <w:webHidden/>
          </w:rPr>
          <w:instrText xml:space="preserve"> PAGEREF _Toc506819270 \h </w:instrText>
        </w:r>
        <w:r w:rsidR="00291E91">
          <w:rPr>
            <w:noProof/>
            <w:webHidden/>
          </w:rPr>
        </w:r>
        <w:r w:rsidR="00291E91">
          <w:rPr>
            <w:noProof/>
            <w:webHidden/>
          </w:rPr>
          <w:fldChar w:fldCharType="separate"/>
        </w:r>
        <w:r w:rsidR="00291E91">
          <w:rPr>
            <w:noProof/>
            <w:webHidden/>
          </w:rPr>
          <w:t>3</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71" w:history="1">
        <w:r w:rsidR="00291E91" w:rsidRPr="00800C24">
          <w:rPr>
            <w:rStyle w:val="Hyperlink"/>
            <w:noProof/>
          </w:rPr>
          <w:t>2</w:t>
        </w:r>
        <w:r w:rsidR="00291E91">
          <w:rPr>
            <w:b w:val="0"/>
            <w:noProof/>
            <w:sz w:val="22"/>
            <w:szCs w:val="22"/>
            <w:lang w:val="en-IN" w:eastAsia="en-IN"/>
          </w:rPr>
          <w:tab/>
        </w:r>
        <w:r w:rsidR="00291E91" w:rsidRPr="00800C24">
          <w:rPr>
            <w:rStyle w:val="Hyperlink"/>
            <w:noProof/>
          </w:rPr>
          <w:t>Related Resources</w:t>
        </w:r>
        <w:r w:rsidR="00291E91">
          <w:rPr>
            <w:noProof/>
            <w:webHidden/>
          </w:rPr>
          <w:tab/>
        </w:r>
        <w:r w:rsidR="00291E91">
          <w:rPr>
            <w:noProof/>
            <w:webHidden/>
          </w:rPr>
          <w:fldChar w:fldCharType="begin"/>
        </w:r>
        <w:r w:rsidR="00291E91">
          <w:rPr>
            <w:noProof/>
            <w:webHidden/>
          </w:rPr>
          <w:instrText xml:space="preserve"> PAGEREF _Toc506819271 \h </w:instrText>
        </w:r>
        <w:r w:rsidR="00291E91">
          <w:rPr>
            <w:noProof/>
            <w:webHidden/>
          </w:rPr>
        </w:r>
        <w:r w:rsidR="00291E91">
          <w:rPr>
            <w:noProof/>
            <w:webHidden/>
          </w:rPr>
          <w:fldChar w:fldCharType="separate"/>
        </w:r>
        <w:r w:rsidR="00291E91">
          <w:rPr>
            <w:noProof/>
            <w:webHidden/>
          </w:rPr>
          <w:t>12</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72" w:history="1">
        <w:r w:rsidR="00291E91" w:rsidRPr="00800C24">
          <w:rPr>
            <w:rStyle w:val="Hyperlink"/>
            <w:noProof/>
          </w:rPr>
          <w:t>3</w:t>
        </w:r>
        <w:r w:rsidR="00291E91">
          <w:rPr>
            <w:b w:val="0"/>
            <w:noProof/>
            <w:sz w:val="22"/>
            <w:szCs w:val="22"/>
            <w:lang w:val="en-IN" w:eastAsia="en-IN"/>
          </w:rPr>
          <w:tab/>
        </w:r>
        <w:r w:rsidR="00291E91" w:rsidRPr="00800C24">
          <w:rPr>
            <w:rStyle w:val="Hyperlink"/>
            <w:noProof/>
          </w:rPr>
          <w:t>Wireless Features</w:t>
        </w:r>
        <w:r w:rsidR="00291E91">
          <w:rPr>
            <w:noProof/>
            <w:webHidden/>
          </w:rPr>
          <w:tab/>
        </w:r>
        <w:r w:rsidR="00291E91">
          <w:rPr>
            <w:noProof/>
            <w:webHidden/>
          </w:rPr>
          <w:fldChar w:fldCharType="begin"/>
        </w:r>
        <w:r w:rsidR="00291E91">
          <w:rPr>
            <w:noProof/>
            <w:webHidden/>
          </w:rPr>
          <w:instrText xml:space="preserve"> PAGEREF _Toc506819272 \h </w:instrText>
        </w:r>
        <w:r w:rsidR="00291E91">
          <w:rPr>
            <w:noProof/>
            <w:webHidden/>
          </w:rPr>
        </w:r>
        <w:r w:rsidR="00291E91">
          <w:rPr>
            <w:noProof/>
            <w:webHidden/>
          </w:rPr>
          <w:fldChar w:fldCharType="separate"/>
        </w:r>
        <w:r w:rsidR="00291E91">
          <w:rPr>
            <w:noProof/>
            <w:webHidden/>
          </w:rPr>
          <w:t>13</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73" w:history="1">
        <w:r w:rsidR="00291E91" w:rsidRPr="00800C24">
          <w:rPr>
            <w:rStyle w:val="Hyperlink"/>
            <w:noProof/>
          </w:rPr>
          <w:t>4</w:t>
        </w:r>
        <w:r w:rsidR="00291E91">
          <w:rPr>
            <w:b w:val="0"/>
            <w:noProof/>
            <w:sz w:val="22"/>
            <w:szCs w:val="22"/>
            <w:lang w:val="en-IN" w:eastAsia="en-IN"/>
          </w:rPr>
          <w:tab/>
        </w:r>
        <w:r w:rsidR="00291E91" w:rsidRPr="00800C24">
          <w:rPr>
            <w:rStyle w:val="Hyperlink"/>
            <w:noProof/>
          </w:rPr>
          <w:t>RS14100 System Block Diagram</w:t>
        </w:r>
        <w:r w:rsidR="00291E91">
          <w:rPr>
            <w:noProof/>
            <w:webHidden/>
          </w:rPr>
          <w:tab/>
        </w:r>
        <w:r w:rsidR="00291E91">
          <w:rPr>
            <w:noProof/>
            <w:webHidden/>
          </w:rPr>
          <w:fldChar w:fldCharType="begin"/>
        </w:r>
        <w:r w:rsidR="00291E91">
          <w:rPr>
            <w:noProof/>
            <w:webHidden/>
          </w:rPr>
          <w:instrText xml:space="preserve"> PAGEREF _Toc506819273 \h </w:instrText>
        </w:r>
        <w:r w:rsidR="00291E91">
          <w:rPr>
            <w:noProof/>
            <w:webHidden/>
          </w:rPr>
        </w:r>
        <w:r w:rsidR="00291E91">
          <w:rPr>
            <w:noProof/>
            <w:webHidden/>
          </w:rPr>
          <w:fldChar w:fldCharType="separate"/>
        </w:r>
        <w:r w:rsidR="00291E91">
          <w:rPr>
            <w:noProof/>
            <w:webHidden/>
          </w:rPr>
          <w:t>16</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74" w:history="1">
        <w:r w:rsidR="00291E91" w:rsidRPr="00800C24">
          <w:rPr>
            <w:rStyle w:val="Hyperlink"/>
            <w:noProof/>
          </w:rPr>
          <w:t>5</w:t>
        </w:r>
        <w:r w:rsidR="00291E91">
          <w:rPr>
            <w:b w:val="0"/>
            <w:noProof/>
            <w:sz w:val="22"/>
            <w:szCs w:val="22"/>
            <w:lang w:val="en-IN" w:eastAsia="en-IN"/>
          </w:rPr>
          <w:tab/>
        </w:r>
        <w:r w:rsidR="00291E91" w:rsidRPr="00800C24">
          <w:rPr>
            <w:rStyle w:val="Hyperlink"/>
            <w:noProof/>
          </w:rPr>
          <w:t>Block Descriptions</w:t>
        </w:r>
        <w:r w:rsidR="00291E91">
          <w:rPr>
            <w:noProof/>
            <w:webHidden/>
          </w:rPr>
          <w:tab/>
        </w:r>
        <w:r w:rsidR="00291E91">
          <w:rPr>
            <w:noProof/>
            <w:webHidden/>
          </w:rPr>
          <w:fldChar w:fldCharType="begin"/>
        </w:r>
        <w:r w:rsidR="00291E91">
          <w:rPr>
            <w:noProof/>
            <w:webHidden/>
          </w:rPr>
          <w:instrText xml:space="preserve"> PAGEREF _Toc506819274 \h </w:instrText>
        </w:r>
        <w:r w:rsidR="00291E91">
          <w:rPr>
            <w:noProof/>
            <w:webHidden/>
          </w:rPr>
        </w:r>
        <w:r w:rsidR="00291E91">
          <w:rPr>
            <w:noProof/>
            <w:webHidden/>
          </w:rPr>
          <w:fldChar w:fldCharType="separate"/>
        </w:r>
        <w:r w:rsidR="00291E91">
          <w:rPr>
            <w:noProof/>
            <w:webHidden/>
          </w:rPr>
          <w:t>17</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75" w:history="1">
        <w:r w:rsidR="00291E91" w:rsidRPr="00800C24">
          <w:rPr>
            <w:rStyle w:val="Hyperlink"/>
            <w:noProof/>
          </w:rPr>
          <w:t>5.1</w:t>
        </w:r>
        <w:r w:rsidR="00291E91">
          <w:rPr>
            <w:b w:val="0"/>
            <w:noProof/>
            <w:szCs w:val="22"/>
            <w:lang w:val="en-IN" w:eastAsia="en-IN"/>
          </w:rPr>
          <w:tab/>
        </w:r>
        <w:r w:rsidR="00291E91" w:rsidRPr="00800C24">
          <w:rPr>
            <w:rStyle w:val="Hyperlink"/>
            <w:noProof/>
          </w:rPr>
          <w:t>ARM Cortex M4F</w:t>
        </w:r>
        <w:r w:rsidR="00291E91">
          <w:rPr>
            <w:noProof/>
            <w:webHidden/>
          </w:rPr>
          <w:tab/>
        </w:r>
        <w:r w:rsidR="00291E91">
          <w:rPr>
            <w:noProof/>
            <w:webHidden/>
          </w:rPr>
          <w:fldChar w:fldCharType="begin"/>
        </w:r>
        <w:r w:rsidR="00291E91">
          <w:rPr>
            <w:noProof/>
            <w:webHidden/>
          </w:rPr>
          <w:instrText xml:space="preserve"> PAGEREF _Toc506819275 \h </w:instrText>
        </w:r>
        <w:r w:rsidR="00291E91">
          <w:rPr>
            <w:noProof/>
            <w:webHidden/>
          </w:rPr>
        </w:r>
        <w:r w:rsidR="00291E91">
          <w:rPr>
            <w:noProof/>
            <w:webHidden/>
          </w:rPr>
          <w:fldChar w:fldCharType="separate"/>
        </w:r>
        <w:r w:rsidR="00291E91">
          <w:rPr>
            <w:noProof/>
            <w:webHidden/>
          </w:rPr>
          <w:t>17</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76" w:history="1">
        <w:r w:rsidR="00291E91" w:rsidRPr="00800C24">
          <w:rPr>
            <w:rStyle w:val="Hyperlink"/>
            <w:noProof/>
          </w:rPr>
          <w:t>5.2</w:t>
        </w:r>
        <w:r w:rsidR="00291E91">
          <w:rPr>
            <w:b w:val="0"/>
            <w:noProof/>
            <w:szCs w:val="22"/>
            <w:lang w:val="en-IN" w:eastAsia="en-IN"/>
          </w:rPr>
          <w:tab/>
        </w:r>
        <w:r w:rsidR="00291E91" w:rsidRPr="00800C24">
          <w:rPr>
            <w:rStyle w:val="Hyperlink"/>
            <w:noProof/>
          </w:rPr>
          <w:t>Interconnect</w:t>
        </w:r>
        <w:r w:rsidR="00291E91">
          <w:rPr>
            <w:noProof/>
            <w:webHidden/>
          </w:rPr>
          <w:tab/>
        </w:r>
        <w:r w:rsidR="00291E91">
          <w:rPr>
            <w:noProof/>
            <w:webHidden/>
          </w:rPr>
          <w:fldChar w:fldCharType="begin"/>
        </w:r>
        <w:r w:rsidR="00291E91">
          <w:rPr>
            <w:noProof/>
            <w:webHidden/>
          </w:rPr>
          <w:instrText xml:space="preserve"> PAGEREF _Toc506819276 \h </w:instrText>
        </w:r>
        <w:r w:rsidR="00291E91">
          <w:rPr>
            <w:noProof/>
            <w:webHidden/>
          </w:rPr>
        </w:r>
        <w:r w:rsidR="00291E91">
          <w:rPr>
            <w:noProof/>
            <w:webHidden/>
          </w:rPr>
          <w:fldChar w:fldCharType="separate"/>
        </w:r>
        <w:r w:rsidR="00291E91">
          <w:rPr>
            <w:noProof/>
            <w:webHidden/>
          </w:rPr>
          <w:t>18</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77" w:history="1">
        <w:r w:rsidR="00291E91" w:rsidRPr="00800C24">
          <w:rPr>
            <w:rStyle w:val="Hyperlink"/>
            <w:noProof/>
          </w:rPr>
          <w:t>5.3</w:t>
        </w:r>
        <w:r w:rsidR="00291E91">
          <w:rPr>
            <w:b w:val="0"/>
            <w:noProof/>
            <w:szCs w:val="22"/>
            <w:lang w:val="en-IN" w:eastAsia="en-IN"/>
          </w:rPr>
          <w:tab/>
        </w:r>
        <w:r w:rsidR="00291E91" w:rsidRPr="00800C24">
          <w:rPr>
            <w:rStyle w:val="Hyperlink"/>
            <w:noProof/>
          </w:rPr>
          <w:t>Power</w:t>
        </w:r>
        <w:r w:rsidR="00291E91">
          <w:rPr>
            <w:noProof/>
            <w:webHidden/>
          </w:rPr>
          <w:tab/>
        </w:r>
        <w:r w:rsidR="00291E91">
          <w:rPr>
            <w:noProof/>
            <w:webHidden/>
          </w:rPr>
          <w:fldChar w:fldCharType="begin"/>
        </w:r>
        <w:r w:rsidR="00291E91">
          <w:rPr>
            <w:noProof/>
            <w:webHidden/>
          </w:rPr>
          <w:instrText xml:space="preserve"> PAGEREF _Toc506819277 \h </w:instrText>
        </w:r>
        <w:r w:rsidR="00291E91">
          <w:rPr>
            <w:noProof/>
            <w:webHidden/>
          </w:rPr>
        </w:r>
        <w:r w:rsidR="00291E91">
          <w:rPr>
            <w:noProof/>
            <w:webHidden/>
          </w:rPr>
          <w:fldChar w:fldCharType="separate"/>
        </w:r>
        <w:r w:rsidR="00291E91">
          <w:rPr>
            <w:noProof/>
            <w:webHidden/>
          </w:rPr>
          <w:t>18</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78" w:history="1">
        <w:r w:rsidR="00291E91" w:rsidRPr="00800C24">
          <w:rPr>
            <w:rStyle w:val="Hyperlink"/>
            <w:noProof/>
          </w:rPr>
          <w:t>5.4</w:t>
        </w:r>
        <w:r w:rsidR="00291E91">
          <w:rPr>
            <w:b w:val="0"/>
            <w:noProof/>
            <w:szCs w:val="22"/>
            <w:lang w:val="en-IN" w:eastAsia="en-IN"/>
          </w:rPr>
          <w:tab/>
        </w:r>
        <w:r w:rsidR="00291E91" w:rsidRPr="00800C24">
          <w:rPr>
            <w:rStyle w:val="Hyperlink"/>
            <w:noProof/>
          </w:rPr>
          <w:t>Digital and Analog Peripherals and Interfaces</w:t>
        </w:r>
        <w:r w:rsidR="00291E91">
          <w:rPr>
            <w:noProof/>
            <w:webHidden/>
          </w:rPr>
          <w:tab/>
        </w:r>
        <w:r w:rsidR="00291E91">
          <w:rPr>
            <w:noProof/>
            <w:webHidden/>
          </w:rPr>
          <w:fldChar w:fldCharType="begin"/>
        </w:r>
        <w:r w:rsidR="00291E91">
          <w:rPr>
            <w:noProof/>
            <w:webHidden/>
          </w:rPr>
          <w:instrText xml:space="preserve"> PAGEREF _Toc506819278 \h </w:instrText>
        </w:r>
        <w:r w:rsidR="00291E91">
          <w:rPr>
            <w:noProof/>
            <w:webHidden/>
          </w:rPr>
        </w:r>
        <w:r w:rsidR="00291E91">
          <w:rPr>
            <w:noProof/>
            <w:webHidden/>
          </w:rPr>
          <w:fldChar w:fldCharType="separate"/>
        </w:r>
        <w:r w:rsidR="00291E91">
          <w:rPr>
            <w:noProof/>
            <w:webHidden/>
          </w:rPr>
          <w:t>19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79" w:history="1">
        <w:r w:rsidR="00291E91" w:rsidRPr="00800C24">
          <w:rPr>
            <w:rStyle w:val="Hyperlink"/>
            <w:noProof/>
          </w:rPr>
          <w:t>5.4.1</w:t>
        </w:r>
        <w:r w:rsidR="00291E91">
          <w:rPr>
            <w:noProof/>
            <w:sz w:val="22"/>
            <w:szCs w:val="22"/>
            <w:lang w:val="en-IN" w:eastAsia="en-IN"/>
          </w:rPr>
          <w:tab/>
        </w:r>
        <w:r w:rsidR="00291E91" w:rsidRPr="00800C24">
          <w:rPr>
            <w:rStyle w:val="Hyperlink"/>
            <w:noProof/>
          </w:rPr>
          <w:t>I2C</w:t>
        </w:r>
        <w:r w:rsidR="00291E91">
          <w:rPr>
            <w:noProof/>
            <w:webHidden/>
          </w:rPr>
          <w:tab/>
        </w:r>
        <w:r w:rsidR="00291E91">
          <w:rPr>
            <w:noProof/>
            <w:webHidden/>
          </w:rPr>
          <w:fldChar w:fldCharType="begin"/>
        </w:r>
        <w:r w:rsidR="00291E91">
          <w:rPr>
            <w:noProof/>
            <w:webHidden/>
          </w:rPr>
          <w:instrText xml:space="preserve"> PAGEREF _Toc506819279 \h </w:instrText>
        </w:r>
        <w:r w:rsidR="00291E91">
          <w:rPr>
            <w:noProof/>
            <w:webHidden/>
          </w:rPr>
        </w:r>
        <w:r w:rsidR="00291E91">
          <w:rPr>
            <w:noProof/>
            <w:webHidden/>
          </w:rPr>
          <w:fldChar w:fldCharType="separate"/>
        </w:r>
        <w:r w:rsidR="00291E91">
          <w:rPr>
            <w:noProof/>
            <w:webHidden/>
          </w:rPr>
          <w:t>19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0" w:history="1">
        <w:r w:rsidR="00291E91" w:rsidRPr="00800C24">
          <w:rPr>
            <w:rStyle w:val="Hyperlink"/>
            <w:noProof/>
          </w:rPr>
          <w:t>5.4.2</w:t>
        </w:r>
        <w:r w:rsidR="00291E91">
          <w:rPr>
            <w:noProof/>
            <w:sz w:val="22"/>
            <w:szCs w:val="22"/>
            <w:lang w:val="en-IN" w:eastAsia="en-IN"/>
          </w:rPr>
          <w:tab/>
        </w:r>
        <w:r w:rsidR="00291E91" w:rsidRPr="00800C24">
          <w:rPr>
            <w:rStyle w:val="Hyperlink"/>
            <w:noProof/>
          </w:rPr>
          <w:t>UART</w:t>
        </w:r>
        <w:r w:rsidR="00291E91">
          <w:rPr>
            <w:noProof/>
            <w:webHidden/>
          </w:rPr>
          <w:tab/>
        </w:r>
        <w:r w:rsidR="00291E91">
          <w:rPr>
            <w:noProof/>
            <w:webHidden/>
          </w:rPr>
          <w:fldChar w:fldCharType="begin"/>
        </w:r>
        <w:r w:rsidR="00291E91">
          <w:rPr>
            <w:noProof/>
            <w:webHidden/>
          </w:rPr>
          <w:instrText xml:space="preserve"> PAGEREF _Toc506819280 \h </w:instrText>
        </w:r>
        <w:r w:rsidR="00291E91">
          <w:rPr>
            <w:noProof/>
            <w:webHidden/>
          </w:rPr>
        </w:r>
        <w:r w:rsidR="00291E91">
          <w:rPr>
            <w:noProof/>
            <w:webHidden/>
          </w:rPr>
          <w:fldChar w:fldCharType="separate"/>
        </w:r>
        <w:r w:rsidR="00291E91">
          <w:rPr>
            <w:noProof/>
            <w:webHidden/>
          </w:rPr>
          <w:t>19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1" w:history="1">
        <w:r w:rsidR="00291E91" w:rsidRPr="00800C24">
          <w:rPr>
            <w:rStyle w:val="Hyperlink"/>
            <w:noProof/>
          </w:rPr>
          <w:t>5.4.3</w:t>
        </w:r>
        <w:r w:rsidR="00291E91">
          <w:rPr>
            <w:noProof/>
            <w:sz w:val="22"/>
            <w:szCs w:val="22"/>
            <w:lang w:val="en-IN" w:eastAsia="en-IN"/>
          </w:rPr>
          <w:tab/>
        </w:r>
        <w:r w:rsidR="00291E91" w:rsidRPr="00800C24">
          <w:rPr>
            <w:rStyle w:val="Hyperlink"/>
            <w:noProof/>
          </w:rPr>
          <w:t>USART</w:t>
        </w:r>
        <w:r w:rsidR="00291E91">
          <w:rPr>
            <w:noProof/>
            <w:webHidden/>
          </w:rPr>
          <w:tab/>
        </w:r>
        <w:r w:rsidR="00291E91">
          <w:rPr>
            <w:noProof/>
            <w:webHidden/>
          </w:rPr>
          <w:fldChar w:fldCharType="begin"/>
        </w:r>
        <w:r w:rsidR="00291E91">
          <w:rPr>
            <w:noProof/>
            <w:webHidden/>
          </w:rPr>
          <w:instrText xml:space="preserve"> PAGEREF _Toc506819281 \h </w:instrText>
        </w:r>
        <w:r w:rsidR="00291E91">
          <w:rPr>
            <w:noProof/>
            <w:webHidden/>
          </w:rPr>
        </w:r>
        <w:r w:rsidR="00291E91">
          <w:rPr>
            <w:noProof/>
            <w:webHidden/>
          </w:rPr>
          <w:fldChar w:fldCharType="separate"/>
        </w:r>
        <w:r w:rsidR="00291E91">
          <w:rPr>
            <w:noProof/>
            <w:webHidden/>
          </w:rPr>
          <w:t>20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2" w:history="1">
        <w:r w:rsidR="00291E91" w:rsidRPr="00800C24">
          <w:rPr>
            <w:rStyle w:val="Hyperlink"/>
            <w:noProof/>
          </w:rPr>
          <w:t>5.4.4</w:t>
        </w:r>
        <w:r w:rsidR="00291E91">
          <w:rPr>
            <w:noProof/>
            <w:sz w:val="22"/>
            <w:szCs w:val="22"/>
            <w:lang w:val="en-IN" w:eastAsia="en-IN"/>
          </w:rPr>
          <w:tab/>
        </w:r>
        <w:r w:rsidR="00291E91" w:rsidRPr="00800C24">
          <w:rPr>
            <w:rStyle w:val="Hyperlink"/>
            <w:noProof/>
          </w:rPr>
          <w:t>I2S</w:t>
        </w:r>
        <w:r w:rsidR="00291E91">
          <w:rPr>
            <w:noProof/>
            <w:webHidden/>
          </w:rPr>
          <w:tab/>
        </w:r>
        <w:r w:rsidR="00291E91">
          <w:rPr>
            <w:noProof/>
            <w:webHidden/>
          </w:rPr>
          <w:fldChar w:fldCharType="begin"/>
        </w:r>
        <w:r w:rsidR="00291E91">
          <w:rPr>
            <w:noProof/>
            <w:webHidden/>
          </w:rPr>
          <w:instrText xml:space="preserve"> PAGEREF _Toc506819282 \h </w:instrText>
        </w:r>
        <w:r w:rsidR="00291E91">
          <w:rPr>
            <w:noProof/>
            <w:webHidden/>
          </w:rPr>
        </w:r>
        <w:r w:rsidR="00291E91">
          <w:rPr>
            <w:noProof/>
            <w:webHidden/>
          </w:rPr>
          <w:fldChar w:fldCharType="separate"/>
        </w:r>
        <w:r w:rsidR="00291E91">
          <w:rPr>
            <w:noProof/>
            <w:webHidden/>
          </w:rPr>
          <w:t>20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3" w:history="1">
        <w:r w:rsidR="00291E91" w:rsidRPr="00800C24">
          <w:rPr>
            <w:rStyle w:val="Hyperlink"/>
            <w:noProof/>
          </w:rPr>
          <w:t>5.4.5</w:t>
        </w:r>
        <w:r w:rsidR="00291E91">
          <w:rPr>
            <w:noProof/>
            <w:sz w:val="22"/>
            <w:szCs w:val="22"/>
            <w:lang w:val="en-IN" w:eastAsia="en-IN"/>
          </w:rPr>
          <w:tab/>
        </w:r>
        <w:r w:rsidR="00291E91" w:rsidRPr="00800C24">
          <w:rPr>
            <w:rStyle w:val="Hyperlink"/>
            <w:noProof/>
          </w:rPr>
          <w:t>PCM</w:t>
        </w:r>
        <w:r w:rsidR="00291E91">
          <w:rPr>
            <w:noProof/>
            <w:webHidden/>
          </w:rPr>
          <w:tab/>
        </w:r>
        <w:r w:rsidR="00291E91">
          <w:rPr>
            <w:noProof/>
            <w:webHidden/>
          </w:rPr>
          <w:fldChar w:fldCharType="begin"/>
        </w:r>
        <w:r w:rsidR="00291E91">
          <w:rPr>
            <w:noProof/>
            <w:webHidden/>
          </w:rPr>
          <w:instrText xml:space="preserve"> PAGEREF _Toc506819283 \h </w:instrText>
        </w:r>
        <w:r w:rsidR="00291E91">
          <w:rPr>
            <w:noProof/>
            <w:webHidden/>
          </w:rPr>
        </w:r>
        <w:r w:rsidR="00291E91">
          <w:rPr>
            <w:noProof/>
            <w:webHidden/>
          </w:rPr>
          <w:fldChar w:fldCharType="separate"/>
        </w:r>
        <w:r w:rsidR="00291E91">
          <w:rPr>
            <w:noProof/>
            <w:webHidden/>
          </w:rPr>
          <w:t>20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4" w:history="1">
        <w:r w:rsidR="00291E91" w:rsidRPr="00800C24">
          <w:rPr>
            <w:rStyle w:val="Hyperlink"/>
            <w:noProof/>
          </w:rPr>
          <w:t>5.4.6</w:t>
        </w:r>
        <w:r w:rsidR="00291E91">
          <w:rPr>
            <w:noProof/>
            <w:sz w:val="22"/>
            <w:szCs w:val="22"/>
            <w:lang w:val="en-IN" w:eastAsia="en-IN"/>
          </w:rPr>
          <w:tab/>
        </w:r>
        <w:r w:rsidR="00291E91" w:rsidRPr="00800C24">
          <w:rPr>
            <w:rStyle w:val="Hyperlink"/>
            <w:noProof/>
          </w:rPr>
          <w:t>Quadrature Encoder Interface (QEI)</w:t>
        </w:r>
        <w:r w:rsidR="00291E91">
          <w:rPr>
            <w:noProof/>
            <w:webHidden/>
          </w:rPr>
          <w:tab/>
        </w:r>
        <w:r w:rsidR="00291E91">
          <w:rPr>
            <w:noProof/>
            <w:webHidden/>
          </w:rPr>
          <w:fldChar w:fldCharType="begin"/>
        </w:r>
        <w:r w:rsidR="00291E91">
          <w:rPr>
            <w:noProof/>
            <w:webHidden/>
          </w:rPr>
          <w:instrText xml:space="preserve"> PAGEREF _Toc506819284 \h </w:instrText>
        </w:r>
        <w:r w:rsidR="00291E91">
          <w:rPr>
            <w:noProof/>
            <w:webHidden/>
          </w:rPr>
        </w:r>
        <w:r w:rsidR="00291E91">
          <w:rPr>
            <w:noProof/>
            <w:webHidden/>
          </w:rPr>
          <w:fldChar w:fldCharType="separate"/>
        </w:r>
        <w:r w:rsidR="00291E91">
          <w:rPr>
            <w:noProof/>
            <w:webHidden/>
          </w:rPr>
          <w:t>21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5" w:history="1">
        <w:r w:rsidR="00291E91" w:rsidRPr="00800C24">
          <w:rPr>
            <w:rStyle w:val="Hyperlink"/>
            <w:noProof/>
          </w:rPr>
          <w:t>5.4.7</w:t>
        </w:r>
        <w:r w:rsidR="00291E91">
          <w:rPr>
            <w:noProof/>
            <w:sz w:val="22"/>
            <w:szCs w:val="22"/>
            <w:lang w:val="en-IN" w:eastAsia="en-IN"/>
          </w:rPr>
          <w:tab/>
        </w:r>
        <w:r w:rsidR="00291E91" w:rsidRPr="00800C24">
          <w:rPr>
            <w:rStyle w:val="Hyperlink"/>
            <w:noProof/>
          </w:rPr>
          <w:t>SSI Slave</w:t>
        </w:r>
        <w:r w:rsidR="00291E91">
          <w:rPr>
            <w:noProof/>
            <w:webHidden/>
          </w:rPr>
          <w:tab/>
        </w:r>
        <w:r w:rsidR="00291E91">
          <w:rPr>
            <w:noProof/>
            <w:webHidden/>
          </w:rPr>
          <w:fldChar w:fldCharType="begin"/>
        </w:r>
        <w:r w:rsidR="00291E91">
          <w:rPr>
            <w:noProof/>
            <w:webHidden/>
          </w:rPr>
          <w:instrText xml:space="preserve"> PAGEREF _Toc506819285 \h </w:instrText>
        </w:r>
        <w:r w:rsidR="00291E91">
          <w:rPr>
            <w:noProof/>
            <w:webHidden/>
          </w:rPr>
        </w:r>
        <w:r w:rsidR="00291E91">
          <w:rPr>
            <w:noProof/>
            <w:webHidden/>
          </w:rPr>
          <w:fldChar w:fldCharType="separate"/>
        </w:r>
        <w:r w:rsidR="00291E91">
          <w:rPr>
            <w:noProof/>
            <w:webHidden/>
          </w:rPr>
          <w:t>21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6" w:history="1">
        <w:r w:rsidR="00291E91" w:rsidRPr="00800C24">
          <w:rPr>
            <w:rStyle w:val="Hyperlink"/>
            <w:noProof/>
          </w:rPr>
          <w:t>5.4.8</w:t>
        </w:r>
        <w:r w:rsidR="00291E91">
          <w:rPr>
            <w:noProof/>
            <w:sz w:val="22"/>
            <w:szCs w:val="22"/>
            <w:lang w:val="en-IN" w:eastAsia="en-IN"/>
          </w:rPr>
          <w:tab/>
        </w:r>
        <w:r w:rsidR="00291E91" w:rsidRPr="00800C24">
          <w:rPr>
            <w:rStyle w:val="Hyperlink"/>
            <w:noProof/>
          </w:rPr>
          <w:t>SSI Master</w:t>
        </w:r>
        <w:r w:rsidR="00291E91">
          <w:rPr>
            <w:noProof/>
            <w:webHidden/>
          </w:rPr>
          <w:tab/>
        </w:r>
        <w:r w:rsidR="00291E91">
          <w:rPr>
            <w:noProof/>
            <w:webHidden/>
          </w:rPr>
          <w:fldChar w:fldCharType="begin"/>
        </w:r>
        <w:r w:rsidR="00291E91">
          <w:rPr>
            <w:noProof/>
            <w:webHidden/>
          </w:rPr>
          <w:instrText xml:space="preserve"> PAGEREF _Toc506819286 \h </w:instrText>
        </w:r>
        <w:r w:rsidR="00291E91">
          <w:rPr>
            <w:noProof/>
            <w:webHidden/>
          </w:rPr>
        </w:r>
        <w:r w:rsidR="00291E91">
          <w:rPr>
            <w:noProof/>
            <w:webHidden/>
          </w:rPr>
          <w:fldChar w:fldCharType="separate"/>
        </w:r>
        <w:r w:rsidR="00291E91">
          <w:rPr>
            <w:noProof/>
            <w:webHidden/>
          </w:rPr>
          <w:t>21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7" w:history="1">
        <w:r w:rsidR="00291E91" w:rsidRPr="00800C24">
          <w:rPr>
            <w:rStyle w:val="Hyperlink"/>
            <w:noProof/>
          </w:rPr>
          <w:t>5.4.9</w:t>
        </w:r>
        <w:r w:rsidR="00291E91">
          <w:rPr>
            <w:noProof/>
            <w:sz w:val="22"/>
            <w:szCs w:val="22"/>
            <w:lang w:val="en-IN" w:eastAsia="en-IN"/>
          </w:rPr>
          <w:tab/>
        </w:r>
        <w:r w:rsidR="00291E91" w:rsidRPr="00800C24">
          <w:rPr>
            <w:rStyle w:val="Hyperlink"/>
            <w:noProof/>
          </w:rPr>
          <w:t>SIO</w:t>
        </w:r>
        <w:r w:rsidR="00291E91">
          <w:rPr>
            <w:noProof/>
            <w:webHidden/>
          </w:rPr>
          <w:tab/>
        </w:r>
        <w:r w:rsidR="00291E91">
          <w:rPr>
            <w:noProof/>
            <w:webHidden/>
          </w:rPr>
          <w:fldChar w:fldCharType="begin"/>
        </w:r>
        <w:r w:rsidR="00291E91">
          <w:rPr>
            <w:noProof/>
            <w:webHidden/>
          </w:rPr>
          <w:instrText xml:space="preserve"> PAGEREF _Toc506819287 \h </w:instrText>
        </w:r>
        <w:r w:rsidR="00291E91">
          <w:rPr>
            <w:noProof/>
            <w:webHidden/>
          </w:rPr>
        </w:r>
        <w:r w:rsidR="00291E91">
          <w:rPr>
            <w:noProof/>
            <w:webHidden/>
          </w:rPr>
          <w:fldChar w:fldCharType="separate"/>
        </w:r>
        <w:r w:rsidR="00291E91">
          <w:rPr>
            <w:noProof/>
            <w:webHidden/>
          </w:rPr>
          <w:t>22</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8" w:history="1">
        <w:r w:rsidR="00291E91" w:rsidRPr="00800C24">
          <w:rPr>
            <w:rStyle w:val="Hyperlink"/>
            <w:noProof/>
          </w:rPr>
          <w:t>5.4.10</w:t>
        </w:r>
        <w:r w:rsidR="00291E91">
          <w:rPr>
            <w:noProof/>
            <w:sz w:val="22"/>
            <w:szCs w:val="22"/>
            <w:lang w:val="en-IN" w:eastAsia="en-IN"/>
          </w:rPr>
          <w:tab/>
        </w:r>
        <w:r w:rsidR="00291E91" w:rsidRPr="00800C24">
          <w:rPr>
            <w:rStyle w:val="Hyperlink"/>
            <w:noProof/>
          </w:rPr>
          <w:t>Capacitive Touch</w:t>
        </w:r>
        <w:r w:rsidR="00291E91">
          <w:rPr>
            <w:noProof/>
            <w:webHidden/>
          </w:rPr>
          <w:tab/>
        </w:r>
        <w:r w:rsidR="00291E91">
          <w:rPr>
            <w:noProof/>
            <w:webHidden/>
          </w:rPr>
          <w:fldChar w:fldCharType="begin"/>
        </w:r>
        <w:r w:rsidR="00291E91">
          <w:rPr>
            <w:noProof/>
            <w:webHidden/>
          </w:rPr>
          <w:instrText xml:space="preserve"> PAGEREF _Toc506819288 \h </w:instrText>
        </w:r>
        <w:r w:rsidR="00291E91">
          <w:rPr>
            <w:noProof/>
            <w:webHidden/>
          </w:rPr>
        </w:r>
        <w:r w:rsidR="00291E91">
          <w:rPr>
            <w:noProof/>
            <w:webHidden/>
          </w:rPr>
          <w:fldChar w:fldCharType="separate"/>
        </w:r>
        <w:r w:rsidR="00291E91">
          <w:rPr>
            <w:noProof/>
            <w:webHidden/>
          </w:rPr>
          <w:t>23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89" w:history="1">
        <w:r w:rsidR="00291E91" w:rsidRPr="00800C24">
          <w:rPr>
            <w:rStyle w:val="Hyperlink"/>
            <w:noProof/>
          </w:rPr>
          <w:t>5.4.11</w:t>
        </w:r>
        <w:r w:rsidR="00291E91">
          <w:rPr>
            <w:noProof/>
            <w:sz w:val="22"/>
            <w:szCs w:val="22"/>
            <w:lang w:val="en-IN" w:eastAsia="en-IN"/>
          </w:rPr>
          <w:tab/>
        </w:r>
        <w:r w:rsidR="00291E91" w:rsidRPr="00800C24">
          <w:rPr>
            <w:rStyle w:val="Hyperlink"/>
            <w:noProof/>
          </w:rPr>
          <w:t>CAN</w:t>
        </w:r>
        <w:r w:rsidR="00291E91">
          <w:rPr>
            <w:noProof/>
            <w:webHidden/>
          </w:rPr>
          <w:tab/>
        </w:r>
        <w:r w:rsidR="00291E91">
          <w:rPr>
            <w:noProof/>
            <w:webHidden/>
          </w:rPr>
          <w:fldChar w:fldCharType="begin"/>
        </w:r>
        <w:r w:rsidR="00291E91">
          <w:rPr>
            <w:noProof/>
            <w:webHidden/>
          </w:rPr>
          <w:instrText xml:space="preserve"> PAGEREF _Toc506819289 \h </w:instrText>
        </w:r>
        <w:r w:rsidR="00291E91">
          <w:rPr>
            <w:noProof/>
            <w:webHidden/>
          </w:rPr>
        </w:r>
        <w:r w:rsidR="00291E91">
          <w:rPr>
            <w:noProof/>
            <w:webHidden/>
          </w:rPr>
          <w:fldChar w:fldCharType="separate"/>
        </w:r>
        <w:r w:rsidR="00291E91">
          <w:rPr>
            <w:noProof/>
            <w:webHidden/>
          </w:rPr>
          <w:t>24</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90" w:history="1">
        <w:r w:rsidR="00291E91" w:rsidRPr="00800C24">
          <w:rPr>
            <w:rStyle w:val="Hyperlink"/>
            <w:noProof/>
          </w:rPr>
          <w:t>6</w:t>
        </w:r>
        <w:r w:rsidR="00291E91">
          <w:rPr>
            <w:b w:val="0"/>
            <w:noProof/>
            <w:sz w:val="22"/>
            <w:szCs w:val="22"/>
            <w:lang w:val="en-IN" w:eastAsia="en-IN"/>
          </w:rPr>
          <w:tab/>
        </w:r>
        <w:r w:rsidR="00291E91" w:rsidRPr="00800C24">
          <w:rPr>
            <w:rStyle w:val="Hyperlink"/>
            <w:noProof/>
          </w:rPr>
          <w:t>RS14100 Pinout and Pin Description</w:t>
        </w:r>
        <w:r w:rsidR="00291E91">
          <w:rPr>
            <w:noProof/>
            <w:webHidden/>
          </w:rPr>
          <w:tab/>
        </w:r>
        <w:r w:rsidR="00291E91">
          <w:rPr>
            <w:noProof/>
            <w:webHidden/>
          </w:rPr>
          <w:fldChar w:fldCharType="begin"/>
        </w:r>
        <w:r w:rsidR="00291E91">
          <w:rPr>
            <w:noProof/>
            <w:webHidden/>
          </w:rPr>
          <w:instrText xml:space="preserve"> PAGEREF _Toc506819290 \h </w:instrText>
        </w:r>
        <w:r w:rsidR="00291E91">
          <w:rPr>
            <w:noProof/>
            <w:webHidden/>
          </w:rPr>
        </w:r>
        <w:r w:rsidR="00291E91">
          <w:rPr>
            <w:noProof/>
            <w:webHidden/>
          </w:rPr>
          <w:fldChar w:fldCharType="separate"/>
        </w:r>
        <w:r w:rsidR="00291E91">
          <w:rPr>
            <w:noProof/>
            <w:webHidden/>
          </w:rPr>
          <w:t>25</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91" w:history="1">
        <w:r w:rsidR="00291E91" w:rsidRPr="00800C24">
          <w:rPr>
            <w:rStyle w:val="Hyperlink"/>
            <w:noProof/>
          </w:rPr>
          <w:t>6.1</w:t>
        </w:r>
        <w:r w:rsidR="00291E91">
          <w:rPr>
            <w:b w:val="0"/>
            <w:noProof/>
            <w:szCs w:val="22"/>
            <w:lang w:val="en-IN" w:eastAsia="en-IN"/>
          </w:rPr>
          <w:tab/>
        </w:r>
        <w:r w:rsidR="00291E91" w:rsidRPr="00800C24">
          <w:rPr>
            <w:rStyle w:val="Hyperlink"/>
            <w:noProof/>
          </w:rPr>
          <w:t>Module Packages</w:t>
        </w:r>
        <w:r w:rsidR="00291E91">
          <w:rPr>
            <w:noProof/>
            <w:webHidden/>
          </w:rPr>
          <w:tab/>
        </w:r>
        <w:r w:rsidR="00291E91">
          <w:rPr>
            <w:noProof/>
            <w:webHidden/>
          </w:rPr>
          <w:fldChar w:fldCharType="begin"/>
        </w:r>
        <w:r w:rsidR="00291E91">
          <w:rPr>
            <w:noProof/>
            <w:webHidden/>
          </w:rPr>
          <w:instrText xml:space="preserve"> PAGEREF _Toc506819291 \h </w:instrText>
        </w:r>
        <w:r w:rsidR="00291E91">
          <w:rPr>
            <w:noProof/>
            <w:webHidden/>
          </w:rPr>
        </w:r>
        <w:r w:rsidR="00291E91">
          <w:rPr>
            <w:noProof/>
            <w:webHidden/>
          </w:rPr>
          <w:fldChar w:fldCharType="separate"/>
        </w:r>
        <w:r w:rsidR="00291E91">
          <w:rPr>
            <w:noProof/>
            <w:webHidden/>
          </w:rPr>
          <w:t>25</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292" w:history="1">
        <w:r w:rsidR="00291E91" w:rsidRPr="00800C24">
          <w:rPr>
            <w:rStyle w:val="Hyperlink"/>
            <w:noProof/>
          </w:rPr>
          <w:t>6.2</w:t>
        </w:r>
        <w:r w:rsidR="00291E91">
          <w:rPr>
            <w:b w:val="0"/>
            <w:noProof/>
            <w:szCs w:val="22"/>
            <w:lang w:val="en-IN" w:eastAsia="en-IN"/>
          </w:rPr>
          <w:tab/>
        </w:r>
        <w:r w:rsidR="00291E91" w:rsidRPr="00800C24">
          <w:rPr>
            <w:rStyle w:val="Hyperlink"/>
            <w:noProof/>
          </w:rPr>
          <w:t>Chip Packages</w:t>
        </w:r>
        <w:r w:rsidR="00291E91">
          <w:rPr>
            <w:noProof/>
            <w:webHidden/>
          </w:rPr>
          <w:tab/>
        </w:r>
        <w:r w:rsidR="00291E91">
          <w:rPr>
            <w:noProof/>
            <w:webHidden/>
          </w:rPr>
          <w:fldChar w:fldCharType="begin"/>
        </w:r>
        <w:r w:rsidR="00291E91">
          <w:rPr>
            <w:noProof/>
            <w:webHidden/>
          </w:rPr>
          <w:instrText xml:space="preserve"> PAGEREF _Toc506819292 \h </w:instrText>
        </w:r>
        <w:r w:rsidR="00291E91">
          <w:rPr>
            <w:noProof/>
            <w:webHidden/>
          </w:rPr>
        </w:r>
        <w:r w:rsidR="00291E91">
          <w:rPr>
            <w:noProof/>
            <w:webHidden/>
          </w:rPr>
          <w:fldChar w:fldCharType="separate"/>
        </w:r>
        <w:r w:rsidR="00291E91">
          <w:rPr>
            <w:noProof/>
            <w:webHidden/>
          </w:rPr>
          <w:t>30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293" w:history="1">
        <w:r w:rsidR="00291E91" w:rsidRPr="00800C24">
          <w:rPr>
            <w:rStyle w:val="Hyperlink"/>
            <w:noProof/>
          </w:rPr>
          <w:t>6.2.1</w:t>
        </w:r>
        <w:r w:rsidR="00291E91">
          <w:rPr>
            <w:noProof/>
            <w:sz w:val="22"/>
            <w:szCs w:val="22"/>
            <w:lang w:val="en-IN" w:eastAsia="en-IN"/>
          </w:rPr>
          <w:tab/>
        </w:r>
        <w:r w:rsidR="00291E91" w:rsidRPr="00800C24">
          <w:rPr>
            <w:rStyle w:val="Hyperlink"/>
            <w:noProof/>
          </w:rPr>
          <w:t>GPIO</w:t>
        </w:r>
        <w:r w:rsidR="00291E91">
          <w:rPr>
            <w:noProof/>
            <w:webHidden/>
          </w:rPr>
          <w:tab/>
        </w:r>
        <w:r w:rsidR="00291E91">
          <w:rPr>
            <w:noProof/>
            <w:webHidden/>
          </w:rPr>
          <w:fldChar w:fldCharType="begin"/>
        </w:r>
        <w:r w:rsidR="00291E91">
          <w:rPr>
            <w:noProof/>
            <w:webHidden/>
          </w:rPr>
          <w:instrText xml:space="preserve"> PAGEREF _Toc506819293 \h </w:instrText>
        </w:r>
        <w:r w:rsidR="00291E91">
          <w:rPr>
            <w:noProof/>
            <w:webHidden/>
          </w:rPr>
        </w:r>
        <w:r w:rsidR="00291E91">
          <w:rPr>
            <w:noProof/>
            <w:webHidden/>
          </w:rPr>
          <w:fldChar w:fldCharType="separate"/>
        </w:r>
        <w:r w:rsidR="00291E91">
          <w:rPr>
            <w:noProof/>
            <w:webHidden/>
          </w:rPr>
          <w:t>33</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294" w:history="1">
        <w:r w:rsidR="00291E91" w:rsidRPr="00800C24">
          <w:rPr>
            <w:rStyle w:val="Hyperlink"/>
            <w:noProof/>
          </w:rPr>
          <w:t>6.2.1.1</w:t>
        </w:r>
        <w:r w:rsidR="00291E91">
          <w:rPr>
            <w:noProof/>
            <w:sz w:val="22"/>
            <w:szCs w:val="22"/>
            <w:lang w:val="en-IN" w:eastAsia="en-IN"/>
          </w:rPr>
          <w:tab/>
        </w:r>
        <w:r w:rsidR="00291E91" w:rsidRPr="00800C24">
          <w:rPr>
            <w:rStyle w:val="Hyperlink"/>
            <w:noProof/>
          </w:rPr>
          <w:t>GPIO Pin Multiplexing</w:t>
        </w:r>
        <w:r w:rsidR="00291E91">
          <w:rPr>
            <w:noProof/>
            <w:webHidden/>
          </w:rPr>
          <w:tab/>
        </w:r>
        <w:r w:rsidR="00291E91">
          <w:rPr>
            <w:noProof/>
            <w:webHidden/>
          </w:rPr>
          <w:fldChar w:fldCharType="begin"/>
        </w:r>
        <w:r w:rsidR="00291E91">
          <w:rPr>
            <w:noProof/>
            <w:webHidden/>
          </w:rPr>
          <w:instrText xml:space="preserve"> PAGEREF _Toc506819294 \h </w:instrText>
        </w:r>
        <w:r w:rsidR="00291E91">
          <w:rPr>
            <w:noProof/>
            <w:webHidden/>
          </w:rPr>
        </w:r>
        <w:r w:rsidR="00291E91">
          <w:rPr>
            <w:noProof/>
            <w:webHidden/>
          </w:rPr>
          <w:fldChar w:fldCharType="separate"/>
        </w:r>
        <w:r w:rsidR="00291E91">
          <w:rPr>
            <w:noProof/>
            <w:webHidden/>
          </w:rPr>
          <w:t>33</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295" w:history="1">
        <w:r w:rsidR="00291E91" w:rsidRPr="00800C24">
          <w:rPr>
            <w:rStyle w:val="Hyperlink"/>
            <w:noProof/>
          </w:rPr>
          <w:t>6.2.1.2</w:t>
        </w:r>
        <w:r w:rsidR="00291E91">
          <w:rPr>
            <w:noProof/>
            <w:sz w:val="22"/>
            <w:szCs w:val="22"/>
            <w:lang w:val="en-IN" w:eastAsia="en-IN"/>
          </w:rPr>
          <w:tab/>
        </w:r>
        <w:r w:rsidR="00291E91" w:rsidRPr="00800C24">
          <w:rPr>
            <w:rStyle w:val="Hyperlink"/>
            <w:noProof/>
          </w:rPr>
          <w:t>ULP GPIO Pin Multiplexing</w:t>
        </w:r>
        <w:r w:rsidR="00291E91">
          <w:rPr>
            <w:noProof/>
            <w:webHidden/>
          </w:rPr>
          <w:tab/>
        </w:r>
        <w:r w:rsidR="00291E91">
          <w:rPr>
            <w:noProof/>
            <w:webHidden/>
          </w:rPr>
          <w:fldChar w:fldCharType="begin"/>
        </w:r>
        <w:r w:rsidR="00291E91">
          <w:rPr>
            <w:noProof/>
            <w:webHidden/>
          </w:rPr>
          <w:instrText xml:space="preserve"> PAGEREF _Toc506819295 \h </w:instrText>
        </w:r>
        <w:r w:rsidR="00291E91">
          <w:rPr>
            <w:noProof/>
            <w:webHidden/>
          </w:rPr>
        </w:r>
        <w:r w:rsidR="00291E91">
          <w:rPr>
            <w:noProof/>
            <w:webHidden/>
          </w:rPr>
          <w:fldChar w:fldCharType="separate"/>
        </w:r>
        <w:r w:rsidR="00291E91">
          <w:rPr>
            <w:noProof/>
            <w:webHidden/>
          </w:rPr>
          <w:t>38</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296" w:history="1">
        <w:r w:rsidR="00291E91" w:rsidRPr="00800C24">
          <w:rPr>
            <w:rStyle w:val="Hyperlink"/>
            <w:noProof/>
          </w:rPr>
          <w:t>6.2.1.3</w:t>
        </w:r>
        <w:r w:rsidR="00291E91">
          <w:rPr>
            <w:noProof/>
            <w:sz w:val="22"/>
            <w:szCs w:val="22"/>
            <w:lang w:val="en-IN" w:eastAsia="en-IN"/>
          </w:rPr>
          <w:tab/>
        </w:r>
        <w:r w:rsidR="00291E91" w:rsidRPr="00800C24">
          <w:rPr>
            <w:rStyle w:val="Hyperlink"/>
            <w:noProof/>
          </w:rPr>
          <w:t>UULP VBAT GPIO Pin Multiplexing</w:t>
        </w:r>
        <w:r w:rsidR="00291E91">
          <w:rPr>
            <w:noProof/>
            <w:webHidden/>
          </w:rPr>
          <w:tab/>
        </w:r>
        <w:r w:rsidR="00291E91">
          <w:rPr>
            <w:noProof/>
            <w:webHidden/>
          </w:rPr>
          <w:fldChar w:fldCharType="begin"/>
        </w:r>
        <w:r w:rsidR="00291E91">
          <w:rPr>
            <w:noProof/>
            <w:webHidden/>
          </w:rPr>
          <w:instrText xml:space="preserve"> PAGEREF _Toc506819296 \h </w:instrText>
        </w:r>
        <w:r w:rsidR="00291E91">
          <w:rPr>
            <w:noProof/>
            <w:webHidden/>
          </w:rPr>
        </w:r>
        <w:r w:rsidR="00291E91">
          <w:rPr>
            <w:noProof/>
            <w:webHidden/>
          </w:rPr>
          <w:fldChar w:fldCharType="separate"/>
        </w:r>
        <w:r w:rsidR="00291E91">
          <w:rPr>
            <w:noProof/>
            <w:webHidden/>
          </w:rPr>
          <w:t>40</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297" w:history="1">
        <w:r w:rsidR="00291E91" w:rsidRPr="00800C24">
          <w:rPr>
            <w:rStyle w:val="Hyperlink"/>
            <w:noProof/>
          </w:rPr>
          <w:t>6.2.1.4</w:t>
        </w:r>
        <w:r w:rsidR="00291E91">
          <w:rPr>
            <w:noProof/>
            <w:sz w:val="22"/>
            <w:szCs w:val="22"/>
            <w:lang w:val="en-IN" w:eastAsia="en-IN"/>
          </w:rPr>
          <w:tab/>
        </w:r>
        <w:r w:rsidR="00291E91" w:rsidRPr="00800C24">
          <w:rPr>
            <w:rStyle w:val="Hyperlink"/>
            <w:noProof/>
          </w:rPr>
          <w:t>Description of Digital Pins Multiplexed on GPIOs</w:t>
        </w:r>
        <w:r w:rsidR="00291E91">
          <w:rPr>
            <w:noProof/>
            <w:webHidden/>
          </w:rPr>
          <w:tab/>
        </w:r>
        <w:r w:rsidR="00291E91">
          <w:rPr>
            <w:noProof/>
            <w:webHidden/>
          </w:rPr>
          <w:fldChar w:fldCharType="begin"/>
        </w:r>
        <w:r w:rsidR="00291E91">
          <w:rPr>
            <w:noProof/>
            <w:webHidden/>
          </w:rPr>
          <w:instrText xml:space="preserve"> PAGEREF _Toc506819297 \h </w:instrText>
        </w:r>
        <w:r w:rsidR="00291E91">
          <w:rPr>
            <w:noProof/>
            <w:webHidden/>
          </w:rPr>
        </w:r>
        <w:r w:rsidR="00291E91">
          <w:rPr>
            <w:noProof/>
            <w:webHidden/>
          </w:rPr>
          <w:fldChar w:fldCharType="separate"/>
        </w:r>
        <w:r w:rsidR="00291E91">
          <w:rPr>
            <w:noProof/>
            <w:webHidden/>
          </w:rPr>
          <w:t>40</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298" w:history="1">
        <w:r w:rsidR="00291E91" w:rsidRPr="00800C24">
          <w:rPr>
            <w:rStyle w:val="Hyperlink"/>
            <w:noProof/>
          </w:rPr>
          <w:t>6.2.1.5</w:t>
        </w:r>
        <w:r w:rsidR="00291E91">
          <w:rPr>
            <w:noProof/>
            <w:sz w:val="22"/>
            <w:szCs w:val="22"/>
            <w:lang w:val="en-IN" w:eastAsia="en-IN"/>
          </w:rPr>
          <w:tab/>
        </w:r>
        <w:r w:rsidR="00291E91" w:rsidRPr="00800C24">
          <w:rPr>
            <w:rStyle w:val="Hyperlink"/>
            <w:noProof/>
          </w:rPr>
          <w:t>Description of Analog Pins Multiplexed on GPIOs</w:t>
        </w:r>
        <w:r w:rsidR="00291E91">
          <w:rPr>
            <w:noProof/>
            <w:webHidden/>
          </w:rPr>
          <w:tab/>
        </w:r>
        <w:r w:rsidR="00291E91">
          <w:rPr>
            <w:noProof/>
            <w:webHidden/>
          </w:rPr>
          <w:fldChar w:fldCharType="begin"/>
        </w:r>
        <w:r w:rsidR="00291E91">
          <w:rPr>
            <w:noProof/>
            <w:webHidden/>
          </w:rPr>
          <w:instrText xml:space="preserve"> PAGEREF _Toc506819298 \h </w:instrText>
        </w:r>
        <w:r w:rsidR="00291E91">
          <w:rPr>
            <w:noProof/>
            <w:webHidden/>
          </w:rPr>
        </w:r>
        <w:r w:rsidR="00291E91">
          <w:rPr>
            <w:noProof/>
            <w:webHidden/>
          </w:rPr>
          <w:fldChar w:fldCharType="separate"/>
        </w:r>
        <w:r w:rsidR="00291E91">
          <w:rPr>
            <w:noProof/>
            <w:webHidden/>
          </w:rPr>
          <w:t>46</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299" w:history="1">
        <w:r w:rsidR="00291E91" w:rsidRPr="00800C24">
          <w:rPr>
            <w:rStyle w:val="Hyperlink"/>
            <w:noProof/>
          </w:rPr>
          <w:t>7</w:t>
        </w:r>
        <w:r w:rsidR="00291E91">
          <w:rPr>
            <w:b w:val="0"/>
            <w:noProof/>
            <w:sz w:val="22"/>
            <w:szCs w:val="22"/>
            <w:lang w:val="en-IN" w:eastAsia="en-IN"/>
          </w:rPr>
          <w:tab/>
        </w:r>
        <w:r w:rsidR="00291E91" w:rsidRPr="00800C24">
          <w:rPr>
            <w:rStyle w:val="Hyperlink"/>
            <w:noProof/>
          </w:rPr>
          <w:t>RS14100 Regulatory Approvals</w:t>
        </w:r>
        <w:r w:rsidR="00291E91">
          <w:rPr>
            <w:noProof/>
            <w:webHidden/>
          </w:rPr>
          <w:tab/>
        </w:r>
        <w:r w:rsidR="00291E91">
          <w:rPr>
            <w:noProof/>
            <w:webHidden/>
          </w:rPr>
          <w:fldChar w:fldCharType="begin"/>
        </w:r>
        <w:r w:rsidR="00291E91">
          <w:rPr>
            <w:noProof/>
            <w:webHidden/>
          </w:rPr>
          <w:instrText xml:space="preserve"> PAGEREF _Toc506819299 \h </w:instrText>
        </w:r>
        <w:r w:rsidR="00291E91">
          <w:rPr>
            <w:noProof/>
            <w:webHidden/>
          </w:rPr>
        </w:r>
        <w:r w:rsidR="00291E91">
          <w:rPr>
            <w:noProof/>
            <w:webHidden/>
          </w:rPr>
          <w:fldChar w:fldCharType="separate"/>
        </w:r>
        <w:r w:rsidR="00291E91">
          <w:rPr>
            <w:noProof/>
            <w:webHidden/>
          </w:rPr>
          <w:t>48</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300" w:history="1">
        <w:r w:rsidR="00291E91" w:rsidRPr="00800C24">
          <w:rPr>
            <w:rStyle w:val="Hyperlink"/>
            <w:noProof/>
          </w:rPr>
          <w:t>8</w:t>
        </w:r>
        <w:r w:rsidR="00291E91">
          <w:rPr>
            <w:b w:val="0"/>
            <w:noProof/>
            <w:sz w:val="22"/>
            <w:szCs w:val="22"/>
            <w:lang w:val="en-IN" w:eastAsia="en-IN"/>
          </w:rPr>
          <w:tab/>
        </w:r>
        <w:r w:rsidR="00291E91" w:rsidRPr="00800C24">
          <w:rPr>
            <w:rStyle w:val="Hyperlink"/>
            <w:noProof/>
          </w:rPr>
          <w:t>RS14100 Electrical Specifications</w:t>
        </w:r>
        <w:r w:rsidR="00291E91">
          <w:rPr>
            <w:noProof/>
            <w:webHidden/>
          </w:rPr>
          <w:tab/>
        </w:r>
        <w:r w:rsidR="00291E91">
          <w:rPr>
            <w:noProof/>
            <w:webHidden/>
          </w:rPr>
          <w:fldChar w:fldCharType="begin"/>
        </w:r>
        <w:r w:rsidR="00291E91">
          <w:rPr>
            <w:noProof/>
            <w:webHidden/>
          </w:rPr>
          <w:instrText xml:space="preserve"> PAGEREF _Toc506819300 \h </w:instrText>
        </w:r>
        <w:r w:rsidR="00291E91">
          <w:rPr>
            <w:noProof/>
            <w:webHidden/>
          </w:rPr>
        </w:r>
        <w:r w:rsidR="00291E91">
          <w:rPr>
            <w:noProof/>
            <w:webHidden/>
          </w:rPr>
          <w:fldChar w:fldCharType="separate"/>
        </w:r>
        <w:r w:rsidR="00291E91">
          <w:rPr>
            <w:noProof/>
            <w:webHidden/>
          </w:rPr>
          <w:t>49</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01" w:history="1">
        <w:r w:rsidR="00291E91" w:rsidRPr="00800C24">
          <w:rPr>
            <w:rStyle w:val="Hyperlink"/>
            <w:rFonts w:cs="Calibri"/>
            <w:noProof/>
          </w:rPr>
          <w:t>8.1</w:t>
        </w:r>
        <w:r w:rsidR="00291E91">
          <w:rPr>
            <w:b w:val="0"/>
            <w:noProof/>
            <w:szCs w:val="22"/>
            <w:lang w:val="en-IN" w:eastAsia="en-IN"/>
          </w:rPr>
          <w:tab/>
        </w:r>
        <w:r w:rsidR="00291E91" w:rsidRPr="00800C24">
          <w:rPr>
            <w:rStyle w:val="Hyperlink"/>
            <w:rFonts w:cs="Calibri"/>
            <w:noProof/>
          </w:rPr>
          <w:t>Absolute Maximum Ratings</w:t>
        </w:r>
        <w:r w:rsidR="00291E91">
          <w:rPr>
            <w:noProof/>
            <w:webHidden/>
          </w:rPr>
          <w:tab/>
        </w:r>
        <w:r w:rsidR="00291E91">
          <w:rPr>
            <w:noProof/>
            <w:webHidden/>
          </w:rPr>
          <w:fldChar w:fldCharType="begin"/>
        </w:r>
        <w:r w:rsidR="00291E91">
          <w:rPr>
            <w:noProof/>
            <w:webHidden/>
          </w:rPr>
          <w:instrText xml:space="preserve"> PAGEREF _Toc506819301 \h </w:instrText>
        </w:r>
        <w:r w:rsidR="00291E91">
          <w:rPr>
            <w:noProof/>
            <w:webHidden/>
          </w:rPr>
        </w:r>
        <w:r w:rsidR="00291E91">
          <w:rPr>
            <w:noProof/>
            <w:webHidden/>
          </w:rPr>
          <w:fldChar w:fldCharType="separate"/>
        </w:r>
        <w:r w:rsidR="00291E91">
          <w:rPr>
            <w:noProof/>
            <w:webHidden/>
          </w:rPr>
          <w:t>49</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02" w:history="1">
        <w:r w:rsidR="00291E91" w:rsidRPr="00800C24">
          <w:rPr>
            <w:rStyle w:val="Hyperlink"/>
            <w:rFonts w:cs="Calibri"/>
            <w:noProof/>
          </w:rPr>
          <w:t>8.2</w:t>
        </w:r>
        <w:r w:rsidR="00291E91">
          <w:rPr>
            <w:b w:val="0"/>
            <w:noProof/>
            <w:szCs w:val="22"/>
            <w:lang w:val="en-IN" w:eastAsia="en-IN"/>
          </w:rPr>
          <w:tab/>
        </w:r>
        <w:r w:rsidR="00291E91" w:rsidRPr="00800C24">
          <w:rPr>
            <w:rStyle w:val="Hyperlink"/>
            <w:rFonts w:cs="Calibri"/>
            <w:noProof/>
          </w:rPr>
          <w:t>Recommended Operating Conditions</w:t>
        </w:r>
        <w:r w:rsidR="00291E91">
          <w:rPr>
            <w:noProof/>
            <w:webHidden/>
          </w:rPr>
          <w:tab/>
        </w:r>
        <w:r w:rsidR="00291E91">
          <w:rPr>
            <w:noProof/>
            <w:webHidden/>
          </w:rPr>
          <w:fldChar w:fldCharType="begin"/>
        </w:r>
        <w:r w:rsidR="00291E91">
          <w:rPr>
            <w:noProof/>
            <w:webHidden/>
          </w:rPr>
          <w:instrText xml:space="preserve"> PAGEREF _Toc506819302 \h </w:instrText>
        </w:r>
        <w:r w:rsidR="00291E91">
          <w:rPr>
            <w:noProof/>
            <w:webHidden/>
          </w:rPr>
        </w:r>
        <w:r w:rsidR="00291E91">
          <w:rPr>
            <w:noProof/>
            <w:webHidden/>
          </w:rPr>
          <w:fldChar w:fldCharType="separate"/>
        </w:r>
        <w:r w:rsidR="00291E91">
          <w:rPr>
            <w:noProof/>
            <w:webHidden/>
          </w:rPr>
          <w:t>49</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03" w:history="1">
        <w:r w:rsidR="00291E91" w:rsidRPr="00800C24">
          <w:rPr>
            <w:rStyle w:val="Hyperlink"/>
            <w:rFonts w:cs="Calibri"/>
            <w:noProof/>
          </w:rPr>
          <w:t>8.3</w:t>
        </w:r>
        <w:r w:rsidR="00291E91">
          <w:rPr>
            <w:b w:val="0"/>
            <w:noProof/>
            <w:szCs w:val="22"/>
            <w:lang w:val="en-IN" w:eastAsia="en-IN"/>
          </w:rPr>
          <w:tab/>
        </w:r>
        <w:r w:rsidR="00291E91" w:rsidRPr="00800C24">
          <w:rPr>
            <w:rStyle w:val="Hyperlink"/>
            <w:rFonts w:cs="Calibri"/>
            <w:noProof/>
          </w:rPr>
          <w:t>Current Consumption</w:t>
        </w:r>
        <w:r w:rsidR="00291E91">
          <w:rPr>
            <w:noProof/>
            <w:webHidden/>
          </w:rPr>
          <w:tab/>
        </w:r>
        <w:r w:rsidR="00291E91">
          <w:rPr>
            <w:noProof/>
            <w:webHidden/>
          </w:rPr>
          <w:fldChar w:fldCharType="begin"/>
        </w:r>
        <w:r w:rsidR="00291E91">
          <w:rPr>
            <w:noProof/>
            <w:webHidden/>
          </w:rPr>
          <w:instrText xml:space="preserve"> PAGEREF _Toc506819303 \h </w:instrText>
        </w:r>
        <w:r w:rsidR="00291E91">
          <w:rPr>
            <w:noProof/>
            <w:webHidden/>
          </w:rPr>
        </w:r>
        <w:r w:rsidR="00291E91">
          <w:rPr>
            <w:noProof/>
            <w:webHidden/>
          </w:rPr>
          <w:fldChar w:fldCharType="separate"/>
        </w:r>
        <w:r w:rsidR="00291E91">
          <w:rPr>
            <w:noProof/>
            <w:webHidden/>
          </w:rPr>
          <w:t>50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04" w:history="1">
        <w:r w:rsidR="00291E91" w:rsidRPr="00800C24">
          <w:rPr>
            <w:rStyle w:val="Hyperlink"/>
            <w:rFonts w:cs="Calibri"/>
            <w:noProof/>
          </w:rPr>
          <w:t>8.3.1</w:t>
        </w:r>
        <w:r w:rsidR="00291E91">
          <w:rPr>
            <w:noProof/>
            <w:sz w:val="22"/>
            <w:szCs w:val="22"/>
            <w:lang w:val="en-IN" w:eastAsia="en-IN"/>
          </w:rPr>
          <w:tab/>
        </w:r>
        <w:r w:rsidR="00291E91" w:rsidRPr="00800C24">
          <w:rPr>
            <w:rStyle w:val="Hyperlink"/>
            <w:rFonts w:cs="Calibri"/>
            <w:noProof/>
          </w:rPr>
          <w:t>POC</w:t>
        </w:r>
        <w:r w:rsidR="00291E91">
          <w:rPr>
            <w:noProof/>
            <w:webHidden/>
          </w:rPr>
          <w:tab/>
        </w:r>
        <w:r w:rsidR="00291E91">
          <w:rPr>
            <w:noProof/>
            <w:webHidden/>
          </w:rPr>
          <w:fldChar w:fldCharType="begin"/>
        </w:r>
        <w:r w:rsidR="00291E91">
          <w:rPr>
            <w:noProof/>
            <w:webHidden/>
          </w:rPr>
          <w:instrText xml:space="preserve"> PAGEREF _Toc506819304 \h </w:instrText>
        </w:r>
        <w:r w:rsidR="00291E91">
          <w:rPr>
            <w:noProof/>
            <w:webHidden/>
          </w:rPr>
        </w:r>
        <w:r w:rsidR="00291E91">
          <w:rPr>
            <w:noProof/>
            <w:webHidden/>
          </w:rPr>
          <w:fldChar w:fldCharType="separate"/>
        </w:r>
        <w:r w:rsidR="00291E91">
          <w:rPr>
            <w:noProof/>
            <w:webHidden/>
          </w:rPr>
          <w:t>50</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05" w:history="1">
        <w:r w:rsidR="00291E91" w:rsidRPr="00800C24">
          <w:rPr>
            <w:rStyle w:val="Hyperlink"/>
            <w:rFonts w:cs="Calibri"/>
            <w:noProof/>
          </w:rPr>
          <w:t>8.4</w:t>
        </w:r>
        <w:r w:rsidR="00291E91">
          <w:rPr>
            <w:b w:val="0"/>
            <w:noProof/>
            <w:szCs w:val="22"/>
            <w:lang w:val="en-IN" w:eastAsia="en-IN"/>
          </w:rPr>
          <w:tab/>
        </w:r>
        <w:r w:rsidR="00291E91" w:rsidRPr="00800C24">
          <w:rPr>
            <w:rStyle w:val="Hyperlink"/>
            <w:rFonts w:cs="Calibri"/>
            <w:noProof/>
          </w:rPr>
          <w:t>DC Characteristics</w:t>
        </w:r>
        <w:r w:rsidR="00291E91">
          <w:rPr>
            <w:noProof/>
            <w:webHidden/>
          </w:rPr>
          <w:tab/>
        </w:r>
        <w:r w:rsidR="00291E91">
          <w:rPr>
            <w:noProof/>
            <w:webHidden/>
          </w:rPr>
          <w:fldChar w:fldCharType="begin"/>
        </w:r>
        <w:r w:rsidR="00291E91">
          <w:rPr>
            <w:noProof/>
            <w:webHidden/>
          </w:rPr>
          <w:instrText xml:space="preserve"> PAGEREF _Toc506819305 \h </w:instrText>
        </w:r>
        <w:r w:rsidR="00291E91">
          <w:rPr>
            <w:noProof/>
            <w:webHidden/>
          </w:rPr>
        </w:r>
        <w:r w:rsidR="00291E91">
          <w:rPr>
            <w:noProof/>
            <w:webHidden/>
          </w:rPr>
          <w:fldChar w:fldCharType="separate"/>
        </w:r>
        <w:r w:rsidR="00291E91">
          <w:rPr>
            <w:noProof/>
            <w:webHidden/>
          </w:rPr>
          <w:t>50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06" w:history="1">
        <w:r w:rsidR="00291E91" w:rsidRPr="00800C24">
          <w:rPr>
            <w:rStyle w:val="Hyperlink"/>
            <w:rFonts w:cs="Calibri"/>
            <w:noProof/>
          </w:rPr>
          <w:t>8.4.1</w:t>
        </w:r>
        <w:r w:rsidR="00291E91">
          <w:rPr>
            <w:noProof/>
            <w:sz w:val="22"/>
            <w:szCs w:val="22"/>
            <w:lang w:val="en-IN" w:eastAsia="en-IN"/>
          </w:rPr>
          <w:tab/>
        </w:r>
        <w:r w:rsidR="00291E91" w:rsidRPr="00800C24">
          <w:rPr>
            <w:rStyle w:val="Hyperlink"/>
            <w:rFonts w:cs="Calibri"/>
            <w:noProof/>
          </w:rPr>
          <w:t>Reset Pin</w:t>
        </w:r>
        <w:r w:rsidR="00291E91">
          <w:rPr>
            <w:noProof/>
            <w:webHidden/>
          </w:rPr>
          <w:tab/>
        </w:r>
        <w:r w:rsidR="00291E91">
          <w:rPr>
            <w:noProof/>
            <w:webHidden/>
          </w:rPr>
          <w:fldChar w:fldCharType="begin"/>
        </w:r>
        <w:r w:rsidR="00291E91">
          <w:rPr>
            <w:noProof/>
            <w:webHidden/>
          </w:rPr>
          <w:instrText xml:space="preserve"> PAGEREF _Toc506819306 \h </w:instrText>
        </w:r>
        <w:r w:rsidR="00291E91">
          <w:rPr>
            <w:noProof/>
            <w:webHidden/>
          </w:rPr>
        </w:r>
        <w:r w:rsidR="00291E91">
          <w:rPr>
            <w:noProof/>
            <w:webHidden/>
          </w:rPr>
          <w:fldChar w:fldCharType="separate"/>
        </w:r>
        <w:r w:rsidR="00291E91">
          <w:rPr>
            <w:noProof/>
            <w:webHidden/>
          </w:rPr>
          <w:t>50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07" w:history="1">
        <w:r w:rsidR="00291E91" w:rsidRPr="00800C24">
          <w:rPr>
            <w:rStyle w:val="Hyperlink"/>
            <w:rFonts w:cs="Calibri"/>
            <w:noProof/>
          </w:rPr>
          <w:t>8.4.2</w:t>
        </w:r>
        <w:r w:rsidR="00291E91">
          <w:rPr>
            <w:noProof/>
            <w:sz w:val="22"/>
            <w:szCs w:val="22"/>
            <w:lang w:val="en-IN" w:eastAsia="en-IN"/>
          </w:rPr>
          <w:tab/>
        </w:r>
        <w:r w:rsidR="00291E91" w:rsidRPr="00800C24">
          <w:rPr>
            <w:rStyle w:val="Hyperlink"/>
            <w:rFonts w:cs="Calibri"/>
            <w:noProof/>
          </w:rPr>
          <w:t>Digital Input Output Signals</w:t>
        </w:r>
        <w:r w:rsidR="00291E91">
          <w:rPr>
            <w:noProof/>
            <w:webHidden/>
          </w:rPr>
          <w:tab/>
        </w:r>
        <w:r w:rsidR="00291E91">
          <w:rPr>
            <w:noProof/>
            <w:webHidden/>
          </w:rPr>
          <w:fldChar w:fldCharType="begin"/>
        </w:r>
        <w:r w:rsidR="00291E91">
          <w:rPr>
            <w:noProof/>
            <w:webHidden/>
          </w:rPr>
          <w:instrText xml:space="preserve"> PAGEREF _Toc506819307 \h </w:instrText>
        </w:r>
        <w:r w:rsidR="00291E91">
          <w:rPr>
            <w:noProof/>
            <w:webHidden/>
          </w:rPr>
        </w:r>
        <w:r w:rsidR="00291E91">
          <w:rPr>
            <w:noProof/>
            <w:webHidden/>
          </w:rPr>
          <w:fldChar w:fldCharType="separate"/>
        </w:r>
        <w:r w:rsidR="00291E91">
          <w:rPr>
            <w:noProof/>
            <w:webHidden/>
          </w:rPr>
          <w:t>50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08" w:history="1">
        <w:r w:rsidR="00291E91" w:rsidRPr="00800C24">
          <w:rPr>
            <w:rStyle w:val="Hyperlink"/>
            <w:rFonts w:cs="Calibri"/>
            <w:noProof/>
          </w:rPr>
          <w:t>8.4.3</w:t>
        </w:r>
        <w:r w:rsidR="00291E91">
          <w:rPr>
            <w:noProof/>
            <w:sz w:val="22"/>
            <w:szCs w:val="22"/>
            <w:lang w:val="en-IN" w:eastAsia="en-IN"/>
          </w:rPr>
          <w:tab/>
        </w:r>
        <w:r w:rsidR="00291E91" w:rsidRPr="00800C24">
          <w:rPr>
            <w:rStyle w:val="Hyperlink"/>
            <w:rFonts w:cs="Calibri"/>
            <w:noProof/>
          </w:rPr>
          <w:t>USB</w:t>
        </w:r>
        <w:r w:rsidR="00291E91">
          <w:rPr>
            <w:noProof/>
            <w:webHidden/>
          </w:rPr>
          <w:tab/>
        </w:r>
        <w:r w:rsidR="00291E91">
          <w:rPr>
            <w:noProof/>
            <w:webHidden/>
          </w:rPr>
          <w:fldChar w:fldCharType="begin"/>
        </w:r>
        <w:r w:rsidR="00291E91">
          <w:rPr>
            <w:noProof/>
            <w:webHidden/>
          </w:rPr>
          <w:instrText xml:space="preserve"> PAGEREF _Toc506819308 \h </w:instrText>
        </w:r>
        <w:r w:rsidR="00291E91">
          <w:rPr>
            <w:noProof/>
            <w:webHidden/>
          </w:rPr>
        </w:r>
        <w:r w:rsidR="00291E91">
          <w:rPr>
            <w:noProof/>
            <w:webHidden/>
          </w:rPr>
          <w:fldChar w:fldCharType="separate"/>
        </w:r>
        <w:r w:rsidR="00291E91">
          <w:rPr>
            <w:noProof/>
            <w:webHidden/>
          </w:rPr>
          <w:t>51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09" w:history="1">
        <w:r w:rsidR="00291E91" w:rsidRPr="00800C24">
          <w:rPr>
            <w:rStyle w:val="Hyperlink"/>
            <w:rFonts w:cs="Calibri"/>
            <w:noProof/>
          </w:rPr>
          <w:t>8.4.4</w:t>
        </w:r>
        <w:r w:rsidR="00291E91">
          <w:rPr>
            <w:noProof/>
            <w:sz w:val="22"/>
            <w:szCs w:val="22"/>
            <w:lang w:val="en-IN" w:eastAsia="en-IN"/>
          </w:rPr>
          <w:tab/>
        </w:r>
        <w:r w:rsidR="00291E91" w:rsidRPr="00800C24">
          <w:rPr>
            <w:rStyle w:val="Hyperlink"/>
            <w:rFonts w:cs="Calibri"/>
            <w:noProof/>
          </w:rPr>
          <w:t>Pin Capacitance</w:t>
        </w:r>
        <w:r w:rsidR="00291E91">
          <w:rPr>
            <w:noProof/>
            <w:webHidden/>
          </w:rPr>
          <w:tab/>
        </w:r>
        <w:r w:rsidR="00291E91">
          <w:rPr>
            <w:noProof/>
            <w:webHidden/>
          </w:rPr>
          <w:fldChar w:fldCharType="begin"/>
        </w:r>
        <w:r w:rsidR="00291E91">
          <w:rPr>
            <w:noProof/>
            <w:webHidden/>
          </w:rPr>
          <w:instrText xml:space="preserve"> PAGEREF _Toc506819309 \h </w:instrText>
        </w:r>
        <w:r w:rsidR="00291E91">
          <w:rPr>
            <w:noProof/>
            <w:webHidden/>
          </w:rPr>
        </w:r>
        <w:r w:rsidR="00291E91">
          <w:rPr>
            <w:noProof/>
            <w:webHidden/>
          </w:rPr>
          <w:fldChar w:fldCharType="separate"/>
        </w:r>
        <w:r w:rsidR="00291E91">
          <w:rPr>
            <w:noProof/>
            <w:webHidden/>
          </w:rPr>
          <w:t>51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10" w:history="1">
        <w:r w:rsidR="00291E91" w:rsidRPr="00800C24">
          <w:rPr>
            <w:rStyle w:val="Hyperlink"/>
            <w:noProof/>
          </w:rPr>
          <w:t>8.4.5</w:t>
        </w:r>
        <w:r w:rsidR="00291E91">
          <w:rPr>
            <w:noProof/>
            <w:sz w:val="22"/>
            <w:szCs w:val="22"/>
            <w:lang w:val="en-IN" w:eastAsia="en-IN"/>
          </w:rPr>
          <w:tab/>
        </w:r>
        <w:r w:rsidR="00291E91" w:rsidRPr="00800C24">
          <w:rPr>
            <w:rStyle w:val="Hyperlink"/>
            <w:noProof/>
          </w:rPr>
          <w:t>Open-drain I2C pins</w:t>
        </w:r>
        <w:r w:rsidR="00291E91">
          <w:rPr>
            <w:noProof/>
            <w:webHidden/>
          </w:rPr>
          <w:tab/>
        </w:r>
        <w:r w:rsidR="00291E91">
          <w:rPr>
            <w:noProof/>
            <w:webHidden/>
          </w:rPr>
          <w:fldChar w:fldCharType="begin"/>
        </w:r>
        <w:r w:rsidR="00291E91">
          <w:rPr>
            <w:noProof/>
            <w:webHidden/>
          </w:rPr>
          <w:instrText xml:space="preserve"> PAGEREF _Toc506819310 \h </w:instrText>
        </w:r>
        <w:r w:rsidR="00291E91">
          <w:rPr>
            <w:noProof/>
            <w:webHidden/>
          </w:rPr>
        </w:r>
        <w:r w:rsidR="00291E91">
          <w:rPr>
            <w:noProof/>
            <w:webHidden/>
          </w:rPr>
          <w:fldChar w:fldCharType="separate"/>
        </w:r>
        <w:r w:rsidR="00291E91">
          <w:rPr>
            <w:noProof/>
            <w:webHidden/>
          </w:rPr>
          <w:t>51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11" w:history="1">
        <w:r w:rsidR="00291E91" w:rsidRPr="00800C24">
          <w:rPr>
            <w:rStyle w:val="Hyperlink"/>
            <w:noProof/>
          </w:rPr>
          <w:t>8.4.6</w:t>
        </w:r>
        <w:r w:rsidR="00291E91">
          <w:rPr>
            <w:noProof/>
            <w:sz w:val="22"/>
            <w:szCs w:val="22"/>
            <w:lang w:val="en-IN" w:eastAsia="en-IN"/>
          </w:rPr>
          <w:tab/>
        </w:r>
        <w:r w:rsidR="00291E91" w:rsidRPr="00800C24">
          <w:rPr>
            <w:rStyle w:val="Hyperlink"/>
            <w:noProof/>
          </w:rPr>
          <w:t>Clocks</w:t>
        </w:r>
        <w:r w:rsidR="00291E91">
          <w:rPr>
            <w:noProof/>
            <w:webHidden/>
          </w:rPr>
          <w:tab/>
        </w:r>
        <w:r w:rsidR="00291E91">
          <w:rPr>
            <w:noProof/>
            <w:webHidden/>
          </w:rPr>
          <w:fldChar w:fldCharType="begin"/>
        </w:r>
        <w:r w:rsidR="00291E91">
          <w:rPr>
            <w:noProof/>
            <w:webHidden/>
          </w:rPr>
          <w:instrText xml:space="preserve"> PAGEREF _Toc506819311 \h </w:instrText>
        </w:r>
        <w:r w:rsidR="00291E91">
          <w:rPr>
            <w:noProof/>
            <w:webHidden/>
          </w:rPr>
        </w:r>
        <w:r w:rsidR="00291E91">
          <w:rPr>
            <w:noProof/>
            <w:webHidden/>
          </w:rPr>
          <w:fldChar w:fldCharType="separate"/>
        </w:r>
        <w:r w:rsidR="00291E91">
          <w:rPr>
            <w:noProof/>
            <w:webHidden/>
          </w:rPr>
          <w:t>51</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2" w:history="1">
        <w:r w:rsidR="00291E91" w:rsidRPr="00800C24">
          <w:rPr>
            <w:rStyle w:val="Hyperlink"/>
            <w:noProof/>
          </w:rPr>
          <w:t>8.4.6.1</w:t>
        </w:r>
        <w:r w:rsidR="00291E91">
          <w:rPr>
            <w:noProof/>
            <w:sz w:val="22"/>
            <w:szCs w:val="22"/>
            <w:lang w:val="en-IN" w:eastAsia="en-IN"/>
          </w:rPr>
          <w:tab/>
        </w:r>
        <w:r w:rsidR="00291E91" w:rsidRPr="00800C24">
          <w:rPr>
            <w:rStyle w:val="Hyperlink"/>
            <w:noProof/>
          </w:rPr>
          <w:t>32KHz Low Speed Ring Oscillator</w:t>
        </w:r>
        <w:r w:rsidR="00291E91">
          <w:rPr>
            <w:noProof/>
            <w:webHidden/>
          </w:rPr>
          <w:tab/>
        </w:r>
        <w:r w:rsidR="00291E91">
          <w:rPr>
            <w:noProof/>
            <w:webHidden/>
          </w:rPr>
          <w:fldChar w:fldCharType="begin"/>
        </w:r>
        <w:r w:rsidR="00291E91">
          <w:rPr>
            <w:noProof/>
            <w:webHidden/>
          </w:rPr>
          <w:instrText xml:space="preserve"> PAGEREF _Toc506819312 \h </w:instrText>
        </w:r>
        <w:r w:rsidR="00291E91">
          <w:rPr>
            <w:noProof/>
            <w:webHidden/>
          </w:rPr>
        </w:r>
        <w:r w:rsidR="00291E91">
          <w:rPr>
            <w:noProof/>
            <w:webHidden/>
          </w:rPr>
          <w:fldChar w:fldCharType="separate"/>
        </w:r>
        <w:r w:rsidR="00291E91">
          <w:rPr>
            <w:noProof/>
            <w:webHidden/>
          </w:rPr>
          <w:t>51</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3" w:history="1">
        <w:r w:rsidR="00291E91" w:rsidRPr="00800C24">
          <w:rPr>
            <w:rStyle w:val="Hyperlink"/>
            <w:noProof/>
          </w:rPr>
          <w:t>8.4.6.2</w:t>
        </w:r>
        <w:r w:rsidR="00291E91">
          <w:rPr>
            <w:noProof/>
            <w:sz w:val="22"/>
            <w:szCs w:val="22"/>
            <w:lang w:val="en-IN" w:eastAsia="en-IN"/>
          </w:rPr>
          <w:tab/>
        </w:r>
        <w:r w:rsidR="00291E91" w:rsidRPr="00800C24">
          <w:rPr>
            <w:rStyle w:val="Hyperlink"/>
            <w:noProof/>
          </w:rPr>
          <w:t>32 KHz RC Oscillator</w:t>
        </w:r>
        <w:r w:rsidR="00291E91">
          <w:rPr>
            <w:noProof/>
            <w:webHidden/>
          </w:rPr>
          <w:tab/>
        </w:r>
        <w:r w:rsidR="00291E91">
          <w:rPr>
            <w:noProof/>
            <w:webHidden/>
          </w:rPr>
          <w:fldChar w:fldCharType="begin"/>
        </w:r>
        <w:r w:rsidR="00291E91">
          <w:rPr>
            <w:noProof/>
            <w:webHidden/>
          </w:rPr>
          <w:instrText xml:space="preserve"> PAGEREF _Toc506819313 \h </w:instrText>
        </w:r>
        <w:r w:rsidR="00291E91">
          <w:rPr>
            <w:noProof/>
            <w:webHidden/>
          </w:rPr>
        </w:r>
        <w:r w:rsidR="00291E91">
          <w:rPr>
            <w:noProof/>
            <w:webHidden/>
          </w:rPr>
          <w:fldChar w:fldCharType="separate"/>
        </w:r>
        <w:r w:rsidR="00291E91">
          <w:rPr>
            <w:noProof/>
            <w:webHidden/>
          </w:rPr>
          <w:t>52</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4" w:history="1">
        <w:r w:rsidR="00291E91" w:rsidRPr="00800C24">
          <w:rPr>
            <w:rStyle w:val="Hyperlink"/>
            <w:noProof/>
          </w:rPr>
          <w:t>8.4.6.3</w:t>
        </w:r>
        <w:r w:rsidR="00291E91">
          <w:rPr>
            <w:noProof/>
            <w:sz w:val="22"/>
            <w:szCs w:val="22"/>
            <w:lang w:val="en-IN" w:eastAsia="en-IN"/>
          </w:rPr>
          <w:tab/>
        </w:r>
        <w:r w:rsidR="00291E91" w:rsidRPr="00800C24">
          <w:rPr>
            <w:rStyle w:val="Hyperlink"/>
            <w:noProof/>
          </w:rPr>
          <w:t>32KHz Crystal Oscillator</w:t>
        </w:r>
        <w:r w:rsidR="00291E91">
          <w:rPr>
            <w:noProof/>
            <w:webHidden/>
          </w:rPr>
          <w:tab/>
        </w:r>
        <w:r w:rsidR="00291E91">
          <w:rPr>
            <w:noProof/>
            <w:webHidden/>
          </w:rPr>
          <w:fldChar w:fldCharType="begin"/>
        </w:r>
        <w:r w:rsidR="00291E91">
          <w:rPr>
            <w:noProof/>
            <w:webHidden/>
          </w:rPr>
          <w:instrText xml:space="preserve"> PAGEREF _Toc506819314 \h </w:instrText>
        </w:r>
        <w:r w:rsidR="00291E91">
          <w:rPr>
            <w:noProof/>
            <w:webHidden/>
          </w:rPr>
        </w:r>
        <w:r w:rsidR="00291E91">
          <w:rPr>
            <w:noProof/>
            <w:webHidden/>
          </w:rPr>
          <w:fldChar w:fldCharType="separate"/>
        </w:r>
        <w:r w:rsidR="00291E91">
          <w:rPr>
            <w:noProof/>
            <w:webHidden/>
          </w:rPr>
          <w:t>53</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5" w:history="1">
        <w:r w:rsidR="00291E91" w:rsidRPr="00800C24">
          <w:rPr>
            <w:rStyle w:val="Hyperlink"/>
            <w:noProof/>
          </w:rPr>
          <w:t>8.4.6.4</w:t>
        </w:r>
        <w:r w:rsidR="00291E91">
          <w:rPr>
            <w:noProof/>
            <w:sz w:val="22"/>
            <w:szCs w:val="22"/>
            <w:lang w:val="en-IN" w:eastAsia="en-IN"/>
          </w:rPr>
          <w:tab/>
        </w:r>
        <w:r w:rsidR="00291E91" w:rsidRPr="00800C24">
          <w:rPr>
            <w:rStyle w:val="Hyperlink"/>
            <w:noProof/>
          </w:rPr>
          <w:t>32MHz RC Oscillator</w:t>
        </w:r>
        <w:r w:rsidR="00291E91">
          <w:rPr>
            <w:noProof/>
            <w:webHidden/>
          </w:rPr>
          <w:tab/>
        </w:r>
        <w:r w:rsidR="00291E91">
          <w:rPr>
            <w:noProof/>
            <w:webHidden/>
          </w:rPr>
          <w:fldChar w:fldCharType="begin"/>
        </w:r>
        <w:r w:rsidR="00291E91">
          <w:rPr>
            <w:noProof/>
            <w:webHidden/>
          </w:rPr>
          <w:instrText xml:space="preserve"> PAGEREF _Toc506819315 \h </w:instrText>
        </w:r>
        <w:r w:rsidR="00291E91">
          <w:rPr>
            <w:noProof/>
            <w:webHidden/>
          </w:rPr>
        </w:r>
        <w:r w:rsidR="00291E91">
          <w:rPr>
            <w:noProof/>
            <w:webHidden/>
          </w:rPr>
          <w:fldChar w:fldCharType="separate"/>
        </w:r>
        <w:r w:rsidR="00291E91">
          <w:rPr>
            <w:noProof/>
            <w:webHidden/>
          </w:rPr>
          <w:t>54</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6" w:history="1">
        <w:r w:rsidR="00291E91" w:rsidRPr="00800C24">
          <w:rPr>
            <w:rStyle w:val="Hyperlink"/>
            <w:noProof/>
          </w:rPr>
          <w:t>8.4.6.5</w:t>
        </w:r>
        <w:r w:rsidR="00291E91">
          <w:rPr>
            <w:noProof/>
            <w:sz w:val="22"/>
            <w:szCs w:val="22"/>
            <w:lang w:val="en-IN" w:eastAsia="en-IN"/>
          </w:rPr>
          <w:tab/>
        </w:r>
        <w:r w:rsidR="00291E91" w:rsidRPr="00800C24">
          <w:rPr>
            <w:rStyle w:val="Hyperlink"/>
            <w:noProof/>
          </w:rPr>
          <w:t>32MHz Frequency Doubler</w:t>
        </w:r>
        <w:r w:rsidR="00291E91">
          <w:rPr>
            <w:noProof/>
            <w:webHidden/>
          </w:rPr>
          <w:tab/>
        </w:r>
        <w:r w:rsidR="00291E91">
          <w:rPr>
            <w:noProof/>
            <w:webHidden/>
          </w:rPr>
          <w:fldChar w:fldCharType="begin"/>
        </w:r>
        <w:r w:rsidR="00291E91">
          <w:rPr>
            <w:noProof/>
            <w:webHidden/>
          </w:rPr>
          <w:instrText xml:space="preserve"> PAGEREF _Toc506819316 \h </w:instrText>
        </w:r>
        <w:r w:rsidR="00291E91">
          <w:rPr>
            <w:noProof/>
            <w:webHidden/>
          </w:rPr>
        </w:r>
        <w:r w:rsidR="00291E91">
          <w:rPr>
            <w:noProof/>
            <w:webHidden/>
          </w:rPr>
          <w:fldChar w:fldCharType="separate"/>
        </w:r>
        <w:r w:rsidR="00291E91">
          <w:rPr>
            <w:noProof/>
            <w:webHidden/>
          </w:rPr>
          <w:t>55</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17" w:history="1">
        <w:r w:rsidR="00291E91" w:rsidRPr="00800C24">
          <w:rPr>
            <w:rStyle w:val="Hyperlink"/>
            <w:noProof/>
          </w:rPr>
          <w:t>8.4.6.6</w:t>
        </w:r>
        <w:r w:rsidR="00291E91">
          <w:rPr>
            <w:noProof/>
            <w:sz w:val="22"/>
            <w:szCs w:val="22"/>
            <w:lang w:val="en-IN" w:eastAsia="en-IN"/>
          </w:rPr>
          <w:tab/>
        </w:r>
        <w:r w:rsidR="00291E91" w:rsidRPr="00800C24">
          <w:rPr>
            <w:rStyle w:val="Hyperlink"/>
            <w:noProof/>
          </w:rPr>
          <w:t>High Frequency Ring Oscillator</w:t>
        </w:r>
        <w:r w:rsidR="00291E91">
          <w:rPr>
            <w:noProof/>
            <w:webHidden/>
          </w:rPr>
          <w:tab/>
        </w:r>
        <w:r w:rsidR="00291E91">
          <w:rPr>
            <w:noProof/>
            <w:webHidden/>
          </w:rPr>
          <w:fldChar w:fldCharType="begin"/>
        </w:r>
        <w:r w:rsidR="00291E91">
          <w:rPr>
            <w:noProof/>
            <w:webHidden/>
          </w:rPr>
          <w:instrText xml:space="preserve"> PAGEREF _Toc506819317 \h </w:instrText>
        </w:r>
        <w:r w:rsidR="00291E91">
          <w:rPr>
            <w:noProof/>
            <w:webHidden/>
          </w:rPr>
        </w:r>
        <w:r w:rsidR="00291E91">
          <w:rPr>
            <w:noProof/>
            <w:webHidden/>
          </w:rPr>
          <w:fldChar w:fldCharType="separate"/>
        </w:r>
        <w:r w:rsidR="00291E91">
          <w:rPr>
            <w:noProof/>
            <w:webHidden/>
          </w:rPr>
          <w:t>56</w:t>
        </w:r>
        <w:r w:rsidR="00291E91">
          <w:rPr>
            <w:noProof/>
            <w:webHidden/>
          </w:rPr>
          <w:fldChar w:fldCharType="end"/>
        </w:r>
      </w:hyperlink>
    </w:p>
    <w:p w:rsidR="00291E91" w:rsidRDefault="002D4F48">
      <w:pPr>
        <w:pStyle w:val="TOC5"/>
        <w:tabs>
          <w:tab w:val="left" w:pos="1729"/>
          <w:tab w:val="right" w:leader="dot" w:pos="8487"/>
        </w:tabs>
        <w:rPr>
          <w:noProof/>
          <w:sz w:val="22"/>
          <w:szCs w:val="22"/>
          <w:lang w:val="en-IN" w:eastAsia="en-IN"/>
        </w:rPr>
      </w:pPr>
      <w:hyperlink w:anchor="_Toc506819318" w:history="1">
        <w:r w:rsidR="00291E91" w:rsidRPr="00800C24">
          <w:rPr>
            <w:rStyle w:val="Hyperlink"/>
            <w:noProof/>
          </w:rPr>
          <w:t>8.4.6.6.1</w:t>
        </w:r>
        <w:r w:rsidR="00291E91">
          <w:rPr>
            <w:noProof/>
            <w:sz w:val="22"/>
            <w:szCs w:val="22"/>
            <w:lang w:val="en-IN" w:eastAsia="en-IN"/>
          </w:rPr>
          <w:tab/>
        </w:r>
        <w:r w:rsidR="00291E91" w:rsidRPr="00800C24">
          <w:rPr>
            <w:rStyle w:val="Hyperlink"/>
            <w:noProof/>
          </w:rPr>
          <w:t>Low frequency, Low trim</w:t>
        </w:r>
        <w:r w:rsidR="00291E91">
          <w:rPr>
            <w:noProof/>
            <w:webHidden/>
          </w:rPr>
          <w:tab/>
        </w:r>
        <w:r w:rsidR="00291E91">
          <w:rPr>
            <w:noProof/>
            <w:webHidden/>
          </w:rPr>
          <w:fldChar w:fldCharType="begin"/>
        </w:r>
        <w:r w:rsidR="00291E91">
          <w:rPr>
            <w:noProof/>
            <w:webHidden/>
          </w:rPr>
          <w:instrText xml:space="preserve"> PAGEREF _Toc506819318 \h </w:instrText>
        </w:r>
        <w:r w:rsidR="00291E91">
          <w:rPr>
            <w:noProof/>
            <w:webHidden/>
          </w:rPr>
        </w:r>
        <w:r w:rsidR="00291E91">
          <w:rPr>
            <w:noProof/>
            <w:webHidden/>
          </w:rPr>
          <w:fldChar w:fldCharType="separate"/>
        </w:r>
        <w:r w:rsidR="00291E91">
          <w:rPr>
            <w:noProof/>
            <w:webHidden/>
          </w:rPr>
          <w:t>56</w:t>
        </w:r>
        <w:r w:rsidR="00291E91">
          <w:rPr>
            <w:noProof/>
            <w:webHidden/>
          </w:rPr>
          <w:fldChar w:fldCharType="end"/>
        </w:r>
      </w:hyperlink>
    </w:p>
    <w:p w:rsidR="00291E91" w:rsidRDefault="002D4F48">
      <w:pPr>
        <w:pStyle w:val="TOC5"/>
        <w:tabs>
          <w:tab w:val="left" w:pos="1729"/>
          <w:tab w:val="right" w:leader="dot" w:pos="8487"/>
        </w:tabs>
        <w:rPr>
          <w:noProof/>
          <w:sz w:val="22"/>
          <w:szCs w:val="22"/>
          <w:lang w:val="en-IN" w:eastAsia="en-IN"/>
        </w:rPr>
      </w:pPr>
      <w:hyperlink w:anchor="_Toc506819319" w:history="1">
        <w:r w:rsidR="00291E91" w:rsidRPr="00800C24">
          <w:rPr>
            <w:rStyle w:val="Hyperlink"/>
            <w:noProof/>
          </w:rPr>
          <w:t>8.4.6.6.2</w:t>
        </w:r>
        <w:r w:rsidR="00291E91">
          <w:rPr>
            <w:noProof/>
            <w:sz w:val="22"/>
            <w:szCs w:val="22"/>
            <w:lang w:val="en-IN" w:eastAsia="en-IN"/>
          </w:rPr>
          <w:tab/>
        </w:r>
        <w:r w:rsidR="00291E91" w:rsidRPr="00800C24">
          <w:rPr>
            <w:rStyle w:val="Hyperlink"/>
            <w:noProof/>
          </w:rPr>
          <w:t>Low frequency, High trim</w:t>
        </w:r>
        <w:r w:rsidR="00291E91">
          <w:rPr>
            <w:noProof/>
            <w:webHidden/>
          </w:rPr>
          <w:tab/>
        </w:r>
        <w:r w:rsidR="00291E91">
          <w:rPr>
            <w:noProof/>
            <w:webHidden/>
          </w:rPr>
          <w:fldChar w:fldCharType="begin"/>
        </w:r>
        <w:r w:rsidR="00291E91">
          <w:rPr>
            <w:noProof/>
            <w:webHidden/>
          </w:rPr>
          <w:instrText xml:space="preserve"> PAGEREF _Toc506819319 \h </w:instrText>
        </w:r>
        <w:r w:rsidR="00291E91">
          <w:rPr>
            <w:noProof/>
            <w:webHidden/>
          </w:rPr>
        </w:r>
        <w:r w:rsidR="00291E91">
          <w:rPr>
            <w:noProof/>
            <w:webHidden/>
          </w:rPr>
          <w:fldChar w:fldCharType="separate"/>
        </w:r>
        <w:r w:rsidR="00291E91">
          <w:rPr>
            <w:noProof/>
            <w:webHidden/>
          </w:rPr>
          <w:t>57</w:t>
        </w:r>
        <w:r w:rsidR="00291E91">
          <w:rPr>
            <w:noProof/>
            <w:webHidden/>
          </w:rPr>
          <w:fldChar w:fldCharType="end"/>
        </w:r>
      </w:hyperlink>
    </w:p>
    <w:p w:rsidR="00291E91" w:rsidRDefault="002D4F48">
      <w:pPr>
        <w:pStyle w:val="TOC5"/>
        <w:tabs>
          <w:tab w:val="left" w:pos="1729"/>
          <w:tab w:val="right" w:leader="dot" w:pos="8487"/>
        </w:tabs>
        <w:rPr>
          <w:noProof/>
          <w:sz w:val="22"/>
          <w:szCs w:val="22"/>
          <w:lang w:val="en-IN" w:eastAsia="en-IN"/>
        </w:rPr>
      </w:pPr>
      <w:hyperlink w:anchor="_Toc506819320" w:history="1">
        <w:r w:rsidR="00291E91" w:rsidRPr="00800C24">
          <w:rPr>
            <w:rStyle w:val="Hyperlink"/>
            <w:noProof/>
          </w:rPr>
          <w:t>8.4.6.6.3</w:t>
        </w:r>
        <w:r w:rsidR="00291E91">
          <w:rPr>
            <w:noProof/>
            <w:sz w:val="22"/>
            <w:szCs w:val="22"/>
            <w:lang w:val="en-IN" w:eastAsia="en-IN"/>
          </w:rPr>
          <w:tab/>
        </w:r>
        <w:r w:rsidR="00291E91" w:rsidRPr="00800C24">
          <w:rPr>
            <w:rStyle w:val="Hyperlink"/>
            <w:noProof/>
          </w:rPr>
          <w:t>High frequency, Low trim</w:t>
        </w:r>
        <w:r w:rsidR="00291E91">
          <w:rPr>
            <w:noProof/>
            <w:webHidden/>
          </w:rPr>
          <w:tab/>
        </w:r>
        <w:r w:rsidR="00291E91">
          <w:rPr>
            <w:noProof/>
            <w:webHidden/>
          </w:rPr>
          <w:fldChar w:fldCharType="begin"/>
        </w:r>
        <w:r w:rsidR="00291E91">
          <w:rPr>
            <w:noProof/>
            <w:webHidden/>
          </w:rPr>
          <w:instrText xml:space="preserve"> PAGEREF _Toc506819320 \h </w:instrText>
        </w:r>
        <w:r w:rsidR="00291E91">
          <w:rPr>
            <w:noProof/>
            <w:webHidden/>
          </w:rPr>
        </w:r>
        <w:r w:rsidR="00291E91">
          <w:rPr>
            <w:noProof/>
            <w:webHidden/>
          </w:rPr>
          <w:fldChar w:fldCharType="separate"/>
        </w:r>
        <w:r w:rsidR="00291E91">
          <w:rPr>
            <w:noProof/>
            <w:webHidden/>
          </w:rPr>
          <w:t>58</w:t>
        </w:r>
        <w:r w:rsidR="00291E91">
          <w:rPr>
            <w:noProof/>
            <w:webHidden/>
          </w:rPr>
          <w:fldChar w:fldCharType="end"/>
        </w:r>
      </w:hyperlink>
    </w:p>
    <w:p w:rsidR="00291E91" w:rsidRDefault="002D4F48">
      <w:pPr>
        <w:pStyle w:val="TOC5"/>
        <w:tabs>
          <w:tab w:val="left" w:pos="1729"/>
          <w:tab w:val="right" w:leader="dot" w:pos="8487"/>
        </w:tabs>
        <w:rPr>
          <w:noProof/>
          <w:sz w:val="22"/>
          <w:szCs w:val="22"/>
          <w:lang w:val="en-IN" w:eastAsia="en-IN"/>
        </w:rPr>
      </w:pPr>
      <w:hyperlink w:anchor="_Toc506819321" w:history="1">
        <w:r w:rsidR="00291E91" w:rsidRPr="00800C24">
          <w:rPr>
            <w:rStyle w:val="Hyperlink"/>
            <w:noProof/>
          </w:rPr>
          <w:t>8.4.6.6.4</w:t>
        </w:r>
        <w:r w:rsidR="00291E91">
          <w:rPr>
            <w:noProof/>
            <w:sz w:val="22"/>
            <w:szCs w:val="22"/>
            <w:lang w:val="en-IN" w:eastAsia="en-IN"/>
          </w:rPr>
          <w:tab/>
        </w:r>
        <w:r w:rsidR="00291E91" w:rsidRPr="00800C24">
          <w:rPr>
            <w:rStyle w:val="Hyperlink"/>
            <w:noProof/>
          </w:rPr>
          <w:t>High frequency, High trim</w:t>
        </w:r>
        <w:r w:rsidR="00291E91">
          <w:rPr>
            <w:noProof/>
            <w:webHidden/>
          </w:rPr>
          <w:tab/>
        </w:r>
        <w:r w:rsidR="00291E91">
          <w:rPr>
            <w:noProof/>
            <w:webHidden/>
          </w:rPr>
          <w:fldChar w:fldCharType="begin"/>
        </w:r>
        <w:r w:rsidR="00291E91">
          <w:rPr>
            <w:noProof/>
            <w:webHidden/>
          </w:rPr>
          <w:instrText xml:space="preserve"> PAGEREF _Toc506819321 \h </w:instrText>
        </w:r>
        <w:r w:rsidR="00291E91">
          <w:rPr>
            <w:noProof/>
            <w:webHidden/>
          </w:rPr>
        </w:r>
        <w:r w:rsidR="00291E91">
          <w:rPr>
            <w:noProof/>
            <w:webHidden/>
          </w:rPr>
          <w:fldChar w:fldCharType="separate"/>
        </w:r>
        <w:r w:rsidR="00291E91">
          <w:rPr>
            <w:noProof/>
            <w:webHidden/>
          </w:rPr>
          <w:t>58</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22" w:history="1">
        <w:r w:rsidR="00291E91" w:rsidRPr="00800C24">
          <w:rPr>
            <w:rStyle w:val="Hyperlink"/>
            <w:noProof/>
          </w:rPr>
          <w:t>8.4.7</w:t>
        </w:r>
        <w:r w:rsidR="00291E91">
          <w:rPr>
            <w:noProof/>
            <w:sz w:val="22"/>
            <w:szCs w:val="22"/>
            <w:lang w:val="en-IN" w:eastAsia="en-IN"/>
          </w:rPr>
          <w:tab/>
        </w:r>
        <w:r w:rsidR="00291E91" w:rsidRPr="00800C24">
          <w:rPr>
            <w:rStyle w:val="Hyperlink"/>
            <w:noProof/>
          </w:rPr>
          <w:t>Analog Comparators</w:t>
        </w:r>
        <w:r w:rsidR="00291E91">
          <w:rPr>
            <w:noProof/>
            <w:webHidden/>
          </w:rPr>
          <w:tab/>
        </w:r>
        <w:r w:rsidR="00291E91">
          <w:rPr>
            <w:noProof/>
            <w:webHidden/>
          </w:rPr>
          <w:fldChar w:fldCharType="begin"/>
        </w:r>
        <w:r w:rsidR="00291E91">
          <w:rPr>
            <w:noProof/>
            <w:webHidden/>
          </w:rPr>
          <w:instrText xml:space="preserve"> PAGEREF _Toc506819322 \h </w:instrText>
        </w:r>
        <w:r w:rsidR="00291E91">
          <w:rPr>
            <w:noProof/>
            <w:webHidden/>
          </w:rPr>
        </w:r>
        <w:r w:rsidR="00291E91">
          <w:rPr>
            <w:noProof/>
            <w:webHidden/>
          </w:rPr>
          <w:fldChar w:fldCharType="separate"/>
        </w:r>
        <w:r w:rsidR="00291E91">
          <w:rPr>
            <w:noProof/>
            <w:webHidden/>
          </w:rPr>
          <w:t>59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23" w:history="1">
        <w:r w:rsidR="00291E91" w:rsidRPr="00800C24">
          <w:rPr>
            <w:rStyle w:val="Hyperlink"/>
            <w:noProof/>
          </w:rPr>
          <w:t>8.4.8</w:t>
        </w:r>
        <w:r w:rsidR="00291E91">
          <w:rPr>
            <w:noProof/>
            <w:sz w:val="22"/>
            <w:szCs w:val="22"/>
            <w:lang w:val="en-IN" w:eastAsia="en-IN"/>
          </w:rPr>
          <w:tab/>
        </w:r>
        <w:r w:rsidR="00291E91" w:rsidRPr="00800C24">
          <w:rPr>
            <w:rStyle w:val="Hyperlink"/>
            <w:noProof/>
          </w:rPr>
          <w:t>Analog to Digital Convertor</w:t>
        </w:r>
        <w:r w:rsidR="00291E91">
          <w:rPr>
            <w:noProof/>
            <w:webHidden/>
          </w:rPr>
          <w:tab/>
        </w:r>
        <w:r w:rsidR="00291E91">
          <w:rPr>
            <w:noProof/>
            <w:webHidden/>
          </w:rPr>
          <w:fldChar w:fldCharType="begin"/>
        </w:r>
        <w:r w:rsidR="00291E91">
          <w:rPr>
            <w:noProof/>
            <w:webHidden/>
          </w:rPr>
          <w:instrText xml:space="preserve"> PAGEREF _Toc506819323 \h </w:instrText>
        </w:r>
        <w:r w:rsidR="00291E91">
          <w:rPr>
            <w:noProof/>
            <w:webHidden/>
          </w:rPr>
        </w:r>
        <w:r w:rsidR="00291E91">
          <w:rPr>
            <w:noProof/>
            <w:webHidden/>
          </w:rPr>
          <w:fldChar w:fldCharType="separate"/>
        </w:r>
        <w:r w:rsidR="00291E91">
          <w:rPr>
            <w:noProof/>
            <w:webHidden/>
          </w:rPr>
          <w:t>59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24" w:history="1">
        <w:r w:rsidR="00291E91" w:rsidRPr="00800C24">
          <w:rPr>
            <w:rStyle w:val="Hyperlink"/>
            <w:noProof/>
          </w:rPr>
          <w:t>8.4.9</w:t>
        </w:r>
        <w:r w:rsidR="00291E91">
          <w:rPr>
            <w:noProof/>
            <w:sz w:val="22"/>
            <w:szCs w:val="22"/>
            <w:lang w:val="en-IN" w:eastAsia="en-IN"/>
          </w:rPr>
          <w:tab/>
        </w:r>
        <w:r w:rsidR="00291E91" w:rsidRPr="00800C24">
          <w:rPr>
            <w:rStyle w:val="Hyperlink"/>
            <w:noProof/>
          </w:rPr>
          <w:t>Digital to Analog Convertor</w:t>
        </w:r>
        <w:r w:rsidR="00291E91">
          <w:rPr>
            <w:noProof/>
            <w:webHidden/>
          </w:rPr>
          <w:tab/>
        </w:r>
        <w:r w:rsidR="00291E91">
          <w:rPr>
            <w:noProof/>
            <w:webHidden/>
          </w:rPr>
          <w:fldChar w:fldCharType="begin"/>
        </w:r>
        <w:r w:rsidR="00291E91">
          <w:rPr>
            <w:noProof/>
            <w:webHidden/>
          </w:rPr>
          <w:instrText xml:space="preserve"> PAGEREF _Toc506819324 \h </w:instrText>
        </w:r>
        <w:r w:rsidR="00291E91">
          <w:rPr>
            <w:noProof/>
            <w:webHidden/>
          </w:rPr>
        </w:r>
        <w:r w:rsidR="00291E91">
          <w:rPr>
            <w:noProof/>
            <w:webHidden/>
          </w:rPr>
          <w:fldChar w:fldCharType="separate"/>
        </w:r>
        <w:r w:rsidR="00291E91">
          <w:rPr>
            <w:noProof/>
            <w:webHidden/>
          </w:rPr>
          <w:t>60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25" w:history="1">
        <w:r w:rsidR="00291E91" w:rsidRPr="00800C24">
          <w:rPr>
            <w:rStyle w:val="Hyperlink"/>
            <w:noProof/>
          </w:rPr>
          <w:t>8.4.10</w:t>
        </w:r>
        <w:r w:rsidR="00291E91">
          <w:rPr>
            <w:noProof/>
            <w:sz w:val="22"/>
            <w:szCs w:val="22"/>
            <w:lang w:val="en-IN" w:eastAsia="en-IN"/>
          </w:rPr>
          <w:tab/>
        </w:r>
        <w:r w:rsidR="00291E91" w:rsidRPr="00800C24">
          <w:rPr>
            <w:rStyle w:val="Hyperlink"/>
            <w:noProof/>
          </w:rPr>
          <w:t>AUX LDO</w:t>
        </w:r>
        <w:r w:rsidR="00291E91">
          <w:rPr>
            <w:noProof/>
            <w:webHidden/>
          </w:rPr>
          <w:tab/>
        </w:r>
        <w:r w:rsidR="00291E91">
          <w:rPr>
            <w:noProof/>
            <w:webHidden/>
          </w:rPr>
          <w:fldChar w:fldCharType="begin"/>
        </w:r>
        <w:r w:rsidR="00291E91">
          <w:rPr>
            <w:noProof/>
            <w:webHidden/>
          </w:rPr>
          <w:instrText xml:space="preserve"> PAGEREF _Toc506819325 \h </w:instrText>
        </w:r>
        <w:r w:rsidR="00291E91">
          <w:rPr>
            <w:noProof/>
            <w:webHidden/>
          </w:rPr>
        </w:r>
        <w:r w:rsidR="00291E91">
          <w:rPr>
            <w:noProof/>
            <w:webHidden/>
          </w:rPr>
          <w:fldChar w:fldCharType="separate"/>
        </w:r>
        <w:r w:rsidR="00291E91">
          <w:rPr>
            <w:noProof/>
            <w:webHidden/>
          </w:rPr>
          <w:t>62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26" w:history="1">
        <w:r w:rsidR="00291E91" w:rsidRPr="00800C24">
          <w:rPr>
            <w:rStyle w:val="Hyperlink"/>
            <w:noProof/>
          </w:rPr>
          <w:t>8.4.10.1</w:t>
        </w:r>
        <w:r w:rsidR="00291E91">
          <w:rPr>
            <w:noProof/>
            <w:sz w:val="22"/>
            <w:szCs w:val="22"/>
            <w:lang w:val="en-IN" w:eastAsia="en-IN"/>
          </w:rPr>
          <w:tab/>
        </w:r>
        <w:r w:rsidR="00291E91" w:rsidRPr="00800C24">
          <w:rPr>
            <w:rStyle w:val="Hyperlink"/>
            <w:noProof/>
          </w:rPr>
          <w:t>1.6V O/P, 25mA load current (VDD 2.1,3.6) ESR(100m, 500m)</w:t>
        </w:r>
        <w:r w:rsidR="00291E91">
          <w:rPr>
            <w:noProof/>
            <w:webHidden/>
          </w:rPr>
          <w:tab/>
        </w:r>
        <w:r w:rsidR="00291E91">
          <w:rPr>
            <w:noProof/>
            <w:webHidden/>
          </w:rPr>
          <w:fldChar w:fldCharType="begin"/>
        </w:r>
        <w:r w:rsidR="00291E91">
          <w:rPr>
            <w:noProof/>
            <w:webHidden/>
          </w:rPr>
          <w:instrText xml:space="preserve"> PAGEREF _Toc506819326 \h </w:instrText>
        </w:r>
        <w:r w:rsidR="00291E91">
          <w:rPr>
            <w:noProof/>
            <w:webHidden/>
          </w:rPr>
        </w:r>
        <w:r w:rsidR="00291E91">
          <w:rPr>
            <w:noProof/>
            <w:webHidden/>
          </w:rPr>
          <w:fldChar w:fldCharType="separate"/>
        </w:r>
        <w:r w:rsidR="00291E91">
          <w:rPr>
            <w:noProof/>
            <w:webHidden/>
          </w:rPr>
          <w:t>62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27" w:history="1">
        <w:r w:rsidR="00291E91" w:rsidRPr="00800C24">
          <w:rPr>
            <w:rStyle w:val="Hyperlink"/>
            <w:noProof/>
          </w:rPr>
          <w:t>8.4.10.2</w:t>
        </w:r>
        <w:r w:rsidR="00291E91">
          <w:rPr>
            <w:noProof/>
            <w:sz w:val="22"/>
            <w:szCs w:val="22"/>
            <w:lang w:val="en-IN" w:eastAsia="en-IN"/>
          </w:rPr>
          <w:tab/>
        </w:r>
        <w:r w:rsidR="00291E91" w:rsidRPr="00800C24">
          <w:rPr>
            <w:rStyle w:val="Hyperlink"/>
            <w:noProof/>
          </w:rPr>
          <w:t>1.6V O/P, 1nA load current (VDD 2.1,3.6)</w:t>
        </w:r>
        <w:r w:rsidR="00291E91">
          <w:rPr>
            <w:noProof/>
            <w:webHidden/>
          </w:rPr>
          <w:tab/>
        </w:r>
        <w:r w:rsidR="00291E91">
          <w:rPr>
            <w:noProof/>
            <w:webHidden/>
          </w:rPr>
          <w:fldChar w:fldCharType="begin"/>
        </w:r>
        <w:r w:rsidR="00291E91">
          <w:rPr>
            <w:noProof/>
            <w:webHidden/>
          </w:rPr>
          <w:instrText xml:space="preserve"> PAGEREF _Toc506819327 \h </w:instrText>
        </w:r>
        <w:r w:rsidR="00291E91">
          <w:rPr>
            <w:noProof/>
            <w:webHidden/>
          </w:rPr>
        </w:r>
        <w:r w:rsidR="00291E91">
          <w:rPr>
            <w:noProof/>
            <w:webHidden/>
          </w:rPr>
          <w:fldChar w:fldCharType="separate"/>
        </w:r>
        <w:r w:rsidR="00291E91">
          <w:rPr>
            <w:noProof/>
            <w:webHidden/>
          </w:rPr>
          <w:t>62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28" w:history="1">
        <w:r w:rsidR="00291E91" w:rsidRPr="00800C24">
          <w:rPr>
            <w:rStyle w:val="Hyperlink"/>
            <w:noProof/>
          </w:rPr>
          <w:t>8.4.10.3</w:t>
        </w:r>
        <w:r w:rsidR="00291E91">
          <w:rPr>
            <w:noProof/>
            <w:sz w:val="22"/>
            <w:szCs w:val="22"/>
            <w:lang w:val="en-IN" w:eastAsia="en-IN"/>
          </w:rPr>
          <w:tab/>
        </w:r>
        <w:r w:rsidR="00291E91" w:rsidRPr="00800C24">
          <w:rPr>
            <w:rStyle w:val="Hyperlink"/>
            <w:noProof/>
          </w:rPr>
          <w:t>2.8V O/P, 25mA load current (VDD 3.1,3.6)</w:t>
        </w:r>
        <w:r w:rsidR="00291E91">
          <w:rPr>
            <w:noProof/>
            <w:webHidden/>
          </w:rPr>
          <w:tab/>
        </w:r>
        <w:r w:rsidR="00291E91">
          <w:rPr>
            <w:noProof/>
            <w:webHidden/>
          </w:rPr>
          <w:fldChar w:fldCharType="begin"/>
        </w:r>
        <w:r w:rsidR="00291E91">
          <w:rPr>
            <w:noProof/>
            <w:webHidden/>
          </w:rPr>
          <w:instrText xml:space="preserve"> PAGEREF _Toc506819328 \h </w:instrText>
        </w:r>
        <w:r w:rsidR="00291E91">
          <w:rPr>
            <w:noProof/>
            <w:webHidden/>
          </w:rPr>
        </w:r>
        <w:r w:rsidR="00291E91">
          <w:rPr>
            <w:noProof/>
            <w:webHidden/>
          </w:rPr>
          <w:fldChar w:fldCharType="separate"/>
        </w:r>
        <w:r w:rsidR="00291E91">
          <w:rPr>
            <w:noProof/>
            <w:webHidden/>
          </w:rPr>
          <w:t>62</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29" w:history="1">
        <w:r w:rsidR="00291E91" w:rsidRPr="00800C24">
          <w:rPr>
            <w:rStyle w:val="Hyperlink"/>
            <w:noProof/>
          </w:rPr>
          <w:t>8.4.11</w:t>
        </w:r>
        <w:r w:rsidR="00291E91">
          <w:rPr>
            <w:noProof/>
            <w:sz w:val="22"/>
            <w:szCs w:val="22"/>
            <w:lang w:val="en-IN" w:eastAsia="en-IN"/>
          </w:rPr>
          <w:tab/>
        </w:r>
        <w:r w:rsidR="00291E91" w:rsidRPr="00800C24">
          <w:rPr>
            <w:rStyle w:val="Hyperlink"/>
            <w:noProof/>
          </w:rPr>
          <w:t>Opamp</w:t>
        </w:r>
        <w:r w:rsidR="00291E91">
          <w:rPr>
            <w:noProof/>
            <w:webHidden/>
          </w:rPr>
          <w:tab/>
        </w:r>
        <w:r w:rsidR="00291E91">
          <w:rPr>
            <w:noProof/>
            <w:webHidden/>
          </w:rPr>
          <w:fldChar w:fldCharType="begin"/>
        </w:r>
        <w:r w:rsidR="00291E91">
          <w:rPr>
            <w:noProof/>
            <w:webHidden/>
          </w:rPr>
          <w:instrText xml:space="preserve"> PAGEREF _Toc506819329 \h </w:instrText>
        </w:r>
        <w:r w:rsidR="00291E91">
          <w:rPr>
            <w:noProof/>
            <w:webHidden/>
          </w:rPr>
        </w:r>
        <w:r w:rsidR="00291E91">
          <w:rPr>
            <w:noProof/>
            <w:webHidden/>
          </w:rPr>
          <w:fldChar w:fldCharType="separate"/>
        </w:r>
        <w:r w:rsidR="00291E91">
          <w:rPr>
            <w:noProof/>
            <w:webHidden/>
          </w:rPr>
          <w:t>63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30" w:history="1">
        <w:r w:rsidR="00291E91" w:rsidRPr="00800C24">
          <w:rPr>
            <w:rStyle w:val="Hyperlink"/>
            <w:noProof/>
          </w:rPr>
          <w:t>8.4.12</w:t>
        </w:r>
        <w:r w:rsidR="00291E91">
          <w:rPr>
            <w:noProof/>
            <w:sz w:val="22"/>
            <w:szCs w:val="22"/>
            <w:lang w:val="en-IN" w:eastAsia="en-IN"/>
          </w:rPr>
          <w:tab/>
        </w:r>
        <w:r w:rsidR="00291E91" w:rsidRPr="00800C24">
          <w:rPr>
            <w:rStyle w:val="Hyperlink"/>
            <w:noProof/>
          </w:rPr>
          <w:t>Cap Sensor</w:t>
        </w:r>
        <w:r w:rsidR="00291E91">
          <w:rPr>
            <w:noProof/>
            <w:webHidden/>
          </w:rPr>
          <w:tab/>
        </w:r>
        <w:r w:rsidR="00291E91">
          <w:rPr>
            <w:noProof/>
            <w:webHidden/>
          </w:rPr>
          <w:fldChar w:fldCharType="begin"/>
        </w:r>
        <w:r w:rsidR="00291E91">
          <w:rPr>
            <w:noProof/>
            <w:webHidden/>
          </w:rPr>
          <w:instrText xml:space="preserve"> PAGEREF _Toc506819330 \h </w:instrText>
        </w:r>
        <w:r w:rsidR="00291E91">
          <w:rPr>
            <w:noProof/>
            <w:webHidden/>
          </w:rPr>
        </w:r>
        <w:r w:rsidR="00291E91">
          <w:rPr>
            <w:noProof/>
            <w:webHidden/>
          </w:rPr>
          <w:fldChar w:fldCharType="separate"/>
        </w:r>
        <w:r w:rsidR="00291E91">
          <w:rPr>
            <w:noProof/>
            <w:webHidden/>
          </w:rPr>
          <w:t>65</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31" w:history="1">
        <w:r w:rsidR="00291E91" w:rsidRPr="00800C24">
          <w:rPr>
            <w:rStyle w:val="Hyperlink"/>
            <w:noProof/>
          </w:rPr>
          <w:t>8.4.13</w:t>
        </w:r>
        <w:r w:rsidR="00291E91">
          <w:rPr>
            <w:noProof/>
            <w:sz w:val="22"/>
            <w:szCs w:val="22"/>
            <w:lang w:val="en-IN" w:eastAsia="en-IN"/>
          </w:rPr>
          <w:tab/>
        </w:r>
        <w:r w:rsidR="00291E91" w:rsidRPr="00800C24">
          <w:rPr>
            <w:rStyle w:val="Hyperlink"/>
            <w:noProof/>
          </w:rPr>
          <w:t>Temperature Sensor</w:t>
        </w:r>
        <w:r w:rsidR="00291E91">
          <w:rPr>
            <w:noProof/>
            <w:webHidden/>
          </w:rPr>
          <w:tab/>
        </w:r>
        <w:r w:rsidR="00291E91">
          <w:rPr>
            <w:noProof/>
            <w:webHidden/>
          </w:rPr>
          <w:fldChar w:fldCharType="begin"/>
        </w:r>
        <w:r w:rsidR="00291E91">
          <w:rPr>
            <w:noProof/>
            <w:webHidden/>
          </w:rPr>
          <w:instrText xml:space="preserve"> PAGEREF _Toc506819331 \h </w:instrText>
        </w:r>
        <w:r w:rsidR="00291E91">
          <w:rPr>
            <w:noProof/>
            <w:webHidden/>
          </w:rPr>
        </w:r>
        <w:r w:rsidR="00291E91">
          <w:rPr>
            <w:noProof/>
            <w:webHidden/>
          </w:rPr>
          <w:fldChar w:fldCharType="separate"/>
        </w:r>
        <w:r w:rsidR="00291E91">
          <w:rPr>
            <w:noProof/>
            <w:webHidden/>
          </w:rPr>
          <w:t>65</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32" w:history="1">
        <w:r w:rsidR="00291E91" w:rsidRPr="00800C24">
          <w:rPr>
            <w:rStyle w:val="Hyperlink"/>
            <w:noProof/>
          </w:rPr>
          <w:t>8.4.13.1</w:t>
        </w:r>
        <w:r w:rsidR="00291E91">
          <w:rPr>
            <w:noProof/>
            <w:sz w:val="22"/>
            <w:szCs w:val="22"/>
            <w:lang w:val="en-IN" w:eastAsia="en-IN"/>
          </w:rPr>
          <w:tab/>
        </w:r>
        <w:r w:rsidR="00291E91" w:rsidRPr="00800C24">
          <w:rPr>
            <w:rStyle w:val="Hyperlink"/>
            <w:noProof/>
          </w:rPr>
          <w:t>RO based Temp sensor Specs</w:t>
        </w:r>
        <w:r w:rsidR="00291E91">
          <w:rPr>
            <w:noProof/>
            <w:webHidden/>
          </w:rPr>
          <w:tab/>
        </w:r>
        <w:r w:rsidR="00291E91">
          <w:rPr>
            <w:noProof/>
            <w:webHidden/>
          </w:rPr>
          <w:fldChar w:fldCharType="begin"/>
        </w:r>
        <w:r w:rsidR="00291E91">
          <w:rPr>
            <w:noProof/>
            <w:webHidden/>
          </w:rPr>
          <w:instrText xml:space="preserve"> PAGEREF _Toc506819332 \h </w:instrText>
        </w:r>
        <w:r w:rsidR="00291E91">
          <w:rPr>
            <w:noProof/>
            <w:webHidden/>
          </w:rPr>
        </w:r>
        <w:r w:rsidR="00291E91">
          <w:rPr>
            <w:noProof/>
            <w:webHidden/>
          </w:rPr>
          <w:fldChar w:fldCharType="separate"/>
        </w:r>
        <w:r w:rsidR="00291E91">
          <w:rPr>
            <w:noProof/>
            <w:webHidden/>
          </w:rPr>
          <w:t>65</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33" w:history="1">
        <w:r w:rsidR="00291E91" w:rsidRPr="00800C24">
          <w:rPr>
            <w:rStyle w:val="Hyperlink"/>
            <w:noProof/>
          </w:rPr>
          <w:t>8.4.13.2</w:t>
        </w:r>
        <w:r w:rsidR="00291E91">
          <w:rPr>
            <w:noProof/>
            <w:sz w:val="22"/>
            <w:szCs w:val="22"/>
            <w:lang w:val="en-IN" w:eastAsia="en-IN"/>
          </w:rPr>
          <w:tab/>
        </w:r>
        <w:r w:rsidR="00291E91" w:rsidRPr="00800C24">
          <w:rPr>
            <w:rStyle w:val="Hyperlink"/>
            <w:noProof/>
          </w:rPr>
          <w:t>Simulation results for BJT based Temperature sensor</w:t>
        </w:r>
        <w:r w:rsidR="00291E91">
          <w:rPr>
            <w:noProof/>
            <w:webHidden/>
          </w:rPr>
          <w:tab/>
        </w:r>
        <w:r w:rsidR="00291E91">
          <w:rPr>
            <w:noProof/>
            <w:webHidden/>
          </w:rPr>
          <w:fldChar w:fldCharType="begin"/>
        </w:r>
        <w:r w:rsidR="00291E91">
          <w:rPr>
            <w:noProof/>
            <w:webHidden/>
          </w:rPr>
          <w:instrText xml:space="preserve"> PAGEREF _Toc506819333 \h </w:instrText>
        </w:r>
        <w:r w:rsidR="00291E91">
          <w:rPr>
            <w:noProof/>
            <w:webHidden/>
          </w:rPr>
        </w:r>
        <w:r w:rsidR="00291E91">
          <w:rPr>
            <w:noProof/>
            <w:webHidden/>
          </w:rPr>
          <w:fldChar w:fldCharType="separate"/>
        </w:r>
        <w:r w:rsidR="00291E91">
          <w:rPr>
            <w:noProof/>
            <w:webHidden/>
          </w:rPr>
          <w:t>66</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34" w:history="1">
        <w:r w:rsidR="00291E91" w:rsidRPr="00800C24">
          <w:rPr>
            <w:rStyle w:val="Hyperlink"/>
            <w:rFonts w:cs="Calibri"/>
            <w:noProof/>
          </w:rPr>
          <w:t>8.5</w:t>
        </w:r>
        <w:r w:rsidR="00291E91">
          <w:rPr>
            <w:b w:val="0"/>
            <w:noProof/>
            <w:szCs w:val="22"/>
            <w:lang w:val="en-IN" w:eastAsia="en-IN"/>
          </w:rPr>
          <w:tab/>
        </w:r>
        <w:r w:rsidR="00291E91" w:rsidRPr="00800C24">
          <w:rPr>
            <w:rStyle w:val="Hyperlink"/>
            <w:rFonts w:cs="Calibri"/>
            <w:noProof/>
          </w:rPr>
          <w:t>AC Characteristics</w:t>
        </w:r>
        <w:r w:rsidR="00291E91">
          <w:rPr>
            <w:noProof/>
            <w:webHidden/>
          </w:rPr>
          <w:tab/>
        </w:r>
        <w:r w:rsidR="00291E91">
          <w:rPr>
            <w:noProof/>
            <w:webHidden/>
          </w:rPr>
          <w:fldChar w:fldCharType="begin"/>
        </w:r>
        <w:r w:rsidR="00291E91">
          <w:rPr>
            <w:noProof/>
            <w:webHidden/>
          </w:rPr>
          <w:instrText xml:space="preserve"> PAGEREF _Toc506819334 \h </w:instrText>
        </w:r>
        <w:r w:rsidR="00291E91">
          <w:rPr>
            <w:noProof/>
            <w:webHidden/>
          </w:rPr>
        </w:r>
        <w:r w:rsidR="00291E91">
          <w:rPr>
            <w:noProof/>
            <w:webHidden/>
          </w:rPr>
          <w:fldChar w:fldCharType="separate"/>
        </w:r>
        <w:r w:rsidR="00291E91">
          <w:rPr>
            <w:noProof/>
            <w:webHidden/>
          </w:rPr>
          <w:t>67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35" w:history="1">
        <w:r w:rsidR="00291E91" w:rsidRPr="00800C24">
          <w:rPr>
            <w:rStyle w:val="Hyperlink"/>
            <w:rFonts w:cs="Calibri"/>
            <w:noProof/>
          </w:rPr>
          <w:t>8.5.1</w:t>
        </w:r>
        <w:r w:rsidR="00291E91">
          <w:rPr>
            <w:noProof/>
            <w:sz w:val="22"/>
            <w:szCs w:val="22"/>
            <w:lang w:val="en-IN" w:eastAsia="en-IN"/>
          </w:rPr>
          <w:tab/>
        </w:r>
        <w:r w:rsidR="00291E91" w:rsidRPr="00800C24">
          <w:rPr>
            <w:rStyle w:val="Hyperlink"/>
            <w:rFonts w:cs="Calibri"/>
            <w:noProof/>
          </w:rPr>
          <w:t>SDIO 2.0 Slave</w:t>
        </w:r>
        <w:r w:rsidR="00291E91">
          <w:rPr>
            <w:noProof/>
            <w:webHidden/>
          </w:rPr>
          <w:tab/>
        </w:r>
        <w:r w:rsidR="00291E91">
          <w:rPr>
            <w:noProof/>
            <w:webHidden/>
          </w:rPr>
          <w:fldChar w:fldCharType="begin"/>
        </w:r>
        <w:r w:rsidR="00291E91">
          <w:rPr>
            <w:noProof/>
            <w:webHidden/>
          </w:rPr>
          <w:instrText xml:space="preserve"> PAGEREF _Toc506819335 \h </w:instrText>
        </w:r>
        <w:r w:rsidR="00291E91">
          <w:rPr>
            <w:noProof/>
            <w:webHidden/>
          </w:rPr>
        </w:r>
        <w:r w:rsidR="00291E91">
          <w:rPr>
            <w:noProof/>
            <w:webHidden/>
          </w:rPr>
          <w:fldChar w:fldCharType="separate"/>
        </w:r>
        <w:r w:rsidR="00291E91">
          <w:rPr>
            <w:noProof/>
            <w:webHidden/>
          </w:rPr>
          <w:t>67</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36" w:history="1">
        <w:r w:rsidR="00291E91" w:rsidRPr="00800C24">
          <w:rPr>
            <w:rStyle w:val="Hyperlink"/>
            <w:rFonts w:cs="Calibri"/>
            <w:noProof/>
          </w:rPr>
          <w:t>8.5.1.1</w:t>
        </w:r>
        <w:r w:rsidR="00291E91">
          <w:rPr>
            <w:noProof/>
            <w:sz w:val="22"/>
            <w:szCs w:val="22"/>
            <w:lang w:val="en-IN" w:eastAsia="en-IN"/>
          </w:rPr>
          <w:tab/>
        </w:r>
        <w:r w:rsidR="00291E91" w:rsidRPr="00800C24">
          <w:rPr>
            <w:rStyle w:val="Hyperlink"/>
            <w:rFonts w:cs="Calibri"/>
            <w:noProof/>
          </w:rPr>
          <w:t>Full Speed Mode</w:t>
        </w:r>
        <w:r w:rsidR="00291E91">
          <w:rPr>
            <w:noProof/>
            <w:webHidden/>
          </w:rPr>
          <w:tab/>
        </w:r>
        <w:r w:rsidR="00291E91">
          <w:rPr>
            <w:noProof/>
            <w:webHidden/>
          </w:rPr>
          <w:fldChar w:fldCharType="begin"/>
        </w:r>
        <w:r w:rsidR="00291E91">
          <w:rPr>
            <w:noProof/>
            <w:webHidden/>
          </w:rPr>
          <w:instrText xml:space="preserve"> PAGEREF _Toc506819336 \h </w:instrText>
        </w:r>
        <w:r w:rsidR="00291E91">
          <w:rPr>
            <w:noProof/>
            <w:webHidden/>
          </w:rPr>
        </w:r>
        <w:r w:rsidR="00291E91">
          <w:rPr>
            <w:noProof/>
            <w:webHidden/>
          </w:rPr>
          <w:fldChar w:fldCharType="separate"/>
        </w:r>
        <w:r w:rsidR="00291E91">
          <w:rPr>
            <w:noProof/>
            <w:webHidden/>
          </w:rPr>
          <w:t>67</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37" w:history="1">
        <w:r w:rsidR="00291E91" w:rsidRPr="00800C24">
          <w:rPr>
            <w:rStyle w:val="Hyperlink"/>
            <w:rFonts w:cs="Calibri"/>
            <w:noProof/>
          </w:rPr>
          <w:t>8.5.1.2</w:t>
        </w:r>
        <w:r w:rsidR="00291E91">
          <w:rPr>
            <w:noProof/>
            <w:sz w:val="22"/>
            <w:szCs w:val="22"/>
            <w:lang w:val="en-IN" w:eastAsia="en-IN"/>
          </w:rPr>
          <w:tab/>
        </w:r>
        <w:r w:rsidR="00291E91" w:rsidRPr="00800C24">
          <w:rPr>
            <w:rStyle w:val="Hyperlink"/>
            <w:rFonts w:cs="Calibri"/>
            <w:noProof/>
          </w:rPr>
          <w:t>High speed mode</w:t>
        </w:r>
        <w:r w:rsidR="00291E91">
          <w:rPr>
            <w:noProof/>
            <w:webHidden/>
          </w:rPr>
          <w:tab/>
        </w:r>
        <w:r w:rsidR="00291E91">
          <w:rPr>
            <w:noProof/>
            <w:webHidden/>
          </w:rPr>
          <w:fldChar w:fldCharType="begin"/>
        </w:r>
        <w:r w:rsidR="00291E91">
          <w:rPr>
            <w:noProof/>
            <w:webHidden/>
          </w:rPr>
          <w:instrText xml:space="preserve"> PAGEREF _Toc506819337 \h </w:instrText>
        </w:r>
        <w:r w:rsidR="00291E91">
          <w:rPr>
            <w:noProof/>
            <w:webHidden/>
          </w:rPr>
        </w:r>
        <w:r w:rsidR="00291E91">
          <w:rPr>
            <w:noProof/>
            <w:webHidden/>
          </w:rPr>
          <w:fldChar w:fldCharType="separate"/>
        </w:r>
        <w:r w:rsidR="00291E91">
          <w:rPr>
            <w:noProof/>
            <w:webHidden/>
          </w:rPr>
          <w:t>67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38" w:history="1">
        <w:r w:rsidR="00291E91" w:rsidRPr="00800C24">
          <w:rPr>
            <w:rStyle w:val="Hyperlink"/>
            <w:rFonts w:cs="Calibri"/>
            <w:noProof/>
          </w:rPr>
          <w:t>8.5.2</w:t>
        </w:r>
        <w:r w:rsidR="00291E91">
          <w:rPr>
            <w:noProof/>
            <w:sz w:val="22"/>
            <w:szCs w:val="22"/>
            <w:lang w:val="en-IN" w:eastAsia="en-IN"/>
          </w:rPr>
          <w:tab/>
        </w:r>
        <w:r w:rsidR="00291E91" w:rsidRPr="00800C24">
          <w:rPr>
            <w:rStyle w:val="Hyperlink"/>
            <w:rFonts w:cs="Calibri"/>
            <w:noProof/>
          </w:rPr>
          <w:t>SPI</w:t>
        </w:r>
        <w:r w:rsidR="00291E91">
          <w:rPr>
            <w:noProof/>
            <w:webHidden/>
          </w:rPr>
          <w:tab/>
        </w:r>
        <w:r w:rsidR="00291E91">
          <w:rPr>
            <w:noProof/>
            <w:webHidden/>
          </w:rPr>
          <w:fldChar w:fldCharType="begin"/>
        </w:r>
        <w:r w:rsidR="00291E91">
          <w:rPr>
            <w:noProof/>
            <w:webHidden/>
          </w:rPr>
          <w:instrText xml:space="preserve"> PAGEREF _Toc506819338 \h </w:instrText>
        </w:r>
        <w:r w:rsidR="00291E91">
          <w:rPr>
            <w:noProof/>
            <w:webHidden/>
          </w:rPr>
        </w:r>
        <w:r w:rsidR="00291E91">
          <w:rPr>
            <w:noProof/>
            <w:webHidden/>
          </w:rPr>
          <w:fldChar w:fldCharType="separate"/>
        </w:r>
        <w:r w:rsidR="00291E91">
          <w:rPr>
            <w:noProof/>
            <w:webHidden/>
          </w:rPr>
          <w:t>68</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39" w:history="1">
        <w:r w:rsidR="00291E91" w:rsidRPr="00800C24">
          <w:rPr>
            <w:rStyle w:val="Hyperlink"/>
            <w:rFonts w:cs="Calibri"/>
            <w:noProof/>
          </w:rPr>
          <w:t>8.5.2.1</w:t>
        </w:r>
        <w:r w:rsidR="00291E91">
          <w:rPr>
            <w:noProof/>
            <w:sz w:val="22"/>
            <w:szCs w:val="22"/>
            <w:lang w:val="en-IN" w:eastAsia="en-IN"/>
          </w:rPr>
          <w:tab/>
        </w:r>
        <w:r w:rsidR="00291E91" w:rsidRPr="00800C24">
          <w:rPr>
            <w:rStyle w:val="Hyperlink"/>
            <w:rFonts w:cs="Calibri"/>
            <w:noProof/>
          </w:rPr>
          <w:t>Low Speed Mode</w:t>
        </w:r>
        <w:r w:rsidR="00291E91">
          <w:rPr>
            <w:noProof/>
            <w:webHidden/>
          </w:rPr>
          <w:tab/>
        </w:r>
        <w:r w:rsidR="00291E91">
          <w:rPr>
            <w:noProof/>
            <w:webHidden/>
          </w:rPr>
          <w:fldChar w:fldCharType="begin"/>
        </w:r>
        <w:r w:rsidR="00291E91">
          <w:rPr>
            <w:noProof/>
            <w:webHidden/>
          </w:rPr>
          <w:instrText xml:space="preserve"> PAGEREF _Toc506819339 \h </w:instrText>
        </w:r>
        <w:r w:rsidR="00291E91">
          <w:rPr>
            <w:noProof/>
            <w:webHidden/>
          </w:rPr>
        </w:r>
        <w:r w:rsidR="00291E91">
          <w:rPr>
            <w:noProof/>
            <w:webHidden/>
          </w:rPr>
          <w:fldChar w:fldCharType="separate"/>
        </w:r>
        <w:r w:rsidR="00291E91">
          <w:rPr>
            <w:noProof/>
            <w:webHidden/>
          </w:rPr>
          <w:t>68</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40" w:history="1">
        <w:r w:rsidR="00291E91" w:rsidRPr="00800C24">
          <w:rPr>
            <w:rStyle w:val="Hyperlink"/>
            <w:rFonts w:cs="Calibri"/>
            <w:noProof/>
          </w:rPr>
          <w:t>8.5.2.2</w:t>
        </w:r>
        <w:r w:rsidR="00291E91">
          <w:rPr>
            <w:noProof/>
            <w:sz w:val="22"/>
            <w:szCs w:val="22"/>
            <w:lang w:val="en-IN" w:eastAsia="en-IN"/>
          </w:rPr>
          <w:tab/>
        </w:r>
        <w:r w:rsidR="00291E91" w:rsidRPr="00800C24">
          <w:rPr>
            <w:rStyle w:val="Hyperlink"/>
            <w:rFonts w:cs="Calibri"/>
            <w:noProof/>
          </w:rPr>
          <w:t>High Speed Mode</w:t>
        </w:r>
        <w:r w:rsidR="00291E91">
          <w:rPr>
            <w:noProof/>
            <w:webHidden/>
          </w:rPr>
          <w:tab/>
        </w:r>
        <w:r w:rsidR="00291E91">
          <w:rPr>
            <w:noProof/>
            <w:webHidden/>
          </w:rPr>
          <w:fldChar w:fldCharType="begin"/>
        </w:r>
        <w:r w:rsidR="00291E91">
          <w:rPr>
            <w:noProof/>
            <w:webHidden/>
          </w:rPr>
          <w:instrText xml:space="preserve"> PAGEREF _Toc506819340 \h </w:instrText>
        </w:r>
        <w:r w:rsidR="00291E91">
          <w:rPr>
            <w:noProof/>
            <w:webHidden/>
          </w:rPr>
        </w:r>
        <w:r w:rsidR="00291E91">
          <w:rPr>
            <w:noProof/>
            <w:webHidden/>
          </w:rPr>
          <w:fldChar w:fldCharType="separate"/>
        </w:r>
        <w:r w:rsidR="00291E91">
          <w:rPr>
            <w:noProof/>
            <w:webHidden/>
          </w:rPr>
          <w:t>68</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41" w:history="1">
        <w:r w:rsidR="00291E91" w:rsidRPr="00800C24">
          <w:rPr>
            <w:rStyle w:val="Hyperlink"/>
            <w:rFonts w:cs="Calibri"/>
            <w:noProof/>
          </w:rPr>
          <w:t>8.5.2.3</w:t>
        </w:r>
        <w:r w:rsidR="00291E91">
          <w:rPr>
            <w:noProof/>
            <w:sz w:val="22"/>
            <w:szCs w:val="22"/>
            <w:lang w:val="en-IN" w:eastAsia="en-IN"/>
          </w:rPr>
          <w:tab/>
        </w:r>
        <w:r w:rsidR="00291E91" w:rsidRPr="00800C24">
          <w:rPr>
            <w:rStyle w:val="Hyperlink"/>
            <w:rFonts w:cs="Calibri"/>
            <w:noProof/>
          </w:rPr>
          <w:t>Ultra High Speed Mode</w:t>
        </w:r>
        <w:r w:rsidR="00291E91">
          <w:rPr>
            <w:noProof/>
            <w:webHidden/>
          </w:rPr>
          <w:tab/>
        </w:r>
        <w:r w:rsidR="00291E91">
          <w:rPr>
            <w:noProof/>
            <w:webHidden/>
          </w:rPr>
          <w:fldChar w:fldCharType="begin"/>
        </w:r>
        <w:r w:rsidR="00291E91">
          <w:rPr>
            <w:noProof/>
            <w:webHidden/>
          </w:rPr>
          <w:instrText xml:space="preserve"> PAGEREF _Toc506819341 \h </w:instrText>
        </w:r>
        <w:r w:rsidR="00291E91">
          <w:rPr>
            <w:noProof/>
            <w:webHidden/>
          </w:rPr>
        </w:r>
        <w:r w:rsidR="00291E91">
          <w:rPr>
            <w:noProof/>
            <w:webHidden/>
          </w:rPr>
          <w:fldChar w:fldCharType="separate"/>
        </w:r>
        <w:r w:rsidR="00291E91">
          <w:rPr>
            <w:noProof/>
            <w:webHidden/>
          </w:rPr>
          <w:t>69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42" w:history="1">
        <w:r w:rsidR="00291E91" w:rsidRPr="00800C24">
          <w:rPr>
            <w:rStyle w:val="Hyperlink"/>
            <w:rFonts w:cs="Calibri"/>
            <w:noProof/>
          </w:rPr>
          <w:t>8.5.3</w:t>
        </w:r>
        <w:r w:rsidR="00291E91">
          <w:rPr>
            <w:noProof/>
            <w:sz w:val="22"/>
            <w:szCs w:val="22"/>
            <w:lang w:val="en-IN" w:eastAsia="en-IN"/>
          </w:rPr>
          <w:tab/>
        </w:r>
        <w:r w:rsidR="00291E91" w:rsidRPr="00800C24">
          <w:rPr>
            <w:rStyle w:val="Hyperlink"/>
            <w:rFonts w:cs="Calibri"/>
            <w:noProof/>
          </w:rPr>
          <w:t>USB</w:t>
        </w:r>
        <w:r w:rsidR="00291E91">
          <w:rPr>
            <w:noProof/>
            <w:webHidden/>
          </w:rPr>
          <w:tab/>
        </w:r>
        <w:r w:rsidR="00291E91">
          <w:rPr>
            <w:noProof/>
            <w:webHidden/>
          </w:rPr>
          <w:fldChar w:fldCharType="begin"/>
        </w:r>
        <w:r w:rsidR="00291E91">
          <w:rPr>
            <w:noProof/>
            <w:webHidden/>
          </w:rPr>
          <w:instrText xml:space="preserve"> PAGEREF _Toc506819342 \h </w:instrText>
        </w:r>
        <w:r w:rsidR="00291E91">
          <w:rPr>
            <w:noProof/>
            <w:webHidden/>
          </w:rPr>
        </w:r>
        <w:r w:rsidR="00291E91">
          <w:rPr>
            <w:noProof/>
            <w:webHidden/>
          </w:rPr>
          <w:fldChar w:fldCharType="separate"/>
        </w:r>
        <w:r w:rsidR="00291E91">
          <w:rPr>
            <w:noProof/>
            <w:webHidden/>
          </w:rPr>
          <w:t>69</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43" w:history="1">
        <w:r w:rsidR="00291E91" w:rsidRPr="00800C24">
          <w:rPr>
            <w:rStyle w:val="Hyperlink"/>
            <w:rFonts w:cs="Calibri"/>
            <w:noProof/>
          </w:rPr>
          <w:t>8.5.3.1</w:t>
        </w:r>
        <w:r w:rsidR="00291E91">
          <w:rPr>
            <w:noProof/>
            <w:sz w:val="22"/>
            <w:szCs w:val="22"/>
            <w:lang w:val="en-IN" w:eastAsia="en-IN"/>
          </w:rPr>
          <w:tab/>
        </w:r>
        <w:r w:rsidR="00291E91" w:rsidRPr="00800C24">
          <w:rPr>
            <w:rStyle w:val="Hyperlink"/>
            <w:rFonts w:cs="Calibri"/>
            <w:noProof/>
          </w:rPr>
          <w:t>Low Speed Mode</w:t>
        </w:r>
        <w:r w:rsidR="00291E91">
          <w:rPr>
            <w:noProof/>
            <w:webHidden/>
          </w:rPr>
          <w:tab/>
        </w:r>
        <w:r w:rsidR="00291E91">
          <w:rPr>
            <w:noProof/>
            <w:webHidden/>
          </w:rPr>
          <w:fldChar w:fldCharType="begin"/>
        </w:r>
        <w:r w:rsidR="00291E91">
          <w:rPr>
            <w:noProof/>
            <w:webHidden/>
          </w:rPr>
          <w:instrText xml:space="preserve"> PAGEREF _Toc506819343 \h </w:instrText>
        </w:r>
        <w:r w:rsidR="00291E91">
          <w:rPr>
            <w:noProof/>
            <w:webHidden/>
          </w:rPr>
        </w:r>
        <w:r w:rsidR="00291E91">
          <w:rPr>
            <w:noProof/>
            <w:webHidden/>
          </w:rPr>
          <w:fldChar w:fldCharType="separate"/>
        </w:r>
        <w:r w:rsidR="00291E91">
          <w:rPr>
            <w:noProof/>
            <w:webHidden/>
          </w:rPr>
          <w:t>69</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44" w:history="1">
        <w:r w:rsidR="00291E91" w:rsidRPr="00800C24">
          <w:rPr>
            <w:rStyle w:val="Hyperlink"/>
            <w:rFonts w:cs="Calibri"/>
            <w:noProof/>
          </w:rPr>
          <w:t>8.5.3.2</w:t>
        </w:r>
        <w:r w:rsidR="00291E91">
          <w:rPr>
            <w:noProof/>
            <w:sz w:val="22"/>
            <w:szCs w:val="22"/>
            <w:lang w:val="en-IN" w:eastAsia="en-IN"/>
          </w:rPr>
          <w:tab/>
        </w:r>
        <w:r w:rsidR="00291E91" w:rsidRPr="00800C24">
          <w:rPr>
            <w:rStyle w:val="Hyperlink"/>
            <w:rFonts w:cs="Calibri"/>
            <w:noProof/>
          </w:rPr>
          <w:t>Full Speed Mode</w:t>
        </w:r>
        <w:r w:rsidR="00291E91">
          <w:rPr>
            <w:noProof/>
            <w:webHidden/>
          </w:rPr>
          <w:tab/>
        </w:r>
        <w:r w:rsidR="00291E91">
          <w:rPr>
            <w:noProof/>
            <w:webHidden/>
          </w:rPr>
          <w:fldChar w:fldCharType="begin"/>
        </w:r>
        <w:r w:rsidR="00291E91">
          <w:rPr>
            <w:noProof/>
            <w:webHidden/>
          </w:rPr>
          <w:instrText xml:space="preserve"> PAGEREF _Toc506819344 \h </w:instrText>
        </w:r>
        <w:r w:rsidR="00291E91">
          <w:rPr>
            <w:noProof/>
            <w:webHidden/>
          </w:rPr>
        </w:r>
        <w:r w:rsidR="00291E91">
          <w:rPr>
            <w:noProof/>
            <w:webHidden/>
          </w:rPr>
          <w:fldChar w:fldCharType="separate"/>
        </w:r>
        <w:r w:rsidR="00291E91">
          <w:rPr>
            <w:noProof/>
            <w:webHidden/>
          </w:rPr>
          <w:t>70</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45" w:history="1">
        <w:r w:rsidR="00291E91" w:rsidRPr="00800C24">
          <w:rPr>
            <w:rStyle w:val="Hyperlink"/>
            <w:rFonts w:cs="Calibri"/>
            <w:noProof/>
          </w:rPr>
          <w:t>8.5.3.3</w:t>
        </w:r>
        <w:r w:rsidR="00291E91">
          <w:rPr>
            <w:noProof/>
            <w:sz w:val="22"/>
            <w:szCs w:val="22"/>
            <w:lang w:val="en-IN" w:eastAsia="en-IN"/>
          </w:rPr>
          <w:tab/>
        </w:r>
        <w:r w:rsidR="00291E91" w:rsidRPr="00800C24">
          <w:rPr>
            <w:rStyle w:val="Hyperlink"/>
            <w:rFonts w:cs="Calibri"/>
            <w:noProof/>
          </w:rPr>
          <w:t>High Speed Mode</w:t>
        </w:r>
        <w:r w:rsidR="00291E91">
          <w:rPr>
            <w:noProof/>
            <w:webHidden/>
          </w:rPr>
          <w:tab/>
        </w:r>
        <w:r w:rsidR="00291E91">
          <w:rPr>
            <w:noProof/>
            <w:webHidden/>
          </w:rPr>
          <w:fldChar w:fldCharType="begin"/>
        </w:r>
        <w:r w:rsidR="00291E91">
          <w:rPr>
            <w:noProof/>
            <w:webHidden/>
          </w:rPr>
          <w:instrText xml:space="preserve"> PAGEREF _Toc506819345 \h </w:instrText>
        </w:r>
        <w:r w:rsidR="00291E91">
          <w:rPr>
            <w:noProof/>
            <w:webHidden/>
          </w:rPr>
        </w:r>
        <w:r w:rsidR="00291E91">
          <w:rPr>
            <w:noProof/>
            <w:webHidden/>
          </w:rPr>
          <w:fldChar w:fldCharType="separate"/>
        </w:r>
        <w:r w:rsidR="00291E91">
          <w:rPr>
            <w:noProof/>
            <w:webHidden/>
          </w:rPr>
          <w:t>70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46" w:history="1">
        <w:r w:rsidR="00291E91" w:rsidRPr="00800C24">
          <w:rPr>
            <w:rStyle w:val="Hyperlink"/>
            <w:rFonts w:cs="Calibri"/>
            <w:noProof/>
          </w:rPr>
          <w:t>8.5.4</w:t>
        </w:r>
        <w:r w:rsidR="00291E91">
          <w:rPr>
            <w:noProof/>
            <w:sz w:val="22"/>
            <w:szCs w:val="22"/>
            <w:lang w:val="en-IN" w:eastAsia="en-IN"/>
          </w:rPr>
          <w:tab/>
        </w:r>
        <w:r w:rsidR="00291E91" w:rsidRPr="00800C24">
          <w:rPr>
            <w:rStyle w:val="Hyperlink"/>
            <w:rFonts w:cs="Calibri"/>
            <w:noProof/>
          </w:rPr>
          <w:t>UART</w:t>
        </w:r>
        <w:r w:rsidR="00291E91">
          <w:rPr>
            <w:noProof/>
            <w:webHidden/>
          </w:rPr>
          <w:tab/>
        </w:r>
        <w:r w:rsidR="00291E91">
          <w:rPr>
            <w:noProof/>
            <w:webHidden/>
          </w:rPr>
          <w:fldChar w:fldCharType="begin"/>
        </w:r>
        <w:r w:rsidR="00291E91">
          <w:rPr>
            <w:noProof/>
            <w:webHidden/>
          </w:rPr>
          <w:instrText xml:space="preserve"> PAGEREF _Toc506819346 \h </w:instrText>
        </w:r>
        <w:r w:rsidR="00291E91">
          <w:rPr>
            <w:noProof/>
            <w:webHidden/>
          </w:rPr>
        </w:r>
        <w:r w:rsidR="00291E91">
          <w:rPr>
            <w:noProof/>
            <w:webHidden/>
          </w:rPr>
          <w:fldChar w:fldCharType="separate"/>
        </w:r>
        <w:r w:rsidR="00291E91">
          <w:rPr>
            <w:noProof/>
            <w:webHidden/>
          </w:rPr>
          <w:t>70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47" w:history="1">
        <w:r w:rsidR="00291E91" w:rsidRPr="00800C24">
          <w:rPr>
            <w:rStyle w:val="Hyperlink"/>
            <w:noProof/>
          </w:rPr>
          <w:t>8.5.5</w:t>
        </w:r>
        <w:r w:rsidR="00291E91">
          <w:rPr>
            <w:noProof/>
            <w:sz w:val="22"/>
            <w:szCs w:val="22"/>
            <w:lang w:val="en-IN" w:eastAsia="en-IN"/>
          </w:rPr>
          <w:tab/>
        </w:r>
        <w:r w:rsidR="00291E91" w:rsidRPr="00800C24">
          <w:rPr>
            <w:rStyle w:val="Hyperlink"/>
            <w:noProof/>
          </w:rPr>
          <w:t>GPIO pins</w:t>
        </w:r>
        <w:r w:rsidR="00291E91">
          <w:rPr>
            <w:noProof/>
            <w:webHidden/>
          </w:rPr>
          <w:tab/>
        </w:r>
        <w:r w:rsidR="00291E91">
          <w:rPr>
            <w:noProof/>
            <w:webHidden/>
          </w:rPr>
          <w:fldChar w:fldCharType="begin"/>
        </w:r>
        <w:r w:rsidR="00291E91">
          <w:rPr>
            <w:noProof/>
            <w:webHidden/>
          </w:rPr>
          <w:instrText xml:space="preserve"> PAGEREF _Toc506819347 \h </w:instrText>
        </w:r>
        <w:r w:rsidR="00291E91">
          <w:rPr>
            <w:noProof/>
            <w:webHidden/>
          </w:rPr>
        </w:r>
        <w:r w:rsidR="00291E91">
          <w:rPr>
            <w:noProof/>
            <w:webHidden/>
          </w:rPr>
          <w:fldChar w:fldCharType="separate"/>
        </w:r>
        <w:r w:rsidR="00291E91">
          <w:rPr>
            <w:noProof/>
            <w:webHidden/>
          </w:rPr>
          <w:t>70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48" w:history="1">
        <w:r w:rsidR="00291E91" w:rsidRPr="00800C24">
          <w:rPr>
            <w:rStyle w:val="Hyperlink"/>
            <w:noProof/>
          </w:rPr>
          <w:t>8.5.6</w:t>
        </w:r>
        <w:r w:rsidR="00291E91">
          <w:rPr>
            <w:noProof/>
            <w:sz w:val="22"/>
            <w:szCs w:val="22"/>
            <w:lang w:val="en-IN" w:eastAsia="en-IN"/>
          </w:rPr>
          <w:tab/>
        </w:r>
        <w:r w:rsidR="00291E91" w:rsidRPr="00800C24">
          <w:rPr>
            <w:rStyle w:val="Hyperlink"/>
            <w:noProof/>
          </w:rPr>
          <w:t>Flash Memory</w:t>
        </w:r>
        <w:r w:rsidR="00291E91">
          <w:rPr>
            <w:noProof/>
            <w:webHidden/>
          </w:rPr>
          <w:tab/>
        </w:r>
        <w:r w:rsidR="00291E91">
          <w:rPr>
            <w:noProof/>
            <w:webHidden/>
          </w:rPr>
          <w:fldChar w:fldCharType="begin"/>
        </w:r>
        <w:r w:rsidR="00291E91">
          <w:rPr>
            <w:noProof/>
            <w:webHidden/>
          </w:rPr>
          <w:instrText xml:space="preserve"> PAGEREF _Toc506819348 \h </w:instrText>
        </w:r>
        <w:r w:rsidR="00291E91">
          <w:rPr>
            <w:noProof/>
            <w:webHidden/>
          </w:rPr>
        </w:r>
        <w:r w:rsidR="00291E91">
          <w:rPr>
            <w:noProof/>
            <w:webHidden/>
          </w:rPr>
          <w:fldChar w:fldCharType="separate"/>
        </w:r>
        <w:r w:rsidR="00291E91">
          <w:rPr>
            <w:noProof/>
            <w:webHidden/>
          </w:rPr>
          <w:t>70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49" w:history="1">
        <w:r w:rsidR="00291E91" w:rsidRPr="00800C24">
          <w:rPr>
            <w:rStyle w:val="Hyperlink"/>
            <w:noProof/>
          </w:rPr>
          <w:t>8.5.7</w:t>
        </w:r>
        <w:r w:rsidR="00291E91">
          <w:rPr>
            <w:noProof/>
            <w:sz w:val="22"/>
            <w:szCs w:val="22"/>
            <w:lang w:val="en-IN" w:eastAsia="en-IN"/>
          </w:rPr>
          <w:tab/>
        </w:r>
        <w:r w:rsidR="00291E91" w:rsidRPr="00800C24">
          <w:rPr>
            <w:rStyle w:val="Hyperlink"/>
            <w:noProof/>
          </w:rPr>
          <w:t>Ethernet</w:t>
        </w:r>
        <w:r w:rsidR="00291E91">
          <w:rPr>
            <w:noProof/>
            <w:webHidden/>
          </w:rPr>
          <w:tab/>
        </w:r>
        <w:r w:rsidR="00291E91">
          <w:rPr>
            <w:noProof/>
            <w:webHidden/>
          </w:rPr>
          <w:fldChar w:fldCharType="begin"/>
        </w:r>
        <w:r w:rsidR="00291E91">
          <w:rPr>
            <w:noProof/>
            <w:webHidden/>
          </w:rPr>
          <w:instrText xml:space="preserve"> PAGEREF _Toc506819349 \h </w:instrText>
        </w:r>
        <w:r w:rsidR="00291E91">
          <w:rPr>
            <w:noProof/>
            <w:webHidden/>
          </w:rPr>
        </w:r>
        <w:r w:rsidR="00291E91">
          <w:rPr>
            <w:noProof/>
            <w:webHidden/>
          </w:rPr>
          <w:fldChar w:fldCharType="separate"/>
        </w:r>
        <w:r w:rsidR="00291E91">
          <w:rPr>
            <w:noProof/>
            <w:webHidden/>
          </w:rPr>
          <w:t>71</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0" w:history="1">
        <w:r w:rsidR="00291E91" w:rsidRPr="00800C24">
          <w:rPr>
            <w:rStyle w:val="Hyperlink"/>
            <w:noProof/>
          </w:rPr>
          <w:t>8.5.7.1</w:t>
        </w:r>
        <w:r w:rsidR="00291E91">
          <w:rPr>
            <w:noProof/>
            <w:sz w:val="22"/>
            <w:szCs w:val="22"/>
            <w:lang w:val="en-IN" w:eastAsia="en-IN"/>
          </w:rPr>
          <w:tab/>
        </w:r>
        <w:r w:rsidR="00291E91" w:rsidRPr="00800C24">
          <w:rPr>
            <w:rStyle w:val="Hyperlink"/>
            <w:noProof/>
          </w:rPr>
          <w:t>RMII Mode</w:t>
        </w:r>
        <w:r w:rsidR="00291E91">
          <w:rPr>
            <w:noProof/>
            <w:webHidden/>
          </w:rPr>
          <w:tab/>
        </w:r>
        <w:r w:rsidR="00291E91">
          <w:rPr>
            <w:noProof/>
            <w:webHidden/>
          </w:rPr>
          <w:fldChar w:fldCharType="begin"/>
        </w:r>
        <w:r w:rsidR="00291E91">
          <w:rPr>
            <w:noProof/>
            <w:webHidden/>
          </w:rPr>
          <w:instrText xml:space="preserve"> PAGEREF _Toc506819350 \h </w:instrText>
        </w:r>
        <w:r w:rsidR="00291E91">
          <w:rPr>
            <w:noProof/>
            <w:webHidden/>
          </w:rPr>
        </w:r>
        <w:r w:rsidR="00291E91">
          <w:rPr>
            <w:noProof/>
            <w:webHidden/>
          </w:rPr>
          <w:fldChar w:fldCharType="separate"/>
        </w:r>
        <w:r w:rsidR="00291E91">
          <w:rPr>
            <w:noProof/>
            <w:webHidden/>
          </w:rPr>
          <w:t>71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51" w:history="1">
        <w:r w:rsidR="00291E91" w:rsidRPr="00800C24">
          <w:rPr>
            <w:rStyle w:val="Hyperlink"/>
            <w:noProof/>
          </w:rPr>
          <w:t>8.5.8</w:t>
        </w:r>
        <w:r w:rsidR="00291E91">
          <w:rPr>
            <w:noProof/>
            <w:sz w:val="22"/>
            <w:szCs w:val="22"/>
            <w:lang w:val="en-IN" w:eastAsia="en-IN"/>
          </w:rPr>
          <w:tab/>
        </w:r>
        <w:r w:rsidR="00291E91" w:rsidRPr="00800C24">
          <w:rPr>
            <w:rStyle w:val="Hyperlink"/>
            <w:noProof/>
          </w:rPr>
          <w:t>QSPI GPIO PADS</w:t>
        </w:r>
        <w:r w:rsidR="00291E91">
          <w:rPr>
            <w:noProof/>
            <w:webHidden/>
          </w:rPr>
          <w:tab/>
        </w:r>
        <w:r w:rsidR="00291E91">
          <w:rPr>
            <w:noProof/>
            <w:webHidden/>
          </w:rPr>
          <w:fldChar w:fldCharType="begin"/>
        </w:r>
        <w:r w:rsidR="00291E91">
          <w:rPr>
            <w:noProof/>
            <w:webHidden/>
          </w:rPr>
          <w:instrText xml:space="preserve"> PAGEREF _Toc506819351 \h </w:instrText>
        </w:r>
        <w:r w:rsidR="00291E91">
          <w:rPr>
            <w:noProof/>
            <w:webHidden/>
          </w:rPr>
        </w:r>
        <w:r w:rsidR="00291E91">
          <w:rPr>
            <w:noProof/>
            <w:webHidden/>
          </w:rPr>
          <w:fldChar w:fldCharType="separate"/>
        </w:r>
        <w:r w:rsidR="00291E91">
          <w:rPr>
            <w:noProof/>
            <w:webHidden/>
          </w:rPr>
          <w:t>71</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2" w:history="1">
        <w:r w:rsidR="00291E91" w:rsidRPr="00800C24">
          <w:rPr>
            <w:rStyle w:val="Hyperlink"/>
            <w:noProof/>
          </w:rPr>
          <w:t>8.5.8.1</w:t>
        </w:r>
        <w:r w:rsidR="00291E91">
          <w:rPr>
            <w:noProof/>
            <w:sz w:val="22"/>
            <w:szCs w:val="22"/>
            <w:lang w:val="en-IN" w:eastAsia="en-IN"/>
          </w:rPr>
          <w:tab/>
        </w:r>
        <w:r w:rsidR="00291E91" w:rsidRPr="00800C24">
          <w:rPr>
            <w:rStyle w:val="Hyperlink"/>
            <w:noProof/>
          </w:rPr>
          <w:t>SDR mode - Full Speed Mode (posedge sampling) - M4</w:t>
        </w:r>
        <w:r w:rsidR="00291E91">
          <w:rPr>
            <w:noProof/>
            <w:webHidden/>
          </w:rPr>
          <w:tab/>
        </w:r>
        <w:r w:rsidR="00291E91">
          <w:rPr>
            <w:noProof/>
            <w:webHidden/>
          </w:rPr>
          <w:fldChar w:fldCharType="begin"/>
        </w:r>
        <w:r w:rsidR="00291E91">
          <w:rPr>
            <w:noProof/>
            <w:webHidden/>
          </w:rPr>
          <w:instrText xml:space="preserve"> PAGEREF _Toc506819352 \h </w:instrText>
        </w:r>
        <w:r w:rsidR="00291E91">
          <w:rPr>
            <w:noProof/>
            <w:webHidden/>
          </w:rPr>
        </w:r>
        <w:r w:rsidR="00291E91">
          <w:rPr>
            <w:noProof/>
            <w:webHidden/>
          </w:rPr>
          <w:fldChar w:fldCharType="separate"/>
        </w:r>
        <w:r w:rsidR="00291E91">
          <w:rPr>
            <w:noProof/>
            <w:webHidden/>
          </w:rPr>
          <w:t>71</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3" w:history="1">
        <w:r w:rsidR="00291E91" w:rsidRPr="00800C24">
          <w:rPr>
            <w:rStyle w:val="Hyperlink"/>
            <w:noProof/>
          </w:rPr>
          <w:t>8.5.8.2</w:t>
        </w:r>
        <w:r w:rsidR="00291E91">
          <w:rPr>
            <w:noProof/>
            <w:sz w:val="22"/>
            <w:szCs w:val="22"/>
            <w:lang w:val="en-IN" w:eastAsia="en-IN"/>
          </w:rPr>
          <w:tab/>
        </w:r>
        <w:r w:rsidR="00291E91" w:rsidRPr="00800C24">
          <w:rPr>
            <w:rStyle w:val="Hyperlink"/>
            <w:noProof/>
          </w:rPr>
          <w:t>SDR mode - High Speed Mode (negedge sampling) - M4</w:t>
        </w:r>
        <w:r w:rsidR="00291E91">
          <w:rPr>
            <w:noProof/>
            <w:webHidden/>
          </w:rPr>
          <w:tab/>
        </w:r>
        <w:r w:rsidR="00291E91">
          <w:rPr>
            <w:noProof/>
            <w:webHidden/>
          </w:rPr>
          <w:fldChar w:fldCharType="begin"/>
        </w:r>
        <w:r w:rsidR="00291E91">
          <w:rPr>
            <w:noProof/>
            <w:webHidden/>
          </w:rPr>
          <w:instrText xml:space="preserve"> PAGEREF _Toc506819353 \h </w:instrText>
        </w:r>
        <w:r w:rsidR="00291E91">
          <w:rPr>
            <w:noProof/>
            <w:webHidden/>
          </w:rPr>
        </w:r>
        <w:r w:rsidR="00291E91">
          <w:rPr>
            <w:noProof/>
            <w:webHidden/>
          </w:rPr>
          <w:fldChar w:fldCharType="separate"/>
        </w:r>
        <w:r w:rsidR="00291E91">
          <w:rPr>
            <w:noProof/>
            <w:webHidden/>
          </w:rPr>
          <w:t>72</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4" w:history="1">
        <w:r w:rsidR="00291E91" w:rsidRPr="00800C24">
          <w:rPr>
            <w:rStyle w:val="Hyperlink"/>
            <w:noProof/>
          </w:rPr>
          <w:t>8.5.8.3</w:t>
        </w:r>
        <w:r w:rsidR="00291E91">
          <w:rPr>
            <w:noProof/>
            <w:sz w:val="22"/>
            <w:szCs w:val="22"/>
            <w:lang w:val="en-IN" w:eastAsia="en-IN"/>
          </w:rPr>
          <w:tab/>
        </w:r>
        <w:r w:rsidR="00291E91" w:rsidRPr="00800C24">
          <w:rPr>
            <w:rStyle w:val="Hyperlink"/>
            <w:noProof/>
          </w:rPr>
          <w:t>DDR Mode - M4</w:t>
        </w:r>
        <w:r w:rsidR="00291E91">
          <w:rPr>
            <w:noProof/>
            <w:webHidden/>
          </w:rPr>
          <w:tab/>
        </w:r>
        <w:r w:rsidR="00291E91">
          <w:rPr>
            <w:noProof/>
            <w:webHidden/>
          </w:rPr>
          <w:fldChar w:fldCharType="begin"/>
        </w:r>
        <w:r w:rsidR="00291E91">
          <w:rPr>
            <w:noProof/>
            <w:webHidden/>
          </w:rPr>
          <w:instrText xml:space="preserve"> PAGEREF _Toc506819354 \h </w:instrText>
        </w:r>
        <w:r w:rsidR="00291E91">
          <w:rPr>
            <w:noProof/>
            <w:webHidden/>
          </w:rPr>
        </w:r>
        <w:r w:rsidR="00291E91">
          <w:rPr>
            <w:noProof/>
            <w:webHidden/>
          </w:rPr>
          <w:fldChar w:fldCharType="separate"/>
        </w:r>
        <w:r w:rsidR="00291E91">
          <w:rPr>
            <w:noProof/>
            <w:webHidden/>
          </w:rPr>
          <w:t>72</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55" w:history="1">
        <w:r w:rsidR="00291E91" w:rsidRPr="00800C24">
          <w:rPr>
            <w:rStyle w:val="Hyperlink"/>
            <w:noProof/>
          </w:rPr>
          <w:t>8.5.9</w:t>
        </w:r>
        <w:r w:rsidR="00291E91">
          <w:rPr>
            <w:noProof/>
            <w:sz w:val="22"/>
            <w:szCs w:val="22"/>
            <w:lang w:val="en-IN" w:eastAsia="en-IN"/>
          </w:rPr>
          <w:tab/>
        </w:r>
        <w:r w:rsidR="00291E91" w:rsidRPr="00800C24">
          <w:rPr>
            <w:rStyle w:val="Hyperlink"/>
            <w:noProof/>
          </w:rPr>
          <w:t>QSPI DDR Pads</w:t>
        </w:r>
        <w:r w:rsidR="00291E91">
          <w:rPr>
            <w:noProof/>
            <w:webHidden/>
          </w:rPr>
          <w:tab/>
        </w:r>
        <w:r w:rsidR="00291E91">
          <w:rPr>
            <w:noProof/>
            <w:webHidden/>
          </w:rPr>
          <w:fldChar w:fldCharType="begin"/>
        </w:r>
        <w:r w:rsidR="00291E91">
          <w:rPr>
            <w:noProof/>
            <w:webHidden/>
          </w:rPr>
          <w:instrText xml:space="preserve"> PAGEREF _Toc506819355 \h </w:instrText>
        </w:r>
        <w:r w:rsidR="00291E91">
          <w:rPr>
            <w:noProof/>
            <w:webHidden/>
          </w:rPr>
        </w:r>
        <w:r w:rsidR="00291E91">
          <w:rPr>
            <w:noProof/>
            <w:webHidden/>
          </w:rPr>
          <w:fldChar w:fldCharType="separate"/>
        </w:r>
        <w:r w:rsidR="00291E91">
          <w:rPr>
            <w:noProof/>
            <w:webHidden/>
          </w:rPr>
          <w:t>73</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6" w:history="1">
        <w:r w:rsidR="00291E91" w:rsidRPr="00800C24">
          <w:rPr>
            <w:rStyle w:val="Hyperlink"/>
            <w:noProof/>
          </w:rPr>
          <w:t>8.5.9.1</w:t>
        </w:r>
        <w:r w:rsidR="00291E91">
          <w:rPr>
            <w:noProof/>
            <w:sz w:val="22"/>
            <w:szCs w:val="22"/>
            <w:lang w:val="en-IN" w:eastAsia="en-IN"/>
          </w:rPr>
          <w:tab/>
        </w:r>
        <w:r w:rsidR="00291E91" w:rsidRPr="00800C24">
          <w:rPr>
            <w:rStyle w:val="Hyperlink"/>
            <w:noProof/>
          </w:rPr>
          <w:t>SDR Mode - Full speed mode (posedge sampling) - M4</w:t>
        </w:r>
        <w:r w:rsidR="00291E91">
          <w:rPr>
            <w:noProof/>
            <w:webHidden/>
          </w:rPr>
          <w:tab/>
        </w:r>
        <w:r w:rsidR="00291E91">
          <w:rPr>
            <w:noProof/>
            <w:webHidden/>
          </w:rPr>
          <w:fldChar w:fldCharType="begin"/>
        </w:r>
        <w:r w:rsidR="00291E91">
          <w:rPr>
            <w:noProof/>
            <w:webHidden/>
          </w:rPr>
          <w:instrText xml:space="preserve"> PAGEREF _Toc506819356 \h </w:instrText>
        </w:r>
        <w:r w:rsidR="00291E91">
          <w:rPr>
            <w:noProof/>
            <w:webHidden/>
          </w:rPr>
        </w:r>
        <w:r w:rsidR="00291E91">
          <w:rPr>
            <w:noProof/>
            <w:webHidden/>
          </w:rPr>
          <w:fldChar w:fldCharType="separate"/>
        </w:r>
        <w:r w:rsidR="00291E91">
          <w:rPr>
            <w:noProof/>
            <w:webHidden/>
          </w:rPr>
          <w:t>73</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7" w:history="1">
        <w:r w:rsidR="00291E91" w:rsidRPr="00800C24">
          <w:rPr>
            <w:rStyle w:val="Hyperlink"/>
            <w:noProof/>
          </w:rPr>
          <w:t>8.5.9.2</w:t>
        </w:r>
        <w:r w:rsidR="00291E91">
          <w:rPr>
            <w:noProof/>
            <w:sz w:val="22"/>
            <w:szCs w:val="22"/>
            <w:lang w:val="en-IN" w:eastAsia="en-IN"/>
          </w:rPr>
          <w:tab/>
        </w:r>
        <w:r w:rsidR="00291E91" w:rsidRPr="00800C24">
          <w:rPr>
            <w:rStyle w:val="Hyperlink"/>
            <w:noProof/>
          </w:rPr>
          <w:t>SDR mode - High Speed Mode (negedge sampling)</w:t>
        </w:r>
        <w:r w:rsidR="00291E91">
          <w:rPr>
            <w:noProof/>
            <w:webHidden/>
          </w:rPr>
          <w:tab/>
        </w:r>
        <w:r w:rsidR="00291E91">
          <w:rPr>
            <w:noProof/>
            <w:webHidden/>
          </w:rPr>
          <w:fldChar w:fldCharType="begin"/>
        </w:r>
        <w:r w:rsidR="00291E91">
          <w:rPr>
            <w:noProof/>
            <w:webHidden/>
          </w:rPr>
          <w:instrText xml:space="preserve"> PAGEREF _Toc506819357 \h </w:instrText>
        </w:r>
        <w:r w:rsidR="00291E91">
          <w:rPr>
            <w:noProof/>
            <w:webHidden/>
          </w:rPr>
        </w:r>
        <w:r w:rsidR="00291E91">
          <w:rPr>
            <w:noProof/>
            <w:webHidden/>
          </w:rPr>
          <w:fldChar w:fldCharType="separate"/>
        </w:r>
        <w:r w:rsidR="00291E91">
          <w:rPr>
            <w:noProof/>
            <w:webHidden/>
          </w:rPr>
          <w:t>74</w:t>
        </w:r>
        <w:r w:rsidR="00291E91">
          <w:rPr>
            <w:noProof/>
            <w:webHidden/>
          </w:rPr>
          <w:fldChar w:fldCharType="end"/>
        </w:r>
      </w:hyperlink>
    </w:p>
    <w:p w:rsidR="00291E91" w:rsidRDefault="002D4F48">
      <w:pPr>
        <w:pStyle w:val="TOC4"/>
        <w:tabs>
          <w:tab w:val="left" w:pos="1400"/>
          <w:tab w:val="right" w:leader="dot" w:pos="8487"/>
        </w:tabs>
        <w:rPr>
          <w:noProof/>
          <w:sz w:val="22"/>
          <w:szCs w:val="22"/>
          <w:lang w:val="en-IN" w:eastAsia="en-IN"/>
        </w:rPr>
      </w:pPr>
      <w:hyperlink w:anchor="_Toc506819358" w:history="1">
        <w:r w:rsidR="00291E91" w:rsidRPr="00800C24">
          <w:rPr>
            <w:rStyle w:val="Hyperlink"/>
            <w:noProof/>
          </w:rPr>
          <w:t>8.5.9.3</w:t>
        </w:r>
        <w:r w:rsidR="00291E91">
          <w:rPr>
            <w:noProof/>
            <w:sz w:val="22"/>
            <w:szCs w:val="22"/>
            <w:lang w:val="en-IN" w:eastAsia="en-IN"/>
          </w:rPr>
          <w:tab/>
        </w:r>
        <w:r w:rsidR="00291E91" w:rsidRPr="00800C24">
          <w:rPr>
            <w:rStyle w:val="Hyperlink"/>
            <w:noProof/>
          </w:rPr>
          <w:t>DDR Mode</w:t>
        </w:r>
        <w:r w:rsidR="00291E91">
          <w:rPr>
            <w:noProof/>
            <w:webHidden/>
          </w:rPr>
          <w:tab/>
        </w:r>
        <w:r w:rsidR="00291E91">
          <w:rPr>
            <w:noProof/>
            <w:webHidden/>
          </w:rPr>
          <w:fldChar w:fldCharType="begin"/>
        </w:r>
        <w:r w:rsidR="00291E91">
          <w:rPr>
            <w:noProof/>
            <w:webHidden/>
          </w:rPr>
          <w:instrText xml:space="preserve"> PAGEREF _Toc506819358 \h </w:instrText>
        </w:r>
        <w:r w:rsidR="00291E91">
          <w:rPr>
            <w:noProof/>
            <w:webHidden/>
          </w:rPr>
        </w:r>
        <w:r w:rsidR="00291E91">
          <w:rPr>
            <w:noProof/>
            <w:webHidden/>
          </w:rPr>
          <w:fldChar w:fldCharType="separate"/>
        </w:r>
        <w:r w:rsidR="00291E91">
          <w:rPr>
            <w:noProof/>
            <w:webHidden/>
          </w:rPr>
          <w:t>74</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59" w:history="1">
        <w:r w:rsidR="00291E91" w:rsidRPr="00800C24">
          <w:rPr>
            <w:rStyle w:val="Hyperlink"/>
            <w:noProof/>
          </w:rPr>
          <w:t>8.5.10</w:t>
        </w:r>
        <w:r w:rsidR="00291E91">
          <w:rPr>
            <w:noProof/>
            <w:sz w:val="22"/>
            <w:szCs w:val="22"/>
            <w:lang w:val="en-IN" w:eastAsia="en-IN"/>
          </w:rPr>
          <w:tab/>
        </w:r>
        <w:r w:rsidR="00291E91" w:rsidRPr="00800C24">
          <w:rPr>
            <w:rStyle w:val="Hyperlink"/>
            <w:noProof/>
          </w:rPr>
          <w:t>I2C master and slave</w:t>
        </w:r>
        <w:r w:rsidR="00291E91">
          <w:rPr>
            <w:noProof/>
            <w:webHidden/>
          </w:rPr>
          <w:tab/>
        </w:r>
        <w:r w:rsidR="00291E91">
          <w:rPr>
            <w:noProof/>
            <w:webHidden/>
          </w:rPr>
          <w:fldChar w:fldCharType="begin"/>
        </w:r>
        <w:r w:rsidR="00291E91">
          <w:rPr>
            <w:noProof/>
            <w:webHidden/>
          </w:rPr>
          <w:instrText xml:space="preserve"> PAGEREF _Toc506819359 \h </w:instrText>
        </w:r>
        <w:r w:rsidR="00291E91">
          <w:rPr>
            <w:noProof/>
            <w:webHidden/>
          </w:rPr>
        </w:r>
        <w:r w:rsidR="00291E91">
          <w:rPr>
            <w:noProof/>
            <w:webHidden/>
          </w:rPr>
          <w:fldChar w:fldCharType="separate"/>
        </w:r>
        <w:r w:rsidR="00291E91">
          <w:rPr>
            <w:noProof/>
            <w:webHidden/>
          </w:rPr>
          <w:t>75</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0" w:history="1">
        <w:r w:rsidR="00291E91" w:rsidRPr="00800C24">
          <w:rPr>
            <w:rStyle w:val="Hyperlink"/>
            <w:noProof/>
          </w:rPr>
          <w:t>8.5.10.1</w:t>
        </w:r>
        <w:r w:rsidR="00291E91">
          <w:rPr>
            <w:noProof/>
            <w:sz w:val="22"/>
            <w:szCs w:val="22"/>
            <w:lang w:val="en-IN" w:eastAsia="en-IN"/>
          </w:rPr>
          <w:tab/>
        </w:r>
        <w:r w:rsidR="00291E91" w:rsidRPr="00800C24">
          <w:rPr>
            <w:rStyle w:val="Hyperlink"/>
            <w:noProof/>
          </w:rPr>
          <w:t>Fast Speed Mode</w:t>
        </w:r>
        <w:r w:rsidR="00291E91">
          <w:rPr>
            <w:noProof/>
            <w:webHidden/>
          </w:rPr>
          <w:tab/>
        </w:r>
        <w:r w:rsidR="00291E91">
          <w:rPr>
            <w:noProof/>
            <w:webHidden/>
          </w:rPr>
          <w:fldChar w:fldCharType="begin"/>
        </w:r>
        <w:r w:rsidR="00291E91">
          <w:rPr>
            <w:noProof/>
            <w:webHidden/>
          </w:rPr>
          <w:instrText xml:space="preserve"> PAGEREF _Toc506819360 \h </w:instrText>
        </w:r>
        <w:r w:rsidR="00291E91">
          <w:rPr>
            <w:noProof/>
            <w:webHidden/>
          </w:rPr>
        </w:r>
        <w:r w:rsidR="00291E91">
          <w:rPr>
            <w:noProof/>
            <w:webHidden/>
          </w:rPr>
          <w:fldChar w:fldCharType="separate"/>
        </w:r>
        <w:r w:rsidR="00291E91">
          <w:rPr>
            <w:noProof/>
            <w:webHidden/>
          </w:rPr>
          <w:t>75</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1" w:history="1">
        <w:r w:rsidR="00291E91" w:rsidRPr="00800C24">
          <w:rPr>
            <w:rStyle w:val="Hyperlink"/>
            <w:noProof/>
          </w:rPr>
          <w:t>8.5.10.2</w:t>
        </w:r>
        <w:r w:rsidR="00291E91">
          <w:rPr>
            <w:noProof/>
            <w:sz w:val="22"/>
            <w:szCs w:val="22"/>
            <w:lang w:val="en-IN" w:eastAsia="en-IN"/>
          </w:rPr>
          <w:tab/>
        </w:r>
        <w:r w:rsidR="00291E91" w:rsidRPr="00800C24">
          <w:rPr>
            <w:rStyle w:val="Hyperlink"/>
            <w:noProof/>
          </w:rPr>
          <w:t>High Speed Mode</w:t>
        </w:r>
        <w:r w:rsidR="00291E91">
          <w:rPr>
            <w:noProof/>
            <w:webHidden/>
          </w:rPr>
          <w:tab/>
        </w:r>
        <w:r w:rsidR="00291E91">
          <w:rPr>
            <w:noProof/>
            <w:webHidden/>
          </w:rPr>
          <w:fldChar w:fldCharType="begin"/>
        </w:r>
        <w:r w:rsidR="00291E91">
          <w:rPr>
            <w:noProof/>
            <w:webHidden/>
          </w:rPr>
          <w:instrText xml:space="preserve"> PAGEREF _Toc506819361 \h </w:instrText>
        </w:r>
        <w:r w:rsidR="00291E91">
          <w:rPr>
            <w:noProof/>
            <w:webHidden/>
          </w:rPr>
        </w:r>
        <w:r w:rsidR="00291E91">
          <w:rPr>
            <w:noProof/>
            <w:webHidden/>
          </w:rPr>
          <w:fldChar w:fldCharType="separate"/>
        </w:r>
        <w:r w:rsidR="00291E91">
          <w:rPr>
            <w:noProof/>
            <w:webHidden/>
          </w:rPr>
          <w:t>75</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62" w:history="1">
        <w:r w:rsidR="00291E91" w:rsidRPr="00800C24">
          <w:rPr>
            <w:rStyle w:val="Hyperlink"/>
            <w:noProof/>
          </w:rPr>
          <w:t>8.5.11</w:t>
        </w:r>
        <w:r w:rsidR="00291E91">
          <w:rPr>
            <w:noProof/>
            <w:sz w:val="22"/>
            <w:szCs w:val="22"/>
            <w:lang w:val="en-IN" w:eastAsia="en-IN"/>
          </w:rPr>
          <w:tab/>
        </w:r>
        <w:r w:rsidR="00291E91" w:rsidRPr="00800C24">
          <w:rPr>
            <w:rStyle w:val="Hyperlink"/>
            <w:noProof/>
          </w:rPr>
          <w:t>M4 I2S/PCM master and slave</w:t>
        </w:r>
        <w:r w:rsidR="00291E91">
          <w:rPr>
            <w:noProof/>
            <w:webHidden/>
          </w:rPr>
          <w:tab/>
        </w:r>
        <w:r w:rsidR="00291E91">
          <w:rPr>
            <w:noProof/>
            <w:webHidden/>
          </w:rPr>
          <w:fldChar w:fldCharType="begin"/>
        </w:r>
        <w:r w:rsidR="00291E91">
          <w:rPr>
            <w:noProof/>
            <w:webHidden/>
          </w:rPr>
          <w:instrText xml:space="preserve"> PAGEREF _Toc506819362 \h </w:instrText>
        </w:r>
        <w:r w:rsidR="00291E91">
          <w:rPr>
            <w:noProof/>
            <w:webHidden/>
          </w:rPr>
        </w:r>
        <w:r w:rsidR="00291E91">
          <w:rPr>
            <w:noProof/>
            <w:webHidden/>
          </w:rPr>
          <w:fldChar w:fldCharType="separate"/>
        </w:r>
        <w:r w:rsidR="00291E91">
          <w:rPr>
            <w:noProof/>
            <w:webHidden/>
          </w:rPr>
          <w:t>76</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3" w:history="1">
        <w:r w:rsidR="00291E91" w:rsidRPr="00800C24">
          <w:rPr>
            <w:rStyle w:val="Hyperlink"/>
            <w:noProof/>
          </w:rPr>
          <w:t>8.5.11.1</w:t>
        </w:r>
        <w:r w:rsidR="00291E91">
          <w:rPr>
            <w:noProof/>
            <w:sz w:val="22"/>
            <w:szCs w:val="22"/>
            <w:lang w:val="en-IN" w:eastAsia="en-IN"/>
          </w:rPr>
          <w:tab/>
        </w:r>
        <w:r w:rsidR="00291E91" w:rsidRPr="00800C24">
          <w:rPr>
            <w:rStyle w:val="Hyperlink"/>
            <w:noProof/>
          </w:rPr>
          <w:t>I2S/PCM Master mode</w:t>
        </w:r>
        <w:r w:rsidR="00291E91">
          <w:rPr>
            <w:noProof/>
            <w:webHidden/>
          </w:rPr>
          <w:tab/>
        </w:r>
        <w:r w:rsidR="00291E91">
          <w:rPr>
            <w:noProof/>
            <w:webHidden/>
          </w:rPr>
          <w:fldChar w:fldCharType="begin"/>
        </w:r>
        <w:r w:rsidR="00291E91">
          <w:rPr>
            <w:noProof/>
            <w:webHidden/>
          </w:rPr>
          <w:instrText xml:space="preserve"> PAGEREF _Toc506819363 \h </w:instrText>
        </w:r>
        <w:r w:rsidR="00291E91">
          <w:rPr>
            <w:noProof/>
            <w:webHidden/>
          </w:rPr>
        </w:r>
        <w:r w:rsidR="00291E91">
          <w:rPr>
            <w:noProof/>
            <w:webHidden/>
          </w:rPr>
          <w:fldChar w:fldCharType="separate"/>
        </w:r>
        <w:r w:rsidR="00291E91">
          <w:rPr>
            <w:noProof/>
            <w:webHidden/>
          </w:rPr>
          <w:t>76</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4" w:history="1">
        <w:r w:rsidR="00291E91" w:rsidRPr="00800C24">
          <w:rPr>
            <w:rStyle w:val="Hyperlink"/>
            <w:noProof/>
          </w:rPr>
          <w:t>8.5.11.2</w:t>
        </w:r>
        <w:r w:rsidR="00291E91">
          <w:rPr>
            <w:noProof/>
            <w:sz w:val="22"/>
            <w:szCs w:val="22"/>
            <w:lang w:val="en-IN" w:eastAsia="en-IN"/>
          </w:rPr>
          <w:tab/>
        </w:r>
        <w:r w:rsidR="00291E91" w:rsidRPr="00800C24">
          <w:rPr>
            <w:rStyle w:val="Hyperlink"/>
            <w:noProof/>
          </w:rPr>
          <w:t>I2S/PCM Slave mode</w:t>
        </w:r>
        <w:r w:rsidR="00291E91">
          <w:rPr>
            <w:noProof/>
            <w:webHidden/>
          </w:rPr>
          <w:tab/>
        </w:r>
        <w:r w:rsidR="00291E91">
          <w:rPr>
            <w:noProof/>
            <w:webHidden/>
          </w:rPr>
          <w:fldChar w:fldCharType="begin"/>
        </w:r>
        <w:r w:rsidR="00291E91">
          <w:rPr>
            <w:noProof/>
            <w:webHidden/>
          </w:rPr>
          <w:instrText xml:space="preserve"> PAGEREF _Toc506819364 \h </w:instrText>
        </w:r>
        <w:r w:rsidR="00291E91">
          <w:rPr>
            <w:noProof/>
            <w:webHidden/>
          </w:rPr>
        </w:r>
        <w:r w:rsidR="00291E91">
          <w:rPr>
            <w:noProof/>
            <w:webHidden/>
          </w:rPr>
          <w:fldChar w:fldCharType="separate"/>
        </w:r>
        <w:r w:rsidR="00291E91">
          <w:rPr>
            <w:noProof/>
            <w:webHidden/>
          </w:rPr>
          <w:t>76</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65" w:history="1">
        <w:r w:rsidR="00291E91" w:rsidRPr="00800C24">
          <w:rPr>
            <w:rStyle w:val="Hyperlink"/>
            <w:noProof/>
          </w:rPr>
          <w:t>8.5.12</w:t>
        </w:r>
        <w:r w:rsidR="00291E91">
          <w:rPr>
            <w:noProof/>
            <w:sz w:val="22"/>
            <w:szCs w:val="22"/>
            <w:lang w:val="en-IN" w:eastAsia="en-IN"/>
          </w:rPr>
          <w:tab/>
        </w:r>
        <w:r w:rsidR="00291E91" w:rsidRPr="00800C24">
          <w:rPr>
            <w:rStyle w:val="Hyperlink"/>
            <w:noProof/>
          </w:rPr>
          <w:t>ULP I2S/PCM master and slave</w:t>
        </w:r>
        <w:r w:rsidR="00291E91">
          <w:rPr>
            <w:noProof/>
            <w:webHidden/>
          </w:rPr>
          <w:tab/>
        </w:r>
        <w:r w:rsidR="00291E91">
          <w:rPr>
            <w:noProof/>
            <w:webHidden/>
          </w:rPr>
          <w:fldChar w:fldCharType="begin"/>
        </w:r>
        <w:r w:rsidR="00291E91">
          <w:rPr>
            <w:noProof/>
            <w:webHidden/>
          </w:rPr>
          <w:instrText xml:space="preserve"> PAGEREF _Toc506819365 \h </w:instrText>
        </w:r>
        <w:r w:rsidR="00291E91">
          <w:rPr>
            <w:noProof/>
            <w:webHidden/>
          </w:rPr>
        </w:r>
        <w:r w:rsidR="00291E91">
          <w:rPr>
            <w:noProof/>
            <w:webHidden/>
          </w:rPr>
          <w:fldChar w:fldCharType="separate"/>
        </w:r>
        <w:r w:rsidR="00291E91">
          <w:rPr>
            <w:noProof/>
            <w:webHidden/>
          </w:rPr>
          <w:t>77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66" w:history="1">
        <w:r w:rsidR="00291E91" w:rsidRPr="00800C24">
          <w:rPr>
            <w:rStyle w:val="Hyperlink"/>
            <w:noProof/>
          </w:rPr>
          <w:t>8.5.13</w:t>
        </w:r>
        <w:r w:rsidR="00291E91">
          <w:rPr>
            <w:noProof/>
            <w:sz w:val="22"/>
            <w:szCs w:val="22"/>
            <w:lang w:val="en-IN" w:eastAsia="en-IN"/>
          </w:rPr>
          <w:tab/>
        </w:r>
        <w:r w:rsidR="00291E91" w:rsidRPr="00800C24">
          <w:rPr>
            <w:rStyle w:val="Hyperlink"/>
            <w:noProof/>
          </w:rPr>
          <w:t>I2S/PCM Slave</w:t>
        </w:r>
        <w:r w:rsidR="00291E91">
          <w:rPr>
            <w:noProof/>
            <w:webHidden/>
          </w:rPr>
          <w:tab/>
        </w:r>
        <w:r w:rsidR="00291E91">
          <w:rPr>
            <w:noProof/>
            <w:webHidden/>
          </w:rPr>
          <w:fldChar w:fldCharType="begin"/>
        </w:r>
        <w:r w:rsidR="00291E91">
          <w:rPr>
            <w:noProof/>
            <w:webHidden/>
          </w:rPr>
          <w:instrText xml:space="preserve"> PAGEREF _Toc506819366 \h </w:instrText>
        </w:r>
        <w:r w:rsidR="00291E91">
          <w:rPr>
            <w:noProof/>
            <w:webHidden/>
          </w:rPr>
        </w:r>
        <w:r w:rsidR="00291E91">
          <w:rPr>
            <w:noProof/>
            <w:webHidden/>
          </w:rPr>
          <w:fldChar w:fldCharType="separate"/>
        </w:r>
        <w:r w:rsidR="00291E91">
          <w:rPr>
            <w:noProof/>
            <w:webHidden/>
          </w:rPr>
          <w:t>77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67" w:history="1">
        <w:r w:rsidR="00291E91" w:rsidRPr="00800C24">
          <w:rPr>
            <w:rStyle w:val="Hyperlink"/>
            <w:noProof/>
          </w:rPr>
          <w:t>8.5.14</w:t>
        </w:r>
        <w:r w:rsidR="00291E91">
          <w:rPr>
            <w:noProof/>
            <w:sz w:val="22"/>
            <w:szCs w:val="22"/>
            <w:lang w:val="en-IN" w:eastAsia="en-IN"/>
          </w:rPr>
          <w:tab/>
        </w:r>
        <w:r w:rsidR="00291E91" w:rsidRPr="00800C24">
          <w:rPr>
            <w:rStyle w:val="Hyperlink"/>
            <w:noProof/>
          </w:rPr>
          <w:t>M4 SSI Master/Slave</w:t>
        </w:r>
        <w:r w:rsidR="00291E91">
          <w:rPr>
            <w:noProof/>
            <w:webHidden/>
          </w:rPr>
          <w:tab/>
        </w:r>
        <w:r w:rsidR="00291E91">
          <w:rPr>
            <w:noProof/>
            <w:webHidden/>
          </w:rPr>
          <w:fldChar w:fldCharType="begin"/>
        </w:r>
        <w:r w:rsidR="00291E91">
          <w:rPr>
            <w:noProof/>
            <w:webHidden/>
          </w:rPr>
          <w:instrText xml:space="preserve"> PAGEREF _Toc506819367 \h </w:instrText>
        </w:r>
        <w:r w:rsidR="00291E91">
          <w:rPr>
            <w:noProof/>
            <w:webHidden/>
          </w:rPr>
        </w:r>
        <w:r w:rsidR="00291E91">
          <w:rPr>
            <w:noProof/>
            <w:webHidden/>
          </w:rPr>
          <w:fldChar w:fldCharType="separate"/>
        </w:r>
        <w:r w:rsidR="00291E91">
          <w:rPr>
            <w:noProof/>
            <w:webHidden/>
          </w:rPr>
          <w:t>78</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8" w:history="1">
        <w:r w:rsidR="00291E91" w:rsidRPr="00800C24">
          <w:rPr>
            <w:rStyle w:val="Hyperlink"/>
            <w:noProof/>
          </w:rPr>
          <w:t>8.5.14.1</w:t>
        </w:r>
        <w:r w:rsidR="00291E91">
          <w:rPr>
            <w:noProof/>
            <w:sz w:val="22"/>
            <w:szCs w:val="22"/>
            <w:lang w:val="en-IN" w:eastAsia="en-IN"/>
          </w:rPr>
          <w:tab/>
        </w:r>
        <w:r w:rsidR="00291E91" w:rsidRPr="00800C24">
          <w:rPr>
            <w:rStyle w:val="Hyperlink"/>
            <w:noProof/>
          </w:rPr>
          <w:t>SSI Master Full Speed Mode</w:t>
        </w:r>
        <w:r w:rsidR="00291E91">
          <w:rPr>
            <w:noProof/>
            <w:webHidden/>
          </w:rPr>
          <w:tab/>
        </w:r>
        <w:r w:rsidR="00291E91">
          <w:rPr>
            <w:noProof/>
            <w:webHidden/>
          </w:rPr>
          <w:fldChar w:fldCharType="begin"/>
        </w:r>
        <w:r w:rsidR="00291E91">
          <w:rPr>
            <w:noProof/>
            <w:webHidden/>
          </w:rPr>
          <w:instrText xml:space="preserve"> PAGEREF _Toc506819368 \h </w:instrText>
        </w:r>
        <w:r w:rsidR="00291E91">
          <w:rPr>
            <w:noProof/>
            <w:webHidden/>
          </w:rPr>
        </w:r>
        <w:r w:rsidR="00291E91">
          <w:rPr>
            <w:noProof/>
            <w:webHidden/>
          </w:rPr>
          <w:fldChar w:fldCharType="separate"/>
        </w:r>
        <w:r w:rsidR="00291E91">
          <w:rPr>
            <w:noProof/>
            <w:webHidden/>
          </w:rPr>
          <w:t>78</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69" w:history="1">
        <w:r w:rsidR="00291E91" w:rsidRPr="00800C24">
          <w:rPr>
            <w:rStyle w:val="Hyperlink"/>
            <w:noProof/>
          </w:rPr>
          <w:t>8.5.14.2</w:t>
        </w:r>
        <w:r w:rsidR="00291E91">
          <w:rPr>
            <w:noProof/>
            <w:sz w:val="22"/>
            <w:szCs w:val="22"/>
            <w:lang w:val="en-IN" w:eastAsia="en-IN"/>
          </w:rPr>
          <w:tab/>
        </w:r>
        <w:r w:rsidR="00291E91" w:rsidRPr="00800C24">
          <w:rPr>
            <w:rStyle w:val="Hyperlink"/>
            <w:noProof/>
          </w:rPr>
          <w:t>SSI Master High Speed Mode</w:t>
        </w:r>
        <w:r w:rsidR="00291E91">
          <w:rPr>
            <w:noProof/>
            <w:webHidden/>
          </w:rPr>
          <w:tab/>
        </w:r>
        <w:r w:rsidR="00291E91">
          <w:rPr>
            <w:noProof/>
            <w:webHidden/>
          </w:rPr>
          <w:fldChar w:fldCharType="begin"/>
        </w:r>
        <w:r w:rsidR="00291E91">
          <w:rPr>
            <w:noProof/>
            <w:webHidden/>
          </w:rPr>
          <w:instrText xml:space="preserve"> PAGEREF _Toc506819369 \h </w:instrText>
        </w:r>
        <w:r w:rsidR="00291E91">
          <w:rPr>
            <w:noProof/>
            <w:webHidden/>
          </w:rPr>
        </w:r>
        <w:r w:rsidR="00291E91">
          <w:rPr>
            <w:noProof/>
            <w:webHidden/>
          </w:rPr>
          <w:fldChar w:fldCharType="separate"/>
        </w:r>
        <w:r w:rsidR="00291E91">
          <w:rPr>
            <w:noProof/>
            <w:webHidden/>
          </w:rPr>
          <w:t>78</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70" w:history="1">
        <w:r w:rsidR="00291E91" w:rsidRPr="00800C24">
          <w:rPr>
            <w:rStyle w:val="Hyperlink"/>
            <w:noProof/>
          </w:rPr>
          <w:t>8.5.14.3</w:t>
        </w:r>
        <w:r w:rsidR="00291E91">
          <w:rPr>
            <w:noProof/>
            <w:sz w:val="22"/>
            <w:szCs w:val="22"/>
            <w:lang w:val="en-IN" w:eastAsia="en-IN"/>
          </w:rPr>
          <w:tab/>
        </w:r>
        <w:r w:rsidR="00291E91" w:rsidRPr="00800C24">
          <w:rPr>
            <w:rStyle w:val="Hyperlink"/>
            <w:noProof/>
          </w:rPr>
          <w:t>SSI Slave Full Speed Mode</w:t>
        </w:r>
        <w:r w:rsidR="00291E91">
          <w:rPr>
            <w:noProof/>
            <w:webHidden/>
          </w:rPr>
          <w:tab/>
        </w:r>
        <w:r w:rsidR="00291E91">
          <w:rPr>
            <w:noProof/>
            <w:webHidden/>
          </w:rPr>
          <w:fldChar w:fldCharType="begin"/>
        </w:r>
        <w:r w:rsidR="00291E91">
          <w:rPr>
            <w:noProof/>
            <w:webHidden/>
          </w:rPr>
          <w:instrText xml:space="preserve"> PAGEREF _Toc506819370 \h </w:instrText>
        </w:r>
        <w:r w:rsidR="00291E91">
          <w:rPr>
            <w:noProof/>
            <w:webHidden/>
          </w:rPr>
        </w:r>
        <w:r w:rsidR="00291E91">
          <w:rPr>
            <w:noProof/>
            <w:webHidden/>
          </w:rPr>
          <w:fldChar w:fldCharType="separate"/>
        </w:r>
        <w:r w:rsidR="00291E91">
          <w:rPr>
            <w:noProof/>
            <w:webHidden/>
          </w:rPr>
          <w:t>78</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71" w:history="1">
        <w:r w:rsidR="00291E91" w:rsidRPr="00800C24">
          <w:rPr>
            <w:rStyle w:val="Hyperlink"/>
            <w:noProof/>
          </w:rPr>
          <w:t>8.5.15</w:t>
        </w:r>
        <w:r w:rsidR="00291E91">
          <w:rPr>
            <w:noProof/>
            <w:sz w:val="22"/>
            <w:szCs w:val="22"/>
            <w:lang w:val="en-IN" w:eastAsia="en-IN"/>
          </w:rPr>
          <w:tab/>
        </w:r>
        <w:r w:rsidR="00291E91" w:rsidRPr="00800C24">
          <w:rPr>
            <w:rStyle w:val="Hyperlink"/>
            <w:noProof/>
          </w:rPr>
          <w:t>ULP SSI Master</w:t>
        </w:r>
        <w:r w:rsidR="00291E91">
          <w:rPr>
            <w:noProof/>
            <w:webHidden/>
          </w:rPr>
          <w:tab/>
        </w:r>
        <w:r w:rsidR="00291E91">
          <w:rPr>
            <w:noProof/>
            <w:webHidden/>
          </w:rPr>
          <w:fldChar w:fldCharType="begin"/>
        </w:r>
        <w:r w:rsidR="00291E91">
          <w:rPr>
            <w:noProof/>
            <w:webHidden/>
          </w:rPr>
          <w:instrText xml:space="preserve"> PAGEREF _Toc506819371 \h </w:instrText>
        </w:r>
        <w:r w:rsidR="00291E91">
          <w:rPr>
            <w:noProof/>
            <w:webHidden/>
          </w:rPr>
        </w:r>
        <w:r w:rsidR="00291E91">
          <w:rPr>
            <w:noProof/>
            <w:webHidden/>
          </w:rPr>
          <w:fldChar w:fldCharType="separate"/>
        </w:r>
        <w:r w:rsidR="00291E91">
          <w:rPr>
            <w:noProof/>
            <w:webHidden/>
          </w:rPr>
          <w:t>79</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72" w:history="1">
        <w:r w:rsidR="00291E91" w:rsidRPr="00800C24">
          <w:rPr>
            <w:rStyle w:val="Hyperlink"/>
            <w:noProof/>
          </w:rPr>
          <w:t>8.5.15.1</w:t>
        </w:r>
        <w:r w:rsidR="00291E91">
          <w:rPr>
            <w:noProof/>
            <w:sz w:val="22"/>
            <w:szCs w:val="22"/>
            <w:lang w:val="en-IN" w:eastAsia="en-IN"/>
          </w:rPr>
          <w:tab/>
        </w:r>
        <w:r w:rsidR="00291E91" w:rsidRPr="00800C24">
          <w:rPr>
            <w:rStyle w:val="Hyperlink"/>
            <w:noProof/>
          </w:rPr>
          <w:t>SSI Master Full Speed Mode</w:t>
        </w:r>
        <w:r w:rsidR="00291E91">
          <w:rPr>
            <w:noProof/>
            <w:webHidden/>
          </w:rPr>
          <w:tab/>
        </w:r>
        <w:r w:rsidR="00291E91">
          <w:rPr>
            <w:noProof/>
            <w:webHidden/>
          </w:rPr>
          <w:fldChar w:fldCharType="begin"/>
        </w:r>
        <w:r w:rsidR="00291E91">
          <w:rPr>
            <w:noProof/>
            <w:webHidden/>
          </w:rPr>
          <w:instrText xml:space="preserve"> PAGEREF _Toc506819372 \h </w:instrText>
        </w:r>
        <w:r w:rsidR="00291E91">
          <w:rPr>
            <w:noProof/>
            <w:webHidden/>
          </w:rPr>
        </w:r>
        <w:r w:rsidR="00291E91">
          <w:rPr>
            <w:noProof/>
            <w:webHidden/>
          </w:rPr>
          <w:fldChar w:fldCharType="separate"/>
        </w:r>
        <w:r w:rsidR="00291E91">
          <w:rPr>
            <w:noProof/>
            <w:webHidden/>
          </w:rPr>
          <w:t>79</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73" w:history="1">
        <w:r w:rsidR="00291E91" w:rsidRPr="00800C24">
          <w:rPr>
            <w:rStyle w:val="Hyperlink"/>
            <w:noProof/>
          </w:rPr>
          <w:t>8.5.15.2</w:t>
        </w:r>
        <w:r w:rsidR="00291E91">
          <w:rPr>
            <w:noProof/>
            <w:sz w:val="22"/>
            <w:szCs w:val="22"/>
            <w:lang w:val="en-IN" w:eastAsia="en-IN"/>
          </w:rPr>
          <w:tab/>
        </w:r>
        <w:r w:rsidR="00291E91" w:rsidRPr="00800C24">
          <w:rPr>
            <w:rStyle w:val="Hyperlink"/>
            <w:noProof/>
          </w:rPr>
          <w:t>SGPIO/MC-PWM/QEI/SCT Timer/SIO Interfaces</w:t>
        </w:r>
        <w:r w:rsidR="00291E91">
          <w:rPr>
            <w:noProof/>
            <w:webHidden/>
          </w:rPr>
          <w:tab/>
        </w:r>
        <w:r w:rsidR="00291E91">
          <w:rPr>
            <w:noProof/>
            <w:webHidden/>
          </w:rPr>
          <w:fldChar w:fldCharType="begin"/>
        </w:r>
        <w:r w:rsidR="00291E91">
          <w:rPr>
            <w:noProof/>
            <w:webHidden/>
          </w:rPr>
          <w:instrText xml:space="preserve"> PAGEREF _Toc506819373 \h </w:instrText>
        </w:r>
        <w:r w:rsidR="00291E91">
          <w:rPr>
            <w:noProof/>
            <w:webHidden/>
          </w:rPr>
        </w:r>
        <w:r w:rsidR="00291E91">
          <w:rPr>
            <w:noProof/>
            <w:webHidden/>
          </w:rPr>
          <w:fldChar w:fldCharType="separate"/>
        </w:r>
        <w:r w:rsidR="00291E91">
          <w:rPr>
            <w:noProof/>
            <w:webHidden/>
          </w:rPr>
          <w:t>79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74" w:history="1">
        <w:r w:rsidR="00291E91" w:rsidRPr="00800C24">
          <w:rPr>
            <w:rStyle w:val="Hyperlink"/>
            <w:noProof/>
          </w:rPr>
          <w:t>8.5.16</w:t>
        </w:r>
        <w:r w:rsidR="00291E91">
          <w:rPr>
            <w:noProof/>
            <w:sz w:val="22"/>
            <w:szCs w:val="22"/>
            <w:lang w:val="en-IN" w:eastAsia="en-IN"/>
          </w:rPr>
          <w:tab/>
        </w:r>
        <w:r w:rsidR="00291E91" w:rsidRPr="00800C24">
          <w:rPr>
            <w:rStyle w:val="Hyperlink"/>
            <w:noProof/>
          </w:rPr>
          <w:t>USART</w:t>
        </w:r>
        <w:r w:rsidR="00291E91">
          <w:rPr>
            <w:noProof/>
            <w:webHidden/>
          </w:rPr>
          <w:tab/>
        </w:r>
        <w:r w:rsidR="00291E91">
          <w:rPr>
            <w:noProof/>
            <w:webHidden/>
          </w:rPr>
          <w:fldChar w:fldCharType="begin"/>
        </w:r>
        <w:r w:rsidR="00291E91">
          <w:rPr>
            <w:noProof/>
            <w:webHidden/>
          </w:rPr>
          <w:instrText xml:space="preserve"> PAGEREF _Toc506819374 \h </w:instrText>
        </w:r>
        <w:r w:rsidR="00291E91">
          <w:rPr>
            <w:noProof/>
            <w:webHidden/>
          </w:rPr>
        </w:r>
        <w:r w:rsidR="00291E91">
          <w:rPr>
            <w:noProof/>
            <w:webHidden/>
          </w:rPr>
          <w:fldChar w:fldCharType="separate"/>
        </w:r>
        <w:r w:rsidR="00291E91">
          <w:rPr>
            <w:noProof/>
            <w:webHidden/>
          </w:rPr>
          <w:t>80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75" w:history="1">
        <w:r w:rsidR="00291E91" w:rsidRPr="00800C24">
          <w:rPr>
            <w:rStyle w:val="Hyperlink"/>
            <w:noProof/>
          </w:rPr>
          <w:t>8.5.17</w:t>
        </w:r>
        <w:r w:rsidR="00291E91">
          <w:rPr>
            <w:noProof/>
            <w:sz w:val="22"/>
            <w:szCs w:val="22"/>
            <w:lang w:val="en-IN" w:eastAsia="en-IN"/>
          </w:rPr>
          <w:tab/>
        </w:r>
        <w:r w:rsidR="00291E91" w:rsidRPr="00800C24">
          <w:rPr>
            <w:rStyle w:val="Hyperlink"/>
            <w:noProof/>
          </w:rPr>
          <w:t>GSPI master</w:t>
        </w:r>
        <w:r w:rsidR="00291E91">
          <w:rPr>
            <w:noProof/>
            <w:webHidden/>
          </w:rPr>
          <w:tab/>
        </w:r>
        <w:r w:rsidR="00291E91">
          <w:rPr>
            <w:noProof/>
            <w:webHidden/>
          </w:rPr>
          <w:fldChar w:fldCharType="begin"/>
        </w:r>
        <w:r w:rsidR="00291E91">
          <w:rPr>
            <w:noProof/>
            <w:webHidden/>
          </w:rPr>
          <w:instrText xml:space="preserve"> PAGEREF _Toc506819375 \h </w:instrText>
        </w:r>
        <w:r w:rsidR="00291E91">
          <w:rPr>
            <w:noProof/>
            <w:webHidden/>
          </w:rPr>
        </w:r>
        <w:r w:rsidR="00291E91">
          <w:rPr>
            <w:noProof/>
            <w:webHidden/>
          </w:rPr>
          <w:fldChar w:fldCharType="separate"/>
        </w:r>
        <w:r w:rsidR="00291E91">
          <w:rPr>
            <w:noProof/>
            <w:webHidden/>
          </w:rPr>
          <w:t>80</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76" w:history="1">
        <w:r w:rsidR="00291E91" w:rsidRPr="00800C24">
          <w:rPr>
            <w:rStyle w:val="Hyperlink"/>
            <w:noProof/>
          </w:rPr>
          <w:t>8.5.17.1</w:t>
        </w:r>
        <w:r w:rsidR="00291E91">
          <w:rPr>
            <w:noProof/>
            <w:sz w:val="22"/>
            <w:szCs w:val="22"/>
            <w:lang w:val="en-IN" w:eastAsia="en-IN"/>
          </w:rPr>
          <w:tab/>
        </w:r>
        <w:r w:rsidR="00291E91" w:rsidRPr="00800C24">
          <w:rPr>
            <w:rStyle w:val="Hyperlink"/>
            <w:noProof/>
          </w:rPr>
          <w:t>Full Speed Mode</w:t>
        </w:r>
        <w:r w:rsidR="00291E91">
          <w:rPr>
            <w:noProof/>
            <w:webHidden/>
          </w:rPr>
          <w:tab/>
        </w:r>
        <w:r w:rsidR="00291E91">
          <w:rPr>
            <w:noProof/>
            <w:webHidden/>
          </w:rPr>
          <w:fldChar w:fldCharType="begin"/>
        </w:r>
        <w:r w:rsidR="00291E91">
          <w:rPr>
            <w:noProof/>
            <w:webHidden/>
          </w:rPr>
          <w:instrText xml:space="preserve"> PAGEREF _Toc506819376 \h </w:instrText>
        </w:r>
        <w:r w:rsidR="00291E91">
          <w:rPr>
            <w:noProof/>
            <w:webHidden/>
          </w:rPr>
        </w:r>
        <w:r w:rsidR="00291E91">
          <w:rPr>
            <w:noProof/>
            <w:webHidden/>
          </w:rPr>
          <w:fldChar w:fldCharType="separate"/>
        </w:r>
        <w:r w:rsidR="00291E91">
          <w:rPr>
            <w:noProof/>
            <w:webHidden/>
          </w:rPr>
          <w:t>80</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77" w:history="1">
        <w:r w:rsidR="00291E91" w:rsidRPr="00800C24">
          <w:rPr>
            <w:rStyle w:val="Hyperlink"/>
            <w:noProof/>
          </w:rPr>
          <w:t>8.5.17.2</w:t>
        </w:r>
        <w:r w:rsidR="00291E91">
          <w:rPr>
            <w:noProof/>
            <w:sz w:val="22"/>
            <w:szCs w:val="22"/>
            <w:lang w:val="en-IN" w:eastAsia="en-IN"/>
          </w:rPr>
          <w:tab/>
        </w:r>
        <w:r w:rsidR="00291E91" w:rsidRPr="00800C24">
          <w:rPr>
            <w:rStyle w:val="Hyperlink"/>
            <w:noProof/>
          </w:rPr>
          <w:t>High Speed Mode</w:t>
        </w:r>
        <w:r w:rsidR="00291E91">
          <w:rPr>
            <w:noProof/>
            <w:webHidden/>
          </w:rPr>
          <w:tab/>
        </w:r>
        <w:r w:rsidR="00291E91">
          <w:rPr>
            <w:noProof/>
            <w:webHidden/>
          </w:rPr>
          <w:fldChar w:fldCharType="begin"/>
        </w:r>
        <w:r w:rsidR="00291E91">
          <w:rPr>
            <w:noProof/>
            <w:webHidden/>
          </w:rPr>
          <w:instrText xml:space="preserve"> PAGEREF _Toc506819377 \h </w:instrText>
        </w:r>
        <w:r w:rsidR="00291E91">
          <w:rPr>
            <w:noProof/>
            <w:webHidden/>
          </w:rPr>
        </w:r>
        <w:r w:rsidR="00291E91">
          <w:rPr>
            <w:noProof/>
            <w:webHidden/>
          </w:rPr>
          <w:fldChar w:fldCharType="separate"/>
        </w:r>
        <w:r w:rsidR="00291E91">
          <w:rPr>
            <w:noProof/>
            <w:webHidden/>
          </w:rPr>
          <w:t>80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78" w:history="1">
        <w:r w:rsidR="00291E91" w:rsidRPr="00800C24">
          <w:rPr>
            <w:rStyle w:val="Hyperlink"/>
            <w:noProof/>
          </w:rPr>
          <w:t>8.5.18</w:t>
        </w:r>
        <w:r w:rsidR="00291E91">
          <w:rPr>
            <w:noProof/>
            <w:sz w:val="22"/>
            <w:szCs w:val="22"/>
            <w:lang w:val="en-IN" w:eastAsia="en-IN"/>
          </w:rPr>
          <w:tab/>
        </w:r>
        <w:r w:rsidR="00291E91" w:rsidRPr="00800C24">
          <w:rPr>
            <w:rStyle w:val="Hyperlink"/>
            <w:noProof/>
          </w:rPr>
          <w:t>CAN interface</w:t>
        </w:r>
        <w:r w:rsidR="00291E91">
          <w:rPr>
            <w:noProof/>
            <w:webHidden/>
          </w:rPr>
          <w:tab/>
        </w:r>
        <w:r w:rsidR="00291E91">
          <w:rPr>
            <w:noProof/>
            <w:webHidden/>
          </w:rPr>
          <w:fldChar w:fldCharType="begin"/>
        </w:r>
        <w:r w:rsidR="00291E91">
          <w:rPr>
            <w:noProof/>
            <w:webHidden/>
          </w:rPr>
          <w:instrText xml:space="preserve"> PAGEREF _Toc506819378 \h </w:instrText>
        </w:r>
        <w:r w:rsidR="00291E91">
          <w:rPr>
            <w:noProof/>
            <w:webHidden/>
          </w:rPr>
        </w:r>
        <w:r w:rsidR="00291E91">
          <w:rPr>
            <w:noProof/>
            <w:webHidden/>
          </w:rPr>
          <w:fldChar w:fldCharType="separate"/>
        </w:r>
        <w:r w:rsidR="00291E91">
          <w:rPr>
            <w:noProof/>
            <w:webHidden/>
          </w:rPr>
          <w:t>81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79" w:history="1">
        <w:r w:rsidR="00291E91" w:rsidRPr="00800C24">
          <w:rPr>
            <w:rStyle w:val="Hyperlink"/>
            <w:noProof/>
          </w:rPr>
          <w:t>8.5.19</w:t>
        </w:r>
        <w:r w:rsidR="00291E91">
          <w:rPr>
            <w:noProof/>
            <w:sz w:val="22"/>
            <w:szCs w:val="22"/>
            <w:lang w:val="en-IN" w:eastAsia="en-IN"/>
          </w:rPr>
          <w:tab/>
        </w:r>
        <w:r w:rsidR="00291E91" w:rsidRPr="00800C24">
          <w:rPr>
            <w:rStyle w:val="Hyperlink"/>
            <w:noProof/>
          </w:rPr>
          <w:t>SD memory host controller</w:t>
        </w:r>
        <w:r w:rsidR="00291E91">
          <w:rPr>
            <w:noProof/>
            <w:webHidden/>
          </w:rPr>
          <w:tab/>
        </w:r>
        <w:r w:rsidR="00291E91">
          <w:rPr>
            <w:noProof/>
            <w:webHidden/>
          </w:rPr>
          <w:fldChar w:fldCharType="begin"/>
        </w:r>
        <w:r w:rsidR="00291E91">
          <w:rPr>
            <w:noProof/>
            <w:webHidden/>
          </w:rPr>
          <w:instrText xml:space="preserve"> PAGEREF _Toc506819379 \h </w:instrText>
        </w:r>
        <w:r w:rsidR="00291E91">
          <w:rPr>
            <w:noProof/>
            <w:webHidden/>
          </w:rPr>
        </w:r>
        <w:r w:rsidR="00291E91">
          <w:rPr>
            <w:noProof/>
            <w:webHidden/>
          </w:rPr>
          <w:fldChar w:fldCharType="separate"/>
        </w:r>
        <w:r w:rsidR="00291E91">
          <w:rPr>
            <w:noProof/>
            <w:webHidden/>
          </w:rPr>
          <w:t>81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0" w:history="1">
        <w:r w:rsidR="00291E91" w:rsidRPr="00800C24">
          <w:rPr>
            <w:rStyle w:val="Hyperlink"/>
            <w:noProof/>
          </w:rPr>
          <w:t>8.5.19.1</w:t>
        </w:r>
        <w:r w:rsidR="00291E91">
          <w:rPr>
            <w:noProof/>
            <w:sz w:val="22"/>
            <w:szCs w:val="22"/>
            <w:lang w:val="en-IN" w:eastAsia="en-IN"/>
          </w:rPr>
          <w:tab/>
        </w:r>
        <w:r w:rsidR="00291E91" w:rsidRPr="00800C24">
          <w:rPr>
            <w:rStyle w:val="Hyperlink"/>
            <w:noProof/>
          </w:rPr>
          <w:t>Full Speed Mode</w:t>
        </w:r>
        <w:r w:rsidR="00291E91">
          <w:rPr>
            <w:noProof/>
            <w:webHidden/>
          </w:rPr>
          <w:tab/>
        </w:r>
        <w:r w:rsidR="00291E91">
          <w:rPr>
            <w:noProof/>
            <w:webHidden/>
          </w:rPr>
          <w:fldChar w:fldCharType="begin"/>
        </w:r>
        <w:r w:rsidR="00291E91">
          <w:rPr>
            <w:noProof/>
            <w:webHidden/>
          </w:rPr>
          <w:instrText xml:space="preserve"> PAGEREF _Toc506819380 \h </w:instrText>
        </w:r>
        <w:r w:rsidR="00291E91">
          <w:rPr>
            <w:noProof/>
            <w:webHidden/>
          </w:rPr>
        </w:r>
        <w:r w:rsidR="00291E91">
          <w:rPr>
            <w:noProof/>
            <w:webHidden/>
          </w:rPr>
          <w:fldChar w:fldCharType="separate"/>
        </w:r>
        <w:r w:rsidR="00291E91">
          <w:rPr>
            <w:noProof/>
            <w:webHidden/>
          </w:rPr>
          <w:t>81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1" w:history="1">
        <w:r w:rsidR="00291E91" w:rsidRPr="00800C24">
          <w:rPr>
            <w:rStyle w:val="Hyperlink"/>
            <w:noProof/>
          </w:rPr>
          <w:t>8.5.19.2</w:t>
        </w:r>
        <w:r w:rsidR="00291E91">
          <w:rPr>
            <w:noProof/>
            <w:sz w:val="22"/>
            <w:szCs w:val="22"/>
            <w:lang w:val="en-IN" w:eastAsia="en-IN"/>
          </w:rPr>
          <w:tab/>
        </w:r>
        <w:r w:rsidR="00291E91" w:rsidRPr="00800C24">
          <w:rPr>
            <w:rStyle w:val="Hyperlink"/>
            <w:noProof/>
          </w:rPr>
          <w:t>High Speed Mode</w:t>
        </w:r>
        <w:r w:rsidR="00291E91">
          <w:rPr>
            <w:noProof/>
            <w:webHidden/>
          </w:rPr>
          <w:tab/>
        </w:r>
        <w:r w:rsidR="00291E91">
          <w:rPr>
            <w:noProof/>
            <w:webHidden/>
          </w:rPr>
          <w:fldChar w:fldCharType="begin"/>
        </w:r>
        <w:r w:rsidR="00291E91">
          <w:rPr>
            <w:noProof/>
            <w:webHidden/>
          </w:rPr>
          <w:instrText xml:space="preserve"> PAGEREF _Toc506819381 \h </w:instrText>
        </w:r>
        <w:r w:rsidR="00291E91">
          <w:rPr>
            <w:noProof/>
            <w:webHidden/>
          </w:rPr>
        </w:r>
        <w:r w:rsidR="00291E91">
          <w:rPr>
            <w:noProof/>
            <w:webHidden/>
          </w:rPr>
          <w:fldChar w:fldCharType="separate"/>
        </w:r>
        <w:r w:rsidR="00291E91">
          <w:rPr>
            <w:noProof/>
            <w:webHidden/>
          </w:rPr>
          <w:t>81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2" w:history="1">
        <w:r w:rsidR="00291E91" w:rsidRPr="00800C24">
          <w:rPr>
            <w:rStyle w:val="Hyperlink"/>
            <w:noProof/>
          </w:rPr>
          <w:t>8.5.19.3</w:t>
        </w:r>
        <w:r w:rsidR="00291E91">
          <w:rPr>
            <w:noProof/>
            <w:sz w:val="22"/>
            <w:szCs w:val="22"/>
            <w:lang w:val="en-IN" w:eastAsia="en-IN"/>
          </w:rPr>
          <w:tab/>
        </w:r>
        <w:r w:rsidR="00291E91" w:rsidRPr="00800C24">
          <w:rPr>
            <w:rStyle w:val="Hyperlink"/>
            <w:noProof/>
          </w:rPr>
          <w:t>Ultra High Speed Mode</w:t>
        </w:r>
        <w:r w:rsidR="00291E91">
          <w:rPr>
            <w:noProof/>
            <w:webHidden/>
          </w:rPr>
          <w:tab/>
        </w:r>
        <w:r w:rsidR="00291E91">
          <w:rPr>
            <w:noProof/>
            <w:webHidden/>
          </w:rPr>
          <w:fldChar w:fldCharType="begin"/>
        </w:r>
        <w:r w:rsidR="00291E91">
          <w:rPr>
            <w:noProof/>
            <w:webHidden/>
          </w:rPr>
          <w:instrText xml:space="preserve"> PAGEREF _Toc506819382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83" w:history="1">
        <w:r w:rsidR="00291E91" w:rsidRPr="00800C24">
          <w:rPr>
            <w:rStyle w:val="Hyperlink"/>
            <w:noProof/>
          </w:rPr>
          <w:t>8.5.20</w:t>
        </w:r>
        <w:r w:rsidR="00291E91">
          <w:rPr>
            <w:noProof/>
            <w:sz w:val="22"/>
            <w:szCs w:val="22"/>
            <w:lang w:val="en-IN" w:eastAsia="en-IN"/>
          </w:rPr>
          <w:tab/>
        </w:r>
        <w:r w:rsidR="00291E91" w:rsidRPr="00800C24">
          <w:rPr>
            <w:rStyle w:val="Hyperlink"/>
            <w:noProof/>
          </w:rPr>
          <w:t>SMIH/MMC DDR Mode</w:t>
        </w:r>
        <w:r w:rsidR="00291E91">
          <w:rPr>
            <w:noProof/>
            <w:webHidden/>
          </w:rPr>
          <w:tab/>
        </w:r>
        <w:r w:rsidR="00291E91">
          <w:rPr>
            <w:noProof/>
            <w:webHidden/>
          </w:rPr>
          <w:fldChar w:fldCharType="begin"/>
        </w:r>
        <w:r w:rsidR="00291E91">
          <w:rPr>
            <w:noProof/>
            <w:webHidden/>
          </w:rPr>
          <w:instrText xml:space="preserve"> PAGEREF _Toc506819383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84" w:history="1">
        <w:r w:rsidR="00291E91" w:rsidRPr="00800C24">
          <w:rPr>
            <w:rStyle w:val="Hyperlink"/>
            <w:noProof/>
          </w:rPr>
          <w:t>8.5.21</w:t>
        </w:r>
        <w:r w:rsidR="00291E91">
          <w:rPr>
            <w:noProof/>
            <w:sz w:val="22"/>
            <w:szCs w:val="22"/>
            <w:lang w:val="en-IN" w:eastAsia="en-IN"/>
          </w:rPr>
          <w:tab/>
        </w:r>
        <w:r w:rsidR="00291E91" w:rsidRPr="00800C24">
          <w:rPr>
            <w:rStyle w:val="Hyperlink"/>
            <w:noProof/>
          </w:rPr>
          <w:t>CCI</w:t>
        </w:r>
        <w:r w:rsidR="00291E91">
          <w:rPr>
            <w:noProof/>
            <w:webHidden/>
          </w:rPr>
          <w:tab/>
        </w:r>
        <w:r w:rsidR="00291E91">
          <w:rPr>
            <w:noProof/>
            <w:webHidden/>
          </w:rPr>
          <w:fldChar w:fldCharType="begin"/>
        </w:r>
        <w:r w:rsidR="00291E91">
          <w:rPr>
            <w:noProof/>
            <w:webHidden/>
          </w:rPr>
          <w:instrText xml:space="preserve"> PAGEREF _Toc506819384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5" w:history="1">
        <w:r w:rsidR="00291E91" w:rsidRPr="00800C24">
          <w:rPr>
            <w:rStyle w:val="Hyperlink"/>
            <w:noProof/>
          </w:rPr>
          <w:t>8.5.21.1</w:t>
        </w:r>
        <w:r w:rsidR="00291E91">
          <w:rPr>
            <w:noProof/>
            <w:sz w:val="22"/>
            <w:szCs w:val="22"/>
            <w:lang w:val="en-IN" w:eastAsia="en-IN"/>
          </w:rPr>
          <w:tab/>
        </w:r>
        <w:r w:rsidR="00291E91" w:rsidRPr="00800C24">
          <w:rPr>
            <w:rStyle w:val="Hyperlink"/>
            <w:noProof/>
          </w:rPr>
          <w:t>SDR mode on GPIO pads -Master</w:t>
        </w:r>
        <w:r w:rsidR="00291E91">
          <w:rPr>
            <w:noProof/>
            <w:webHidden/>
          </w:rPr>
          <w:tab/>
        </w:r>
        <w:r w:rsidR="00291E91">
          <w:rPr>
            <w:noProof/>
            <w:webHidden/>
          </w:rPr>
          <w:fldChar w:fldCharType="begin"/>
        </w:r>
        <w:r w:rsidR="00291E91">
          <w:rPr>
            <w:noProof/>
            <w:webHidden/>
          </w:rPr>
          <w:instrText xml:space="preserve"> PAGEREF _Toc506819385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6" w:history="1">
        <w:r w:rsidR="00291E91" w:rsidRPr="00800C24">
          <w:rPr>
            <w:rStyle w:val="Hyperlink"/>
            <w:noProof/>
          </w:rPr>
          <w:t>8.5.21.2</w:t>
        </w:r>
        <w:r w:rsidR="00291E91">
          <w:rPr>
            <w:noProof/>
            <w:sz w:val="22"/>
            <w:szCs w:val="22"/>
            <w:lang w:val="en-IN" w:eastAsia="en-IN"/>
          </w:rPr>
          <w:tab/>
        </w:r>
        <w:r w:rsidR="00291E91" w:rsidRPr="00800C24">
          <w:rPr>
            <w:rStyle w:val="Hyperlink"/>
            <w:noProof/>
          </w:rPr>
          <w:t>SDR mode on GPIO pads -Slave</w:t>
        </w:r>
        <w:r w:rsidR="00291E91">
          <w:rPr>
            <w:noProof/>
            <w:webHidden/>
          </w:rPr>
          <w:tab/>
        </w:r>
        <w:r w:rsidR="00291E91">
          <w:rPr>
            <w:noProof/>
            <w:webHidden/>
          </w:rPr>
          <w:fldChar w:fldCharType="begin"/>
        </w:r>
        <w:r w:rsidR="00291E91">
          <w:rPr>
            <w:noProof/>
            <w:webHidden/>
          </w:rPr>
          <w:instrText xml:space="preserve"> PAGEREF _Toc506819386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7" w:history="1">
        <w:r w:rsidR="00291E91" w:rsidRPr="00800C24">
          <w:rPr>
            <w:rStyle w:val="Hyperlink"/>
            <w:noProof/>
          </w:rPr>
          <w:t>8.5.21.3</w:t>
        </w:r>
        <w:r w:rsidR="00291E91">
          <w:rPr>
            <w:noProof/>
            <w:sz w:val="22"/>
            <w:szCs w:val="22"/>
            <w:lang w:val="en-IN" w:eastAsia="en-IN"/>
          </w:rPr>
          <w:tab/>
        </w:r>
        <w:r w:rsidR="00291E91" w:rsidRPr="00800C24">
          <w:rPr>
            <w:rStyle w:val="Hyperlink"/>
            <w:noProof/>
          </w:rPr>
          <w:t>DDR mode on GPIO pads -Master</w:t>
        </w:r>
        <w:r w:rsidR="00291E91">
          <w:rPr>
            <w:noProof/>
            <w:webHidden/>
          </w:rPr>
          <w:tab/>
        </w:r>
        <w:r w:rsidR="00291E91">
          <w:rPr>
            <w:noProof/>
            <w:webHidden/>
          </w:rPr>
          <w:fldChar w:fldCharType="begin"/>
        </w:r>
        <w:r w:rsidR="00291E91">
          <w:rPr>
            <w:noProof/>
            <w:webHidden/>
          </w:rPr>
          <w:instrText xml:space="preserve"> PAGEREF _Toc506819387 \h </w:instrText>
        </w:r>
        <w:r w:rsidR="00291E91">
          <w:rPr>
            <w:noProof/>
            <w:webHidden/>
          </w:rPr>
        </w:r>
        <w:r w:rsidR="00291E91">
          <w:rPr>
            <w:noProof/>
            <w:webHidden/>
          </w:rPr>
          <w:fldChar w:fldCharType="separate"/>
        </w:r>
        <w:r w:rsidR="00291E91">
          <w:rPr>
            <w:noProof/>
            <w:webHidden/>
          </w:rPr>
          <w:t>82</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8" w:history="1">
        <w:r w:rsidR="00291E91" w:rsidRPr="00800C24">
          <w:rPr>
            <w:rStyle w:val="Hyperlink"/>
            <w:noProof/>
          </w:rPr>
          <w:t>8.5.21.4</w:t>
        </w:r>
        <w:r w:rsidR="00291E91">
          <w:rPr>
            <w:noProof/>
            <w:sz w:val="22"/>
            <w:szCs w:val="22"/>
            <w:lang w:val="en-IN" w:eastAsia="en-IN"/>
          </w:rPr>
          <w:tab/>
        </w:r>
        <w:r w:rsidR="00291E91" w:rsidRPr="00800C24">
          <w:rPr>
            <w:rStyle w:val="Hyperlink"/>
            <w:noProof/>
          </w:rPr>
          <w:t>DDR mode on GPIO pads -Slave</w:t>
        </w:r>
        <w:r w:rsidR="00291E91">
          <w:rPr>
            <w:noProof/>
            <w:webHidden/>
          </w:rPr>
          <w:tab/>
        </w:r>
        <w:r w:rsidR="00291E91">
          <w:rPr>
            <w:noProof/>
            <w:webHidden/>
          </w:rPr>
          <w:fldChar w:fldCharType="begin"/>
        </w:r>
        <w:r w:rsidR="00291E91">
          <w:rPr>
            <w:noProof/>
            <w:webHidden/>
          </w:rPr>
          <w:instrText xml:space="preserve"> PAGEREF _Toc506819388 \h </w:instrText>
        </w:r>
        <w:r w:rsidR="00291E91">
          <w:rPr>
            <w:noProof/>
            <w:webHidden/>
          </w:rPr>
        </w:r>
        <w:r w:rsidR="00291E91">
          <w:rPr>
            <w:noProof/>
            <w:webHidden/>
          </w:rPr>
          <w:fldChar w:fldCharType="separate"/>
        </w:r>
        <w:r w:rsidR="00291E91">
          <w:rPr>
            <w:noProof/>
            <w:webHidden/>
          </w:rPr>
          <w:t>83</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389" w:history="1">
        <w:r w:rsidR="00291E91" w:rsidRPr="00800C24">
          <w:rPr>
            <w:rStyle w:val="Hyperlink"/>
            <w:noProof/>
          </w:rPr>
          <w:t>8.5.21.5</w:t>
        </w:r>
        <w:r w:rsidR="00291E91">
          <w:rPr>
            <w:noProof/>
            <w:sz w:val="22"/>
            <w:szCs w:val="22"/>
            <w:lang w:val="en-IN" w:eastAsia="en-IN"/>
          </w:rPr>
          <w:tab/>
        </w:r>
        <w:r w:rsidR="00291E91" w:rsidRPr="00800C24">
          <w:rPr>
            <w:rStyle w:val="Hyperlink"/>
            <w:noProof/>
          </w:rPr>
          <w:t>SDR mode on DDR pads -Slave</w:t>
        </w:r>
        <w:r w:rsidR="00291E91">
          <w:rPr>
            <w:noProof/>
            <w:webHidden/>
          </w:rPr>
          <w:tab/>
        </w:r>
        <w:r w:rsidR="00291E91">
          <w:rPr>
            <w:noProof/>
            <w:webHidden/>
          </w:rPr>
          <w:fldChar w:fldCharType="begin"/>
        </w:r>
        <w:r w:rsidR="00291E91">
          <w:rPr>
            <w:noProof/>
            <w:webHidden/>
          </w:rPr>
          <w:instrText xml:space="preserve"> PAGEREF _Toc506819389 \h </w:instrText>
        </w:r>
        <w:r w:rsidR="00291E91">
          <w:rPr>
            <w:noProof/>
            <w:webHidden/>
          </w:rPr>
        </w:r>
        <w:r w:rsidR="00291E91">
          <w:rPr>
            <w:noProof/>
            <w:webHidden/>
          </w:rPr>
          <w:fldChar w:fldCharType="separate"/>
        </w:r>
        <w:r w:rsidR="00291E91">
          <w:rPr>
            <w:noProof/>
            <w:webHidden/>
          </w:rPr>
          <w:t>83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0" w:history="1">
        <w:r w:rsidR="00291E91" w:rsidRPr="00800C24">
          <w:rPr>
            <w:rStyle w:val="Hyperlink"/>
            <w:noProof/>
          </w:rPr>
          <w:t>8.5.22</w:t>
        </w:r>
        <w:r w:rsidR="00291E91">
          <w:rPr>
            <w:noProof/>
            <w:sz w:val="22"/>
            <w:szCs w:val="22"/>
            <w:lang w:val="en-IN" w:eastAsia="en-IN"/>
          </w:rPr>
          <w:tab/>
        </w:r>
        <w:r w:rsidR="00291E91" w:rsidRPr="00800C24">
          <w:rPr>
            <w:rStyle w:val="Hyperlink"/>
            <w:noProof/>
          </w:rPr>
          <w:t>M4 JTAG</w:t>
        </w:r>
        <w:r w:rsidR="00291E91">
          <w:rPr>
            <w:noProof/>
            <w:webHidden/>
          </w:rPr>
          <w:tab/>
        </w:r>
        <w:r w:rsidR="00291E91">
          <w:rPr>
            <w:noProof/>
            <w:webHidden/>
          </w:rPr>
          <w:fldChar w:fldCharType="begin"/>
        </w:r>
        <w:r w:rsidR="00291E91">
          <w:rPr>
            <w:noProof/>
            <w:webHidden/>
          </w:rPr>
          <w:instrText xml:space="preserve"> PAGEREF _Toc506819390 \h </w:instrText>
        </w:r>
        <w:r w:rsidR="00291E91">
          <w:rPr>
            <w:noProof/>
            <w:webHidden/>
          </w:rPr>
        </w:r>
        <w:r w:rsidR="00291E91">
          <w:rPr>
            <w:noProof/>
            <w:webHidden/>
          </w:rPr>
          <w:fldChar w:fldCharType="separate"/>
        </w:r>
        <w:r w:rsidR="00291E91">
          <w:rPr>
            <w:noProof/>
            <w:webHidden/>
          </w:rPr>
          <w:t>83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1" w:history="1">
        <w:r w:rsidR="00291E91" w:rsidRPr="00800C24">
          <w:rPr>
            <w:rStyle w:val="Hyperlink"/>
            <w:noProof/>
          </w:rPr>
          <w:t>8.5.23</w:t>
        </w:r>
        <w:r w:rsidR="00291E91">
          <w:rPr>
            <w:noProof/>
            <w:sz w:val="22"/>
            <w:szCs w:val="22"/>
            <w:lang w:val="en-IN" w:eastAsia="en-IN"/>
          </w:rPr>
          <w:tab/>
        </w:r>
        <w:r w:rsidR="00291E91" w:rsidRPr="00800C24">
          <w:rPr>
            <w:rStyle w:val="Hyperlink"/>
            <w:noProof/>
          </w:rPr>
          <w:t>M4 TRACE</w:t>
        </w:r>
        <w:r w:rsidR="00291E91">
          <w:rPr>
            <w:noProof/>
            <w:webHidden/>
          </w:rPr>
          <w:tab/>
        </w:r>
        <w:r w:rsidR="00291E91">
          <w:rPr>
            <w:noProof/>
            <w:webHidden/>
          </w:rPr>
          <w:fldChar w:fldCharType="begin"/>
        </w:r>
        <w:r w:rsidR="00291E91">
          <w:rPr>
            <w:noProof/>
            <w:webHidden/>
          </w:rPr>
          <w:instrText xml:space="preserve"> PAGEREF _Toc506819391 \h </w:instrText>
        </w:r>
        <w:r w:rsidR="00291E91">
          <w:rPr>
            <w:noProof/>
            <w:webHidden/>
          </w:rPr>
        </w:r>
        <w:r w:rsidR="00291E91">
          <w:rPr>
            <w:noProof/>
            <w:webHidden/>
          </w:rPr>
          <w:fldChar w:fldCharType="separate"/>
        </w:r>
        <w:r w:rsidR="00291E91">
          <w:rPr>
            <w:noProof/>
            <w:webHidden/>
          </w:rPr>
          <w:t>84</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92" w:history="1">
        <w:r w:rsidR="00291E91" w:rsidRPr="00800C24">
          <w:rPr>
            <w:rStyle w:val="Hyperlink"/>
            <w:rFonts w:cs="Calibri"/>
            <w:noProof/>
          </w:rPr>
          <w:t>8.6</w:t>
        </w:r>
        <w:r w:rsidR="00291E91">
          <w:rPr>
            <w:b w:val="0"/>
            <w:noProof/>
            <w:szCs w:val="22"/>
            <w:lang w:val="en-IN" w:eastAsia="en-IN"/>
          </w:rPr>
          <w:tab/>
        </w:r>
        <w:r w:rsidR="00291E91" w:rsidRPr="00800C24">
          <w:rPr>
            <w:rStyle w:val="Hyperlink"/>
            <w:rFonts w:cs="Calibri"/>
            <w:noProof/>
          </w:rPr>
          <w:t>RF Characteristics</w:t>
        </w:r>
        <w:r w:rsidR="00291E91">
          <w:rPr>
            <w:noProof/>
            <w:webHidden/>
          </w:rPr>
          <w:tab/>
        </w:r>
        <w:r w:rsidR="00291E91">
          <w:rPr>
            <w:noProof/>
            <w:webHidden/>
          </w:rPr>
          <w:fldChar w:fldCharType="begin"/>
        </w:r>
        <w:r w:rsidR="00291E91">
          <w:rPr>
            <w:noProof/>
            <w:webHidden/>
          </w:rPr>
          <w:instrText xml:space="preserve"> PAGEREF _Toc506819392 \h </w:instrText>
        </w:r>
        <w:r w:rsidR="00291E91">
          <w:rPr>
            <w:noProof/>
            <w:webHidden/>
          </w:rPr>
        </w:r>
        <w:r w:rsidR="00291E91">
          <w:rPr>
            <w:noProof/>
            <w:webHidden/>
          </w:rPr>
          <w:fldChar w:fldCharType="separate"/>
        </w:r>
        <w:r w:rsidR="00291E91">
          <w:rPr>
            <w:noProof/>
            <w:webHidden/>
          </w:rPr>
          <w:t>84</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3" w:history="1">
        <w:r w:rsidR="00291E91" w:rsidRPr="00800C24">
          <w:rPr>
            <w:rStyle w:val="Hyperlink"/>
            <w:rFonts w:cs="Calibri"/>
            <w:noProof/>
          </w:rPr>
          <w:t>8.6.1</w:t>
        </w:r>
        <w:r w:rsidR="00291E91">
          <w:rPr>
            <w:noProof/>
            <w:sz w:val="22"/>
            <w:szCs w:val="22"/>
            <w:lang w:val="en-IN" w:eastAsia="en-IN"/>
          </w:rPr>
          <w:tab/>
        </w:r>
        <w:r w:rsidR="00291E91" w:rsidRPr="00800C24">
          <w:rPr>
            <w:rStyle w:val="Hyperlink"/>
            <w:rFonts w:cs="Calibri"/>
            <w:noProof/>
          </w:rPr>
          <w:t>WLAN 2.4 GHz Transmitter Characteristics</w:t>
        </w:r>
        <w:r w:rsidR="00291E91">
          <w:rPr>
            <w:noProof/>
            <w:webHidden/>
          </w:rPr>
          <w:tab/>
        </w:r>
        <w:r w:rsidR="00291E91">
          <w:rPr>
            <w:noProof/>
            <w:webHidden/>
          </w:rPr>
          <w:fldChar w:fldCharType="begin"/>
        </w:r>
        <w:r w:rsidR="00291E91">
          <w:rPr>
            <w:noProof/>
            <w:webHidden/>
          </w:rPr>
          <w:instrText xml:space="preserve"> PAGEREF _Toc506819393 \h </w:instrText>
        </w:r>
        <w:r w:rsidR="00291E91">
          <w:rPr>
            <w:noProof/>
            <w:webHidden/>
          </w:rPr>
        </w:r>
        <w:r w:rsidR="00291E91">
          <w:rPr>
            <w:noProof/>
            <w:webHidden/>
          </w:rPr>
          <w:fldChar w:fldCharType="separate"/>
        </w:r>
        <w:r w:rsidR="00291E91">
          <w:rPr>
            <w:noProof/>
            <w:webHidden/>
          </w:rPr>
          <w:t>84</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4" w:history="1">
        <w:r w:rsidR="00291E91" w:rsidRPr="00800C24">
          <w:rPr>
            <w:rStyle w:val="Hyperlink"/>
            <w:rFonts w:cs="Calibri"/>
            <w:noProof/>
          </w:rPr>
          <w:t>8.6.2</w:t>
        </w:r>
        <w:r w:rsidR="00291E91">
          <w:rPr>
            <w:noProof/>
            <w:sz w:val="22"/>
            <w:szCs w:val="22"/>
            <w:lang w:val="en-IN" w:eastAsia="en-IN"/>
          </w:rPr>
          <w:tab/>
        </w:r>
        <w:r w:rsidR="00291E91" w:rsidRPr="00800C24">
          <w:rPr>
            <w:rStyle w:val="Hyperlink"/>
            <w:rFonts w:cs="Calibri"/>
            <w:noProof/>
          </w:rPr>
          <w:t>WLAN 2.4 GHz Receiver Characteristics</w:t>
        </w:r>
        <w:r w:rsidR="00291E91">
          <w:rPr>
            <w:noProof/>
            <w:webHidden/>
          </w:rPr>
          <w:tab/>
        </w:r>
        <w:r w:rsidR="00291E91">
          <w:rPr>
            <w:noProof/>
            <w:webHidden/>
          </w:rPr>
          <w:fldChar w:fldCharType="begin"/>
        </w:r>
        <w:r w:rsidR="00291E91">
          <w:rPr>
            <w:noProof/>
            <w:webHidden/>
          </w:rPr>
          <w:instrText xml:space="preserve"> PAGEREF _Toc506819394 \h </w:instrText>
        </w:r>
        <w:r w:rsidR="00291E91">
          <w:rPr>
            <w:noProof/>
            <w:webHidden/>
          </w:rPr>
        </w:r>
        <w:r w:rsidR="00291E91">
          <w:rPr>
            <w:noProof/>
            <w:webHidden/>
          </w:rPr>
          <w:fldChar w:fldCharType="separate"/>
        </w:r>
        <w:r w:rsidR="00291E91">
          <w:rPr>
            <w:noProof/>
            <w:webHidden/>
          </w:rPr>
          <w:t>85</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5" w:history="1">
        <w:r w:rsidR="00291E91" w:rsidRPr="00800C24">
          <w:rPr>
            <w:rStyle w:val="Hyperlink"/>
            <w:rFonts w:cs="Calibri"/>
            <w:noProof/>
          </w:rPr>
          <w:t>8.6.3</w:t>
        </w:r>
        <w:r w:rsidR="00291E91">
          <w:rPr>
            <w:noProof/>
            <w:sz w:val="22"/>
            <w:szCs w:val="22"/>
            <w:lang w:val="en-IN" w:eastAsia="en-IN"/>
          </w:rPr>
          <w:tab/>
        </w:r>
        <w:r w:rsidR="00291E91" w:rsidRPr="00800C24">
          <w:rPr>
            <w:rStyle w:val="Hyperlink"/>
            <w:rFonts w:cs="Calibri"/>
            <w:noProof/>
          </w:rPr>
          <w:t>Bluetooth Receiver Characteristics</w:t>
        </w:r>
        <w:r w:rsidR="00291E91">
          <w:rPr>
            <w:noProof/>
            <w:webHidden/>
          </w:rPr>
          <w:tab/>
        </w:r>
        <w:r w:rsidR="00291E91">
          <w:rPr>
            <w:noProof/>
            <w:webHidden/>
          </w:rPr>
          <w:fldChar w:fldCharType="begin"/>
        </w:r>
        <w:r w:rsidR="00291E91">
          <w:rPr>
            <w:noProof/>
            <w:webHidden/>
          </w:rPr>
          <w:instrText xml:space="preserve"> PAGEREF _Toc506819395 \h </w:instrText>
        </w:r>
        <w:r w:rsidR="00291E91">
          <w:rPr>
            <w:noProof/>
            <w:webHidden/>
          </w:rPr>
        </w:r>
        <w:r w:rsidR="00291E91">
          <w:rPr>
            <w:noProof/>
            <w:webHidden/>
          </w:rPr>
          <w:fldChar w:fldCharType="separate"/>
        </w:r>
        <w:r w:rsidR="00291E91">
          <w:rPr>
            <w:noProof/>
            <w:webHidden/>
          </w:rPr>
          <w:t>86</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6" w:history="1">
        <w:r w:rsidR="00291E91" w:rsidRPr="00800C24">
          <w:rPr>
            <w:rStyle w:val="Hyperlink"/>
            <w:rFonts w:cs="Calibri"/>
            <w:noProof/>
          </w:rPr>
          <w:t>8.6.4</w:t>
        </w:r>
        <w:r w:rsidR="00291E91">
          <w:rPr>
            <w:noProof/>
            <w:sz w:val="22"/>
            <w:szCs w:val="22"/>
            <w:lang w:val="en-IN" w:eastAsia="en-IN"/>
          </w:rPr>
          <w:tab/>
        </w:r>
        <w:r w:rsidR="00291E91" w:rsidRPr="00800C24">
          <w:rPr>
            <w:rStyle w:val="Hyperlink"/>
            <w:rFonts w:cs="Calibri"/>
            <w:noProof/>
          </w:rPr>
          <w:t>Bluetooth Transmitter Characteristics</w:t>
        </w:r>
        <w:r w:rsidR="00291E91">
          <w:rPr>
            <w:noProof/>
            <w:webHidden/>
          </w:rPr>
          <w:tab/>
        </w:r>
        <w:r w:rsidR="00291E91">
          <w:rPr>
            <w:noProof/>
            <w:webHidden/>
          </w:rPr>
          <w:fldChar w:fldCharType="begin"/>
        </w:r>
        <w:r w:rsidR="00291E91">
          <w:rPr>
            <w:noProof/>
            <w:webHidden/>
          </w:rPr>
          <w:instrText xml:space="preserve"> PAGEREF _Toc506819396 \h </w:instrText>
        </w:r>
        <w:r w:rsidR="00291E91">
          <w:rPr>
            <w:noProof/>
            <w:webHidden/>
          </w:rPr>
        </w:r>
        <w:r w:rsidR="00291E91">
          <w:rPr>
            <w:noProof/>
            <w:webHidden/>
          </w:rPr>
          <w:fldChar w:fldCharType="separate"/>
        </w:r>
        <w:r w:rsidR="00291E91">
          <w:rPr>
            <w:noProof/>
            <w:webHidden/>
          </w:rPr>
          <w:t>87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397" w:history="1">
        <w:r w:rsidR="00291E91" w:rsidRPr="00800C24">
          <w:rPr>
            <w:rStyle w:val="Hyperlink"/>
            <w:rFonts w:cs="Calibri"/>
            <w:noProof/>
          </w:rPr>
          <w:t>8.6.5</w:t>
        </w:r>
        <w:r w:rsidR="00291E91">
          <w:rPr>
            <w:noProof/>
            <w:sz w:val="22"/>
            <w:szCs w:val="22"/>
            <w:lang w:val="en-IN" w:eastAsia="en-IN"/>
          </w:rPr>
          <w:tab/>
        </w:r>
        <w:r w:rsidR="00291E91" w:rsidRPr="00800C24">
          <w:rPr>
            <w:rStyle w:val="Hyperlink"/>
            <w:rFonts w:cs="Calibri"/>
            <w:noProof/>
          </w:rPr>
          <w:t>ZigBee Performance</w:t>
        </w:r>
        <w:r w:rsidR="00291E91">
          <w:rPr>
            <w:noProof/>
            <w:webHidden/>
          </w:rPr>
          <w:tab/>
        </w:r>
        <w:r w:rsidR="00291E91">
          <w:rPr>
            <w:noProof/>
            <w:webHidden/>
          </w:rPr>
          <w:fldChar w:fldCharType="begin"/>
        </w:r>
        <w:r w:rsidR="00291E91">
          <w:rPr>
            <w:noProof/>
            <w:webHidden/>
          </w:rPr>
          <w:instrText xml:space="preserve"> PAGEREF _Toc506819397 \h </w:instrText>
        </w:r>
        <w:r w:rsidR="00291E91">
          <w:rPr>
            <w:noProof/>
            <w:webHidden/>
          </w:rPr>
        </w:r>
        <w:r w:rsidR="00291E91">
          <w:rPr>
            <w:noProof/>
            <w:webHidden/>
          </w:rPr>
          <w:fldChar w:fldCharType="separate"/>
        </w:r>
        <w:r w:rsidR="00291E91">
          <w:rPr>
            <w:noProof/>
            <w:webHidden/>
          </w:rPr>
          <w:t>87</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398" w:history="1">
        <w:r w:rsidR="00291E91" w:rsidRPr="00800C24">
          <w:rPr>
            <w:rStyle w:val="Hyperlink"/>
            <w:rFonts w:cs="Calibri"/>
            <w:noProof/>
          </w:rPr>
          <w:t>8.7</w:t>
        </w:r>
        <w:r w:rsidR="00291E91">
          <w:rPr>
            <w:b w:val="0"/>
            <w:noProof/>
            <w:szCs w:val="22"/>
            <w:lang w:val="en-IN" w:eastAsia="en-IN"/>
          </w:rPr>
          <w:tab/>
        </w:r>
        <w:r w:rsidR="00291E91" w:rsidRPr="00800C24">
          <w:rPr>
            <w:rStyle w:val="Hyperlink"/>
            <w:rFonts w:cs="Calibri"/>
            <w:noProof/>
          </w:rPr>
          <w:t>Wakeup Receiver</w:t>
        </w:r>
        <w:r w:rsidR="00291E91">
          <w:rPr>
            <w:noProof/>
            <w:webHidden/>
          </w:rPr>
          <w:tab/>
        </w:r>
        <w:r w:rsidR="00291E91">
          <w:rPr>
            <w:noProof/>
            <w:webHidden/>
          </w:rPr>
          <w:fldChar w:fldCharType="begin"/>
        </w:r>
        <w:r w:rsidR="00291E91">
          <w:rPr>
            <w:noProof/>
            <w:webHidden/>
          </w:rPr>
          <w:instrText xml:space="preserve"> PAGEREF _Toc506819398 \h </w:instrText>
        </w:r>
        <w:r w:rsidR="00291E91">
          <w:rPr>
            <w:noProof/>
            <w:webHidden/>
          </w:rPr>
        </w:r>
        <w:r w:rsidR="00291E91">
          <w:rPr>
            <w:noProof/>
            <w:webHidden/>
          </w:rPr>
          <w:fldChar w:fldCharType="separate"/>
        </w:r>
        <w:r w:rsidR="00291E91">
          <w:rPr>
            <w:noProof/>
            <w:webHidden/>
          </w:rPr>
          <w:t>87</w:t>
        </w:r>
        <w:r w:rsidR="00291E91">
          <w:rPr>
            <w:noProof/>
            <w:webHidden/>
          </w:rPr>
          <w:fldChar w:fldCharType="end"/>
        </w:r>
      </w:hyperlink>
    </w:p>
    <w:p w:rsidR="00291E91" w:rsidRDefault="002D4F48">
      <w:pPr>
        <w:pStyle w:val="TOC1"/>
        <w:tabs>
          <w:tab w:val="left" w:pos="403"/>
          <w:tab w:val="right" w:leader="dot" w:pos="8487"/>
        </w:tabs>
        <w:rPr>
          <w:b w:val="0"/>
          <w:noProof/>
          <w:sz w:val="22"/>
          <w:szCs w:val="22"/>
          <w:lang w:val="en-IN" w:eastAsia="en-IN"/>
        </w:rPr>
      </w:pPr>
      <w:hyperlink w:anchor="_Toc506819399" w:history="1">
        <w:r w:rsidR="00291E91" w:rsidRPr="00800C24">
          <w:rPr>
            <w:rStyle w:val="Hyperlink"/>
            <w:noProof/>
          </w:rPr>
          <w:t>9</w:t>
        </w:r>
        <w:r w:rsidR="00291E91">
          <w:rPr>
            <w:b w:val="0"/>
            <w:noProof/>
            <w:sz w:val="22"/>
            <w:szCs w:val="22"/>
            <w:lang w:val="en-IN" w:eastAsia="en-IN"/>
          </w:rPr>
          <w:tab/>
        </w:r>
        <w:r w:rsidR="00291E91" w:rsidRPr="00800C24">
          <w:rPr>
            <w:rStyle w:val="Hyperlink"/>
            <w:noProof/>
          </w:rPr>
          <w:t>RS14100 Ordering Information</w:t>
        </w:r>
        <w:r w:rsidR="00291E91">
          <w:rPr>
            <w:noProof/>
            <w:webHidden/>
          </w:rPr>
          <w:tab/>
        </w:r>
        <w:r w:rsidR="00291E91">
          <w:rPr>
            <w:noProof/>
            <w:webHidden/>
          </w:rPr>
          <w:fldChar w:fldCharType="begin"/>
        </w:r>
        <w:r w:rsidR="00291E91">
          <w:rPr>
            <w:noProof/>
            <w:webHidden/>
          </w:rPr>
          <w:instrText xml:space="preserve"> PAGEREF _Toc506819399 \h </w:instrText>
        </w:r>
        <w:r w:rsidR="00291E91">
          <w:rPr>
            <w:noProof/>
            <w:webHidden/>
          </w:rPr>
        </w:r>
        <w:r w:rsidR="00291E91">
          <w:rPr>
            <w:noProof/>
            <w:webHidden/>
          </w:rPr>
          <w:fldChar w:fldCharType="separate"/>
        </w:r>
        <w:r w:rsidR="00291E91">
          <w:rPr>
            <w:noProof/>
            <w:webHidden/>
          </w:rPr>
          <w:t>89</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400" w:history="1">
        <w:r w:rsidR="00291E91" w:rsidRPr="00800C24">
          <w:rPr>
            <w:rStyle w:val="Hyperlink"/>
            <w:rFonts w:cs="Calibri"/>
            <w:noProof/>
          </w:rPr>
          <w:t>9.1</w:t>
        </w:r>
        <w:r w:rsidR="00291E91">
          <w:rPr>
            <w:b w:val="0"/>
            <w:noProof/>
            <w:szCs w:val="22"/>
            <w:lang w:val="en-IN" w:eastAsia="en-IN"/>
          </w:rPr>
          <w:tab/>
        </w:r>
        <w:r w:rsidR="00291E91" w:rsidRPr="00800C24">
          <w:rPr>
            <w:rStyle w:val="Hyperlink"/>
            <w:rFonts w:cs="Calibri"/>
            <w:noProof/>
          </w:rPr>
          <w:t>Module Marking Information</w:t>
        </w:r>
        <w:r w:rsidR="00291E91">
          <w:rPr>
            <w:noProof/>
            <w:webHidden/>
          </w:rPr>
          <w:tab/>
        </w:r>
        <w:r w:rsidR="00291E91">
          <w:rPr>
            <w:noProof/>
            <w:webHidden/>
          </w:rPr>
          <w:fldChar w:fldCharType="begin"/>
        </w:r>
        <w:r w:rsidR="00291E91">
          <w:rPr>
            <w:noProof/>
            <w:webHidden/>
          </w:rPr>
          <w:instrText xml:space="preserve"> PAGEREF _Toc506819400 \h </w:instrText>
        </w:r>
        <w:r w:rsidR="00291E91">
          <w:rPr>
            <w:noProof/>
            <w:webHidden/>
          </w:rPr>
        </w:r>
        <w:r w:rsidR="00291E91">
          <w:rPr>
            <w:noProof/>
            <w:webHidden/>
          </w:rPr>
          <w:fldChar w:fldCharType="separate"/>
        </w:r>
        <w:r w:rsidR="00291E91">
          <w:rPr>
            <w:noProof/>
            <w:webHidden/>
          </w:rPr>
          <w:t>89</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401" w:history="1">
        <w:r w:rsidR="00291E91" w:rsidRPr="00800C24">
          <w:rPr>
            <w:rStyle w:val="Hyperlink"/>
            <w:rFonts w:cs="Calibri"/>
            <w:noProof/>
          </w:rPr>
          <w:t>9.2</w:t>
        </w:r>
        <w:r w:rsidR="00291E91">
          <w:rPr>
            <w:b w:val="0"/>
            <w:noProof/>
            <w:szCs w:val="22"/>
            <w:lang w:val="en-IN" w:eastAsia="en-IN"/>
          </w:rPr>
          <w:tab/>
        </w:r>
        <w:r w:rsidR="00291E91" w:rsidRPr="00800C24">
          <w:rPr>
            <w:rStyle w:val="Hyperlink"/>
            <w:rFonts w:cs="Calibri"/>
            <w:noProof/>
          </w:rPr>
          <w:t>Package Options</w:t>
        </w:r>
        <w:r w:rsidR="00291E91">
          <w:rPr>
            <w:noProof/>
            <w:webHidden/>
          </w:rPr>
          <w:tab/>
        </w:r>
        <w:r w:rsidR="00291E91">
          <w:rPr>
            <w:noProof/>
            <w:webHidden/>
          </w:rPr>
          <w:fldChar w:fldCharType="begin"/>
        </w:r>
        <w:r w:rsidR="00291E91">
          <w:rPr>
            <w:noProof/>
            <w:webHidden/>
          </w:rPr>
          <w:instrText xml:space="preserve"> PAGEREF _Toc506819401 \h </w:instrText>
        </w:r>
        <w:r w:rsidR="00291E91">
          <w:rPr>
            <w:noProof/>
            <w:webHidden/>
          </w:rPr>
        </w:r>
        <w:r w:rsidR="00291E91">
          <w:rPr>
            <w:noProof/>
            <w:webHidden/>
          </w:rPr>
          <w:fldChar w:fldCharType="separate"/>
        </w:r>
        <w:r w:rsidR="00291E91">
          <w:rPr>
            <w:noProof/>
            <w:webHidden/>
          </w:rPr>
          <w:t>89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02" w:history="1">
        <w:r w:rsidR="00291E91" w:rsidRPr="00800C24">
          <w:rPr>
            <w:rStyle w:val="Hyperlink"/>
            <w:rFonts w:cs="Calibri"/>
            <w:noProof/>
          </w:rPr>
          <w:t>9.2.1</w:t>
        </w:r>
        <w:r w:rsidR="00291E91">
          <w:rPr>
            <w:noProof/>
            <w:sz w:val="22"/>
            <w:szCs w:val="22"/>
            <w:lang w:val="en-IN" w:eastAsia="en-IN"/>
          </w:rPr>
          <w:tab/>
        </w:r>
        <w:r w:rsidR="00291E91" w:rsidRPr="00800C24">
          <w:rPr>
            <w:rStyle w:val="Hyperlink"/>
            <w:rFonts w:cs="Calibri"/>
            <w:noProof/>
          </w:rPr>
          <w:t>Module Packages</w:t>
        </w:r>
        <w:r w:rsidR="00291E91">
          <w:rPr>
            <w:noProof/>
            <w:webHidden/>
          </w:rPr>
          <w:tab/>
        </w:r>
        <w:r w:rsidR="00291E91">
          <w:rPr>
            <w:noProof/>
            <w:webHidden/>
          </w:rPr>
          <w:fldChar w:fldCharType="begin"/>
        </w:r>
        <w:r w:rsidR="00291E91">
          <w:rPr>
            <w:noProof/>
            <w:webHidden/>
          </w:rPr>
          <w:instrText xml:space="preserve"> PAGEREF _Toc506819402 \h </w:instrText>
        </w:r>
        <w:r w:rsidR="00291E91">
          <w:rPr>
            <w:noProof/>
            <w:webHidden/>
          </w:rPr>
        </w:r>
        <w:r w:rsidR="00291E91">
          <w:rPr>
            <w:noProof/>
            <w:webHidden/>
          </w:rPr>
          <w:fldChar w:fldCharType="separate"/>
        </w:r>
        <w:r w:rsidR="00291E91">
          <w:rPr>
            <w:noProof/>
            <w:webHidden/>
          </w:rPr>
          <w:t>89</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03" w:history="1">
        <w:r w:rsidR="00291E91" w:rsidRPr="00800C24">
          <w:rPr>
            <w:rStyle w:val="Hyperlink"/>
            <w:rFonts w:cs="Calibri"/>
            <w:noProof/>
          </w:rPr>
          <w:t>9.2.2</w:t>
        </w:r>
        <w:r w:rsidR="00291E91">
          <w:rPr>
            <w:noProof/>
            <w:sz w:val="22"/>
            <w:szCs w:val="22"/>
            <w:lang w:val="en-IN" w:eastAsia="en-IN"/>
          </w:rPr>
          <w:tab/>
        </w:r>
        <w:r w:rsidR="00291E91" w:rsidRPr="00800C24">
          <w:rPr>
            <w:rStyle w:val="Hyperlink"/>
            <w:rFonts w:cs="Calibri"/>
            <w:noProof/>
          </w:rPr>
          <w:t>Chip Packages</w:t>
        </w:r>
        <w:r w:rsidR="00291E91">
          <w:rPr>
            <w:noProof/>
            <w:webHidden/>
          </w:rPr>
          <w:tab/>
        </w:r>
        <w:r w:rsidR="00291E91">
          <w:rPr>
            <w:noProof/>
            <w:webHidden/>
          </w:rPr>
          <w:fldChar w:fldCharType="begin"/>
        </w:r>
        <w:r w:rsidR="00291E91">
          <w:rPr>
            <w:noProof/>
            <w:webHidden/>
          </w:rPr>
          <w:instrText xml:space="preserve"> PAGEREF _Toc506819403 \h </w:instrText>
        </w:r>
        <w:r w:rsidR="00291E91">
          <w:rPr>
            <w:noProof/>
            <w:webHidden/>
          </w:rPr>
        </w:r>
        <w:r w:rsidR="00291E91">
          <w:rPr>
            <w:noProof/>
            <w:webHidden/>
          </w:rPr>
          <w:fldChar w:fldCharType="separate"/>
        </w:r>
        <w:r w:rsidR="00291E91">
          <w:rPr>
            <w:noProof/>
            <w:webHidden/>
          </w:rPr>
          <w:t>90</w:t>
        </w:r>
        <w:r w:rsidR="00291E91">
          <w:rPr>
            <w:noProof/>
            <w:webHidden/>
          </w:rPr>
          <w:fldChar w:fldCharType="end"/>
        </w:r>
      </w:hyperlink>
    </w:p>
    <w:p w:rsidR="00291E91" w:rsidRDefault="002D4F48">
      <w:pPr>
        <w:pStyle w:val="TOC2"/>
        <w:tabs>
          <w:tab w:val="left" w:pos="800"/>
          <w:tab w:val="right" w:leader="dot" w:pos="8487"/>
        </w:tabs>
        <w:rPr>
          <w:b w:val="0"/>
          <w:noProof/>
          <w:szCs w:val="22"/>
          <w:lang w:val="en-IN" w:eastAsia="en-IN"/>
        </w:rPr>
      </w:pPr>
      <w:hyperlink w:anchor="_Toc506819404" w:history="1">
        <w:r w:rsidR="00291E91" w:rsidRPr="00800C24">
          <w:rPr>
            <w:rStyle w:val="Hyperlink"/>
            <w:rFonts w:cs="Calibri"/>
            <w:noProof/>
          </w:rPr>
          <w:t>9.3</w:t>
        </w:r>
        <w:r w:rsidR="00291E91">
          <w:rPr>
            <w:b w:val="0"/>
            <w:noProof/>
            <w:szCs w:val="22"/>
            <w:lang w:val="en-IN" w:eastAsia="en-IN"/>
          </w:rPr>
          <w:tab/>
        </w:r>
        <w:r w:rsidR="00291E91" w:rsidRPr="00800C24">
          <w:rPr>
            <w:rStyle w:val="Hyperlink"/>
            <w:rFonts w:cs="Calibri"/>
            <w:noProof/>
          </w:rPr>
          <w:t>Part Ordering Options</w:t>
        </w:r>
        <w:r w:rsidR="00291E91">
          <w:rPr>
            <w:noProof/>
            <w:webHidden/>
          </w:rPr>
          <w:tab/>
        </w:r>
        <w:r w:rsidR="00291E91">
          <w:rPr>
            <w:noProof/>
            <w:webHidden/>
          </w:rPr>
          <w:fldChar w:fldCharType="begin"/>
        </w:r>
        <w:r w:rsidR="00291E91">
          <w:rPr>
            <w:noProof/>
            <w:webHidden/>
          </w:rPr>
          <w:instrText xml:space="preserve"> PAGEREF _Toc506819404 \h </w:instrText>
        </w:r>
        <w:r w:rsidR="00291E91">
          <w:rPr>
            <w:noProof/>
            <w:webHidden/>
          </w:rPr>
        </w:r>
        <w:r w:rsidR="00291E91">
          <w:rPr>
            <w:noProof/>
            <w:webHidden/>
          </w:rPr>
          <w:fldChar w:fldCharType="separate"/>
        </w:r>
        <w:r w:rsidR="00291E91">
          <w:rPr>
            <w:noProof/>
            <w:webHidden/>
          </w:rPr>
          <w:t>90</w:t>
        </w:r>
        <w:r w:rsidR="00291E91">
          <w:rPr>
            <w:noProof/>
            <w:webHidden/>
          </w:rPr>
          <w:fldChar w:fldCharType="end"/>
        </w:r>
      </w:hyperlink>
    </w:p>
    <w:p w:rsidR="00291E91" w:rsidRDefault="002D4F48">
      <w:pPr>
        <w:pStyle w:val="TOC1"/>
        <w:tabs>
          <w:tab w:val="left" w:pos="605"/>
          <w:tab w:val="right" w:leader="dot" w:pos="8487"/>
        </w:tabs>
        <w:rPr>
          <w:b w:val="0"/>
          <w:noProof/>
          <w:sz w:val="22"/>
          <w:szCs w:val="22"/>
          <w:lang w:val="en-IN" w:eastAsia="en-IN"/>
        </w:rPr>
      </w:pPr>
      <w:hyperlink w:anchor="_Toc506819405" w:history="1">
        <w:r w:rsidR="00291E91" w:rsidRPr="00800C24">
          <w:rPr>
            <w:rStyle w:val="Hyperlink"/>
            <w:noProof/>
          </w:rPr>
          <w:t>10</w:t>
        </w:r>
        <w:r w:rsidR="00291E91">
          <w:rPr>
            <w:b w:val="0"/>
            <w:noProof/>
            <w:sz w:val="22"/>
            <w:szCs w:val="22"/>
            <w:lang w:val="en-IN" w:eastAsia="en-IN"/>
          </w:rPr>
          <w:tab/>
        </w:r>
        <w:r w:rsidR="00291E91" w:rsidRPr="00800C24">
          <w:rPr>
            <w:rStyle w:val="Hyperlink"/>
            <w:noProof/>
          </w:rPr>
          <w:t>RS14100 Package Descriptions</w:t>
        </w:r>
        <w:r w:rsidR="00291E91">
          <w:rPr>
            <w:noProof/>
            <w:webHidden/>
          </w:rPr>
          <w:tab/>
        </w:r>
        <w:r w:rsidR="00291E91">
          <w:rPr>
            <w:noProof/>
            <w:webHidden/>
          </w:rPr>
          <w:fldChar w:fldCharType="begin"/>
        </w:r>
        <w:r w:rsidR="00291E91">
          <w:rPr>
            <w:noProof/>
            <w:webHidden/>
          </w:rPr>
          <w:instrText xml:space="preserve"> PAGEREF _Toc506819405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2"/>
        <w:tabs>
          <w:tab w:val="left" w:pos="1000"/>
          <w:tab w:val="right" w:leader="dot" w:pos="8487"/>
        </w:tabs>
        <w:rPr>
          <w:b w:val="0"/>
          <w:noProof/>
          <w:szCs w:val="22"/>
          <w:lang w:val="en-IN" w:eastAsia="en-IN"/>
        </w:rPr>
      </w:pPr>
      <w:hyperlink w:anchor="_Toc506819406" w:history="1">
        <w:r w:rsidR="00291E91" w:rsidRPr="00800C24">
          <w:rPr>
            <w:rStyle w:val="Hyperlink"/>
            <w:noProof/>
          </w:rPr>
          <w:t>10.1</w:t>
        </w:r>
        <w:r w:rsidR="00291E91">
          <w:rPr>
            <w:b w:val="0"/>
            <w:noProof/>
            <w:szCs w:val="22"/>
            <w:lang w:val="en-IN" w:eastAsia="en-IN"/>
          </w:rPr>
          <w:tab/>
        </w:r>
        <w:r w:rsidR="00291E91" w:rsidRPr="00800C24">
          <w:rPr>
            <w:rStyle w:val="Hyperlink"/>
            <w:noProof/>
          </w:rPr>
          <w:t>Module Packages</w:t>
        </w:r>
        <w:r w:rsidR="00291E91">
          <w:rPr>
            <w:noProof/>
            <w:webHidden/>
          </w:rPr>
          <w:tab/>
        </w:r>
        <w:r w:rsidR="00291E91">
          <w:rPr>
            <w:noProof/>
            <w:webHidden/>
          </w:rPr>
          <w:fldChar w:fldCharType="begin"/>
        </w:r>
        <w:r w:rsidR="00291E91">
          <w:rPr>
            <w:noProof/>
            <w:webHidden/>
          </w:rPr>
          <w:instrText xml:space="preserve"> PAGEREF _Toc506819406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07" w:history="1">
        <w:r w:rsidR="00291E91" w:rsidRPr="00800C24">
          <w:rPr>
            <w:rStyle w:val="Hyperlink"/>
            <w:noProof/>
          </w:rPr>
          <w:t>10.1.1</w:t>
        </w:r>
        <w:r w:rsidR="00291E91">
          <w:rPr>
            <w:noProof/>
            <w:sz w:val="22"/>
            <w:szCs w:val="22"/>
            <w:lang w:val="en-IN" w:eastAsia="en-IN"/>
          </w:rPr>
          <w:tab/>
        </w:r>
        <w:r w:rsidR="00291E91" w:rsidRPr="00800C24">
          <w:rPr>
            <w:rStyle w:val="Hyperlink"/>
            <w:noProof/>
          </w:rPr>
          <w:t>Modules with package Codes CC0/CA0</w:t>
        </w:r>
        <w:r w:rsidR="00291E91">
          <w:rPr>
            <w:noProof/>
            <w:webHidden/>
          </w:rPr>
          <w:tab/>
        </w:r>
        <w:r w:rsidR="00291E91">
          <w:rPr>
            <w:noProof/>
            <w:webHidden/>
          </w:rPr>
          <w:fldChar w:fldCharType="begin"/>
        </w:r>
        <w:r w:rsidR="00291E91">
          <w:rPr>
            <w:noProof/>
            <w:webHidden/>
          </w:rPr>
          <w:instrText xml:space="preserve"> PAGEREF _Toc506819407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08" w:history="1">
        <w:r w:rsidR="00291E91" w:rsidRPr="00800C24">
          <w:rPr>
            <w:rStyle w:val="Hyperlink"/>
            <w:noProof/>
          </w:rPr>
          <w:t>10.1.1.1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_Toc506819408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09" w:history="1">
        <w:r w:rsidR="00291E91" w:rsidRPr="00800C24">
          <w:rPr>
            <w:rStyle w:val="Hyperlink"/>
            <w:noProof/>
          </w:rPr>
          <w:t>10.1.1.2</w:t>
        </w:r>
        <w:r w:rsidR="00291E91">
          <w:rPr>
            <w:noProof/>
            <w:sz w:val="22"/>
            <w:szCs w:val="22"/>
            <w:lang w:val="en-IN" w:eastAsia="en-IN"/>
          </w:rPr>
          <w:tab/>
        </w:r>
        <w:r w:rsidR="00291E91" w:rsidRPr="00800C24">
          <w:rPr>
            <w:rStyle w:val="Hyperlink"/>
            <w:noProof/>
          </w:rPr>
          <w:t>Mechanical Drawing</w:t>
        </w:r>
        <w:r w:rsidR="00291E91">
          <w:rPr>
            <w:noProof/>
            <w:webHidden/>
          </w:rPr>
          <w:tab/>
        </w:r>
        <w:r w:rsidR="00291E91">
          <w:rPr>
            <w:noProof/>
            <w:webHidden/>
          </w:rPr>
          <w:fldChar w:fldCharType="begin"/>
        </w:r>
        <w:r w:rsidR="00291E91">
          <w:rPr>
            <w:noProof/>
            <w:webHidden/>
          </w:rPr>
          <w:instrText xml:space="preserve"> PAGEREF _Toc506819409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0" w:history="1">
        <w:r w:rsidR="00291E91" w:rsidRPr="00800C24">
          <w:rPr>
            <w:rStyle w:val="Hyperlink"/>
            <w:noProof/>
          </w:rPr>
          <w:t>10.1.1.3</w:t>
        </w:r>
        <w:r w:rsidR="00291E91">
          <w:rPr>
            <w:noProof/>
            <w:sz w:val="22"/>
            <w:szCs w:val="22"/>
            <w:lang w:val="en-IN" w:eastAsia="en-IN"/>
          </w:rPr>
          <w:tab/>
        </w:r>
        <w:r w:rsidR="00291E91" w:rsidRPr="00800C24">
          <w:rPr>
            <w:rStyle w:val="Hyperlink"/>
            <w:noProof/>
          </w:rPr>
          <w:t>Pin Locations</w:t>
        </w:r>
        <w:r w:rsidR="00291E91">
          <w:rPr>
            <w:noProof/>
            <w:webHidden/>
          </w:rPr>
          <w:tab/>
        </w:r>
        <w:r w:rsidR="00291E91">
          <w:rPr>
            <w:noProof/>
            <w:webHidden/>
          </w:rPr>
          <w:fldChar w:fldCharType="begin"/>
        </w:r>
        <w:r w:rsidR="00291E91">
          <w:rPr>
            <w:noProof/>
            <w:webHidden/>
          </w:rPr>
          <w:instrText xml:space="preserve"> PAGEREF _Toc506819410 \h </w:instrText>
        </w:r>
        <w:r w:rsidR="00291E91">
          <w:rPr>
            <w:noProof/>
            <w:webHidden/>
          </w:rPr>
        </w:r>
        <w:r w:rsidR="00291E91">
          <w:rPr>
            <w:noProof/>
            <w:webHidden/>
          </w:rPr>
          <w:fldChar w:fldCharType="separate"/>
        </w:r>
        <w:r w:rsidR="00291E91">
          <w:rPr>
            <w:noProof/>
            <w:webHidden/>
          </w:rPr>
          <w:t>91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11" w:history="1">
        <w:r w:rsidR="00291E91" w:rsidRPr="00800C24">
          <w:rPr>
            <w:rStyle w:val="Hyperlink"/>
            <w:noProof/>
          </w:rPr>
          <w:t>10.1.2</w:t>
        </w:r>
        <w:r w:rsidR="00291E91">
          <w:rPr>
            <w:noProof/>
            <w:sz w:val="22"/>
            <w:szCs w:val="22"/>
            <w:lang w:val="en-IN" w:eastAsia="en-IN"/>
          </w:rPr>
          <w:tab/>
        </w:r>
        <w:r w:rsidR="00291E91" w:rsidRPr="00800C24">
          <w:rPr>
            <w:rStyle w:val="Hyperlink"/>
            <w:noProof/>
          </w:rPr>
          <w:t>Modules with Package Code CA1, CC1</w:t>
        </w:r>
        <w:r w:rsidR="00291E91">
          <w:rPr>
            <w:noProof/>
            <w:webHidden/>
          </w:rPr>
          <w:tab/>
        </w:r>
        <w:r w:rsidR="00291E91">
          <w:rPr>
            <w:noProof/>
            <w:webHidden/>
          </w:rPr>
          <w:fldChar w:fldCharType="begin"/>
        </w:r>
        <w:r w:rsidR="00291E91">
          <w:rPr>
            <w:noProof/>
            <w:webHidden/>
          </w:rPr>
          <w:instrText xml:space="preserve"> PAGEREF _Toc506819411 \h </w:instrText>
        </w:r>
        <w:r w:rsidR="00291E91">
          <w:rPr>
            <w:noProof/>
            <w:webHidden/>
          </w:rPr>
        </w:r>
        <w:r w:rsidR="00291E91">
          <w:rPr>
            <w:noProof/>
            <w:webHidden/>
          </w:rPr>
          <w:fldChar w:fldCharType="separate"/>
        </w:r>
        <w:r w:rsidR="00291E91">
          <w:rPr>
            <w:noProof/>
            <w:webHidden/>
          </w:rPr>
          <w:t>96</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2" w:history="1">
        <w:r w:rsidR="00291E91" w:rsidRPr="00800C24">
          <w:rPr>
            <w:rStyle w:val="Hyperlink"/>
            <w:noProof/>
          </w:rPr>
          <w:t>10.1.2.1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_Toc506819412 \h </w:instrText>
        </w:r>
        <w:r w:rsidR="00291E91">
          <w:rPr>
            <w:noProof/>
            <w:webHidden/>
          </w:rPr>
        </w:r>
        <w:r w:rsidR="00291E91">
          <w:rPr>
            <w:noProof/>
            <w:webHidden/>
          </w:rPr>
          <w:fldChar w:fldCharType="separate"/>
        </w:r>
        <w:r w:rsidR="00291E91">
          <w:rPr>
            <w:noProof/>
            <w:webHidden/>
          </w:rPr>
          <w:t>96</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3" w:history="1">
        <w:r w:rsidR="00291E91" w:rsidRPr="00800C24">
          <w:rPr>
            <w:rStyle w:val="Hyperlink"/>
            <w:noProof/>
          </w:rPr>
          <w:t>10.1.2.2</w:t>
        </w:r>
        <w:r w:rsidR="00291E91">
          <w:rPr>
            <w:noProof/>
            <w:sz w:val="22"/>
            <w:szCs w:val="22"/>
            <w:lang w:val="en-IN" w:eastAsia="en-IN"/>
          </w:rPr>
          <w:tab/>
        </w:r>
        <w:r w:rsidR="00291E91" w:rsidRPr="00800C24">
          <w:rPr>
            <w:rStyle w:val="Hyperlink"/>
            <w:noProof/>
          </w:rPr>
          <w:t>PCB Landing Pattern</w:t>
        </w:r>
        <w:r w:rsidR="00291E91">
          <w:rPr>
            <w:noProof/>
            <w:webHidden/>
          </w:rPr>
          <w:tab/>
        </w:r>
        <w:r w:rsidR="00291E91">
          <w:rPr>
            <w:noProof/>
            <w:webHidden/>
          </w:rPr>
          <w:fldChar w:fldCharType="begin"/>
        </w:r>
        <w:r w:rsidR="00291E91">
          <w:rPr>
            <w:noProof/>
            <w:webHidden/>
          </w:rPr>
          <w:instrText xml:space="preserve"> PAGEREF _Toc506819413 \h </w:instrText>
        </w:r>
        <w:r w:rsidR="00291E91">
          <w:rPr>
            <w:noProof/>
            <w:webHidden/>
          </w:rPr>
        </w:r>
        <w:r w:rsidR="00291E91">
          <w:rPr>
            <w:noProof/>
            <w:webHidden/>
          </w:rPr>
          <w:fldChar w:fldCharType="separate"/>
        </w:r>
        <w:r w:rsidR="00291E91">
          <w:rPr>
            <w:noProof/>
            <w:webHidden/>
          </w:rPr>
          <w:t>97</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14" w:history="1">
        <w:r w:rsidR="00291E91" w:rsidRPr="00800C24">
          <w:rPr>
            <w:rStyle w:val="Hyperlink"/>
            <w:noProof/>
          </w:rPr>
          <w:t>10.1.3</w:t>
        </w:r>
        <w:r w:rsidR="00291E91">
          <w:rPr>
            <w:noProof/>
            <w:sz w:val="22"/>
            <w:szCs w:val="22"/>
            <w:lang w:val="en-IN" w:eastAsia="en-IN"/>
          </w:rPr>
          <w:tab/>
        </w:r>
        <w:r w:rsidR="00291E91" w:rsidRPr="00800C24">
          <w:rPr>
            <w:rStyle w:val="Hyperlink"/>
            <w:noProof/>
          </w:rPr>
          <w:t>Modules with Package Code B00</w:t>
        </w:r>
        <w:r w:rsidR="00291E91">
          <w:rPr>
            <w:noProof/>
            <w:webHidden/>
          </w:rPr>
          <w:tab/>
        </w:r>
        <w:r w:rsidR="00291E91">
          <w:rPr>
            <w:noProof/>
            <w:webHidden/>
          </w:rPr>
          <w:fldChar w:fldCharType="begin"/>
        </w:r>
        <w:r w:rsidR="00291E91">
          <w:rPr>
            <w:noProof/>
            <w:webHidden/>
          </w:rPr>
          <w:instrText xml:space="preserve"> PAGEREF _Toc506819414 \h </w:instrText>
        </w:r>
        <w:r w:rsidR="00291E91">
          <w:rPr>
            <w:noProof/>
            <w:webHidden/>
          </w:rPr>
        </w:r>
        <w:r w:rsidR="00291E91">
          <w:rPr>
            <w:noProof/>
            <w:webHidden/>
          </w:rPr>
          <w:fldChar w:fldCharType="separate"/>
        </w:r>
        <w:r w:rsidR="00291E91">
          <w:rPr>
            <w:noProof/>
            <w:webHidden/>
          </w:rPr>
          <w:t>97</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5" w:history="1">
        <w:r w:rsidR="00291E91" w:rsidRPr="00800C24">
          <w:rPr>
            <w:rStyle w:val="Hyperlink"/>
            <w:noProof/>
          </w:rPr>
          <w:t>10.1.3.1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_Toc506819415 \h </w:instrText>
        </w:r>
        <w:r w:rsidR="00291E91">
          <w:rPr>
            <w:noProof/>
            <w:webHidden/>
          </w:rPr>
        </w:r>
        <w:r w:rsidR="00291E91">
          <w:rPr>
            <w:noProof/>
            <w:webHidden/>
          </w:rPr>
          <w:fldChar w:fldCharType="separate"/>
        </w:r>
        <w:r w:rsidR="00291E91">
          <w:rPr>
            <w:noProof/>
            <w:webHidden/>
          </w:rPr>
          <w:t>97</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6" w:history="1">
        <w:r w:rsidR="00291E91" w:rsidRPr="00800C24">
          <w:rPr>
            <w:rStyle w:val="Hyperlink"/>
            <w:noProof/>
          </w:rPr>
          <w:t>10.1.3.2</w:t>
        </w:r>
        <w:r w:rsidR="00291E91">
          <w:rPr>
            <w:noProof/>
            <w:sz w:val="22"/>
            <w:szCs w:val="22"/>
            <w:lang w:val="en-IN" w:eastAsia="en-IN"/>
          </w:rPr>
          <w:tab/>
        </w:r>
        <w:r w:rsidR="00291E91" w:rsidRPr="00800C24">
          <w:rPr>
            <w:rStyle w:val="Hyperlink"/>
            <w:noProof/>
          </w:rPr>
          <w:t>Mechanical Drawing</w:t>
        </w:r>
        <w:r w:rsidR="00291E91">
          <w:rPr>
            <w:noProof/>
            <w:webHidden/>
          </w:rPr>
          <w:tab/>
        </w:r>
        <w:r w:rsidR="00291E91">
          <w:rPr>
            <w:noProof/>
            <w:webHidden/>
          </w:rPr>
          <w:fldChar w:fldCharType="begin"/>
        </w:r>
        <w:r w:rsidR="00291E91">
          <w:rPr>
            <w:noProof/>
            <w:webHidden/>
          </w:rPr>
          <w:instrText xml:space="preserve"> PAGEREF _Toc506819416 \h </w:instrText>
        </w:r>
        <w:r w:rsidR="00291E91">
          <w:rPr>
            <w:noProof/>
            <w:webHidden/>
          </w:rPr>
        </w:r>
        <w:r w:rsidR="00291E91">
          <w:rPr>
            <w:noProof/>
            <w:webHidden/>
          </w:rPr>
          <w:fldChar w:fldCharType="separate"/>
        </w:r>
        <w:r w:rsidR="00291E91">
          <w:rPr>
            <w:noProof/>
            <w:webHidden/>
          </w:rPr>
          <w:t>98</w:t>
        </w:r>
        <w:r w:rsidR="00291E91">
          <w:rPr>
            <w:noProof/>
            <w:webHidden/>
          </w:rPr>
          <w:fldChar w:fldCharType="end"/>
        </w:r>
      </w:hyperlink>
    </w:p>
    <w:p w:rsidR="00291E91" w:rsidRDefault="002D4F48">
      <w:pPr>
        <w:pStyle w:val="TOC2"/>
        <w:tabs>
          <w:tab w:val="left" w:pos="1000"/>
          <w:tab w:val="right" w:leader="dot" w:pos="8487"/>
        </w:tabs>
        <w:rPr>
          <w:b w:val="0"/>
          <w:noProof/>
          <w:szCs w:val="22"/>
          <w:lang w:val="en-IN" w:eastAsia="en-IN"/>
        </w:rPr>
      </w:pPr>
      <w:hyperlink w:anchor="_Toc506819417" w:history="1">
        <w:r w:rsidR="00291E91" w:rsidRPr="00800C24">
          <w:rPr>
            <w:rStyle w:val="Hyperlink"/>
            <w:noProof/>
          </w:rPr>
          <w:t>10.2</w:t>
        </w:r>
        <w:r w:rsidR="00291E91">
          <w:rPr>
            <w:b w:val="0"/>
            <w:noProof/>
            <w:szCs w:val="22"/>
            <w:lang w:val="en-IN" w:eastAsia="en-IN"/>
          </w:rPr>
          <w:tab/>
        </w:r>
        <w:r w:rsidR="00291E91" w:rsidRPr="00800C24">
          <w:rPr>
            <w:rStyle w:val="Hyperlink"/>
            <w:noProof/>
          </w:rPr>
          <w:t>Chip Packages</w:t>
        </w:r>
        <w:r w:rsidR="00291E91">
          <w:rPr>
            <w:noProof/>
            <w:webHidden/>
          </w:rPr>
          <w:tab/>
        </w:r>
        <w:r w:rsidR="00291E91">
          <w:rPr>
            <w:noProof/>
            <w:webHidden/>
          </w:rPr>
          <w:fldChar w:fldCharType="begin"/>
        </w:r>
        <w:r w:rsidR="00291E91">
          <w:rPr>
            <w:noProof/>
            <w:webHidden/>
          </w:rPr>
          <w:instrText xml:space="preserve"> PAGEREF _Toc506819417 \h </w:instrText>
        </w:r>
        <w:r w:rsidR="00291E91">
          <w:rPr>
            <w:noProof/>
            <w:webHidden/>
          </w:rPr>
        </w:r>
        <w:r w:rsidR="00291E91">
          <w:rPr>
            <w:noProof/>
            <w:webHidden/>
          </w:rPr>
          <w:fldChar w:fldCharType="separate"/>
        </w:r>
        <w:r w:rsidR="00291E91">
          <w:rPr>
            <w:noProof/>
            <w:webHidden/>
          </w:rPr>
          <w:t>98</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18" w:history="1">
        <w:r w:rsidR="00291E91" w:rsidRPr="00800C24">
          <w:rPr>
            <w:rStyle w:val="Hyperlink"/>
            <w:noProof/>
          </w:rPr>
          <w:t>10.2.1</w:t>
        </w:r>
        <w:r w:rsidR="00291E91">
          <w:rPr>
            <w:noProof/>
            <w:sz w:val="22"/>
            <w:szCs w:val="22"/>
            <w:lang w:val="en-IN" w:eastAsia="en-IN"/>
          </w:rPr>
          <w:tab/>
        </w:r>
        <w:r w:rsidR="00291E91" w:rsidRPr="00800C24">
          <w:rPr>
            <w:rStyle w:val="Hyperlink"/>
            <w:noProof/>
          </w:rPr>
          <w:t>Chip with Package Code QMS</w:t>
        </w:r>
        <w:r w:rsidR="00291E91">
          <w:rPr>
            <w:noProof/>
            <w:webHidden/>
          </w:rPr>
          <w:tab/>
        </w:r>
        <w:r w:rsidR="00291E91">
          <w:rPr>
            <w:noProof/>
            <w:webHidden/>
          </w:rPr>
          <w:fldChar w:fldCharType="begin"/>
        </w:r>
        <w:r w:rsidR="00291E91">
          <w:rPr>
            <w:noProof/>
            <w:webHidden/>
          </w:rPr>
          <w:instrText xml:space="preserve"> PAGEREF _Toc506819418 \h </w:instrText>
        </w:r>
        <w:r w:rsidR="00291E91">
          <w:rPr>
            <w:noProof/>
            <w:webHidden/>
          </w:rPr>
        </w:r>
        <w:r w:rsidR="00291E91">
          <w:rPr>
            <w:noProof/>
            <w:webHidden/>
          </w:rPr>
          <w:fldChar w:fldCharType="separate"/>
        </w:r>
        <w:r w:rsidR="00291E91">
          <w:rPr>
            <w:noProof/>
            <w:webHidden/>
          </w:rPr>
          <w:t>98</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19" w:history="1">
        <w:r w:rsidR="00291E91" w:rsidRPr="00800C24">
          <w:rPr>
            <w:rStyle w:val="Hyperlink"/>
            <w:noProof/>
          </w:rPr>
          <w:t>10.2.1.1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_Toc506819419 \h </w:instrText>
        </w:r>
        <w:r w:rsidR="00291E91">
          <w:rPr>
            <w:noProof/>
            <w:webHidden/>
          </w:rPr>
        </w:r>
        <w:r w:rsidR="00291E91">
          <w:rPr>
            <w:noProof/>
            <w:webHidden/>
          </w:rPr>
          <w:fldChar w:fldCharType="separate"/>
        </w:r>
        <w:r w:rsidR="00291E91">
          <w:rPr>
            <w:noProof/>
            <w:webHidden/>
          </w:rPr>
          <w:t>98</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20" w:history="1">
        <w:r w:rsidR="00291E91" w:rsidRPr="00800C24">
          <w:rPr>
            <w:rStyle w:val="Hyperlink"/>
            <w:noProof/>
          </w:rPr>
          <w:t>10.2.1.2</w:t>
        </w:r>
        <w:r w:rsidR="00291E91">
          <w:rPr>
            <w:noProof/>
            <w:sz w:val="22"/>
            <w:szCs w:val="22"/>
            <w:lang w:val="en-IN" w:eastAsia="en-IN"/>
          </w:rPr>
          <w:tab/>
        </w:r>
        <w:r w:rsidR="00291E91" w:rsidRPr="00800C24">
          <w:rPr>
            <w:rStyle w:val="Hyperlink"/>
            <w:noProof/>
          </w:rPr>
          <w:t>Package Dimensions</w:t>
        </w:r>
        <w:r w:rsidR="00291E91">
          <w:rPr>
            <w:noProof/>
            <w:webHidden/>
          </w:rPr>
          <w:tab/>
        </w:r>
        <w:r w:rsidR="00291E91">
          <w:rPr>
            <w:noProof/>
            <w:webHidden/>
          </w:rPr>
          <w:fldChar w:fldCharType="begin"/>
        </w:r>
        <w:r w:rsidR="00291E91">
          <w:rPr>
            <w:noProof/>
            <w:webHidden/>
          </w:rPr>
          <w:instrText xml:space="preserve"> PAGEREF _Toc506819420 \h </w:instrText>
        </w:r>
        <w:r w:rsidR="00291E91">
          <w:rPr>
            <w:noProof/>
            <w:webHidden/>
          </w:rPr>
        </w:r>
        <w:r w:rsidR="00291E91">
          <w:rPr>
            <w:noProof/>
            <w:webHidden/>
          </w:rPr>
          <w:fldChar w:fldCharType="separate"/>
        </w:r>
        <w:r w:rsidR="00291E91">
          <w:rPr>
            <w:noProof/>
            <w:webHidden/>
          </w:rPr>
          <w:t>99</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21" w:history="1">
        <w:r w:rsidR="00291E91" w:rsidRPr="00800C24">
          <w:rPr>
            <w:rStyle w:val="Hyperlink"/>
            <w:noProof/>
          </w:rPr>
          <w:t>10.2.1.3</w:t>
        </w:r>
        <w:r w:rsidR="00291E91">
          <w:rPr>
            <w:noProof/>
            <w:sz w:val="22"/>
            <w:szCs w:val="22"/>
            <w:lang w:val="en-IN" w:eastAsia="en-IN"/>
          </w:rPr>
          <w:tab/>
        </w:r>
        <w:r w:rsidR="00291E91" w:rsidRPr="00800C24">
          <w:rPr>
            <w:rStyle w:val="Hyperlink"/>
            <w:noProof/>
          </w:rPr>
          <w:t>PCB Landing Patterns</w:t>
        </w:r>
        <w:r w:rsidR="00291E91">
          <w:rPr>
            <w:noProof/>
            <w:webHidden/>
          </w:rPr>
          <w:tab/>
        </w:r>
        <w:r w:rsidR="00291E91">
          <w:rPr>
            <w:noProof/>
            <w:webHidden/>
          </w:rPr>
          <w:fldChar w:fldCharType="begin"/>
        </w:r>
        <w:r w:rsidR="00291E91">
          <w:rPr>
            <w:noProof/>
            <w:webHidden/>
          </w:rPr>
          <w:instrText xml:space="preserve"> PAGEREF _Toc506819421 \h </w:instrText>
        </w:r>
        <w:r w:rsidR="00291E91">
          <w:rPr>
            <w:noProof/>
            <w:webHidden/>
          </w:rPr>
        </w:r>
        <w:r w:rsidR="00291E91">
          <w:rPr>
            <w:noProof/>
            <w:webHidden/>
          </w:rPr>
          <w:fldChar w:fldCharType="separate"/>
        </w:r>
        <w:r w:rsidR="00291E91">
          <w:rPr>
            <w:noProof/>
            <w:webHidden/>
          </w:rPr>
          <w:t>100</w:t>
        </w:r>
        <w:r w:rsidR="00291E91">
          <w:rPr>
            <w:noProof/>
            <w:webHidden/>
          </w:rPr>
          <w:fldChar w:fldCharType="end"/>
        </w:r>
      </w:hyperlink>
    </w:p>
    <w:p w:rsidR="00291E91" w:rsidRDefault="002D4F48">
      <w:pPr>
        <w:pStyle w:val="TOC2"/>
        <w:tabs>
          <w:tab w:val="left" w:pos="1000"/>
          <w:tab w:val="right" w:leader="dot" w:pos="8487"/>
        </w:tabs>
        <w:rPr>
          <w:b w:val="0"/>
          <w:noProof/>
          <w:szCs w:val="22"/>
          <w:lang w:val="en-IN" w:eastAsia="en-IN"/>
        </w:rPr>
      </w:pPr>
      <w:hyperlink w:anchor="_Toc506819422" w:history="1">
        <w:r w:rsidR="00291E91" w:rsidRPr="00800C24">
          <w:rPr>
            <w:rStyle w:val="Hyperlink"/>
            <w:noProof/>
          </w:rPr>
          <w:t>10.3</w:t>
        </w:r>
        <w:r w:rsidR="00291E91">
          <w:rPr>
            <w:b w:val="0"/>
            <w:noProof/>
            <w:szCs w:val="22"/>
            <w:lang w:val="en-IN" w:eastAsia="en-IN"/>
          </w:rPr>
          <w:tab/>
        </w:r>
        <w:r w:rsidR="00291E91" w:rsidRPr="00800C24">
          <w:rPr>
            <w:rStyle w:val="Hyperlink"/>
            <w:noProof/>
          </w:rPr>
          <w:t>Chip with Package Code WMS</w:t>
        </w:r>
        <w:r w:rsidR="00291E91">
          <w:rPr>
            <w:noProof/>
            <w:webHidden/>
          </w:rPr>
          <w:tab/>
        </w:r>
        <w:r w:rsidR="00291E91">
          <w:rPr>
            <w:noProof/>
            <w:webHidden/>
          </w:rPr>
          <w:fldChar w:fldCharType="begin"/>
        </w:r>
        <w:r w:rsidR="00291E91">
          <w:rPr>
            <w:noProof/>
            <w:webHidden/>
          </w:rPr>
          <w:instrText xml:space="preserve"> PAGEREF _Toc506819422 \h </w:instrText>
        </w:r>
        <w:r w:rsidR="00291E91">
          <w:rPr>
            <w:noProof/>
            <w:webHidden/>
          </w:rPr>
        </w:r>
        <w:r w:rsidR="00291E91">
          <w:rPr>
            <w:noProof/>
            <w:webHidden/>
          </w:rPr>
          <w:fldChar w:fldCharType="separate"/>
        </w:r>
        <w:r w:rsidR="00291E91">
          <w:rPr>
            <w:noProof/>
            <w:webHidden/>
          </w:rPr>
          <w:t>100</w:t>
        </w:r>
        <w:r w:rsidR="00291E91">
          <w:rPr>
            <w:noProof/>
            <w:webHidden/>
          </w:rPr>
          <w:fldChar w:fldCharType="end"/>
        </w:r>
      </w:hyperlink>
    </w:p>
    <w:p w:rsidR="00291E91" w:rsidRDefault="002D4F48">
      <w:pPr>
        <w:pStyle w:val="TOC4"/>
        <w:tabs>
          <w:tab w:val="left" w:pos="1600"/>
          <w:tab w:val="right" w:leader="dot" w:pos="8487"/>
        </w:tabs>
        <w:rPr>
          <w:noProof/>
          <w:sz w:val="22"/>
          <w:szCs w:val="22"/>
          <w:lang w:val="en-IN" w:eastAsia="en-IN"/>
        </w:rPr>
      </w:pPr>
      <w:hyperlink w:anchor="_Toc506819423" w:history="1">
        <w:r w:rsidR="00291E91" w:rsidRPr="00800C24">
          <w:rPr>
            <w:rStyle w:val="Hyperlink"/>
            <w:noProof/>
          </w:rPr>
          <w:t>10.3.1.1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_Toc506819423 \h </w:instrText>
        </w:r>
        <w:r w:rsidR="00291E91">
          <w:rPr>
            <w:noProof/>
            <w:webHidden/>
          </w:rPr>
        </w:r>
        <w:r w:rsidR="00291E91">
          <w:rPr>
            <w:noProof/>
            <w:webHidden/>
          </w:rPr>
          <w:fldChar w:fldCharType="separate"/>
        </w:r>
        <w:r w:rsidR="00291E91">
          <w:rPr>
            <w:noProof/>
            <w:webHidden/>
          </w:rPr>
          <w:t>100</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24" w:history="1">
        <w:r w:rsidR="00291E91" w:rsidRPr="00800C24">
          <w:rPr>
            <w:rStyle w:val="Hyperlink"/>
            <w:noProof/>
          </w:rPr>
          <w:t>10.3.2</w:t>
        </w:r>
        <w:r w:rsidR="00291E91">
          <w:rPr>
            <w:noProof/>
            <w:sz w:val="22"/>
            <w:szCs w:val="22"/>
            <w:lang w:val="en-IN" w:eastAsia="en-IN"/>
          </w:rPr>
          <w:tab/>
        </w:r>
        <w:r w:rsidR="00291E91" w:rsidRPr="00800C24">
          <w:rPr>
            <w:rStyle w:val="Hyperlink"/>
            <w:noProof/>
          </w:rPr>
          <w:t>Mechanical Drawing</w:t>
        </w:r>
        <w:r w:rsidR="00291E91">
          <w:rPr>
            <w:noProof/>
            <w:webHidden/>
          </w:rPr>
          <w:tab/>
        </w:r>
        <w:r w:rsidR="00291E91">
          <w:rPr>
            <w:noProof/>
            <w:webHidden/>
          </w:rPr>
          <w:fldChar w:fldCharType="begin"/>
        </w:r>
        <w:r w:rsidR="00291E91">
          <w:rPr>
            <w:noProof/>
            <w:webHidden/>
          </w:rPr>
          <w:instrText xml:space="preserve"> PAGEREF _Toc506819424 \h </w:instrText>
        </w:r>
        <w:r w:rsidR="00291E91">
          <w:rPr>
            <w:noProof/>
            <w:webHidden/>
          </w:rPr>
        </w:r>
        <w:r w:rsidR="00291E91">
          <w:rPr>
            <w:noProof/>
            <w:webHidden/>
          </w:rPr>
          <w:fldChar w:fldCharType="separate"/>
        </w:r>
        <w:r w:rsidR="00291E91">
          <w:rPr>
            <w:noProof/>
            <w:webHidden/>
          </w:rPr>
          <w:t>101</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25" w:history="1">
        <w:r w:rsidR="00291E91" w:rsidRPr="00800C24">
          <w:rPr>
            <w:rStyle w:val="Hyperlink"/>
            <w:noProof/>
          </w:rPr>
          <w:t>10.3.3</w:t>
        </w:r>
        <w:r w:rsidR="00291E91">
          <w:rPr>
            <w:noProof/>
            <w:sz w:val="22"/>
            <w:szCs w:val="22"/>
            <w:lang w:val="en-IN" w:eastAsia="en-IN"/>
          </w:rPr>
          <w:tab/>
        </w:r>
        <w:r w:rsidR="00291E91" w:rsidRPr="00800C24">
          <w:rPr>
            <w:rStyle w:val="Hyperlink"/>
            <w:noProof/>
          </w:rPr>
          <w:t>Pin Locations</w:t>
        </w:r>
        <w:r w:rsidR="00291E91">
          <w:rPr>
            <w:noProof/>
            <w:webHidden/>
          </w:rPr>
          <w:tab/>
        </w:r>
        <w:r w:rsidR="00291E91">
          <w:rPr>
            <w:noProof/>
            <w:webHidden/>
          </w:rPr>
          <w:fldChar w:fldCharType="begin"/>
        </w:r>
        <w:r w:rsidR="00291E91">
          <w:rPr>
            <w:noProof/>
            <w:webHidden/>
          </w:rPr>
          <w:instrText xml:space="preserve"> PAGEREF _Toc506819425 \h </w:instrText>
        </w:r>
        <w:r w:rsidR="00291E91">
          <w:rPr>
            <w:noProof/>
            <w:webHidden/>
          </w:rPr>
        </w:r>
        <w:r w:rsidR="00291E91">
          <w:rPr>
            <w:noProof/>
            <w:webHidden/>
          </w:rPr>
          <w:fldChar w:fldCharType="separate"/>
        </w:r>
        <w:r w:rsidR="00291E91">
          <w:rPr>
            <w:noProof/>
            <w:webHidden/>
          </w:rPr>
          <w:t>101</w:t>
        </w:r>
        <w:r w:rsidR="00291E91">
          <w:rPr>
            <w:noProof/>
            <w:webHidden/>
          </w:rPr>
          <w:fldChar w:fldCharType="end"/>
        </w:r>
      </w:hyperlink>
    </w:p>
    <w:p w:rsidR="00291E91" w:rsidRDefault="002D4F48">
      <w:pPr>
        <w:pStyle w:val="TOC2"/>
        <w:tabs>
          <w:tab w:val="left" w:pos="1000"/>
          <w:tab w:val="right" w:leader="dot" w:pos="8487"/>
        </w:tabs>
        <w:rPr>
          <w:b w:val="0"/>
          <w:noProof/>
          <w:szCs w:val="22"/>
          <w:lang w:val="en-IN" w:eastAsia="en-IN"/>
        </w:rPr>
      </w:pPr>
      <w:hyperlink w:anchor="_Toc506819426" w:history="1">
        <w:r w:rsidR="00291E91" w:rsidRPr="00800C24">
          <w:rPr>
            <w:rStyle w:val="Hyperlink"/>
            <w:noProof/>
          </w:rPr>
          <w:t>10.4</w:t>
        </w:r>
        <w:r w:rsidR="00291E91">
          <w:rPr>
            <w:b w:val="0"/>
            <w:noProof/>
            <w:szCs w:val="22"/>
            <w:lang w:val="en-IN" w:eastAsia="en-IN"/>
          </w:rPr>
          <w:tab/>
        </w:r>
        <w:r w:rsidR="00291E91" w:rsidRPr="00800C24">
          <w:rPr>
            <w:rStyle w:val="Hyperlink"/>
            <w:noProof/>
          </w:rPr>
          <w:t>Chip with Package Code BTS</w:t>
        </w:r>
        <w:r w:rsidR="00291E91">
          <w:rPr>
            <w:noProof/>
            <w:webHidden/>
          </w:rPr>
          <w:tab/>
        </w:r>
        <w:r w:rsidR="00291E91">
          <w:rPr>
            <w:noProof/>
            <w:webHidden/>
          </w:rPr>
          <w:fldChar w:fldCharType="begin"/>
        </w:r>
        <w:r w:rsidR="00291E91">
          <w:rPr>
            <w:noProof/>
            <w:webHidden/>
          </w:rPr>
          <w:instrText xml:space="preserve"> PAGEREF _Toc506819426 \h </w:instrText>
        </w:r>
        <w:r w:rsidR="00291E91">
          <w:rPr>
            <w:noProof/>
            <w:webHidden/>
          </w:rPr>
        </w:r>
        <w:r w:rsidR="00291E91">
          <w:rPr>
            <w:noProof/>
            <w:webHidden/>
          </w:rPr>
          <w:fldChar w:fldCharType="separate"/>
        </w:r>
        <w:r w:rsidR="00291E91">
          <w:rPr>
            <w:noProof/>
            <w:webHidden/>
          </w:rPr>
          <w:t>103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27" w:history="1">
        <w:r w:rsidR="00291E91" w:rsidRPr="00800C24">
          <w:rPr>
            <w:rStyle w:val="Hyperlink"/>
            <w:noProof/>
          </w:rPr>
          <w:t>10.4.1</w:t>
        </w:r>
        <w:r w:rsidR="00291E91">
          <w:rPr>
            <w:noProof/>
            <w:sz w:val="22"/>
            <w:szCs w:val="22"/>
            <w:lang w:val="en-IN" w:eastAsia="en-IN"/>
          </w:rPr>
          <w:tab/>
        </w:r>
        <w:r w:rsidR="00291E91" w:rsidRPr="00800C24">
          <w:rPr>
            <w:rStyle w:val="Hyperlink"/>
            <w:noProof/>
          </w:rPr>
          <w:t>Mechanical Characteristics</w:t>
        </w:r>
        <w:r w:rsidR="00291E91">
          <w:rPr>
            <w:noProof/>
            <w:webHidden/>
          </w:rPr>
          <w:tab/>
        </w:r>
        <w:r w:rsidR="00291E91">
          <w:rPr>
            <w:noProof/>
            <w:webHidden/>
          </w:rPr>
          <w:fldChar w:fldCharType="begin"/>
        </w:r>
        <w:r w:rsidR="00291E91">
          <w:rPr>
            <w:noProof/>
            <w:webHidden/>
          </w:rPr>
          <w:instrText xml:space="preserve"> PAGEREF _Toc506819427 \h </w:instrText>
        </w:r>
        <w:r w:rsidR="00291E91">
          <w:rPr>
            <w:noProof/>
            <w:webHidden/>
          </w:rPr>
        </w:r>
        <w:r w:rsidR="00291E91">
          <w:rPr>
            <w:noProof/>
            <w:webHidden/>
          </w:rPr>
          <w:fldChar w:fldCharType="separate"/>
        </w:r>
        <w:r w:rsidR="00291E91">
          <w:rPr>
            <w:noProof/>
            <w:webHidden/>
          </w:rPr>
          <w:t>103</w:t>
        </w:r>
        <w:r w:rsidR="00291E91">
          <w:rPr>
            <w:noProof/>
            <w:webHidden/>
          </w:rPr>
          <w:fldChar w:fldCharType="end"/>
        </w:r>
      </w:hyperlink>
    </w:p>
    <w:p w:rsidR="00291E91" w:rsidRDefault="002D4F48">
      <w:pPr>
        <w:pStyle w:val="TOC3"/>
        <w:tabs>
          <w:tab w:val="left" w:pos="1200"/>
          <w:tab w:val="right" w:leader="dot" w:pos="8487"/>
        </w:tabs>
        <w:rPr>
          <w:noProof/>
          <w:sz w:val="22"/>
          <w:szCs w:val="22"/>
          <w:lang w:val="en-IN" w:eastAsia="en-IN"/>
        </w:rPr>
      </w:pPr>
      <w:hyperlink w:anchor="_Toc506819428" w:history="1">
        <w:r w:rsidR="00291E91" w:rsidRPr="00800C24">
          <w:rPr>
            <w:rStyle w:val="Hyperlink"/>
            <w:noProof/>
          </w:rPr>
          <w:t>10.4.2</w:t>
        </w:r>
        <w:r w:rsidR="00291E91">
          <w:rPr>
            <w:noProof/>
            <w:sz w:val="22"/>
            <w:szCs w:val="22"/>
            <w:lang w:val="en-IN" w:eastAsia="en-IN"/>
          </w:rPr>
          <w:tab/>
        </w:r>
        <w:r w:rsidR="00291E91" w:rsidRPr="00800C24">
          <w:rPr>
            <w:rStyle w:val="Hyperlink"/>
            <w:noProof/>
          </w:rPr>
          <w:t>Mechanical Drawing</w:t>
        </w:r>
        <w:r w:rsidR="00291E91">
          <w:rPr>
            <w:noProof/>
            <w:webHidden/>
          </w:rPr>
          <w:tab/>
        </w:r>
        <w:r w:rsidR="00291E91">
          <w:rPr>
            <w:noProof/>
            <w:webHidden/>
          </w:rPr>
          <w:fldChar w:fldCharType="begin"/>
        </w:r>
        <w:r w:rsidR="00291E91">
          <w:rPr>
            <w:noProof/>
            <w:webHidden/>
          </w:rPr>
          <w:instrText xml:space="preserve"> PAGEREF _Toc506819428 \h </w:instrText>
        </w:r>
        <w:r w:rsidR="00291E91">
          <w:rPr>
            <w:noProof/>
            <w:webHidden/>
          </w:rPr>
        </w:r>
        <w:r w:rsidR="00291E91">
          <w:rPr>
            <w:noProof/>
            <w:webHidden/>
          </w:rPr>
          <w:fldChar w:fldCharType="separate"/>
        </w:r>
        <w:r w:rsidR="00291E91">
          <w:rPr>
            <w:noProof/>
            <w:webHidden/>
          </w:rPr>
          <w:t>104</w:t>
        </w:r>
        <w:r w:rsidR="00291E91">
          <w:rPr>
            <w:noProof/>
            <w:webHidden/>
          </w:rPr>
          <w:fldChar w:fldCharType="end"/>
        </w:r>
      </w:hyperlink>
    </w:p>
    <w:p w:rsidR="00291E91" w:rsidRDefault="002D4F48">
      <w:pPr>
        <w:pStyle w:val="TOC1"/>
        <w:tabs>
          <w:tab w:val="left" w:pos="605"/>
          <w:tab w:val="right" w:leader="dot" w:pos="8487"/>
        </w:tabs>
        <w:rPr>
          <w:b w:val="0"/>
          <w:noProof/>
          <w:sz w:val="22"/>
          <w:szCs w:val="22"/>
          <w:lang w:val="en-IN" w:eastAsia="en-IN"/>
        </w:rPr>
      </w:pPr>
      <w:hyperlink w:anchor="_Toc506819429" w:history="1">
        <w:r w:rsidR="00291E91" w:rsidRPr="00800C24">
          <w:rPr>
            <w:rStyle w:val="Hyperlink"/>
            <w:noProof/>
          </w:rPr>
          <w:t>11</w:t>
        </w:r>
        <w:r w:rsidR="00291E91">
          <w:rPr>
            <w:b w:val="0"/>
            <w:noProof/>
            <w:sz w:val="22"/>
            <w:szCs w:val="22"/>
            <w:lang w:val="en-IN" w:eastAsia="en-IN"/>
          </w:rPr>
          <w:tab/>
        </w:r>
        <w:r w:rsidR="00291E91" w:rsidRPr="00800C24">
          <w:rPr>
            <w:rStyle w:val="Hyperlink"/>
            <w:noProof/>
          </w:rPr>
          <w:t>Revision History</w:t>
        </w:r>
        <w:r w:rsidR="00291E91">
          <w:rPr>
            <w:noProof/>
            <w:webHidden/>
          </w:rPr>
          <w:tab/>
        </w:r>
        <w:r w:rsidR="00291E91">
          <w:rPr>
            <w:noProof/>
            <w:webHidden/>
          </w:rPr>
          <w:fldChar w:fldCharType="begin"/>
        </w:r>
        <w:r w:rsidR="00291E91">
          <w:rPr>
            <w:noProof/>
            <w:webHidden/>
          </w:rPr>
          <w:instrText xml:space="preserve"> PAGEREF _Toc506819429 \h </w:instrText>
        </w:r>
        <w:r w:rsidR="00291E91">
          <w:rPr>
            <w:noProof/>
            <w:webHidden/>
          </w:rPr>
        </w:r>
        <w:r w:rsidR="00291E91">
          <w:rPr>
            <w:noProof/>
            <w:webHidden/>
          </w:rPr>
          <w:fldChar w:fldCharType="separate"/>
        </w:r>
        <w:r w:rsidR="00291E91">
          <w:rPr>
            <w:noProof/>
            <w:webHidden/>
          </w:rPr>
          <w:t>105</w:t>
        </w:r>
        <w:r w:rsidR="00291E91">
          <w:rPr>
            <w:noProof/>
            <w:webHidden/>
          </w:rPr>
          <w:fldChar w:fldCharType="end"/>
        </w:r>
      </w:hyperlink>
    </w:p>
    <w:p w:rsidR="00C510EC" w:rsidRDefault="0010794F" w:rsidP="0010794F">
      <w:r>
        <w:fldChar w:fldCharType="end"/>
      </w:r>
    </w:p>
    <w:p w:rsidR="00426107" w:rsidRPr="00415BB5" w:rsidRDefault="00426107" w:rsidP="00426107">
      <w:pPr>
        <w:jc w:val="center"/>
        <w:rPr>
          <w:b/>
          <w:sz w:val="24"/>
        </w:rPr>
      </w:pPr>
      <w:r w:rsidRPr="00415BB5">
        <w:rPr>
          <w:rFonts w:cs="Calibri"/>
          <w:b/>
          <w:sz w:val="24"/>
        </w:rPr>
        <w:t>Table of Figures</w:t>
      </w:r>
    </w:p>
    <w:p w:rsidR="0056465E" w:rsidRDefault="00DF628D">
      <w:pPr>
        <w:pStyle w:val="TableofFigures"/>
        <w:tabs>
          <w:tab w:val="right" w:leader="dot" w:pos="8487"/>
        </w:tabs>
        <w:rPr>
          <w:b w:val="0"/>
          <w:noProof/>
          <w:sz w:val="22"/>
          <w:szCs w:val="22"/>
          <w:lang w:val="en-IN" w:eastAsia="en-IN"/>
        </w:rPr>
      </w:pPr>
      <w:r>
        <w:rPr>
          <w:rFonts w:cs="Calibri"/>
          <w:noProof/>
        </w:rPr>
        <w:fldChar w:fldCharType="begin"/>
      </w:r>
      <w:r w:rsidR="00426107">
        <w:rPr>
          <w:rFonts w:cs="Calibri"/>
          <w:noProof/>
        </w:rPr>
        <w:instrText xml:space="preserve"> TOC \h \z \c "Figure" </w:instrText>
      </w:r>
      <w:r>
        <w:rPr>
          <w:rFonts w:cs="Calibri"/>
          <w:noProof/>
        </w:rPr>
        <w:fldChar w:fldCharType="separate"/>
      </w:r>
      <w:hyperlink w:anchor="_Toc506817920" w:history="1">
        <w:r w:rsidR="0056465E" w:rsidRPr="00DD2B9B">
          <w:rPr>
            <w:rStyle w:val="Hyperlink"/>
            <w:noProof/>
          </w:rPr>
          <w:t>Figure 1: RS14100 System Block Diagram</w:t>
        </w:r>
        <w:r w:rsidR="0056465E">
          <w:rPr>
            <w:noProof/>
            <w:webHidden/>
          </w:rPr>
          <w:tab/>
        </w:r>
        <w:r w:rsidR="0056465E">
          <w:rPr>
            <w:noProof/>
            <w:webHidden/>
          </w:rPr>
          <w:fldChar w:fldCharType="begin"/>
        </w:r>
        <w:r w:rsidR="0056465E">
          <w:rPr>
            <w:noProof/>
            <w:webHidden/>
          </w:rPr>
          <w:instrText xml:space="preserve"> PAGEREF _Toc506817920 \h </w:instrText>
        </w:r>
        <w:r w:rsidR="0056465E">
          <w:rPr>
            <w:noProof/>
            <w:webHidden/>
          </w:rPr>
        </w:r>
        <w:r w:rsidR="0056465E">
          <w:rPr>
            <w:noProof/>
            <w:webHidden/>
          </w:rPr>
          <w:fldChar w:fldCharType="separate"/>
        </w:r>
        <w:r w:rsidR="0056465E">
          <w:rPr>
            <w:noProof/>
            <w:webHidden/>
          </w:rPr>
          <w:t>16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1" w:history="1">
        <w:r w:rsidR="0056465E" w:rsidRPr="00DD2B9B">
          <w:rPr>
            <w:rStyle w:val="Hyperlink"/>
            <w:noProof/>
          </w:rPr>
          <w:t>Figure 2: Interface Timing Diagram for SDIO Full Speed Mode</w:t>
        </w:r>
        <w:r w:rsidR="0056465E">
          <w:rPr>
            <w:noProof/>
            <w:webHidden/>
          </w:rPr>
          <w:tab/>
        </w:r>
        <w:r w:rsidR="0056465E">
          <w:rPr>
            <w:noProof/>
            <w:webHidden/>
          </w:rPr>
          <w:fldChar w:fldCharType="begin"/>
        </w:r>
        <w:r w:rsidR="0056465E">
          <w:rPr>
            <w:noProof/>
            <w:webHidden/>
          </w:rPr>
          <w:instrText xml:space="preserve"> PAGEREF _Toc506817921 \h </w:instrText>
        </w:r>
        <w:r w:rsidR="0056465E">
          <w:rPr>
            <w:noProof/>
            <w:webHidden/>
          </w:rPr>
        </w:r>
        <w:r w:rsidR="0056465E">
          <w:rPr>
            <w:noProof/>
            <w:webHidden/>
          </w:rPr>
          <w:fldChar w:fldCharType="separate"/>
        </w:r>
        <w:r w:rsidR="0056465E">
          <w:rPr>
            <w:noProof/>
            <w:webHidden/>
          </w:rPr>
          <w:t>67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2" w:history="1">
        <w:r w:rsidR="0056465E" w:rsidRPr="00DD2B9B">
          <w:rPr>
            <w:rStyle w:val="Hyperlink"/>
            <w:noProof/>
          </w:rPr>
          <w:t>Figure 3: Interface Timing Diagram for SDIO High Speed Mode</w:t>
        </w:r>
        <w:r w:rsidR="0056465E">
          <w:rPr>
            <w:noProof/>
            <w:webHidden/>
          </w:rPr>
          <w:tab/>
        </w:r>
        <w:r w:rsidR="0056465E">
          <w:rPr>
            <w:noProof/>
            <w:webHidden/>
          </w:rPr>
          <w:fldChar w:fldCharType="begin"/>
        </w:r>
        <w:r w:rsidR="0056465E">
          <w:rPr>
            <w:noProof/>
            <w:webHidden/>
          </w:rPr>
          <w:instrText xml:space="preserve"> PAGEREF _Toc506817922 \h </w:instrText>
        </w:r>
        <w:r w:rsidR="0056465E">
          <w:rPr>
            <w:noProof/>
            <w:webHidden/>
          </w:rPr>
        </w:r>
        <w:r w:rsidR="0056465E">
          <w:rPr>
            <w:noProof/>
            <w:webHidden/>
          </w:rPr>
          <w:fldChar w:fldCharType="separate"/>
        </w:r>
        <w:r w:rsidR="0056465E">
          <w:rPr>
            <w:noProof/>
            <w:webHidden/>
          </w:rPr>
          <w:t>67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3" w:history="1">
        <w:r w:rsidR="0056465E" w:rsidRPr="00DD2B9B">
          <w:rPr>
            <w:rStyle w:val="Hyperlink"/>
            <w:noProof/>
          </w:rPr>
          <w:t>Figure 4: Interface Timings for SPI low-speed mode</w:t>
        </w:r>
        <w:r w:rsidR="0056465E">
          <w:rPr>
            <w:noProof/>
            <w:webHidden/>
          </w:rPr>
          <w:tab/>
        </w:r>
        <w:r w:rsidR="0056465E">
          <w:rPr>
            <w:noProof/>
            <w:webHidden/>
          </w:rPr>
          <w:fldChar w:fldCharType="begin"/>
        </w:r>
        <w:r w:rsidR="0056465E">
          <w:rPr>
            <w:noProof/>
            <w:webHidden/>
          </w:rPr>
          <w:instrText xml:space="preserve"> PAGEREF _Toc506817923 \h </w:instrText>
        </w:r>
        <w:r w:rsidR="0056465E">
          <w:rPr>
            <w:noProof/>
            <w:webHidden/>
          </w:rPr>
        </w:r>
        <w:r w:rsidR="0056465E">
          <w:rPr>
            <w:noProof/>
            <w:webHidden/>
          </w:rPr>
          <w:fldChar w:fldCharType="separate"/>
        </w:r>
        <w:r w:rsidR="0056465E">
          <w:rPr>
            <w:noProof/>
            <w:webHidden/>
          </w:rPr>
          <w:t>68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4" w:history="1">
        <w:r w:rsidR="0056465E" w:rsidRPr="00DD2B9B">
          <w:rPr>
            <w:rStyle w:val="Hyperlink"/>
            <w:noProof/>
          </w:rPr>
          <w:t>Figure 5: Interface Timings for SPI high-speed mode</w:t>
        </w:r>
        <w:r w:rsidR="0056465E">
          <w:rPr>
            <w:noProof/>
            <w:webHidden/>
          </w:rPr>
          <w:tab/>
        </w:r>
        <w:r w:rsidR="0056465E">
          <w:rPr>
            <w:noProof/>
            <w:webHidden/>
          </w:rPr>
          <w:fldChar w:fldCharType="begin"/>
        </w:r>
        <w:r w:rsidR="0056465E">
          <w:rPr>
            <w:noProof/>
            <w:webHidden/>
          </w:rPr>
          <w:instrText xml:space="preserve"> PAGEREF _Toc506817924 \h </w:instrText>
        </w:r>
        <w:r w:rsidR="0056465E">
          <w:rPr>
            <w:noProof/>
            <w:webHidden/>
          </w:rPr>
        </w:r>
        <w:r w:rsidR="0056465E">
          <w:rPr>
            <w:noProof/>
            <w:webHidden/>
          </w:rPr>
          <w:fldChar w:fldCharType="separate"/>
        </w:r>
        <w:r w:rsidR="0056465E">
          <w:rPr>
            <w:noProof/>
            <w:webHidden/>
          </w:rPr>
          <w:t>69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5" w:history="1">
        <w:r w:rsidR="0056465E" w:rsidRPr="00DD2B9B">
          <w:rPr>
            <w:rStyle w:val="Hyperlink"/>
            <w:noProof/>
          </w:rPr>
          <w:t>Figure 6: Interface timings for SPI ultra high-speed mode</w:t>
        </w:r>
        <w:r w:rsidR="0056465E">
          <w:rPr>
            <w:noProof/>
            <w:webHidden/>
          </w:rPr>
          <w:tab/>
        </w:r>
        <w:r w:rsidR="0056465E">
          <w:rPr>
            <w:noProof/>
            <w:webHidden/>
          </w:rPr>
          <w:fldChar w:fldCharType="begin"/>
        </w:r>
        <w:r w:rsidR="0056465E">
          <w:rPr>
            <w:noProof/>
            <w:webHidden/>
          </w:rPr>
          <w:instrText xml:space="preserve"> PAGEREF _Toc506817925 \h </w:instrText>
        </w:r>
        <w:r w:rsidR="0056465E">
          <w:rPr>
            <w:noProof/>
            <w:webHidden/>
          </w:rPr>
        </w:r>
        <w:r w:rsidR="0056465E">
          <w:rPr>
            <w:noProof/>
            <w:webHidden/>
          </w:rPr>
          <w:fldChar w:fldCharType="separate"/>
        </w:r>
        <w:r w:rsidR="0056465E">
          <w:rPr>
            <w:noProof/>
            <w:webHidden/>
          </w:rPr>
          <w:t>69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6" w:history="1">
        <w:r w:rsidR="0056465E" w:rsidRPr="00DD2B9B">
          <w:rPr>
            <w:rStyle w:val="Hyperlink"/>
            <w:noProof/>
          </w:rPr>
          <w:t>Figure 7: Interface Timings Ethernet RMII mode</w:t>
        </w:r>
        <w:r w:rsidR="0056465E">
          <w:rPr>
            <w:noProof/>
            <w:webHidden/>
          </w:rPr>
          <w:tab/>
        </w:r>
        <w:r w:rsidR="0056465E">
          <w:rPr>
            <w:noProof/>
            <w:webHidden/>
          </w:rPr>
          <w:fldChar w:fldCharType="begin"/>
        </w:r>
        <w:r w:rsidR="0056465E">
          <w:rPr>
            <w:noProof/>
            <w:webHidden/>
          </w:rPr>
          <w:instrText xml:space="preserve"> PAGEREF _Toc506817926 \h </w:instrText>
        </w:r>
        <w:r w:rsidR="0056465E">
          <w:rPr>
            <w:noProof/>
            <w:webHidden/>
          </w:rPr>
        </w:r>
        <w:r w:rsidR="0056465E">
          <w:rPr>
            <w:noProof/>
            <w:webHidden/>
          </w:rPr>
          <w:fldChar w:fldCharType="separate"/>
        </w:r>
        <w:r w:rsidR="0056465E">
          <w:rPr>
            <w:noProof/>
            <w:webHidden/>
          </w:rPr>
          <w:t>71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7" w:history="1">
        <w:r w:rsidR="0056465E" w:rsidRPr="00DD2B9B">
          <w:rPr>
            <w:rStyle w:val="Hyperlink"/>
            <w:noProof/>
          </w:rPr>
          <w:t>Figure 8: AC Characteristics  QSPI Peripheral Interface Full Speed Mode</w:t>
        </w:r>
        <w:r w:rsidR="0056465E">
          <w:rPr>
            <w:noProof/>
            <w:webHidden/>
          </w:rPr>
          <w:tab/>
        </w:r>
        <w:r w:rsidR="0056465E">
          <w:rPr>
            <w:noProof/>
            <w:webHidden/>
          </w:rPr>
          <w:fldChar w:fldCharType="begin"/>
        </w:r>
        <w:r w:rsidR="0056465E">
          <w:rPr>
            <w:noProof/>
            <w:webHidden/>
          </w:rPr>
          <w:instrText xml:space="preserve"> PAGEREF _Toc506817927 \h </w:instrText>
        </w:r>
        <w:r w:rsidR="0056465E">
          <w:rPr>
            <w:noProof/>
            <w:webHidden/>
          </w:rPr>
        </w:r>
        <w:r w:rsidR="0056465E">
          <w:rPr>
            <w:noProof/>
            <w:webHidden/>
          </w:rPr>
          <w:fldChar w:fldCharType="separate"/>
        </w:r>
        <w:r w:rsidR="0056465E">
          <w:rPr>
            <w:noProof/>
            <w:webHidden/>
          </w:rPr>
          <w:t>71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8" w:history="1">
        <w:r w:rsidR="0056465E" w:rsidRPr="00DD2B9B">
          <w:rPr>
            <w:rStyle w:val="Hyperlink"/>
            <w:noProof/>
          </w:rPr>
          <w:t>Figure 9: Interface Timings QSPI Peripheral Interface Full Speed Mode</w:t>
        </w:r>
        <w:r w:rsidR="0056465E">
          <w:rPr>
            <w:noProof/>
            <w:webHidden/>
          </w:rPr>
          <w:tab/>
        </w:r>
        <w:r w:rsidR="0056465E">
          <w:rPr>
            <w:noProof/>
            <w:webHidden/>
          </w:rPr>
          <w:fldChar w:fldCharType="begin"/>
        </w:r>
        <w:r w:rsidR="0056465E">
          <w:rPr>
            <w:noProof/>
            <w:webHidden/>
          </w:rPr>
          <w:instrText xml:space="preserve"> PAGEREF _Toc506817928 \h </w:instrText>
        </w:r>
        <w:r w:rsidR="0056465E">
          <w:rPr>
            <w:noProof/>
            <w:webHidden/>
          </w:rPr>
        </w:r>
        <w:r w:rsidR="0056465E">
          <w:rPr>
            <w:noProof/>
            <w:webHidden/>
          </w:rPr>
          <w:fldChar w:fldCharType="separate"/>
        </w:r>
        <w:r w:rsidR="0056465E">
          <w:rPr>
            <w:noProof/>
            <w:webHidden/>
          </w:rPr>
          <w:t>72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29" w:history="1">
        <w:r w:rsidR="0056465E" w:rsidRPr="00DD2B9B">
          <w:rPr>
            <w:rStyle w:val="Hyperlink"/>
            <w:noProof/>
          </w:rPr>
          <w:t>Figure 10:Interface Timings QSPI Peripheral Interface High Speed Mode</w:t>
        </w:r>
        <w:r w:rsidR="0056465E">
          <w:rPr>
            <w:noProof/>
            <w:webHidden/>
          </w:rPr>
          <w:tab/>
        </w:r>
        <w:r w:rsidR="0056465E">
          <w:rPr>
            <w:noProof/>
            <w:webHidden/>
          </w:rPr>
          <w:fldChar w:fldCharType="begin"/>
        </w:r>
        <w:r w:rsidR="0056465E">
          <w:rPr>
            <w:noProof/>
            <w:webHidden/>
          </w:rPr>
          <w:instrText xml:space="preserve"> PAGEREF _Toc506817929 \h </w:instrText>
        </w:r>
        <w:r w:rsidR="0056465E">
          <w:rPr>
            <w:noProof/>
            <w:webHidden/>
          </w:rPr>
        </w:r>
        <w:r w:rsidR="0056465E">
          <w:rPr>
            <w:noProof/>
            <w:webHidden/>
          </w:rPr>
          <w:fldChar w:fldCharType="separate"/>
        </w:r>
        <w:r w:rsidR="0056465E">
          <w:rPr>
            <w:noProof/>
            <w:webHidden/>
          </w:rPr>
          <w:t>72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0" w:history="1">
        <w:r w:rsidR="0056465E" w:rsidRPr="00DD2B9B">
          <w:rPr>
            <w:rStyle w:val="Hyperlink"/>
            <w:noProof/>
          </w:rPr>
          <w:t>Figure 11: Interface Timings – QSPI DDR Peripheral Interface</w:t>
        </w:r>
        <w:r w:rsidR="0056465E">
          <w:rPr>
            <w:noProof/>
            <w:webHidden/>
          </w:rPr>
          <w:tab/>
        </w:r>
        <w:r w:rsidR="0056465E">
          <w:rPr>
            <w:noProof/>
            <w:webHidden/>
          </w:rPr>
          <w:fldChar w:fldCharType="begin"/>
        </w:r>
        <w:r w:rsidR="0056465E">
          <w:rPr>
            <w:noProof/>
            <w:webHidden/>
          </w:rPr>
          <w:instrText xml:space="preserve"> PAGEREF _Toc506817930 \h </w:instrText>
        </w:r>
        <w:r w:rsidR="0056465E">
          <w:rPr>
            <w:noProof/>
            <w:webHidden/>
          </w:rPr>
        </w:r>
        <w:r w:rsidR="0056465E">
          <w:rPr>
            <w:noProof/>
            <w:webHidden/>
          </w:rPr>
          <w:fldChar w:fldCharType="separate"/>
        </w:r>
        <w:r w:rsidR="0056465E">
          <w:rPr>
            <w:noProof/>
            <w:webHidden/>
          </w:rPr>
          <w:t>73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1" w:history="1">
        <w:r w:rsidR="0056465E" w:rsidRPr="00DD2B9B">
          <w:rPr>
            <w:rStyle w:val="Hyperlink"/>
            <w:noProof/>
          </w:rPr>
          <w:t>Figure 12: Interface Timings QSPI Peripheral Interface DDR Pads Full Speed Mode</w:t>
        </w:r>
        <w:r w:rsidR="0056465E">
          <w:rPr>
            <w:noProof/>
            <w:webHidden/>
          </w:rPr>
          <w:tab/>
        </w:r>
        <w:r w:rsidR="0056465E">
          <w:rPr>
            <w:noProof/>
            <w:webHidden/>
          </w:rPr>
          <w:fldChar w:fldCharType="begin"/>
        </w:r>
        <w:r w:rsidR="0056465E">
          <w:rPr>
            <w:noProof/>
            <w:webHidden/>
          </w:rPr>
          <w:instrText xml:space="preserve"> PAGEREF _Toc506817931 \h </w:instrText>
        </w:r>
        <w:r w:rsidR="0056465E">
          <w:rPr>
            <w:noProof/>
            <w:webHidden/>
          </w:rPr>
        </w:r>
        <w:r w:rsidR="0056465E">
          <w:rPr>
            <w:noProof/>
            <w:webHidden/>
          </w:rPr>
          <w:fldChar w:fldCharType="separate"/>
        </w:r>
        <w:r w:rsidR="0056465E">
          <w:rPr>
            <w:noProof/>
            <w:webHidden/>
          </w:rPr>
          <w:t>73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2" w:history="1">
        <w:r w:rsidR="0056465E" w:rsidRPr="00DD2B9B">
          <w:rPr>
            <w:rStyle w:val="Hyperlink"/>
            <w:noProof/>
          </w:rPr>
          <w:t>Figure 13:AC Characteristics QSPI Peripheral Interface DDR Pads High Speed Mode</w:t>
        </w:r>
        <w:r w:rsidR="0056465E">
          <w:rPr>
            <w:noProof/>
            <w:webHidden/>
          </w:rPr>
          <w:tab/>
        </w:r>
        <w:r w:rsidR="0056465E">
          <w:rPr>
            <w:noProof/>
            <w:webHidden/>
          </w:rPr>
          <w:fldChar w:fldCharType="begin"/>
        </w:r>
        <w:r w:rsidR="0056465E">
          <w:rPr>
            <w:noProof/>
            <w:webHidden/>
          </w:rPr>
          <w:instrText xml:space="preserve"> PAGEREF _Toc506817932 \h </w:instrText>
        </w:r>
        <w:r w:rsidR="0056465E">
          <w:rPr>
            <w:noProof/>
            <w:webHidden/>
          </w:rPr>
        </w:r>
        <w:r w:rsidR="0056465E">
          <w:rPr>
            <w:noProof/>
            <w:webHidden/>
          </w:rPr>
          <w:fldChar w:fldCharType="separate"/>
        </w:r>
        <w:r w:rsidR="0056465E">
          <w:rPr>
            <w:noProof/>
            <w:webHidden/>
          </w:rPr>
          <w:t>74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3" w:history="1">
        <w:r w:rsidR="0056465E" w:rsidRPr="00DD2B9B">
          <w:rPr>
            <w:rStyle w:val="Hyperlink"/>
            <w:noProof/>
          </w:rPr>
          <w:t>Figure 14: Interface Timings QSPI Peripheral Interface DDR Pads High Speed Mode</w:t>
        </w:r>
        <w:r w:rsidR="0056465E">
          <w:rPr>
            <w:noProof/>
            <w:webHidden/>
          </w:rPr>
          <w:tab/>
        </w:r>
        <w:r w:rsidR="0056465E">
          <w:rPr>
            <w:noProof/>
            <w:webHidden/>
          </w:rPr>
          <w:fldChar w:fldCharType="begin"/>
        </w:r>
        <w:r w:rsidR="0056465E">
          <w:rPr>
            <w:noProof/>
            <w:webHidden/>
          </w:rPr>
          <w:instrText xml:space="preserve"> PAGEREF _Toc506817933 \h </w:instrText>
        </w:r>
        <w:r w:rsidR="0056465E">
          <w:rPr>
            <w:noProof/>
            <w:webHidden/>
          </w:rPr>
        </w:r>
        <w:r w:rsidR="0056465E">
          <w:rPr>
            <w:noProof/>
            <w:webHidden/>
          </w:rPr>
          <w:fldChar w:fldCharType="separate"/>
        </w:r>
        <w:r w:rsidR="0056465E">
          <w:rPr>
            <w:noProof/>
            <w:webHidden/>
          </w:rPr>
          <w:t>74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4" w:history="1">
        <w:r w:rsidR="0056465E" w:rsidRPr="00DD2B9B">
          <w:rPr>
            <w:rStyle w:val="Hyperlink"/>
            <w:noProof/>
          </w:rPr>
          <w:t>Figure 15Interface Timings I2C Interface Fast-Speed Mode</w:t>
        </w:r>
        <w:r w:rsidR="0056465E">
          <w:rPr>
            <w:noProof/>
            <w:webHidden/>
          </w:rPr>
          <w:tab/>
        </w:r>
        <w:r w:rsidR="0056465E">
          <w:rPr>
            <w:noProof/>
            <w:webHidden/>
          </w:rPr>
          <w:fldChar w:fldCharType="begin"/>
        </w:r>
        <w:r w:rsidR="0056465E">
          <w:rPr>
            <w:noProof/>
            <w:webHidden/>
          </w:rPr>
          <w:instrText xml:space="preserve"> PAGEREF _Toc506817934 \h </w:instrText>
        </w:r>
        <w:r w:rsidR="0056465E">
          <w:rPr>
            <w:noProof/>
            <w:webHidden/>
          </w:rPr>
        </w:r>
        <w:r w:rsidR="0056465E">
          <w:rPr>
            <w:noProof/>
            <w:webHidden/>
          </w:rPr>
          <w:fldChar w:fldCharType="separate"/>
        </w:r>
        <w:r w:rsidR="0056465E">
          <w:rPr>
            <w:noProof/>
            <w:webHidden/>
          </w:rPr>
          <w:t>75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5" w:history="1">
        <w:r w:rsidR="0056465E" w:rsidRPr="00DD2B9B">
          <w:rPr>
            <w:rStyle w:val="Hyperlink"/>
            <w:noProof/>
          </w:rPr>
          <w:t>Figure 16:Interface Timings – I2C Interface High-Speed Mode</w:t>
        </w:r>
        <w:r w:rsidR="0056465E">
          <w:rPr>
            <w:noProof/>
            <w:webHidden/>
          </w:rPr>
          <w:tab/>
        </w:r>
        <w:r w:rsidR="0056465E">
          <w:rPr>
            <w:noProof/>
            <w:webHidden/>
          </w:rPr>
          <w:fldChar w:fldCharType="begin"/>
        </w:r>
        <w:r w:rsidR="0056465E">
          <w:rPr>
            <w:noProof/>
            <w:webHidden/>
          </w:rPr>
          <w:instrText xml:space="preserve"> PAGEREF _Toc506817935 \h </w:instrText>
        </w:r>
        <w:r w:rsidR="0056465E">
          <w:rPr>
            <w:noProof/>
            <w:webHidden/>
          </w:rPr>
        </w:r>
        <w:r w:rsidR="0056465E">
          <w:rPr>
            <w:noProof/>
            <w:webHidden/>
          </w:rPr>
          <w:fldChar w:fldCharType="separate"/>
        </w:r>
        <w:r w:rsidR="0056465E">
          <w:rPr>
            <w:noProof/>
            <w:webHidden/>
          </w:rPr>
          <w:t>76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6" w:history="1">
        <w:r w:rsidR="0056465E" w:rsidRPr="00DD2B9B">
          <w:rPr>
            <w:rStyle w:val="Hyperlink"/>
            <w:noProof/>
          </w:rPr>
          <w:t>Figure 17: Interface Timings I2S Peripheral Interface master mode</w:t>
        </w:r>
        <w:r w:rsidR="0056465E">
          <w:rPr>
            <w:noProof/>
            <w:webHidden/>
          </w:rPr>
          <w:tab/>
        </w:r>
        <w:r w:rsidR="0056465E">
          <w:rPr>
            <w:noProof/>
            <w:webHidden/>
          </w:rPr>
          <w:fldChar w:fldCharType="begin"/>
        </w:r>
        <w:r w:rsidR="0056465E">
          <w:rPr>
            <w:noProof/>
            <w:webHidden/>
          </w:rPr>
          <w:instrText xml:space="preserve"> PAGEREF _Toc506817936 \h </w:instrText>
        </w:r>
        <w:r w:rsidR="0056465E">
          <w:rPr>
            <w:noProof/>
            <w:webHidden/>
          </w:rPr>
        </w:r>
        <w:r w:rsidR="0056465E">
          <w:rPr>
            <w:noProof/>
            <w:webHidden/>
          </w:rPr>
          <w:fldChar w:fldCharType="separate"/>
        </w:r>
        <w:r w:rsidR="0056465E">
          <w:rPr>
            <w:noProof/>
            <w:webHidden/>
          </w:rPr>
          <w:t>76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7" w:history="1">
        <w:r w:rsidR="0056465E" w:rsidRPr="00DD2B9B">
          <w:rPr>
            <w:rStyle w:val="Hyperlink"/>
            <w:noProof/>
          </w:rPr>
          <w:t>Figure 18: Interface Timings I2S Peripheral Interface slave mode</w:t>
        </w:r>
        <w:r w:rsidR="0056465E">
          <w:rPr>
            <w:noProof/>
            <w:webHidden/>
          </w:rPr>
          <w:tab/>
        </w:r>
        <w:r w:rsidR="0056465E">
          <w:rPr>
            <w:noProof/>
            <w:webHidden/>
          </w:rPr>
          <w:fldChar w:fldCharType="begin"/>
        </w:r>
        <w:r w:rsidR="0056465E">
          <w:rPr>
            <w:noProof/>
            <w:webHidden/>
          </w:rPr>
          <w:instrText xml:space="preserve"> PAGEREF _Toc506817937 \h </w:instrText>
        </w:r>
        <w:r w:rsidR="0056465E">
          <w:rPr>
            <w:noProof/>
            <w:webHidden/>
          </w:rPr>
        </w:r>
        <w:r w:rsidR="0056465E">
          <w:rPr>
            <w:noProof/>
            <w:webHidden/>
          </w:rPr>
          <w:fldChar w:fldCharType="separate"/>
        </w:r>
        <w:r w:rsidR="0056465E">
          <w:rPr>
            <w:noProof/>
            <w:webHidden/>
          </w:rPr>
          <w:t>77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8" w:history="1">
        <w:r w:rsidR="0056465E" w:rsidRPr="00DD2B9B">
          <w:rPr>
            <w:rStyle w:val="Hyperlink"/>
            <w:noProof/>
          </w:rPr>
          <w:t>Figure 19: Interface Timings – SSI  Master Peripheral Interface</w:t>
        </w:r>
        <w:r w:rsidR="0056465E">
          <w:rPr>
            <w:noProof/>
            <w:webHidden/>
          </w:rPr>
          <w:tab/>
        </w:r>
        <w:r w:rsidR="0056465E">
          <w:rPr>
            <w:noProof/>
            <w:webHidden/>
          </w:rPr>
          <w:fldChar w:fldCharType="begin"/>
        </w:r>
        <w:r w:rsidR="0056465E">
          <w:rPr>
            <w:noProof/>
            <w:webHidden/>
          </w:rPr>
          <w:instrText xml:space="preserve"> PAGEREF _Toc506817938 \h </w:instrText>
        </w:r>
        <w:r w:rsidR="0056465E">
          <w:rPr>
            <w:noProof/>
            <w:webHidden/>
          </w:rPr>
        </w:r>
        <w:r w:rsidR="0056465E">
          <w:rPr>
            <w:noProof/>
            <w:webHidden/>
          </w:rPr>
          <w:fldChar w:fldCharType="separate"/>
        </w:r>
        <w:r w:rsidR="0056465E">
          <w:rPr>
            <w:noProof/>
            <w:webHidden/>
          </w:rPr>
          <w:t>78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39" w:history="1">
        <w:r w:rsidR="0056465E" w:rsidRPr="00DD2B9B">
          <w:rPr>
            <w:rStyle w:val="Hyperlink"/>
            <w:noProof/>
          </w:rPr>
          <w:t>Figure 20: Interface Timings SSI Slave Interface</w:t>
        </w:r>
        <w:r w:rsidR="0056465E">
          <w:rPr>
            <w:noProof/>
            <w:webHidden/>
          </w:rPr>
          <w:tab/>
        </w:r>
        <w:r w:rsidR="0056465E">
          <w:rPr>
            <w:noProof/>
            <w:webHidden/>
          </w:rPr>
          <w:fldChar w:fldCharType="begin"/>
        </w:r>
        <w:r w:rsidR="0056465E">
          <w:rPr>
            <w:noProof/>
            <w:webHidden/>
          </w:rPr>
          <w:instrText xml:space="preserve"> PAGEREF _Toc506817939 \h </w:instrText>
        </w:r>
        <w:r w:rsidR="0056465E">
          <w:rPr>
            <w:noProof/>
            <w:webHidden/>
          </w:rPr>
        </w:r>
        <w:r w:rsidR="0056465E">
          <w:rPr>
            <w:noProof/>
            <w:webHidden/>
          </w:rPr>
          <w:fldChar w:fldCharType="separate"/>
        </w:r>
        <w:r w:rsidR="0056465E">
          <w:rPr>
            <w:noProof/>
            <w:webHidden/>
          </w:rPr>
          <w:t>79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0" w:history="1">
        <w:r w:rsidR="0056465E" w:rsidRPr="00DD2B9B">
          <w:rPr>
            <w:rStyle w:val="Hyperlink"/>
            <w:noProof/>
          </w:rPr>
          <w:t>Figure 21: Interface Timings PSPI Peripheral Interface Full Speed Mode</w:t>
        </w:r>
        <w:r w:rsidR="0056465E">
          <w:rPr>
            <w:noProof/>
            <w:webHidden/>
          </w:rPr>
          <w:tab/>
        </w:r>
        <w:r w:rsidR="0056465E">
          <w:rPr>
            <w:noProof/>
            <w:webHidden/>
          </w:rPr>
          <w:fldChar w:fldCharType="begin"/>
        </w:r>
        <w:r w:rsidR="0056465E">
          <w:rPr>
            <w:noProof/>
            <w:webHidden/>
          </w:rPr>
          <w:instrText xml:space="preserve"> PAGEREF _Toc506817940 \h </w:instrText>
        </w:r>
        <w:r w:rsidR="0056465E">
          <w:rPr>
            <w:noProof/>
            <w:webHidden/>
          </w:rPr>
        </w:r>
        <w:r w:rsidR="0056465E">
          <w:rPr>
            <w:noProof/>
            <w:webHidden/>
          </w:rPr>
          <w:fldChar w:fldCharType="separate"/>
        </w:r>
        <w:r w:rsidR="0056465E">
          <w:rPr>
            <w:noProof/>
            <w:webHidden/>
          </w:rPr>
          <w:t>80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1" w:history="1">
        <w:r w:rsidR="0056465E" w:rsidRPr="00DD2B9B">
          <w:rPr>
            <w:rStyle w:val="Hyperlink"/>
            <w:noProof/>
          </w:rPr>
          <w:t>Figure 22: Interface Timings M4 JTAG Debugger</w:t>
        </w:r>
        <w:r w:rsidR="0056465E">
          <w:rPr>
            <w:noProof/>
            <w:webHidden/>
          </w:rPr>
          <w:tab/>
        </w:r>
        <w:r w:rsidR="0056465E">
          <w:rPr>
            <w:noProof/>
            <w:webHidden/>
          </w:rPr>
          <w:fldChar w:fldCharType="begin"/>
        </w:r>
        <w:r w:rsidR="0056465E">
          <w:rPr>
            <w:noProof/>
            <w:webHidden/>
          </w:rPr>
          <w:instrText xml:space="preserve"> PAGEREF _Toc506817941 \h </w:instrText>
        </w:r>
        <w:r w:rsidR="0056465E">
          <w:rPr>
            <w:noProof/>
            <w:webHidden/>
          </w:rPr>
        </w:r>
        <w:r w:rsidR="0056465E">
          <w:rPr>
            <w:noProof/>
            <w:webHidden/>
          </w:rPr>
          <w:fldChar w:fldCharType="separate"/>
        </w:r>
        <w:r w:rsidR="0056465E">
          <w:rPr>
            <w:noProof/>
            <w:webHidden/>
          </w:rPr>
          <w:t>84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2" w:history="1">
        <w:r w:rsidR="0056465E" w:rsidRPr="00DD2B9B">
          <w:rPr>
            <w:rStyle w:val="Hyperlink"/>
            <w:noProof/>
          </w:rPr>
          <w:t>Figure 23: Interface Timings – M4 TRACE PORT</w:t>
        </w:r>
        <w:r w:rsidR="0056465E">
          <w:rPr>
            <w:noProof/>
            <w:webHidden/>
          </w:rPr>
          <w:tab/>
        </w:r>
        <w:r w:rsidR="0056465E">
          <w:rPr>
            <w:noProof/>
            <w:webHidden/>
          </w:rPr>
          <w:fldChar w:fldCharType="begin"/>
        </w:r>
        <w:r w:rsidR="0056465E">
          <w:rPr>
            <w:noProof/>
            <w:webHidden/>
          </w:rPr>
          <w:instrText xml:space="preserve"> PAGEREF _Toc506817942 \h </w:instrText>
        </w:r>
        <w:r w:rsidR="0056465E">
          <w:rPr>
            <w:noProof/>
            <w:webHidden/>
          </w:rPr>
        </w:r>
        <w:r w:rsidR="0056465E">
          <w:rPr>
            <w:noProof/>
            <w:webHidden/>
          </w:rPr>
          <w:fldChar w:fldCharType="separate"/>
        </w:r>
        <w:r w:rsidR="0056465E">
          <w:rPr>
            <w:noProof/>
            <w:webHidden/>
          </w:rPr>
          <w:t>84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3" w:history="1">
        <w:r w:rsidR="0056465E" w:rsidRPr="00DD2B9B">
          <w:rPr>
            <w:rStyle w:val="Hyperlink"/>
            <w:noProof/>
          </w:rPr>
          <w:t>Figure 24: Module Marking Information</w:t>
        </w:r>
        <w:r w:rsidR="0056465E">
          <w:rPr>
            <w:noProof/>
            <w:webHidden/>
          </w:rPr>
          <w:tab/>
        </w:r>
        <w:r w:rsidR="0056465E">
          <w:rPr>
            <w:noProof/>
            <w:webHidden/>
          </w:rPr>
          <w:fldChar w:fldCharType="begin"/>
        </w:r>
        <w:r w:rsidR="0056465E">
          <w:rPr>
            <w:noProof/>
            <w:webHidden/>
          </w:rPr>
          <w:instrText xml:space="preserve"> PAGEREF _Toc506817943 \h </w:instrText>
        </w:r>
        <w:r w:rsidR="0056465E">
          <w:rPr>
            <w:noProof/>
            <w:webHidden/>
          </w:rPr>
        </w:r>
        <w:r w:rsidR="0056465E">
          <w:rPr>
            <w:noProof/>
            <w:webHidden/>
          </w:rPr>
          <w:fldChar w:fldCharType="separate"/>
        </w:r>
        <w:r w:rsidR="0056465E">
          <w:rPr>
            <w:noProof/>
            <w:webHidden/>
          </w:rPr>
          <w:t>89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4" w:history="1">
        <w:r w:rsidR="0056465E" w:rsidRPr="00DD2B9B">
          <w:rPr>
            <w:rStyle w:val="Hyperlink"/>
            <w:noProof/>
          </w:rPr>
          <w:t>Figure 25: Mechanical Drawing-CC0/CA0</w:t>
        </w:r>
        <w:r w:rsidR="0056465E">
          <w:rPr>
            <w:noProof/>
            <w:webHidden/>
          </w:rPr>
          <w:tab/>
        </w:r>
        <w:r w:rsidR="0056465E">
          <w:rPr>
            <w:noProof/>
            <w:webHidden/>
          </w:rPr>
          <w:fldChar w:fldCharType="begin"/>
        </w:r>
        <w:r w:rsidR="0056465E">
          <w:rPr>
            <w:noProof/>
            <w:webHidden/>
          </w:rPr>
          <w:instrText xml:space="preserve"> PAGEREF _Toc506817944 \h </w:instrText>
        </w:r>
        <w:r w:rsidR="0056465E">
          <w:rPr>
            <w:noProof/>
            <w:webHidden/>
          </w:rPr>
        </w:r>
        <w:r w:rsidR="0056465E">
          <w:rPr>
            <w:noProof/>
            <w:webHidden/>
          </w:rPr>
          <w:fldChar w:fldCharType="separate"/>
        </w:r>
        <w:r w:rsidR="0056465E">
          <w:rPr>
            <w:noProof/>
            <w:webHidden/>
          </w:rPr>
          <w:t>91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5" w:history="1">
        <w:r w:rsidR="0056465E" w:rsidRPr="00DD2B9B">
          <w:rPr>
            <w:rStyle w:val="Hyperlink"/>
            <w:noProof/>
          </w:rPr>
          <w:t>Figure 26: PCB Landing Pattern of Modules with package codes CA1, CC1</w:t>
        </w:r>
        <w:r w:rsidR="0056465E">
          <w:rPr>
            <w:noProof/>
            <w:webHidden/>
          </w:rPr>
          <w:tab/>
        </w:r>
        <w:r w:rsidR="0056465E">
          <w:rPr>
            <w:noProof/>
            <w:webHidden/>
          </w:rPr>
          <w:fldChar w:fldCharType="begin"/>
        </w:r>
        <w:r w:rsidR="0056465E">
          <w:rPr>
            <w:noProof/>
            <w:webHidden/>
          </w:rPr>
          <w:instrText xml:space="preserve"> PAGEREF _Toc506817945 \h </w:instrText>
        </w:r>
        <w:r w:rsidR="0056465E">
          <w:rPr>
            <w:noProof/>
            <w:webHidden/>
          </w:rPr>
        </w:r>
        <w:r w:rsidR="0056465E">
          <w:rPr>
            <w:noProof/>
            <w:webHidden/>
          </w:rPr>
          <w:fldChar w:fldCharType="separate"/>
        </w:r>
        <w:r w:rsidR="0056465E">
          <w:rPr>
            <w:noProof/>
            <w:webHidden/>
          </w:rPr>
          <w:t>97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6" w:history="1">
        <w:r w:rsidR="0056465E" w:rsidRPr="00DD2B9B">
          <w:rPr>
            <w:rStyle w:val="Hyperlink"/>
            <w:noProof/>
          </w:rPr>
          <w:t>Figure 27: Mechanical Drawing-B00</w:t>
        </w:r>
        <w:r w:rsidR="0056465E">
          <w:rPr>
            <w:noProof/>
            <w:webHidden/>
          </w:rPr>
          <w:tab/>
        </w:r>
        <w:r w:rsidR="0056465E">
          <w:rPr>
            <w:noProof/>
            <w:webHidden/>
          </w:rPr>
          <w:fldChar w:fldCharType="begin"/>
        </w:r>
        <w:r w:rsidR="0056465E">
          <w:rPr>
            <w:noProof/>
            <w:webHidden/>
          </w:rPr>
          <w:instrText xml:space="preserve"> PAGEREF _Toc506817946 \h </w:instrText>
        </w:r>
        <w:r w:rsidR="0056465E">
          <w:rPr>
            <w:noProof/>
            <w:webHidden/>
          </w:rPr>
        </w:r>
        <w:r w:rsidR="0056465E">
          <w:rPr>
            <w:noProof/>
            <w:webHidden/>
          </w:rPr>
          <w:fldChar w:fldCharType="separate"/>
        </w:r>
        <w:r w:rsidR="0056465E">
          <w:rPr>
            <w:noProof/>
            <w:webHidden/>
          </w:rPr>
          <w:t>98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7" w:history="1">
        <w:r w:rsidR="0056465E" w:rsidRPr="00DD2B9B">
          <w:rPr>
            <w:rStyle w:val="Hyperlink"/>
            <w:noProof/>
          </w:rPr>
          <w:t>Figure 28: Package Dimensions of Chip with Package Code QMS</w:t>
        </w:r>
        <w:r w:rsidR="0056465E">
          <w:rPr>
            <w:noProof/>
            <w:webHidden/>
          </w:rPr>
          <w:tab/>
        </w:r>
        <w:r w:rsidR="0056465E">
          <w:rPr>
            <w:noProof/>
            <w:webHidden/>
          </w:rPr>
          <w:fldChar w:fldCharType="begin"/>
        </w:r>
        <w:r w:rsidR="0056465E">
          <w:rPr>
            <w:noProof/>
            <w:webHidden/>
          </w:rPr>
          <w:instrText xml:space="preserve"> PAGEREF _Toc506817947 \h </w:instrText>
        </w:r>
        <w:r w:rsidR="0056465E">
          <w:rPr>
            <w:noProof/>
            <w:webHidden/>
          </w:rPr>
        </w:r>
        <w:r w:rsidR="0056465E">
          <w:rPr>
            <w:noProof/>
            <w:webHidden/>
          </w:rPr>
          <w:fldChar w:fldCharType="separate"/>
        </w:r>
        <w:r w:rsidR="0056465E">
          <w:rPr>
            <w:noProof/>
            <w:webHidden/>
          </w:rPr>
          <w:t>99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8" w:history="1">
        <w:r w:rsidR="0056465E" w:rsidRPr="00DD2B9B">
          <w:rPr>
            <w:rStyle w:val="Hyperlink"/>
            <w:noProof/>
          </w:rPr>
          <w:t>Figure 29: PCB Landing Pattern of Chip with Package Code QMS</w:t>
        </w:r>
        <w:r w:rsidR="0056465E">
          <w:rPr>
            <w:noProof/>
            <w:webHidden/>
          </w:rPr>
          <w:tab/>
        </w:r>
        <w:r w:rsidR="0056465E">
          <w:rPr>
            <w:noProof/>
            <w:webHidden/>
          </w:rPr>
          <w:fldChar w:fldCharType="begin"/>
        </w:r>
        <w:r w:rsidR="0056465E">
          <w:rPr>
            <w:noProof/>
            <w:webHidden/>
          </w:rPr>
          <w:instrText xml:space="preserve"> PAGEREF _Toc506817948 \h </w:instrText>
        </w:r>
        <w:r w:rsidR="0056465E">
          <w:rPr>
            <w:noProof/>
            <w:webHidden/>
          </w:rPr>
        </w:r>
        <w:r w:rsidR="0056465E">
          <w:rPr>
            <w:noProof/>
            <w:webHidden/>
          </w:rPr>
          <w:fldChar w:fldCharType="separate"/>
        </w:r>
        <w:r w:rsidR="0056465E">
          <w:rPr>
            <w:noProof/>
            <w:webHidden/>
          </w:rPr>
          <w:t>100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49" w:history="1">
        <w:r w:rsidR="0056465E" w:rsidRPr="00DD2B9B">
          <w:rPr>
            <w:rStyle w:val="Hyperlink"/>
            <w:noProof/>
          </w:rPr>
          <w:t>Figure 30: Mechanical Drawing-WMS</w:t>
        </w:r>
        <w:r w:rsidR="0056465E">
          <w:rPr>
            <w:noProof/>
            <w:webHidden/>
          </w:rPr>
          <w:tab/>
        </w:r>
        <w:r w:rsidR="0056465E">
          <w:rPr>
            <w:noProof/>
            <w:webHidden/>
          </w:rPr>
          <w:fldChar w:fldCharType="begin"/>
        </w:r>
        <w:r w:rsidR="0056465E">
          <w:rPr>
            <w:noProof/>
            <w:webHidden/>
          </w:rPr>
          <w:instrText xml:space="preserve"> PAGEREF _Toc506817949 \h </w:instrText>
        </w:r>
        <w:r w:rsidR="0056465E">
          <w:rPr>
            <w:noProof/>
            <w:webHidden/>
          </w:rPr>
        </w:r>
        <w:r w:rsidR="0056465E">
          <w:rPr>
            <w:noProof/>
            <w:webHidden/>
          </w:rPr>
          <w:fldChar w:fldCharType="separate"/>
        </w:r>
        <w:r w:rsidR="0056465E">
          <w:rPr>
            <w:noProof/>
            <w:webHidden/>
          </w:rPr>
          <w:t>101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0" w:history="1">
        <w:r w:rsidR="0056465E" w:rsidRPr="00DD2B9B">
          <w:rPr>
            <w:rStyle w:val="Hyperlink"/>
            <w:noProof/>
          </w:rPr>
          <w:t>Figure 31: Mechanical Drawing-BMS</w:t>
        </w:r>
        <w:r w:rsidR="0056465E">
          <w:rPr>
            <w:noProof/>
            <w:webHidden/>
          </w:rPr>
          <w:tab/>
        </w:r>
        <w:r w:rsidR="0056465E">
          <w:rPr>
            <w:noProof/>
            <w:webHidden/>
          </w:rPr>
          <w:fldChar w:fldCharType="begin"/>
        </w:r>
        <w:r w:rsidR="0056465E">
          <w:rPr>
            <w:noProof/>
            <w:webHidden/>
          </w:rPr>
          <w:instrText xml:space="preserve"> PAGEREF _Toc506817950 \h </w:instrText>
        </w:r>
        <w:r w:rsidR="0056465E">
          <w:rPr>
            <w:noProof/>
            <w:webHidden/>
          </w:rPr>
        </w:r>
        <w:r w:rsidR="0056465E">
          <w:rPr>
            <w:noProof/>
            <w:webHidden/>
          </w:rPr>
          <w:fldChar w:fldCharType="separate"/>
        </w:r>
        <w:r w:rsidR="0056465E">
          <w:rPr>
            <w:noProof/>
            <w:webHidden/>
          </w:rPr>
          <w:t>104</w:t>
        </w:r>
        <w:r w:rsidR="0056465E">
          <w:rPr>
            <w:noProof/>
            <w:webHidden/>
          </w:rPr>
          <w:fldChar w:fldCharType="end"/>
        </w:r>
      </w:hyperlink>
    </w:p>
    <w:p w:rsidR="004074E0" w:rsidRDefault="00DF628D" w:rsidP="00933B2E">
      <w:pPr>
        <w:pStyle w:val="TOC1"/>
        <w:rPr>
          <w:noProof/>
        </w:rPr>
      </w:pPr>
      <w:r>
        <w:rPr>
          <w:noProof/>
        </w:rPr>
        <w:fldChar w:fldCharType="end"/>
      </w:r>
    </w:p>
    <w:p w:rsidR="00933B2E" w:rsidRPr="00933B2E" w:rsidRDefault="00933B2E" w:rsidP="00933B2E"/>
    <w:p w:rsidR="00426107" w:rsidRPr="00415BB5" w:rsidRDefault="00426107" w:rsidP="00933B2E">
      <w:pPr>
        <w:pStyle w:val="TOC1"/>
      </w:pPr>
      <w:r w:rsidRPr="00415BB5">
        <w:t>Table of Tables</w:t>
      </w:r>
    </w:p>
    <w:p w:rsidR="0056465E" w:rsidRDefault="00DF628D">
      <w:pPr>
        <w:pStyle w:val="TableofFigures"/>
        <w:tabs>
          <w:tab w:val="right" w:leader="dot" w:pos="8487"/>
        </w:tabs>
        <w:rPr>
          <w:b w:val="0"/>
          <w:noProof/>
          <w:sz w:val="22"/>
          <w:szCs w:val="22"/>
          <w:lang w:val="en-IN" w:eastAsia="en-IN"/>
        </w:rPr>
      </w:pPr>
      <w:r>
        <w:fldChar w:fldCharType="begin"/>
      </w:r>
      <w:r w:rsidR="005A7DA0">
        <w:instrText xml:space="preserve"> TOC \h \z \c "Table" </w:instrText>
      </w:r>
      <w:r>
        <w:fldChar w:fldCharType="separate"/>
      </w:r>
      <w:hyperlink w:anchor="_Toc506817951" w:history="1">
        <w:r w:rsidR="0056465E" w:rsidRPr="00B00FA5">
          <w:rPr>
            <w:rStyle w:val="Hyperlink"/>
            <w:noProof/>
          </w:rPr>
          <w:t>Table 1: RS14100 WiSeMCU Related Resources</w:t>
        </w:r>
        <w:r w:rsidR="0056465E">
          <w:rPr>
            <w:noProof/>
            <w:webHidden/>
          </w:rPr>
          <w:tab/>
        </w:r>
        <w:r w:rsidR="0056465E">
          <w:rPr>
            <w:noProof/>
            <w:webHidden/>
          </w:rPr>
          <w:fldChar w:fldCharType="begin"/>
        </w:r>
        <w:r w:rsidR="0056465E">
          <w:rPr>
            <w:noProof/>
            <w:webHidden/>
          </w:rPr>
          <w:instrText xml:space="preserve"> PAGEREF _Toc506817951 \h </w:instrText>
        </w:r>
        <w:r w:rsidR="0056465E">
          <w:rPr>
            <w:noProof/>
            <w:webHidden/>
          </w:rPr>
        </w:r>
        <w:r w:rsidR="0056465E">
          <w:rPr>
            <w:noProof/>
            <w:webHidden/>
          </w:rPr>
          <w:fldChar w:fldCharType="separate"/>
        </w:r>
        <w:r w:rsidR="0056465E">
          <w:rPr>
            <w:noProof/>
            <w:webHidden/>
          </w:rPr>
          <w:t>12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2" w:history="1">
        <w:r w:rsidR="0056465E" w:rsidRPr="00B00FA5">
          <w:rPr>
            <w:rStyle w:val="Hyperlink"/>
            <w:noProof/>
          </w:rPr>
          <w:t>Table 2: RS14100 Connectivity Wireless Features</w:t>
        </w:r>
        <w:r w:rsidR="0056465E">
          <w:rPr>
            <w:noProof/>
            <w:webHidden/>
          </w:rPr>
          <w:tab/>
        </w:r>
        <w:r w:rsidR="0056465E">
          <w:rPr>
            <w:noProof/>
            <w:webHidden/>
          </w:rPr>
          <w:fldChar w:fldCharType="begin"/>
        </w:r>
        <w:r w:rsidR="0056465E">
          <w:rPr>
            <w:noProof/>
            <w:webHidden/>
          </w:rPr>
          <w:instrText xml:space="preserve"> PAGEREF _Toc506817952 \h </w:instrText>
        </w:r>
        <w:r w:rsidR="0056465E">
          <w:rPr>
            <w:noProof/>
            <w:webHidden/>
          </w:rPr>
        </w:r>
        <w:r w:rsidR="0056465E">
          <w:rPr>
            <w:noProof/>
            <w:webHidden/>
          </w:rPr>
          <w:fldChar w:fldCharType="separate"/>
        </w:r>
        <w:r w:rsidR="0056465E">
          <w:rPr>
            <w:noProof/>
            <w:webHidden/>
          </w:rPr>
          <w:t>15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3" w:history="1">
        <w:r w:rsidR="0056465E" w:rsidRPr="00B00FA5">
          <w:rPr>
            <w:rStyle w:val="Hyperlink"/>
            <w:noProof/>
          </w:rPr>
          <w:t>Table 3: Module Pin Descriptions</w:t>
        </w:r>
        <w:r w:rsidR="0056465E">
          <w:rPr>
            <w:noProof/>
            <w:webHidden/>
          </w:rPr>
          <w:tab/>
        </w:r>
        <w:r w:rsidR="0056465E">
          <w:rPr>
            <w:noProof/>
            <w:webHidden/>
          </w:rPr>
          <w:fldChar w:fldCharType="begin"/>
        </w:r>
        <w:r w:rsidR="0056465E">
          <w:rPr>
            <w:noProof/>
            <w:webHidden/>
          </w:rPr>
          <w:instrText xml:space="preserve"> PAGEREF _Toc506817953 \h </w:instrText>
        </w:r>
        <w:r w:rsidR="0056465E">
          <w:rPr>
            <w:noProof/>
            <w:webHidden/>
          </w:rPr>
        </w:r>
        <w:r w:rsidR="0056465E">
          <w:rPr>
            <w:noProof/>
            <w:webHidden/>
          </w:rPr>
          <w:fldChar w:fldCharType="separate"/>
        </w:r>
        <w:r w:rsidR="0056465E">
          <w:rPr>
            <w:noProof/>
            <w:webHidden/>
          </w:rPr>
          <w:t>30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4" w:history="1">
        <w:r w:rsidR="0056465E" w:rsidRPr="00B00FA5">
          <w:rPr>
            <w:rStyle w:val="Hyperlink"/>
            <w:noProof/>
          </w:rPr>
          <w:t>Table 4: Chip Pin Descriptions</w:t>
        </w:r>
        <w:r w:rsidR="0056465E">
          <w:rPr>
            <w:noProof/>
            <w:webHidden/>
          </w:rPr>
          <w:tab/>
        </w:r>
        <w:r w:rsidR="0056465E">
          <w:rPr>
            <w:noProof/>
            <w:webHidden/>
          </w:rPr>
          <w:fldChar w:fldCharType="begin"/>
        </w:r>
        <w:r w:rsidR="0056465E">
          <w:rPr>
            <w:noProof/>
            <w:webHidden/>
          </w:rPr>
          <w:instrText xml:space="preserve"> PAGEREF _Toc506817954 \h </w:instrText>
        </w:r>
        <w:r w:rsidR="0056465E">
          <w:rPr>
            <w:noProof/>
            <w:webHidden/>
          </w:rPr>
        </w:r>
        <w:r w:rsidR="0056465E">
          <w:rPr>
            <w:noProof/>
            <w:webHidden/>
          </w:rPr>
          <w:fldChar w:fldCharType="separate"/>
        </w:r>
        <w:r w:rsidR="0056465E">
          <w:rPr>
            <w:noProof/>
            <w:webHidden/>
          </w:rPr>
          <w:t>33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5" w:history="1">
        <w:r w:rsidR="0056465E" w:rsidRPr="00B00FA5">
          <w:rPr>
            <w:rStyle w:val="Hyperlink"/>
            <w:noProof/>
          </w:rPr>
          <w:t>Table 5:  GPIO Pin Multiplexing</w:t>
        </w:r>
        <w:r w:rsidR="0056465E">
          <w:rPr>
            <w:noProof/>
            <w:webHidden/>
          </w:rPr>
          <w:tab/>
        </w:r>
        <w:r w:rsidR="0056465E">
          <w:rPr>
            <w:noProof/>
            <w:webHidden/>
          </w:rPr>
          <w:fldChar w:fldCharType="begin"/>
        </w:r>
        <w:r w:rsidR="0056465E">
          <w:rPr>
            <w:noProof/>
            <w:webHidden/>
          </w:rPr>
          <w:instrText xml:space="preserve"> PAGEREF _Toc506817955 \h </w:instrText>
        </w:r>
        <w:r w:rsidR="0056465E">
          <w:rPr>
            <w:noProof/>
            <w:webHidden/>
          </w:rPr>
        </w:r>
        <w:r w:rsidR="0056465E">
          <w:rPr>
            <w:noProof/>
            <w:webHidden/>
          </w:rPr>
          <w:fldChar w:fldCharType="separate"/>
        </w:r>
        <w:r w:rsidR="0056465E">
          <w:rPr>
            <w:noProof/>
            <w:webHidden/>
          </w:rPr>
          <w:t>37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6" w:history="1">
        <w:r w:rsidR="0056465E" w:rsidRPr="00B00FA5">
          <w:rPr>
            <w:rStyle w:val="Hyperlink"/>
            <w:noProof/>
          </w:rPr>
          <w:t>Table 6: ULP GPIO Pin Multiplexing</w:t>
        </w:r>
        <w:r w:rsidR="0056465E">
          <w:rPr>
            <w:noProof/>
            <w:webHidden/>
          </w:rPr>
          <w:tab/>
        </w:r>
        <w:r w:rsidR="0056465E">
          <w:rPr>
            <w:noProof/>
            <w:webHidden/>
          </w:rPr>
          <w:fldChar w:fldCharType="begin"/>
        </w:r>
        <w:r w:rsidR="0056465E">
          <w:rPr>
            <w:noProof/>
            <w:webHidden/>
          </w:rPr>
          <w:instrText xml:space="preserve"> PAGEREF _Toc506817956 \h </w:instrText>
        </w:r>
        <w:r w:rsidR="0056465E">
          <w:rPr>
            <w:noProof/>
            <w:webHidden/>
          </w:rPr>
        </w:r>
        <w:r w:rsidR="0056465E">
          <w:rPr>
            <w:noProof/>
            <w:webHidden/>
          </w:rPr>
          <w:fldChar w:fldCharType="separate"/>
        </w:r>
        <w:r w:rsidR="0056465E">
          <w:rPr>
            <w:noProof/>
            <w:webHidden/>
          </w:rPr>
          <w:t>40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7" w:history="1">
        <w:r w:rsidR="0056465E" w:rsidRPr="00B00FA5">
          <w:rPr>
            <w:rStyle w:val="Hyperlink"/>
            <w:noProof/>
          </w:rPr>
          <w:t>Table 7: UULP GPIO Pin Multiplexing</w:t>
        </w:r>
        <w:r w:rsidR="0056465E">
          <w:rPr>
            <w:noProof/>
            <w:webHidden/>
          </w:rPr>
          <w:tab/>
        </w:r>
        <w:r w:rsidR="0056465E">
          <w:rPr>
            <w:noProof/>
            <w:webHidden/>
          </w:rPr>
          <w:fldChar w:fldCharType="begin"/>
        </w:r>
        <w:r w:rsidR="0056465E">
          <w:rPr>
            <w:noProof/>
            <w:webHidden/>
          </w:rPr>
          <w:instrText xml:space="preserve"> PAGEREF _Toc506817957 \h </w:instrText>
        </w:r>
        <w:r w:rsidR="0056465E">
          <w:rPr>
            <w:noProof/>
            <w:webHidden/>
          </w:rPr>
        </w:r>
        <w:r w:rsidR="0056465E">
          <w:rPr>
            <w:noProof/>
            <w:webHidden/>
          </w:rPr>
          <w:fldChar w:fldCharType="separate"/>
        </w:r>
        <w:r w:rsidR="0056465E">
          <w:rPr>
            <w:noProof/>
            <w:webHidden/>
          </w:rPr>
          <w:t>40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8" w:history="1">
        <w:r w:rsidR="0056465E" w:rsidRPr="00B00FA5">
          <w:rPr>
            <w:rStyle w:val="Hyperlink"/>
            <w:noProof/>
          </w:rPr>
          <w:t>Table 8: of Digital Pins Multiplexed on GPIOs</w:t>
        </w:r>
        <w:r w:rsidR="0056465E">
          <w:rPr>
            <w:noProof/>
            <w:webHidden/>
          </w:rPr>
          <w:tab/>
        </w:r>
        <w:r w:rsidR="0056465E">
          <w:rPr>
            <w:noProof/>
            <w:webHidden/>
          </w:rPr>
          <w:fldChar w:fldCharType="begin"/>
        </w:r>
        <w:r w:rsidR="0056465E">
          <w:rPr>
            <w:noProof/>
            <w:webHidden/>
          </w:rPr>
          <w:instrText xml:space="preserve"> PAGEREF _Toc506817958 \h </w:instrText>
        </w:r>
        <w:r w:rsidR="0056465E">
          <w:rPr>
            <w:noProof/>
            <w:webHidden/>
          </w:rPr>
        </w:r>
        <w:r w:rsidR="0056465E">
          <w:rPr>
            <w:noProof/>
            <w:webHidden/>
          </w:rPr>
          <w:fldChar w:fldCharType="separate"/>
        </w:r>
        <w:r w:rsidR="0056465E">
          <w:rPr>
            <w:noProof/>
            <w:webHidden/>
          </w:rPr>
          <w:t>46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59" w:history="1">
        <w:r w:rsidR="0056465E" w:rsidRPr="00B00FA5">
          <w:rPr>
            <w:rStyle w:val="Hyperlink"/>
            <w:noProof/>
          </w:rPr>
          <w:t>Table 9: Analog Pins Multiplexed on GPIOs</w:t>
        </w:r>
        <w:r w:rsidR="0056465E">
          <w:rPr>
            <w:noProof/>
            <w:webHidden/>
          </w:rPr>
          <w:tab/>
        </w:r>
        <w:r w:rsidR="0056465E">
          <w:rPr>
            <w:noProof/>
            <w:webHidden/>
          </w:rPr>
          <w:fldChar w:fldCharType="begin"/>
        </w:r>
        <w:r w:rsidR="0056465E">
          <w:rPr>
            <w:noProof/>
            <w:webHidden/>
          </w:rPr>
          <w:instrText xml:space="preserve"> PAGEREF _Toc506817959 \h </w:instrText>
        </w:r>
        <w:r w:rsidR="0056465E">
          <w:rPr>
            <w:noProof/>
            <w:webHidden/>
          </w:rPr>
        </w:r>
        <w:r w:rsidR="0056465E">
          <w:rPr>
            <w:noProof/>
            <w:webHidden/>
          </w:rPr>
          <w:fldChar w:fldCharType="separate"/>
        </w:r>
        <w:r w:rsidR="0056465E">
          <w:rPr>
            <w:noProof/>
            <w:webHidden/>
          </w:rPr>
          <w:t>47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0" w:history="1">
        <w:r w:rsidR="0056465E" w:rsidRPr="00B00FA5">
          <w:rPr>
            <w:rStyle w:val="Hyperlink"/>
            <w:noProof/>
          </w:rPr>
          <w:t>Table 10: Absolute Maximum Ratings</w:t>
        </w:r>
        <w:r w:rsidR="0056465E">
          <w:rPr>
            <w:noProof/>
            <w:webHidden/>
          </w:rPr>
          <w:tab/>
        </w:r>
        <w:r w:rsidR="0056465E">
          <w:rPr>
            <w:noProof/>
            <w:webHidden/>
          </w:rPr>
          <w:fldChar w:fldCharType="begin"/>
        </w:r>
        <w:r w:rsidR="0056465E">
          <w:rPr>
            <w:noProof/>
            <w:webHidden/>
          </w:rPr>
          <w:instrText xml:space="preserve"> PAGEREF _Toc506817960 \h </w:instrText>
        </w:r>
        <w:r w:rsidR="0056465E">
          <w:rPr>
            <w:noProof/>
            <w:webHidden/>
          </w:rPr>
        </w:r>
        <w:r w:rsidR="0056465E">
          <w:rPr>
            <w:noProof/>
            <w:webHidden/>
          </w:rPr>
          <w:fldChar w:fldCharType="separate"/>
        </w:r>
        <w:r w:rsidR="0056465E">
          <w:rPr>
            <w:noProof/>
            <w:webHidden/>
          </w:rPr>
          <w:t>49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1" w:history="1">
        <w:r w:rsidR="0056465E" w:rsidRPr="00B00FA5">
          <w:rPr>
            <w:rStyle w:val="Hyperlink"/>
            <w:noProof/>
          </w:rPr>
          <w:t>Table 11: Recommended Operating Conditions</w:t>
        </w:r>
        <w:r w:rsidR="0056465E">
          <w:rPr>
            <w:noProof/>
            <w:webHidden/>
          </w:rPr>
          <w:tab/>
        </w:r>
        <w:r w:rsidR="0056465E">
          <w:rPr>
            <w:noProof/>
            <w:webHidden/>
          </w:rPr>
          <w:fldChar w:fldCharType="begin"/>
        </w:r>
        <w:r w:rsidR="0056465E">
          <w:rPr>
            <w:noProof/>
            <w:webHidden/>
          </w:rPr>
          <w:instrText xml:space="preserve"> PAGEREF _Toc506817961 \h </w:instrText>
        </w:r>
        <w:r w:rsidR="0056465E">
          <w:rPr>
            <w:noProof/>
            <w:webHidden/>
          </w:rPr>
        </w:r>
        <w:r w:rsidR="0056465E">
          <w:rPr>
            <w:noProof/>
            <w:webHidden/>
          </w:rPr>
          <w:fldChar w:fldCharType="separate"/>
        </w:r>
        <w:r w:rsidR="0056465E">
          <w:rPr>
            <w:noProof/>
            <w:webHidden/>
          </w:rPr>
          <w:t>50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2" w:history="1">
        <w:r w:rsidR="0056465E" w:rsidRPr="00B00FA5">
          <w:rPr>
            <w:rStyle w:val="Hyperlink"/>
            <w:noProof/>
          </w:rPr>
          <w:t>Table 12: Power on Control</w:t>
        </w:r>
        <w:r w:rsidR="0056465E">
          <w:rPr>
            <w:noProof/>
            <w:webHidden/>
          </w:rPr>
          <w:tab/>
        </w:r>
        <w:r w:rsidR="0056465E">
          <w:rPr>
            <w:noProof/>
            <w:webHidden/>
          </w:rPr>
          <w:fldChar w:fldCharType="begin"/>
        </w:r>
        <w:r w:rsidR="0056465E">
          <w:rPr>
            <w:noProof/>
            <w:webHidden/>
          </w:rPr>
          <w:instrText xml:space="preserve"> PAGEREF _Toc506817962 \h </w:instrText>
        </w:r>
        <w:r w:rsidR="0056465E">
          <w:rPr>
            <w:noProof/>
            <w:webHidden/>
          </w:rPr>
        </w:r>
        <w:r w:rsidR="0056465E">
          <w:rPr>
            <w:noProof/>
            <w:webHidden/>
          </w:rPr>
          <w:fldChar w:fldCharType="separate"/>
        </w:r>
        <w:r w:rsidR="0056465E">
          <w:rPr>
            <w:noProof/>
            <w:webHidden/>
          </w:rPr>
          <w:t>50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3" w:history="1">
        <w:r w:rsidR="0056465E" w:rsidRPr="00B00FA5">
          <w:rPr>
            <w:rStyle w:val="Hyperlink"/>
            <w:noProof/>
          </w:rPr>
          <w:t>Table 13: Reset Pin</w:t>
        </w:r>
        <w:r w:rsidR="0056465E">
          <w:rPr>
            <w:noProof/>
            <w:webHidden/>
          </w:rPr>
          <w:tab/>
        </w:r>
        <w:r w:rsidR="0056465E">
          <w:rPr>
            <w:noProof/>
            <w:webHidden/>
          </w:rPr>
          <w:fldChar w:fldCharType="begin"/>
        </w:r>
        <w:r w:rsidR="0056465E">
          <w:rPr>
            <w:noProof/>
            <w:webHidden/>
          </w:rPr>
          <w:instrText xml:space="preserve"> PAGEREF _Toc506817963 \h </w:instrText>
        </w:r>
        <w:r w:rsidR="0056465E">
          <w:rPr>
            <w:noProof/>
            <w:webHidden/>
          </w:rPr>
        </w:r>
        <w:r w:rsidR="0056465E">
          <w:rPr>
            <w:noProof/>
            <w:webHidden/>
          </w:rPr>
          <w:fldChar w:fldCharType="separate"/>
        </w:r>
        <w:r w:rsidR="0056465E">
          <w:rPr>
            <w:noProof/>
            <w:webHidden/>
          </w:rPr>
          <w:t>50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4" w:history="1">
        <w:r w:rsidR="0056465E" w:rsidRPr="00B00FA5">
          <w:rPr>
            <w:rStyle w:val="Hyperlink"/>
            <w:noProof/>
          </w:rPr>
          <w:t>Table 14: Digital I/O Signals</w:t>
        </w:r>
        <w:r w:rsidR="0056465E">
          <w:rPr>
            <w:noProof/>
            <w:webHidden/>
          </w:rPr>
          <w:tab/>
        </w:r>
        <w:r w:rsidR="0056465E">
          <w:rPr>
            <w:noProof/>
            <w:webHidden/>
          </w:rPr>
          <w:fldChar w:fldCharType="begin"/>
        </w:r>
        <w:r w:rsidR="0056465E">
          <w:rPr>
            <w:noProof/>
            <w:webHidden/>
          </w:rPr>
          <w:instrText xml:space="preserve"> PAGEREF _Toc506817964 \h </w:instrText>
        </w:r>
        <w:r w:rsidR="0056465E">
          <w:rPr>
            <w:noProof/>
            <w:webHidden/>
          </w:rPr>
        </w:r>
        <w:r w:rsidR="0056465E">
          <w:rPr>
            <w:noProof/>
            <w:webHidden/>
          </w:rPr>
          <w:fldChar w:fldCharType="separate"/>
        </w:r>
        <w:r w:rsidR="0056465E">
          <w:rPr>
            <w:noProof/>
            <w:webHidden/>
          </w:rPr>
          <w:t>51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5" w:history="1">
        <w:r w:rsidR="0056465E" w:rsidRPr="00B00FA5">
          <w:rPr>
            <w:rStyle w:val="Hyperlink"/>
            <w:noProof/>
          </w:rPr>
          <w:t>Table 15: USB</w:t>
        </w:r>
        <w:r w:rsidR="0056465E">
          <w:rPr>
            <w:noProof/>
            <w:webHidden/>
          </w:rPr>
          <w:tab/>
        </w:r>
        <w:r w:rsidR="0056465E">
          <w:rPr>
            <w:noProof/>
            <w:webHidden/>
          </w:rPr>
          <w:fldChar w:fldCharType="begin"/>
        </w:r>
        <w:r w:rsidR="0056465E">
          <w:rPr>
            <w:noProof/>
            <w:webHidden/>
          </w:rPr>
          <w:instrText xml:space="preserve"> PAGEREF _Toc506817965 \h </w:instrText>
        </w:r>
        <w:r w:rsidR="0056465E">
          <w:rPr>
            <w:noProof/>
            <w:webHidden/>
          </w:rPr>
        </w:r>
        <w:r w:rsidR="0056465E">
          <w:rPr>
            <w:noProof/>
            <w:webHidden/>
          </w:rPr>
          <w:fldChar w:fldCharType="separate"/>
        </w:r>
        <w:r w:rsidR="0056465E">
          <w:rPr>
            <w:noProof/>
            <w:webHidden/>
          </w:rPr>
          <w:t>51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6" w:history="1">
        <w:r w:rsidR="0056465E" w:rsidRPr="00B00FA5">
          <w:rPr>
            <w:rStyle w:val="Hyperlink"/>
            <w:noProof/>
          </w:rPr>
          <w:t>Table 16: Pin Capacitances</w:t>
        </w:r>
        <w:r w:rsidR="0056465E">
          <w:rPr>
            <w:noProof/>
            <w:webHidden/>
          </w:rPr>
          <w:tab/>
        </w:r>
        <w:r w:rsidR="0056465E">
          <w:rPr>
            <w:noProof/>
            <w:webHidden/>
          </w:rPr>
          <w:fldChar w:fldCharType="begin"/>
        </w:r>
        <w:r w:rsidR="0056465E">
          <w:rPr>
            <w:noProof/>
            <w:webHidden/>
          </w:rPr>
          <w:instrText xml:space="preserve"> PAGEREF _Toc506817966 \h </w:instrText>
        </w:r>
        <w:r w:rsidR="0056465E">
          <w:rPr>
            <w:noProof/>
            <w:webHidden/>
          </w:rPr>
        </w:r>
        <w:r w:rsidR="0056465E">
          <w:rPr>
            <w:noProof/>
            <w:webHidden/>
          </w:rPr>
          <w:fldChar w:fldCharType="separate"/>
        </w:r>
        <w:r w:rsidR="0056465E">
          <w:rPr>
            <w:noProof/>
            <w:webHidden/>
          </w:rPr>
          <w:t>51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7" w:history="1">
        <w:r w:rsidR="0056465E" w:rsidRPr="00B00FA5">
          <w:rPr>
            <w:rStyle w:val="Hyperlink"/>
            <w:noProof/>
          </w:rPr>
          <w:t>Table 17: Open-drain I2C pins</w:t>
        </w:r>
        <w:r w:rsidR="0056465E">
          <w:rPr>
            <w:noProof/>
            <w:webHidden/>
          </w:rPr>
          <w:tab/>
        </w:r>
        <w:r w:rsidR="0056465E">
          <w:rPr>
            <w:noProof/>
            <w:webHidden/>
          </w:rPr>
          <w:fldChar w:fldCharType="begin"/>
        </w:r>
        <w:r w:rsidR="0056465E">
          <w:rPr>
            <w:noProof/>
            <w:webHidden/>
          </w:rPr>
          <w:instrText xml:space="preserve"> PAGEREF _Toc506817967 \h </w:instrText>
        </w:r>
        <w:r w:rsidR="0056465E">
          <w:rPr>
            <w:noProof/>
            <w:webHidden/>
          </w:rPr>
        </w:r>
        <w:r w:rsidR="0056465E">
          <w:rPr>
            <w:noProof/>
            <w:webHidden/>
          </w:rPr>
          <w:fldChar w:fldCharType="separate"/>
        </w:r>
        <w:r w:rsidR="0056465E">
          <w:rPr>
            <w:noProof/>
            <w:webHidden/>
          </w:rPr>
          <w:t>51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8" w:history="1">
        <w:r w:rsidR="0056465E" w:rsidRPr="00B00FA5">
          <w:rPr>
            <w:rStyle w:val="Hyperlink"/>
            <w:noProof/>
          </w:rPr>
          <w:t>Table 18: 32KHz Low Speed Ring Oscillator</w:t>
        </w:r>
        <w:r w:rsidR="0056465E">
          <w:rPr>
            <w:noProof/>
            <w:webHidden/>
          </w:rPr>
          <w:tab/>
        </w:r>
        <w:r w:rsidR="0056465E">
          <w:rPr>
            <w:noProof/>
            <w:webHidden/>
          </w:rPr>
          <w:fldChar w:fldCharType="begin"/>
        </w:r>
        <w:r w:rsidR="0056465E">
          <w:rPr>
            <w:noProof/>
            <w:webHidden/>
          </w:rPr>
          <w:instrText xml:space="preserve"> PAGEREF _Toc506817968 \h </w:instrText>
        </w:r>
        <w:r w:rsidR="0056465E">
          <w:rPr>
            <w:noProof/>
            <w:webHidden/>
          </w:rPr>
        </w:r>
        <w:r w:rsidR="0056465E">
          <w:rPr>
            <w:noProof/>
            <w:webHidden/>
          </w:rPr>
          <w:fldChar w:fldCharType="separate"/>
        </w:r>
        <w:r w:rsidR="0056465E">
          <w:rPr>
            <w:noProof/>
            <w:webHidden/>
          </w:rPr>
          <w:t>52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69" w:history="1">
        <w:r w:rsidR="0056465E" w:rsidRPr="00B00FA5">
          <w:rPr>
            <w:rStyle w:val="Hyperlink"/>
            <w:noProof/>
          </w:rPr>
          <w:t>Table 19: 32KHz RC Oscillator</w:t>
        </w:r>
        <w:r w:rsidR="0056465E">
          <w:rPr>
            <w:noProof/>
            <w:webHidden/>
          </w:rPr>
          <w:tab/>
        </w:r>
        <w:r w:rsidR="0056465E">
          <w:rPr>
            <w:noProof/>
            <w:webHidden/>
          </w:rPr>
          <w:fldChar w:fldCharType="begin"/>
        </w:r>
        <w:r w:rsidR="0056465E">
          <w:rPr>
            <w:noProof/>
            <w:webHidden/>
          </w:rPr>
          <w:instrText xml:space="preserve"> PAGEREF _Toc506817969 \h </w:instrText>
        </w:r>
        <w:r w:rsidR="0056465E">
          <w:rPr>
            <w:noProof/>
            <w:webHidden/>
          </w:rPr>
        </w:r>
        <w:r w:rsidR="0056465E">
          <w:rPr>
            <w:noProof/>
            <w:webHidden/>
          </w:rPr>
          <w:fldChar w:fldCharType="separate"/>
        </w:r>
        <w:r w:rsidR="0056465E">
          <w:rPr>
            <w:noProof/>
            <w:webHidden/>
          </w:rPr>
          <w:t>53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0" w:history="1">
        <w:r w:rsidR="0056465E" w:rsidRPr="00B00FA5">
          <w:rPr>
            <w:rStyle w:val="Hyperlink"/>
            <w:noProof/>
          </w:rPr>
          <w:t>Table 20: 32KHz Crystal Oscillator</w:t>
        </w:r>
        <w:r w:rsidR="0056465E">
          <w:rPr>
            <w:noProof/>
            <w:webHidden/>
          </w:rPr>
          <w:tab/>
        </w:r>
        <w:r w:rsidR="0056465E">
          <w:rPr>
            <w:noProof/>
            <w:webHidden/>
          </w:rPr>
          <w:fldChar w:fldCharType="begin"/>
        </w:r>
        <w:r w:rsidR="0056465E">
          <w:rPr>
            <w:noProof/>
            <w:webHidden/>
          </w:rPr>
          <w:instrText xml:space="preserve"> PAGEREF _Toc506817970 \h </w:instrText>
        </w:r>
        <w:r w:rsidR="0056465E">
          <w:rPr>
            <w:noProof/>
            <w:webHidden/>
          </w:rPr>
        </w:r>
        <w:r w:rsidR="0056465E">
          <w:rPr>
            <w:noProof/>
            <w:webHidden/>
          </w:rPr>
          <w:fldChar w:fldCharType="separate"/>
        </w:r>
        <w:r w:rsidR="0056465E">
          <w:rPr>
            <w:noProof/>
            <w:webHidden/>
          </w:rPr>
          <w:t>54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1" w:history="1">
        <w:r w:rsidR="0056465E" w:rsidRPr="00B00FA5">
          <w:rPr>
            <w:rStyle w:val="Hyperlink"/>
            <w:noProof/>
          </w:rPr>
          <w:t>Table 21: 32MHz RC Oscillator</w:t>
        </w:r>
        <w:r w:rsidR="0056465E">
          <w:rPr>
            <w:noProof/>
            <w:webHidden/>
          </w:rPr>
          <w:tab/>
        </w:r>
        <w:r w:rsidR="0056465E">
          <w:rPr>
            <w:noProof/>
            <w:webHidden/>
          </w:rPr>
          <w:fldChar w:fldCharType="begin"/>
        </w:r>
        <w:r w:rsidR="0056465E">
          <w:rPr>
            <w:noProof/>
            <w:webHidden/>
          </w:rPr>
          <w:instrText xml:space="preserve"> PAGEREF _Toc506817971 \h </w:instrText>
        </w:r>
        <w:r w:rsidR="0056465E">
          <w:rPr>
            <w:noProof/>
            <w:webHidden/>
          </w:rPr>
        </w:r>
        <w:r w:rsidR="0056465E">
          <w:rPr>
            <w:noProof/>
            <w:webHidden/>
          </w:rPr>
          <w:fldChar w:fldCharType="separate"/>
        </w:r>
        <w:r w:rsidR="0056465E">
          <w:rPr>
            <w:noProof/>
            <w:webHidden/>
          </w:rPr>
          <w:t>55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2" w:history="1">
        <w:r w:rsidR="0056465E" w:rsidRPr="00B00FA5">
          <w:rPr>
            <w:rStyle w:val="Hyperlink"/>
            <w:noProof/>
          </w:rPr>
          <w:t>Table 22: 32MHz Frequency Doubler</w:t>
        </w:r>
        <w:r w:rsidR="0056465E">
          <w:rPr>
            <w:noProof/>
            <w:webHidden/>
          </w:rPr>
          <w:tab/>
        </w:r>
        <w:r w:rsidR="0056465E">
          <w:rPr>
            <w:noProof/>
            <w:webHidden/>
          </w:rPr>
          <w:fldChar w:fldCharType="begin"/>
        </w:r>
        <w:r w:rsidR="0056465E">
          <w:rPr>
            <w:noProof/>
            <w:webHidden/>
          </w:rPr>
          <w:instrText xml:space="preserve"> PAGEREF _Toc506817972 \h </w:instrText>
        </w:r>
        <w:r w:rsidR="0056465E">
          <w:rPr>
            <w:noProof/>
            <w:webHidden/>
          </w:rPr>
        </w:r>
        <w:r w:rsidR="0056465E">
          <w:rPr>
            <w:noProof/>
            <w:webHidden/>
          </w:rPr>
          <w:fldChar w:fldCharType="separate"/>
        </w:r>
        <w:r w:rsidR="0056465E">
          <w:rPr>
            <w:noProof/>
            <w:webHidden/>
          </w:rPr>
          <w:t>56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3" w:history="1">
        <w:r w:rsidR="0056465E" w:rsidRPr="00B00FA5">
          <w:rPr>
            <w:rStyle w:val="Hyperlink"/>
            <w:noProof/>
          </w:rPr>
          <w:t>Table 23:  Ring Oscillator</w:t>
        </w:r>
        <w:r w:rsidR="0056465E">
          <w:rPr>
            <w:noProof/>
            <w:webHidden/>
          </w:rPr>
          <w:tab/>
        </w:r>
        <w:r w:rsidR="0056465E">
          <w:rPr>
            <w:noProof/>
            <w:webHidden/>
          </w:rPr>
          <w:fldChar w:fldCharType="begin"/>
        </w:r>
        <w:r w:rsidR="0056465E">
          <w:rPr>
            <w:noProof/>
            <w:webHidden/>
          </w:rPr>
          <w:instrText xml:space="preserve"> PAGEREF _Toc506817973 \h </w:instrText>
        </w:r>
        <w:r w:rsidR="0056465E">
          <w:rPr>
            <w:noProof/>
            <w:webHidden/>
          </w:rPr>
        </w:r>
        <w:r w:rsidR="0056465E">
          <w:rPr>
            <w:noProof/>
            <w:webHidden/>
          </w:rPr>
          <w:fldChar w:fldCharType="separate"/>
        </w:r>
        <w:r w:rsidR="0056465E">
          <w:rPr>
            <w:noProof/>
            <w:webHidden/>
          </w:rPr>
          <w:t>59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4" w:history="1">
        <w:r w:rsidR="0056465E" w:rsidRPr="00B00FA5">
          <w:rPr>
            <w:rStyle w:val="Hyperlink"/>
            <w:noProof/>
          </w:rPr>
          <w:t>Table 24: Analog Comparators</w:t>
        </w:r>
        <w:r w:rsidR="0056465E">
          <w:rPr>
            <w:noProof/>
            <w:webHidden/>
          </w:rPr>
          <w:tab/>
        </w:r>
        <w:r w:rsidR="0056465E">
          <w:rPr>
            <w:noProof/>
            <w:webHidden/>
          </w:rPr>
          <w:fldChar w:fldCharType="begin"/>
        </w:r>
        <w:r w:rsidR="0056465E">
          <w:rPr>
            <w:noProof/>
            <w:webHidden/>
          </w:rPr>
          <w:instrText xml:space="preserve"> PAGEREF _Toc506817974 \h </w:instrText>
        </w:r>
        <w:r w:rsidR="0056465E">
          <w:rPr>
            <w:noProof/>
            <w:webHidden/>
          </w:rPr>
        </w:r>
        <w:r w:rsidR="0056465E">
          <w:rPr>
            <w:noProof/>
            <w:webHidden/>
          </w:rPr>
          <w:fldChar w:fldCharType="separate"/>
        </w:r>
        <w:r w:rsidR="0056465E">
          <w:rPr>
            <w:noProof/>
            <w:webHidden/>
          </w:rPr>
          <w:t>59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5" w:history="1">
        <w:r w:rsidR="0056465E" w:rsidRPr="00B00FA5">
          <w:rPr>
            <w:rStyle w:val="Hyperlink"/>
            <w:noProof/>
          </w:rPr>
          <w:t>Table 25: Analog to Digital Convertor</w:t>
        </w:r>
        <w:r w:rsidR="0056465E">
          <w:rPr>
            <w:noProof/>
            <w:webHidden/>
          </w:rPr>
          <w:tab/>
        </w:r>
        <w:r w:rsidR="0056465E">
          <w:rPr>
            <w:noProof/>
            <w:webHidden/>
          </w:rPr>
          <w:fldChar w:fldCharType="begin"/>
        </w:r>
        <w:r w:rsidR="0056465E">
          <w:rPr>
            <w:noProof/>
            <w:webHidden/>
          </w:rPr>
          <w:instrText xml:space="preserve"> PAGEREF _Toc506817975 \h </w:instrText>
        </w:r>
        <w:r w:rsidR="0056465E">
          <w:rPr>
            <w:noProof/>
            <w:webHidden/>
          </w:rPr>
        </w:r>
        <w:r w:rsidR="0056465E">
          <w:rPr>
            <w:noProof/>
            <w:webHidden/>
          </w:rPr>
          <w:fldChar w:fldCharType="separate"/>
        </w:r>
        <w:r w:rsidR="0056465E">
          <w:rPr>
            <w:noProof/>
            <w:webHidden/>
          </w:rPr>
          <w:t>60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6" w:history="1">
        <w:r w:rsidR="0056465E" w:rsidRPr="00B00FA5">
          <w:rPr>
            <w:rStyle w:val="Hyperlink"/>
            <w:noProof/>
          </w:rPr>
          <w:t>Table 26: Digital to Analog Convertor</w:t>
        </w:r>
        <w:r w:rsidR="0056465E">
          <w:rPr>
            <w:noProof/>
            <w:webHidden/>
          </w:rPr>
          <w:tab/>
        </w:r>
        <w:r w:rsidR="0056465E">
          <w:rPr>
            <w:noProof/>
            <w:webHidden/>
          </w:rPr>
          <w:fldChar w:fldCharType="begin"/>
        </w:r>
        <w:r w:rsidR="0056465E">
          <w:rPr>
            <w:noProof/>
            <w:webHidden/>
          </w:rPr>
          <w:instrText xml:space="preserve"> PAGEREF _Toc506817976 \h </w:instrText>
        </w:r>
        <w:r w:rsidR="0056465E">
          <w:rPr>
            <w:noProof/>
            <w:webHidden/>
          </w:rPr>
        </w:r>
        <w:r w:rsidR="0056465E">
          <w:rPr>
            <w:noProof/>
            <w:webHidden/>
          </w:rPr>
          <w:fldChar w:fldCharType="separate"/>
        </w:r>
        <w:r w:rsidR="0056465E">
          <w:rPr>
            <w:noProof/>
            <w:webHidden/>
          </w:rPr>
          <w:t>62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7" w:history="1">
        <w:r w:rsidR="0056465E" w:rsidRPr="00B00FA5">
          <w:rPr>
            <w:rStyle w:val="Hyperlink"/>
            <w:noProof/>
          </w:rPr>
          <w:t>Table 27: 6V O/P, 25mA load current (VDD 2.1,3.6) ESR(100m, 500m)</w:t>
        </w:r>
        <w:r w:rsidR="0056465E">
          <w:rPr>
            <w:noProof/>
            <w:webHidden/>
          </w:rPr>
          <w:tab/>
        </w:r>
        <w:r w:rsidR="0056465E">
          <w:rPr>
            <w:noProof/>
            <w:webHidden/>
          </w:rPr>
          <w:fldChar w:fldCharType="begin"/>
        </w:r>
        <w:r w:rsidR="0056465E">
          <w:rPr>
            <w:noProof/>
            <w:webHidden/>
          </w:rPr>
          <w:instrText xml:space="preserve"> PAGEREF _Toc506817977 \h </w:instrText>
        </w:r>
        <w:r w:rsidR="0056465E">
          <w:rPr>
            <w:noProof/>
            <w:webHidden/>
          </w:rPr>
        </w:r>
        <w:r w:rsidR="0056465E">
          <w:rPr>
            <w:noProof/>
            <w:webHidden/>
          </w:rPr>
          <w:fldChar w:fldCharType="separate"/>
        </w:r>
        <w:r w:rsidR="0056465E">
          <w:rPr>
            <w:noProof/>
            <w:webHidden/>
          </w:rPr>
          <w:t>62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8" w:history="1">
        <w:r w:rsidR="0056465E" w:rsidRPr="00B00FA5">
          <w:rPr>
            <w:rStyle w:val="Hyperlink"/>
            <w:noProof/>
          </w:rPr>
          <w:t>Table 28: 1.6V O/P, 1nA load current (VDD 2.1,3.6)</w:t>
        </w:r>
        <w:r w:rsidR="0056465E">
          <w:rPr>
            <w:noProof/>
            <w:webHidden/>
          </w:rPr>
          <w:tab/>
        </w:r>
        <w:r w:rsidR="0056465E">
          <w:rPr>
            <w:noProof/>
            <w:webHidden/>
          </w:rPr>
          <w:fldChar w:fldCharType="begin"/>
        </w:r>
        <w:r w:rsidR="0056465E">
          <w:rPr>
            <w:noProof/>
            <w:webHidden/>
          </w:rPr>
          <w:instrText xml:space="preserve"> PAGEREF _Toc506817978 \h </w:instrText>
        </w:r>
        <w:r w:rsidR="0056465E">
          <w:rPr>
            <w:noProof/>
            <w:webHidden/>
          </w:rPr>
        </w:r>
        <w:r w:rsidR="0056465E">
          <w:rPr>
            <w:noProof/>
            <w:webHidden/>
          </w:rPr>
          <w:fldChar w:fldCharType="separate"/>
        </w:r>
        <w:r w:rsidR="0056465E">
          <w:rPr>
            <w:noProof/>
            <w:webHidden/>
          </w:rPr>
          <w:t>62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79" w:history="1">
        <w:r w:rsidR="0056465E" w:rsidRPr="00B00FA5">
          <w:rPr>
            <w:rStyle w:val="Hyperlink"/>
            <w:noProof/>
          </w:rPr>
          <w:t>Table 29: 2.8V O/P, 25mA load current (VDD 3.1,3.6)</w:t>
        </w:r>
        <w:r w:rsidR="0056465E">
          <w:rPr>
            <w:noProof/>
            <w:webHidden/>
          </w:rPr>
          <w:tab/>
        </w:r>
        <w:r w:rsidR="0056465E">
          <w:rPr>
            <w:noProof/>
            <w:webHidden/>
          </w:rPr>
          <w:fldChar w:fldCharType="begin"/>
        </w:r>
        <w:r w:rsidR="0056465E">
          <w:rPr>
            <w:noProof/>
            <w:webHidden/>
          </w:rPr>
          <w:instrText xml:space="preserve"> PAGEREF _Toc506817979 \h </w:instrText>
        </w:r>
        <w:r w:rsidR="0056465E">
          <w:rPr>
            <w:noProof/>
            <w:webHidden/>
          </w:rPr>
        </w:r>
        <w:r w:rsidR="0056465E">
          <w:rPr>
            <w:noProof/>
            <w:webHidden/>
          </w:rPr>
          <w:fldChar w:fldCharType="separate"/>
        </w:r>
        <w:r w:rsidR="0056465E">
          <w:rPr>
            <w:noProof/>
            <w:webHidden/>
          </w:rPr>
          <w:t>63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0" w:history="1">
        <w:r w:rsidR="0056465E" w:rsidRPr="00B00FA5">
          <w:rPr>
            <w:rStyle w:val="Hyperlink"/>
            <w:noProof/>
          </w:rPr>
          <w:t>Table 30: Opamp</w:t>
        </w:r>
        <w:r w:rsidR="0056465E">
          <w:rPr>
            <w:noProof/>
            <w:webHidden/>
          </w:rPr>
          <w:tab/>
        </w:r>
        <w:r w:rsidR="0056465E">
          <w:rPr>
            <w:noProof/>
            <w:webHidden/>
          </w:rPr>
          <w:fldChar w:fldCharType="begin"/>
        </w:r>
        <w:r w:rsidR="0056465E">
          <w:rPr>
            <w:noProof/>
            <w:webHidden/>
          </w:rPr>
          <w:instrText xml:space="preserve"> PAGEREF _Toc506817980 \h </w:instrText>
        </w:r>
        <w:r w:rsidR="0056465E">
          <w:rPr>
            <w:noProof/>
            <w:webHidden/>
          </w:rPr>
        </w:r>
        <w:r w:rsidR="0056465E">
          <w:rPr>
            <w:noProof/>
            <w:webHidden/>
          </w:rPr>
          <w:fldChar w:fldCharType="separate"/>
        </w:r>
        <w:r w:rsidR="0056465E">
          <w:rPr>
            <w:noProof/>
            <w:webHidden/>
          </w:rPr>
          <w:t>64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1" w:history="1">
        <w:r w:rsidR="0056465E" w:rsidRPr="00B00FA5">
          <w:rPr>
            <w:rStyle w:val="Hyperlink"/>
            <w:noProof/>
          </w:rPr>
          <w:t>Table 31: Cap Sensor</w:t>
        </w:r>
        <w:r w:rsidR="0056465E">
          <w:rPr>
            <w:noProof/>
            <w:webHidden/>
          </w:rPr>
          <w:tab/>
        </w:r>
        <w:r w:rsidR="0056465E">
          <w:rPr>
            <w:noProof/>
            <w:webHidden/>
          </w:rPr>
          <w:fldChar w:fldCharType="begin"/>
        </w:r>
        <w:r w:rsidR="0056465E">
          <w:rPr>
            <w:noProof/>
            <w:webHidden/>
          </w:rPr>
          <w:instrText xml:space="preserve"> PAGEREF _Toc506817981 \h </w:instrText>
        </w:r>
        <w:r w:rsidR="0056465E">
          <w:rPr>
            <w:noProof/>
            <w:webHidden/>
          </w:rPr>
        </w:r>
        <w:r w:rsidR="0056465E">
          <w:rPr>
            <w:noProof/>
            <w:webHidden/>
          </w:rPr>
          <w:fldChar w:fldCharType="separate"/>
        </w:r>
        <w:r w:rsidR="0056465E">
          <w:rPr>
            <w:noProof/>
            <w:webHidden/>
          </w:rPr>
          <w:t>65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2" w:history="1">
        <w:r w:rsidR="0056465E" w:rsidRPr="00B00FA5">
          <w:rPr>
            <w:rStyle w:val="Hyperlink"/>
            <w:noProof/>
          </w:rPr>
          <w:t>Table 32: RO based Temp sensor Specs</w:t>
        </w:r>
        <w:r w:rsidR="0056465E">
          <w:rPr>
            <w:noProof/>
            <w:webHidden/>
          </w:rPr>
          <w:tab/>
        </w:r>
        <w:r w:rsidR="0056465E">
          <w:rPr>
            <w:noProof/>
            <w:webHidden/>
          </w:rPr>
          <w:fldChar w:fldCharType="begin"/>
        </w:r>
        <w:r w:rsidR="0056465E">
          <w:rPr>
            <w:noProof/>
            <w:webHidden/>
          </w:rPr>
          <w:instrText xml:space="preserve"> PAGEREF _Toc506817982 \h </w:instrText>
        </w:r>
        <w:r w:rsidR="0056465E">
          <w:rPr>
            <w:noProof/>
            <w:webHidden/>
          </w:rPr>
        </w:r>
        <w:r w:rsidR="0056465E">
          <w:rPr>
            <w:noProof/>
            <w:webHidden/>
          </w:rPr>
          <w:fldChar w:fldCharType="separate"/>
        </w:r>
        <w:r w:rsidR="0056465E">
          <w:rPr>
            <w:noProof/>
            <w:webHidden/>
          </w:rPr>
          <w:t>66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3" w:history="1">
        <w:r w:rsidR="0056465E" w:rsidRPr="00B00FA5">
          <w:rPr>
            <w:rStyle w:val="Hyperlink"/>
            <w:noProof/>
          </w:rPr>
          <w:t>Table 33: Simulation results for BJT based Temperature sensor</w:t>
        </w:r>
        <w:r w:rsidR="0056465E">
          <w:rPr>
            <w:noProof/>
            <w:webHidden/>
          </w:rPr>
          <w:tab/>
        </w:r>
        <w:r w:rsidR="0056465E">
          <w:rPr>
            <w:noProof/>
            <w:webHidden/>
          </w:rPr>
          <w:fldChar w:fldCharType="begin"/>
        </w:r>
        <w:r w:rsidR="0056465E">
          <w:rPr>
            <w:noProof/>
            <w:webHidden/>
          </w:rPr>
          <w:instrText xml:space="preserve"> PAGEREF _Toc506817983 \h </w:instrText>
        </w:r>
        <w:r w:rsidR="0056465E">
          <w:rPr>
            <w:noProof/>
            <w:webHidden/>
          </w:rPr>
        </w:r>
        <w:r w:rsidR="0056465E">
          <w:rPr>
            <w:noProof/>
            <w:webHidden/>
          </w:rPr>
          <w:fldChar w:fldCharType="separate"/>
        </w:r>
        <w:r w:rsidR="0056465E">
          <w:rPr>
            <w:noProof/>
            <w:webHidden/>
          </w:rPr>
          <w:t>66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4" w:history="1">
        <w:r w:rsidR="0056465E" w:rsidRPr="00B00FA5">
          <w:rPr>
            <w:rStyle w:val="Hyperlink"/>
            <w:noProof/>
          </w:rPr>
          <w:t>Table 34: AC Characteristics SDIO 2.0 Full Speed Mode</w:t>
        </w:r>
        <w:r w:rsidR="0056465E">
          <w:rPr>
            <w:noProof/>
            <w:webHidden/>
          </w:rPr>
          <w:tab/>
        </w:r>
        <w:r w:rsidR="0056465E">
          <w:rPr>
            <w:noProof/>
            <w:webHidden/>
          </w:rPr>
          <w:fldChar w:fldCharType="begin"/>
        </w:r>
        <w:r w:rsidR="0056465E">
          <w:rPr>
            <w:noProof/>
            <w:webHidden/>
          </w:rPr>
          <w:instrText xml:space="preserve"> PAGEREF _Toc506817984 \h </w:instrText>
        </w:r>
        <w:r w:rsidR="0056465E">
          <w:rPr>
            <w:noProof/>
            <w:webHidden/>
          </w:rPr>
        </w:r>
        <w:r w:rsidR="0056465E">
          <w:rPr>
            <w:noProof/>
            <w:webHidden/>
          </w:rPr>
          <w:fldChar w:fldCharType="separate"/>
        </w:r>
        <w:r w:rsidR="0056465E">
          <w:rPr>
            <w:noProof/>
            <w:webHidden/>
          </w:rPr>
          <w:t>67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5" w:history="1">
        <w:r w:rsidR="0056465E" w:rsidRPr="00B00FA5">
          <w:rPr>
            <w:rStyle w:val="Hyperlink"/>
            <w:noProof/>
          </w:rPr>
          <w:t>Table 35: AC Characteristics SDIO 2.0 High Speed Mode</w:t>
        </w:r>
        <w:r w:rsidR="0056465E">
          <w:rPr>
            <w:noProof/>
            <w:webHidden/>
          </w:rPr>
          <w:tab/>
        </w:r>
        <w:r w:rsidR="0056465E">
          <w:rPr>
            <w:noProof/>
            <w:webHidden/>
          </w:rPr>
          <w:fldChar w:fldCharType="begin"/>
        </w:r>
        <w:r w:rsidR="0056465E">
          <w:rPr>
            <w:noProof/>
            <w:webHidden/>
          </w:rPr>
          <w:instrText xml:space="preserve"> PAGEREF _Toc506817985 \h </w:instrText>
        </w:r>
        <w:r w:rsidR="0056465E">
          <w:rPr>
            <w:noProof/>
            <w:webHidden/>
          </w:rPr>
        </w:r>
        <w:r w:rsidR="0056465E">
          <w:rPr>
            <w:noProof/>
            <w:webHidden/>
          </w:rPr>
          <w:fldChar w:fldCharType="separate"/>
        </w:r>
        <w:r w:rsidR="0056465E">
          <w:rPr>
            <w:noProof/>
            <w:webHidden/>
          </w:rPr>
          <w:t>67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6" w:history="1">
        <w:r w:rsidR="0056465E" w:rsidRPr="00B00FA5">
          <w:rPr>
            <w:rStyle w:val="Hyperlink"/>
            <w:noProof/>
          </w:rPr>
          <w:t>Table 36: AC Characteristics SPI Low Speed Mode</w:t>
        </w:r>
        <w:r w:rsidR="0056465E">
          <w:rPr>
            <w:noProof/>
            <w:webHidden/>
          </w:rPr>
          <w:tab/>
        </w:r>
        <w:r w:rsidR="0056465E">
          <w:rPr>
            <w:noProof/>
            <w:webHidden/>
          </w:rPr>
          <w:fldChar w:fldCharType="begin"/>
        </w:r>
        <w:r w:rsidR="0056465E">
          <w:rPr>
            <w:noProof/>
            <w:webHidden/>
          </w:rPr>
          <w:instrText xml:space="preserve"> PAGEREF _Toc506817986 \h </w:instrText>
        </w:r>
        <w:r w:rsidR="0056465E">
          <w:rPr>
            <w:noProof/>
            <w:webHidden/>
          </w:rPr>
        </w:r>
        <w:r w:rsidR="0056465E">
          <w:rPr>
            <w:noProof/>
            <w:webHidden/>
          </w:rPr>
          <w:fldChar w:fldCharType="separate"/>
        </w:r>
        <w:r w:rsidR="0056465E">
          <w:rPr>
            <w:noProof/>
            <w:webHidden/>
          </w:rPr>
          <w:t>68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7" w:history="1">
        <w:r w:rsidR="0056465E" w:rsidRPr="00B00FA5">
          <w:rPr>
            <w:rStyle w:val="Hyperlink"/>
            <w:noProof/>
          </w:rPr>
          <w:t>Table 37: AC Characteristics SPI high-speed mode</w:t>
        </w:r>
        <w:r w:rsidR="0056465E">
          <w:rPr>
            <w:noProof/>
            <w:webHidden/>
          </w:rPr>
          <w:tab/>
        </w:r>
        <w:r w:rsidR="0056465E">
          <w:rPr>
            <w:noProof/>
            <w:webHidden/>
          </w:rPr>
          <w:fldChar w:fldCharType="begin"/>
        </w:r>
        <w:r w:rsidR="0056465E">
          <w:rPr>
            <w:noProof/>
            <w:webHidden/>
          </w:rPr>
          <w:instrText xml:space="preserve"> PAGEREF _Toc506817987 \h </w:instrText>
        </w:r>
        <w:r w:rsidR="0056465E">
          <w:rPr>
            <w:noProof/>
            <w:webHidden/>
          </w:rPr>
        </w:r>
        <w:r w:rsidR="0056465E">
          <w:rPr>
            <w:noProof/>
            <w:webHidden/>
          </w:rPr>
          <w:fldChar w:fldCharType="separate"/>
        </w:r>
        <w:r w:rsidR="0056465E">
          <w:rPr>
            <w:noProof/>
            <w:webHidden/>
          </w:rPr>
          <w:t>68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8" w:history="1">
        <w:r w:rsidR="0056465E" w:rsidRPr="00B00FA5">
          <w:rPr>
            <w:rStyle w:val="Hyperlink"/>
            <w:noProof/>
          </w:rPr>
          <w:t>Table 38: AC Characteristics SPI ultra high-speed mode</w:t>
        </w:r>
        <w:r w:rsidR="0056465E">
          <w:rPr>
            <w:noProof/>
            <w:webHidden/>
          </w:rPr>
          <w:tab/>
        </w:r>
        <w:r w:rsidR="0056465E">
          <w:rPr>
            <w:noProof/>
            <w:webHidden/>
          </w:rPr>
          <w:fldChar w:fldCharType="begin"/>
        </w:r>
        <w:r w:rsidR="0056465E">
          <w:rPr>
            <w:noProof/>
            <w:webHidden/>
          </w:rPr>
          <w:instrText xml:space="preserve"> PAGEREF _Toc506817988 \h </w:instrText>
        </w:r>
        <w:r w:rsidR="0056465E">
          <w:rPr>
            <w:noProof/>
            <w:webHidden/>
          </w:rPr>
        </w:r>
        <w:r w:rsidR="0056465E">
          <w:rPr>
            <w:noProof/>
            <w:webHidden/>
          </w:rPr>
          <w:fldChar w:fldCharType="separate"/>
        </w:r>
        <w:r w:rsidR="0056465E">
          <w:rPr>
            <w:noProof/>
            <w:webHidden/>
          </w:rPr>
          <w:t>69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89" w:history="1">
        <w:r w:rsidR="0056465E" w:rsidRPr="00B00FA5">
          <w:rPr>
            <w:rStyle w:val="Hyperlink"/>
            <w:noProof/>
          </w:rPr>
          <w:t>Table 39: AC Characteristics USB Low speed mode</w:t>
        </w:r>
        <w:r w:rsidR="0056465E">
          <w:rPr>
            <w:noProof/>
            <w:webHidden/>
          </w:rPr>
          <w:tab/>
        </w:r>
        <w:r w:rsidR="0056465E">
          <w:rPr>
            <w:noProof/>
            <w:webHidden/>
          </w:rPr>
          <w:fldChar w:fldCharType="begin"/>
        </w:r>
        <w:r w:rsidR="0056465E">
          <w:rPr>
            <w:noProof/>
            <w:webHidden/>
          </w:rPr>
          <w:instrText xml:space="preserve"> PAGEREF _Toc506817989 \h </w:instrText>
        </w:r>
        <w:r w:rsidR="0056465E">
          <w:rPr>
            <w:noProof/>
            <w:webHidden/>
          </w:rPr>
        </w:r>
        <w:r w:rsidR="0056465E">
          <w:rPr>
            <w:noProof/>
            <w:webHidden/>
          </w:rPr>
          <w:fldChar w:fldCharType="separate"/>
        </w:r>
        <w:r w:rsidR="0056465E">
          <w:rPr>
            <w:noProof/>
            <w:webHidden/>
          </w:rPr>
          <w:t>70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0" w:history="1">
        <w:r w:rsidR="0056465E" w:rsidRPr="00B00FA5">
          <w:rPr>
            <w:rStyle w:val="Hyperlink"/>
            <w:noProof/>
          </w:rPr>
          <w:t>Table 40: AC Characteristics USB Full speed mode</w:t>
        </w:r>
        <w:r w:rsidR="0056465E">
          <w:rPr>
            <w:noProof/>
            <w:webHidden/>
          </w:rPr>
          <w:tab/>
        </w:r>
        <w:r w:rsidR="0056465E">
          <w:rPr>
            <w:noProof/>
            <w:webHidden/>
          </w:rPr>
          <w:fldChar w:fldCharType="begin"/>
        </w:r>
        <w:r w:rsidR="0056465E">
          <w:rPr>
            <w:noProof/>
            <w:webHidden/>
          </w:rPr>
          <w:instrText xml:space="preserve"> PAGEREF _Toc506817990 \h </w:instrText>
        </w:r>
        <w:r w:rsidR="0056465E">
          <w:rPr>
            <w:noProof/>
            <w:webHidden/>
          </w:rPr>
        </w:r>
        <w:r w:rsidR="0056465E">
          <w:rPr>
            <w:noProof/>
            <w:webHidden/>
          </w:rPr>
          <w:fldChar w:fldCharType="separate"/>
        </w:r>
        <w:r w:rsidR="0056465E">
          <w:rPr>
            <w:noProof/>
            <w:webHidden/>
          </w:rPr>
          <w:t>70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1" w:history="1">
        <w:r w:rsidR="0056465E" w:rsidRPr="00B00FA5">
          <w:rPr>
            <w:rStyle w:val="Hyperlink"/>
            <w:noProof/>
          </w:rPr>
          <w:t>Table 41: AC Characteristics USB High speed mode</w:t>
        </w:r>
        <w:r w:rsidR="0056465E">
          <w:rPr>
            <w:noProof/>
            <w:webHidden/>
          </w:rPr>
          <w:tab/>
        </w:r>
        <w:r w:rsidR="0056465E">
          <w:rPr>
            <w:noProof/>
            <w:webHidden/>
          </w:rPr>
          <w:fldChar w:fldCharType="begin"/>
        </w:r>
        <w:r w:rsidR="0056465E">
          <w:rPr>
            <w:noProof/>
            <w:webHidden/>
          </w:rPr>
          <w:instrText xml:space="preserve"> PAGEREF _Toc506817991 \h </w:instrText>
        </w:r>
        <w:r w:rsidR="0056465E">
          <w:rPr>
            <w:noProof/>
            <w:webHidden/>
          </w:rPr>
        </w:r>
        <w:r w:rsidR="0056465E">
          <w:rPr>
            <w:noProof/>
            <w:webHidden/>
          </w:rPr>
          <w:fldChar w:fldCharType="separate"/>
        </w:r>
        <w:r w:rsidR="0056465E">
          <w:rPr>
            <w:noProof/>
            <w:webHidden/>
          </w:rPr>
          <w:t>70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2" w:history="1">
        <w:r w:rsidR="0056465E" w:rsidRPr="00B00FA5">
          <w:rPr>
            <w:rStyle w:val="Hyperlink"/>
            <w:noProof/>
          </w:rPr>
          <w:t>Table 42: AC Characteristics UART</w:t>
        </w:r>
        <w:r w:rsidR="0056465E">
          <w:rPr>
            <w:noProof/>
            <w:webHidden/>
          </w:rPr>
          <w:tab/>
        </w:r>
        <w:r w:rsidR="0056465E">
          <w:rPr>
            <w:noProof/>
            <w:webHidden/>
          </w:rPr>
          <w:fldChar w:fldCharType="begin"/>
        </w:r>
        <w:r w:rsidR="0056465E">
          <w:rPr>
            <w:noProof/>
            <w:webHidden/>
          </w:rPr>
          <w:instrText xml:space="preserve"> PAGEREF _Toc506817992 \h </w:instrText>
        </w:r>
        <w:r w:rsidR="0056465E">
          <w:rPr>
            <w:noProof/>
            <w:webHidden/>
          </w:rPr>
        </w:r>
        <w:r w:rsidR="0056465E">
          <w:rPr>
            <w:noProof/>
            <w:webHidden/>
          </w:rPr>
          <w:fldChar w:fldCharType="separate"/>
        </w:r>
        <w:r w:rsidR="0056465E">
          <w:rPr>
            <w:noProof/>
            <w:webHidden/>
          </w:rPr>
          <w:t>70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3" w:history="1">
        <w:r w:rsidR="0056465E" w:rsidRPr="00B00FA5">
          <w:rPr>
            <w:rStyle w:val="Hyperlink"/>
            <w:noProof/>
          </w:rPr>
          <w:t>Table 43: AC Characteristics Ethernet RMII mode</w:t>
        </w:r>
        <w:r w:rsidR="0056465E">
          <w:rPr>
            <w:noProof/>
            <w:webHidden/>
          </w:rPr>
          <w:tab/>
        </w:r>
        <w:r w:rsidR="0056465E">
          <w:rPr>
            <w:noProof/>
            <w:webHidden/>
          </w:rPr>
          <w:fldChar w:fldCharType="begin"/>
        </w:r>
        <w:r w:rsidR="0056465E">
          <w:rPr>
            <w:noProof/>
            <w:webHidden/>
          </w:rPr>
          <w:instrText xml:space="preserve"> PAGEREF _Toc506817993 \h </w:instrText>
        </w:r>
        <w:r w:rsidR="0056465E">
          <w:rPr>
            <w:noProof/>
            <w:webHidden/>
          </w:rPr>
        </w:r>
        <w:r w:rsidR="0056465E">
          <w:rPr>
            <w:noProof/>
            <w:webHidden/>
          </w:rPr>
          <w:fldChar w:fldCharType="separate"/>
        </w:r>
        <w:r w:rsidR="0056465E">
          <w:rPr>
            <w:noProof/>
            <w:webHidden/>
          </w:rPr>
          <w:t>71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4" w:history="1">
        <w:r w:rsidR="0056465E" w:rsidRPr="00B00FA5">
          <w:rPr>
            <w:rStyle w:val="Hyperlink"/>
            <w:noProof/>
          </w:rPr>
          <w:t>Table 44: AC Characteristics – QSPI Peripheral Interface High Speed Mode</w:t>
        </w:r>
        <w:r w:rsidR="0056465E">
          <w:rPr>
            <w:noProof/>
            <w:webHidden/>
          </w:rPr>
          <w:tab/>
        </w:r>
        <w:r w:rsidR="0056465E">
          <w:rPr>
            <w:noProof/>
            <w:webHidden/>
          </w:rPr>
          <w:fldChar w:fldCharType="begin"/>
        </w:r>
        <w:r w:rsidR="0056465E">
          <w:rPr>
            <w:noProof/>
            <w:webHidden/>
          </w:rPr>
          <w:instrText xml:space="preserve"> PAGEREF _Toc506817994 \h </w:instrText>
        </w:r>
        <w:r w:rsidR="0056465E">
          <w:rPr>
            <w:noProof/>
            <w:webHidden/>
          </w:rPr>
        </w:r>
        <w:r w:rsidR="0056465E">
          <w:rPr>
            <w:noProof/>
            <w:webHidden/>
          </w:rPr>
          <w:fldChar w:fldCharType="separate"/>
        </w:r>
        <w:r w:rsidR="0056465E">
          <w:rPr>
            <w:noProof/>
            <w:webHidden/>
          </w:rPr>
          <w:t>72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5" w:history="1">
        <w:r w:rsidR="0056465E" w:rsidRPr="00B00FA5">
          <w:rPr>
            <w:rStyle w:val="Hyperlink"/>
            <w:noProof/>
          </w:rPr>
          <w:t>Table 45: AC Characteristics QSPI DDR Peripheral Interface</w:t>
        </w:r>
        <w:r w:rsidR="0056465E">
          <w:rPr>
            <w:noProof/>
            <w:webHidden/>
          </w:rPr>
          <w:tab/>
        </w:r>
        <w:r w:rsidR="0056465E">
          <w:rPr>
            <w:noProof/>
            <w:webHidden/>
          </w:rPr>
          <w:fldChar w:fldCharType="begin"/>
        </w:r>
        <w:r w:rsidR="0056465E">
          <w:rPr>
            <w:noProof/>
            <w:webHidden/>
          </w:rPr>
          <w:instrText xml:space="preserve"> PAGEREF _Toc506817995 \h </w:instrText>
        </w:r>
        <w:r w:rsidR="0056465E">
          <w:rPr>
            <w:noProof/>
            <w:webHidden/>
          </w:rPr>
        </w:r>
        <w:r w:rsidR="0056465E">
          <w:rPr>
            <w:noProof/>
            <w:webHidden/>
          </w:rPr>
          <w:fldChar w:fldCharType="separate"/>
        </w:r>
        <w:r w:rsidR="0056465E">
          <w:rPr>
            <w:noProof/>
            <w:webHidden/>
          </w:rPr>
          <w:t>73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6" w:history="1">
        <w:r w:rsidR="0056465E" w:rsidRPr="00B00FA5">
          <w:rPr>
            <w:rStyle w:val="Hyperlink"/>
            <w:noProof/>
          </w:rPr>
          <w:t>Table 46: AC Characteristics – QSPI Peripheral Interface DDR Pads Full Speed Mode</w:t>
        </w:r>
        <w:r w:rsidR="0056465E">
          <w:rPr>
            <w:noProof/>
            <w:webHidden/>
          </w:rPr>
          <w:tab/>
        </w:r>
        <w:r w:rsidR="0056465E">
          <w:rPr>
            <w:noProof/>
            <w:webHidden/>
          </w:rPr>
          <w:fldChar w:fldCharType="begin"/>
        </w:r>
        <w:r w:rsidR="0056465E">
          <w:rPr>
            <w:noProof/>
            <w:webHidden/>
          </w:rPr>
          <w:instrText xml:space="preserve"> PAGEREF _Toc506817996 \h </w:instrText>
        </w:r>
        <w:r w:rsidR="0056465E">
          <w:rPr>
            <w:noProof/>
            <w:webHidden/>
          </w:rPr>
        </w:r>
        <w:r w:rsidR="0056465E">
          <w:rPr>
            <w:noProof/>
            <w:webHidden/>
          </w:rPr>
          <w:fldChar w:fldCharType="separate"/>
        </w:r>
        <w:r w:rsidR="0056465E">
          <w:rPr>
            <w:noProof/>
            <w:webHidden/>
          </w:rPr>
          <w:t>73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7" w:history="1">
        <w:r w:rsidR="0056465E" w:rsidRPr="00B00FA5">
          <w:rPr>
            <w:rStyle w:val="Hyperlink"/>
            <w:noProof/>
          </w:rPr>
          <w:t>Table 47: AC Characteristics QSPI DDR Peripheral Interface for DDR pads</w:t>
        </w:r>
        <w:r w:rsidR="0056465E">
          <w:rPr>
            <w:noProof/>
            <w:webHidden/>
          </w:rPr>
          <w:tab/>
        </w:r>
        <w:r w:rsidR="0056465E">
          <w:rPr>
            <w:noProof/>
            <w:webHidden/>
          </w:rPr>
          <w:fldChar w:fldCharType="begin"/>
        </w:r>
        <w:r w:rsidR="0056465E">
          <w:rPr>
            <w:noProof/>
            <w:webHidden/>
          </w:rPr>
          <w:instrText xml:space="preserve"> PAGEREF _Toc506817997 \h </w:instrText>
        </w:r>
        <w:r w:rsidR="0056465E">
          <w:rPr>
            <w:noProof/>
            <w:webHidden/>
          </w:rPr>
        </w:r>
        <w:r w:rsidR="0056465E">
          <w:rPr>
            <w:noProof/>
            <w:webHidden/>
          </w:rPr>
          <w:fldChar w:fldCharType="separate"/>
        </w:r>
        <w:r w:rsidR="0056465E">
          <w:rPr>
            <w:noProof/>
            <w:webHidden/>
          </w:rPr>
          <w:t>74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8" w:history="1">
        <w:r w:rsidR="0056465E" w:rsidRPr="00B00FA5">
          <w:rPr>
            <w:rStyle w:val="Hyperlink"/>
            <w:noProof/>
          </w:rPr>
          <w:t>Figure 48: Interface Timings QSPI DDR Peripheral Interface for DDR pads</w:t>
        </w:r>
        <w:r w:rsidR="0056465E">
          <w:rPr>
            <w:noProof/>
            <w:webHidden/>
          </w:rPr>
          <w:tab/>
        </w:r>
        <w:r w:rsidR="0056465E">
          <w:rPr>
            <w:noProof/>
            <w:webHidden/>
          </w:rPr>
          <w:fldChar w:fldCharType="begin"/>
        </w:r>
        <w:r w:rsidR="0056465E">
          <w:rPr>
            <w:noProof/>
            <w:webHidden/>
          </w:rPr>
          <w:instrText xml:space="preserve"> PAGEREF _Toc506817998 \h </w:instrText>
        </w:r>
        <w:r w:rsidR="0056465E">
          <w:rPr>
            <w:noProof/>
            <w:webHidden/>
          </w:rPr>
        </w:r>
        <w:r w:rsidR="0056465E">
          <w:rPr>
            <w:noProof/>
            <w:webHidden/>
          </w:rPr>
          <w:fldChar w:fldCharType="separate"/>
        </w:r>
        <w:r w:rsidR="0056465E">
          <w:rPr>
            <w:noProof/>
            <w:webHidden/>
          </w:rPr>
          <w:t>75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7999" w:history="1">
        <w:r w:rsidR="0056465E" w:rsidRPr="00B00FA5">
          <w:rPr>
            <w:rStyle w:val="Hyperlink"/>
            <w:noProof/>
          </w:rPr>
          <w:t>Table 49: AC Characteristics I2C Interface Fast-Speed Mode</w:t>
        </w:r>
        <w:r w:rsidR="0056465E">
          <w:rPr>
            <w:noProof/>
            <w:webHidden/>
          </w:rPr>
          <w:tab/>
        </w:r>
        <w:r w:rsidR="0056465E">
          <w:rPr>
            <w:noProof/>
            <w:webHidden/>
          </w:rPr>
          <w:fldChar w:fldCharType="begin"/>
        </w:r>
        <w:r w:rsidR="0056465E">
          <w:rPr>
            <w:noProof/>
            <w:webHidden/>
          </w:rPr>
          <w:instrText xml:space="preserve"> PAGEREF _Toc506817999 \h </w:instrText>
        </w:r>
        <w:r w:rsidR="0056465E">
          <w:rPr>
            <w:noProof/>
            <w:webHidden/>
          </w:rPr>
        </w:r>
        <w:r w:rsidR="0056465E">
          <w:rPr>
            <w:noProof/>
            <w:webHidden/>
          </w:rPr>
          <w:fldChar w:fldCharType="separate"/>
        </w:r>
        <w:r w:rsidR="0056465E">
          <w:rPr>
            <w:noProof/>
            <w:webHidden/>
          </w:rPr>
          <w:t>75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0" w:history="1">
        <w:r w:rsidR="0056465E" w:rsidRPr="00B00FA5">
          <w:rPr>
            <w:rStyle w:val="Hyperlink"/>
            <w:noProof/>
          </w:rPr>
          <w:t>Table 50: AC Characteristics  I2C Interface High-Speed Mode</w:t>
        </w:r>
        <w:r w:rsidR="0056465E">
          <w:rPr>
            <w:noProof/>
            <w:webHidden/>
          </w:rPr>
          <w:tab/>
        </w:r>
        <w:r w:rsidR="0056465E">
          <w:rPr>
            <w:noProof/>
            <w:webHidden/>
          </w:rPr>
          <w:fldChar w:fldCharType="begin"/>
        </w:r>
        <w:r w:rsidR="0056465E">
          <w:rPr>
            <w:noProof/>
            <w:webHidden/>
          </w:rPr>
          <w:instrText xml:space="preserve"> PAGEREF _Toc506818000 \h </w:instrText>
        </w:r>
        <w:r w:rsidR="0056465E">
          <w:rPr>
            <w:noProof/>
            <w:webHidden/>
          </w:rPr>
        </w:r>
        <w:r w:rsidR="0056465E">
          <w:rPr>
            <w:noProof/>
            <w:webHidden/>
          </w:rPr>
          <w:fldChar w:fldCharType="separate"/>
        </w:r>
        <w:r w:rsidR="0056465E">
          <w:rPr>
            <w:noProof/>
            <w:webHidden/>
          </w:rPr>
          <w:t>76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1" w:history="1">
        <w:r w:rsidR="0056465E" w:rsidRPr="00B00FA5">
          <w:rPr>
            <w:rStyle w:val="Hyperlink"/>
            <w:noProof/>
          </w:rPr>
          <w:t>Table 51: AC Characteristics – I2S/PCM Peripheral Interface master mode</w:t>
        </w:r>
        <w:r w:rsidR="0056465E">
          <w:rPr>
            <w:noProof/>
            <w:webHidden/>
          </w:rPr>
          <w:tab/>
        </w:r>
        <w:r w:rsidR="0056465E">
          <w:rPr>
            <w:noProof/>
            <w:webHidden/>
          </w:rPr>
          <w:fldChar w:fldCharType="begin"/>
        </w:r>
        <w:r w:rsidR="0056465E">
          <w:rPr>
            <w:noProof/>
            <w:webHidden/>
          </w:rPr>
          <w:instrText xml:space="preserve"> PAGEREF _Toc506818001 \h </w:instrText>
        </w:r>
        <w:r w:rsidR="0056465E">
          <w:rPr>
            <w:noProof/>
            <w:webHidden/>
          </w:rPr>
        </w:r>
        <w:r w:rsidR="0056465E">
          <w:rPr>
            <w:noProof/>
            <w:webHidden/>
          </w:rPr>
          <w:fldChar w:fldCharType="separate"/>
        </w:r>
        <w:r w:rsidR="0056465E">
          <w:rPr>
            <w:noProof/>
            <w:webHidden/>
          </w:rPr>
          <w:t>76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2" w:history="1">
        <w:r w:rsidR="0056465E" w:rsidRPr="00B00FA5">
          <w:rPr>
            <w:rStyle w:val="Hyperlink"/>
            <w:noProof/>
          </w:rPr>
          <w:t>Table 52: AC Characteristic I2S/PCM Peripheral Interface slave mode</w:t>
        </w:r>
        <w:r w:rsidR="0056465E">
          <w:rPr>
            <w:noProof/>
            <w:webHidden/>
          </w:rPr>
          <w:tab/>
        </w:r>
        <w:r w:rsidR="0056465E">
          <w:rPr>
            <w:noProof/>
            <w:webHidden/>
          </w:rPr>
          <w:fldChar w:fldCharType="begin"/>
        </w:r>
        <w:r w:rsidR="0056465E">
          <w:rPr>
            <w:noProof/>
            <w:webHidden/>
          </w:rPr>
          <w:instrText xml:space="preserve"> PAGEREF _Toc506818002 \h </w:instrText>
        </w:r>
        <w:r w:rsidR="0056465E">
          <w:rPr>
            <w:noProof/>
            <w:webHidden/>
          </w:rPr>
        </w:r>
        <w:r w:rsidR="0056465E">
          <w:rPr>
            <w:noProof/>
            <w:webHidden/>
          </w:rPr>
          <w:fldChar w:fldCharType="separate"/>
        </w:r>
        <w:r w:rsidR="0056465E">
          <w:rPr>
            <w:noProof/>
            <w:webHidden/>
          </w:rPr>
          <w:t>77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3" w:history="1">
        <w:r w:rsidR="0056465E" w:rsidRPr="00B00FA5">
          <w:rPr>
            <w:rStyle w:val="Hyperlink"/>
            <w:noProof/>
          </w:rPr>
          <w:t>Table 53: AC Characteristics – I2S/PCM Peripheral Interface Master Mode</w:t>
        </w:r>
        <w:r w:rsidR="0056465E">
          <w:rPr>
            <w:noProof/>
            <w:webHidden/>
          </w:rPr>
          <w:tab/>
        </w:r>
        <w:r w:rsidR="0056465E">
          <w:rPr>
            <w:noProof/>
            <w:webHidden/>
          </w:rPr>
          <w:fldChar w:fldCharType="begin"/>
        </w:r>
        <w:r w:rsidR="0056465E">
          <w:rPr>
            <w:noProof/>
            <w:webHidden/>
          </w:rPr>
          <w:instrText xml:space="preserve"> PAGEREF _Toc506818003 \h </w:instrText>
        </w:r>
        <w:r w:rsidR="0056465E">
          <w:rPr>
            <w:noProof/>
            <w:webHidden/>
          </w:rPr>
        </w:r>
        <w:r w:rsidR="0056465E">
          <w:rPr>
            <w:noProof/>
            <w:webHidden/>
          </w:rPr>
          <w:fldChar w:fldCharType="separate"/>
        </w:r>
        <w:r w:rsidR="0056465E">
          <w:rPr>
            <w:noProof/>
            <w:webHidden/>
          </w:rPr>
          <w:t>77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4" w:history="1">
        <w:r w:rsidR="0056465E" w:rsidRPr="00B00FA5">
          <w:rPr>
            <w:rStyle w:val="Hyperlink"/>
            <w:noProof/>
          </w:rPr>
          <w:t>Table 54: AC Characteristics I2S/PCM Peripheral Interface Slave Mode</w:t>
        </w:r>
        <w:r w:rsidR="0056465E">
          <w:rPr>
            <w:noProof/>
            <w:webHidden/>
          </w:rPr>
          <w:tab/>
        </w:r>
        <w:r w:rsidR="0056465E">
          <w:rPr>
            <w:noProof/>
            <w:webHidden/>
          </w:rPr>
          <w:fldChar w:fldCharType="begin"/>
        </w:r>
        <w:r w:rsidR="0056465E">
          <w:rPr>
            <w:noProof/>
            <w:webHidden/>
          </w:rPr>
          <w:instrText xml:space="preserve"> PAGEREF _Toc506818004 \h </w:instrText>
        </w:r>
        <w:r w:rsidR="0056465E">
          <w:rPr>
            <w:noProof/>
            <w:webHidden/>
          </w:rPr>
        </w:r>
        <w:r w:rsidR="0056465E">
          <w:rPr>
            <w:noProof/>
            <w:webHidden/>
          </w:rPr>
          <w:fldChar w:fldCharType="separate"/>
        </w:r>
        <w:r w:rsidR="0056465E">
          <w:rPr>
            <w:noProof/>
            <w:webHidden/>
          </w:rPr>
          <w:t>78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5" w:history="1">
        <w:r w:rsidR="0056465E" w:rsidRPr="00B00FA5">
          <w:rPr>
            <w:rStyle w:val="Hyperlink"/>
            <w:noProof/>
          </w:rPr>
          <w:t>Table 55: AC Characteristics SSI Master Peripheral Interface in Full Speed Mode</w:t>
        </w:r>
        <w:r w:rsidR="0056465E">
          <w:rPr>
            <w:noProof/>
            <w:webHidden/>
          </w:rPr>
          <w:tab/>
        </w:r>
        <w:r w:rsidR="0056465E">
          <w:rPr>
            <w:noProof/>
            <w:webHidden/>
          </w:rPr>
          <w:fldChar w:fldCharType="begin"/>
        </w:r>
        <w:r w:rsidR="0056465E">
          <w:rPr>
            <w:noProof/>
            <w:webHidden/>
          </w:rPr>
          <w:instrText xml:space="preserve"> PAGEREF _Toc506818005 \h </w:instrText>
        </w:r>
        <w:r w:rsidR="0056465E">
          <w:rPr>
            <w:noProof/>
            <w:webHidden/>
          </w:rPr>
        </w:r>
        <w:r w:rsidR="0056465E">
          <w:rPr>
            <w:noProof/>
            <w:webHidden/>
          </w:rPr>
          <w:fldChar w:fldCharType="separate"/>
        </w:r>
        <w:r w:rsidR="0056465E">
          <w:rPr>
            <w:noProof/>
            <w:webHidden/>
          </w:rPr>
          <w:t>78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6" w:history="1">
        <w:r w:rsidR="0056465E" w:rsidRPr="00B00FA5">
          <w:rPr>
            <w:rStyle w:val="Hyperlink"/>
            <w:noProof/>
          </w:rPr>
          <w:t>Table 56: AC Characteristics SSI Master Peripheral Interface in High Speed Mode</w:t>
        </w:r>
        <w:r w:rsidR="0056465E">
          <w:rPr>
            <w:noProof/>
            <w:webHidden/>
          </w:rPr>
          <w:tab/>
        </w:r>
        <w:r w:rsidR="0056465E">
          <w:rPr>
            <w:noProof/>
            <w:webHidden/>
          </w:rPr>
          <w:fldChar w:fldCharType="begin"/>
        </w:r>
        <w:r w:rsidR="0056465E">
          <w:rPr>
            <w:noProof/>
            <w:webHidden/>
          </w:rPr>
          <w:instrText xml:space="preserve"> PAGEREF _Toc506818006 \h </w:instrText>
        </w:r>
        <w:r w:rsidR="0056465E">
          <w:rPr>
            <w:noProof/>
            <w:webHidden/>
          </w:rPr>
        </w:r>
        <w:r w:rsidR="0056465E">
          <w:rPr>
            <w:noProof/>
            <w:webHidden/>
          </w:rPr>
          <w:fldChar w:fldCharType="separate"/>
        </w:r>
        <w:r w:rsidR="0056465E">
          <w:rPr>
            <w:noProof/>
            <w:webHidden/>
          </w:rPr>
          <w:t>78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7" w:history="1">
        <w:r w:rsidR="0056465E" w:rsidRPr="00B00FA5">
          <w:rPr>
            <w:rStyle w:val="Hyperlink"/>
            <w:noProof/>
          </w:rPr>
          <w:t>Table 57:AC Characteristics – SSI Slave Interface in Full Speed Mode</w:t>
        </w:r>
        <w:r w:rsidR="0056465E">
          <w:rPr>
            <w:noProof/>
            <w:webHidden/>
          </w:rPr>
          <w:tab/>
        </w:r>
        <w:r w:rsidR="0056465E">
          <w:rPr>
            <w:noProof/>
            <w:webHidden/>
          </w:rPr>
          <w:fldChar w:fldCharType="begin"/>
        </w:r>
        <w:r w:rsidR="0056465E">
          <w:rPr>
            <w:noProof/>
            <w:webHidden/>
          </w:rPr>
          <w:instrText xml:space="preserve"> PAGEREF _Toc506818007 \h </w:instrText>
        </w:r>
        <w:r w:rsidR="0056465E">
          <w:rPr>
            <w:noProof/>
            <w:webHidden/>
          </w:rPr>
        </w:r>
        <w:r w:rsidR="0056465E">
          <w:rPr>
            <w:noProof/>
            <w:webHidden/>
          </w:rPr>
          <w:fldChar w:fldCharType="separate"/>
        </w:r>
        <w:r w:rsidR="0056465E">
          <w:rPr>
            <w:noProof/>
            <w:webHidden/>
          </w:rPr>
          <w:t>79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8" w:history="1">
        <w:r w:rsidR="0056465E" w:rsidRPr="00B00FA5">
          <w:rPr>
            <w:rStyle w:val="Hyperlink"/>
            <w:noProof/>
          </w:rPr>
          <w:t>Table 58:AC Characteristics SSI Master Peripheral Interface in Full Speed Mode</w:t>
        </w:r>
        <w:r w:rsidR="0056465E">
          <w:rPr>
            <w:noProof/>
            <w:webHidden/>
          </w:rPr>
          <w:tab/>
        </w:r>
        <w:r w:rsidR="0056465E">
          <w:rPr>
            <w:noProof/>
            <w:webHidden/>
          </w:rPr>
          <w:fldChar w:fldCharType="begin"/>
        </w:r>
        <w:r w:rsidR="0056465E">
          <w:rPr>
            <w:noProof/>
            <w:webHidden/>
          </w:rPr>
          <w:instrText xml:space="preserve"> PAGEREF _Toc506818008 \h </w:instrText>
        </w:r>
        <w:r w:rsidR="0056465E">
          <w:rPr>
            <w:noProof/>
            <w:webHidden/>
          </w:rPr>
        </w:r>
        <w:r w:rsidR="0056465E">
          <w:rPr>
            <w:noProof/>
            <w:webHidden/>
          </w:rPr>
          <w:fldChar w:fldCharType="separate"/>
        </w:r>
        <w:r w:rsidR="0056465E">
          <w:rPr>
            <w:noProof/>
            <w:webHidden/>
          </w:rPr>
          <w:t>79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09" w:history="1">
        <w:r w:rsidR="0056465E" w:rsidRPr="00B00FA5">
          <w:rPr>
            <w:rStyle w:val="Hyperlink"/>
            <w:noProof/>
          </w:rPr>
          <w:t>Table 59: AC Characteristics – SGPIO/PWM/QEI Interface</w:t>
        </w:r>
        <w:r w:rsidR="0056465E">
          <w:rPr>
            <w:noProof/>
            <w:webHidden/>
          </w:rPr>
          <w:tab/>
        </w:r>
        <w:r w:rsidR="0056465E">
          <w:rPr>
            <w:noProof/>
            <w:webHidden/>
          </w:rPr>
          <w:fldChar w:fldCharType="begin"/>
        </w:r>
        <w:r w:rsidR="0056465E">
          <w:rPr>
            <w:noProof/>
            <w:webHidden/>
          </w:rPr>
          <w:instrText xml:space="preserve"> PAGEREF _Toc506818009 \h </w:instrText>
        </w:r>
        <w:r w:rsidR="0056465E">
          <w:rPr>
            <w:noProof/>
            <w:webHidden/>
          </w:rPr>
        </w:r>
        <w:r w:rsidR="0056465E">
          <w:rPr>
            <w:noProof/>
            <w:webHidden/>
          </w:rPr>
          <w:fldChar w:fldCharType="separate"/>
        </w:r>
        <w:r w:rsidR="0056465E">
          <w:rPr>
            <w:noProof/>
            <w:webHidden/>
          </w:rPr>
          <w:t>79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0" w:history="1">
        <w:r w:rsidR="0056465E" w:rsidRPr="00B00FA5">
          <w:rPr>
            <w:rStyle w:val="Hyperlink"/>
            <w:noProof/>
          </w:rPr>
          <w:t>Table 60: Characteristics USART Interface</w:t>
        </w:r>
        <w:r w:rsidR="0056465E">
          <w:rPr>
            <w:noProof/>
            <w:webHidden/>
          </w:rPr>
          <w:tab/>
        </w:r>
        <w:r w:rsidR="0056465E">
          <w:rPr>
            <w:noProof/>
            <w:webHidden/>
          </w:rPr>
          <w:fldChar w:fldCharType="begin"/>
        </w:r>
        <w:r w:rsidR="0056465E">
          <w:rPr>
            <w:noProof/>
            <w:webHidden/>
          </w:rPr>
          <w:instrText xml:space="preserve"> PAGEREF _Toc506818010 \h </w:instrText>
        </w:r>
        <w:r w:rsidR="0056465E">
          <w:rPr>
            <w:noProof/>
            <w:webHidden/>
          </w:rPr>
        </w:r>
        <w:r w:rsidR="0056465E">
          <w:rPr>
            <w:noProof/>
            <w:webHidden/>
          </w:rPr>
          <w:fldChar w:fldCharType="separate"/>
        </w:r>
        <w:r w:rsidR="0056465E">
          <w:rPr>
            <w:noProof/>
            <w:webHidden/>
          </w:rPr>
          <w:t>80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1" w:history="1">
        <w:r w:rsidR="0056465E" w:rsidRPr="00B00FA5">
          <w:rPr>
            <w:rStyle w:val="Hyperlink"/>
            <w:noProof/>
          </w:rPr>
          <w:t>Table 61: AC Characteristics GSPI Peripheral Interface Full Speed Mode</w:t>
        </w:r>
        <w:r w:rsidR="0056465E">
          <w:rPr>
            <w:noProof/>
            <w:webHidden/>
          </w:rPr>
          <w:tab/>
        </w:r>
        <w:r w:rsidR="0056465E">
          <w:rPr>
            <w:noProof/>
            <w:webHidden/>
          </w:rPr>
          <w:fldChar w:fldCharType="begin"/>
        </w:r>
        <w:r w:rsidR="0056465E">
          <w:rPr>
            <w:noProof/>
            <w:webHidden/>
          </w:rPr>
          <w:instrText xml:space="preserve"> PAGEREF _Toc506818011 \h </w:instrText>
        </w:r>
        <w:r w:rsidR="0056465E">
          <w:rPr>
            <w:noProof/>
            <w:webHidden/>
          </w:rPr>
        </w:r>
        <w:r w:rsidR="0056465E">
          <w:rPr>
            <w:noProof/>
            <w:webHidden/>
          </w:rPr>
          <w:fldChar w:fldCharType="separate"/>
        </w:r>
        <w:r w:rsidR="0056465E">
          <w:rPr>
            <w:noProof/>
            <w:webHidden/>
          </w:rPr>
          <w:t>80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2" w:history="1">
        <w:r w:rsidR="0056465E" w:rsidRPr="00B00FA5">
          <w:rPr>
            <w:rStyle w:val="Hyperlink"/>
            <w:noProof/>
          </w:rPr>
          <w:t>Table 62: AC Characteristics GSPI Peripheral Interface High Speed Mode</w:t>
        </w:r>
        <w:r w:rsidR="0056465E">
          <w:rPr>
            <w:noProof/>
            <w:webHidden/>
          </w:rPr>
          <w:tab/>
        </w:r>
        <w:r w:rsidR="0056465E">
          <w:rPr>
            <w:noProof/>
            <w:webHidden/>
          </w:rPr>
          <w:fldChar w:fldCharType="begin"/>
        </w:r>
        <w:r w:rsidR="0056465E">
          <w:rPr>
            <w:noProof/>
            <w:webHidden/>
          </w:rPr>
          <w:instrText xml:space="preserve"> PAGEREF _Toc506818012 \h </w:instrText>
        </w:r>
        <w:r w:rsidR="0056465E">
          <w:rPr>
            <w:noProof/>
            <w:webHidden/>
          </w:rPr>
        </w:r>
        <w:r w:rsidR="0056465E">
          <w:rPr>
            <w:noProof/>
            <w:webHidden/>
          </w:rPr>
          <w:fldChar w:fldCharType="separate"/>
        </w:r>
        <w:r w:rsidR="0056465E">
          <w:rPr>
            <w:noProof/>
            <w:webHidden/>
          </w:rPr>
          <w:t>81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3" w:history="1">
        <w:r w:rsidR="0056465E" w:rsidRPr="00B00FA5">
          <w:rPr>
            <w:rStyle w:val="Hyperlink"/>
            <w:noProof/>
          </w:rPr>
          <w:t>Table 63: Interface Timings GSPI Peripheral Interface High Speed Mode</w:t>
        </w:r>
        <w:r w:rsidR="0056465E">
          <w:rPr>
            <w:noProof/>
            <w:webHidden/>
          </w:rPr>
          <w:tab/>
        </w:r>
        <w:r w:rsidR="0056465E">
          <w:rPr>
            <w:noProof/>
            <w:webHidden/>
          </w:rPr>
          <w:fldChar w:fldCharType="begin"/>
        </w:r>
        <w:r w:rsidR="0056465E">
          <w:rPr>
            <w:noProof/>
            <w:webHidden/>
          </w:rPr>
          <w:instrText xml:space="preserve"> PAGEREF _Toc506818013 \h </w:instrText>
        </w:r>
        <w:r w:rsidR="0056465E">
          <w:rPr>
            <w:noProof/>
            <w:webHidden/>
          </w:rPr>
        </w:r>
        <w:r w:rsidR="0056465E">
          <w:rPr>
            <w:noProof/>
            <w:webHidden/>
          </w:rPr>
          <w:fldChar w:fldCharType="separate"/>
        </w:r>
        <w:r w:rsidR="0056465E">
          <w:rPr>
            <w:noProof/>
            <w:webHidden/>
          </w:rPr>
          <w:t>81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4" w:history="1">
        <w:r w:rsidR="0056465E" w:rsidRPr="00B00FA5">
          <w:rPr>
            <w:rStyle w:val="Hyperlink"/>
            <w:noProof/>
          </w:rPr>
          <w:t>Table 64: AC Characteristics SMIH Interface full- speed mode</w:t>
        </w:r>
        <w:r w:rsidR="0056465E">
          <w:rPr>
            <w:noProof/>
            <w:webHidden/>
          </w:rPr>
          <w:tab/>
        </w:r>
        <w:r w:rsidR="0056465E">
          <w:rPr>
            <w:noProof/>
            <w:webHidden/>
          </w:rPr>
          <w:fldChar w:fldCharType="begin"/>
        </w:r>
        <w:r w:rsidR="0056465E">
          <w:rPr>
            <w:noProof/>
            <w:webHidden/>
          </w:rPr>
          <w:instrText xml:space="preserve"> PAGEREF _Toc506818014 \h </w:instrText>
        </w:r>
        <w:r w:rsidR="0056465E">
          <w:rPr>
            <w:noProof/>
            <w:webHidden/>
          </w:rPr>
        </w:r>
        <w:r w:rsidR="0056465E">
          <w:rPr>
            <w:noProof/>
            <w:webHidden/>
          </w:rPr>
          <w:fldChar w:fldCharType="separate"/>
        </w:r>
        <w:r w:rsidR="0056465E">
          <w:rPr>
            <w:noProof/>
            <w:webHidden/>
          </w:rPr>
          <w:t>81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5" w:history="1">
        <w:r w:rsidR="0056465E" w:rsidRPr="00B00FA5">
          <w:rPr>
            <w:rStyle w:val="Hyperlink"/>
            <w:noProof/>
          </w:rPr>
          <w:t>Table 65: AC Characteristics SMIH Interface high-speed mode</w:t>
        </w:r>
        <w:r w:rsidR="0056465E">
          <w:rPr>
            <w:noProof/>
            <w:webHidden/>
          </w:rPr>
          <w:tab/>
        </w:r>
        <w:r w:rsidR="0056465E">
          <w:rPr>
            <w:noProof/>
            <w:webHidden/>
          </w:rPr>
          <w:fldChar w:fldCharType="begin"/>
        </w:r>
        <w:r w:rsidR="0056465E">
          <w:rPr>
            <w:noProof/>
            <w:webHidden/>
          </w:rPr>
          <w:instrText xml:space="preserve"> PAGEREF _Toc506818015 \h </w:instrText>
        </w:r>
        <w:r w:rsidR="0056465E">
          <w:rPr>
            <w:noProof/>
            <w:webHidden/>
          </w:rPr>
        </w:r>
        <w:r w:rsidR="0056465E">
          <w:rPr>
            <w:noProof/>
            <w:webHidden/>
          </w:rPr>
          <w:fldChar w:fldCharType="separate"/>
        </w:r>
        <w:r w:rsidR="0056465E">
          <w:rPr>
            <w:noProof/>
            <w:webHidden/>
          </w:rPr>
          <w:t>81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6" w:history="1">
        <w:r w:rsidR="0056465E" w:rsidRPr="00B00FA5">
          <w:rPr>
            <w:rStyle w:val="Hyperlink"/>
            <w:noProof/>
          </w:rPr>
          <w:t>Table 66: AC Characteristics SMIH Interface Ultra high-speed mode</w:t>
        </w:r>
        <w:r w:rsidR="0056465E">
          <w:rPr>
            <w:noProof/>
            <w:webHidden/>
          </w:rPr>
          <w:tab/>
        </w:r>
        <w:r w:rsidR="0056465E">
          <w:rPr>
            <w:noProof/>
            <w:webHidden/>
          </w:rPr>
          <w:fldChar w:fldCharType="begin"/>
        </w:r>
        <w:r w:rsidR="0056465E">
          <w:rPr>
            <w:noProof/>
            <w:webHidden/>
          </w:rPr>
          <w:instrText xml:space="preserve"> PAGEREF _Toc506818016 \h </w:instrText>
        </w:r>
        <w:r w:rsidR="0056465E">
          <w:rPr>
            <w:noProof/>
            <w:webHidden/>
          </w:rPr>
        </w:r>
        <w:r w:rsidR="0056465E">
          <w:rPr>
            <w:noProof/>
            <w:webHidden/>
          </w:rPr>
          <w:fldChar w:fldCharType="separate"/>
        </w:r>
        <w:r w:rsidR="0056465E">
          <w:rPr>
            <w:noProof/>
            <w:webHidden/>
          </w:rPr>
          <w:t>82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7" w:history="1">
        <w:r w:rsidR="0056465E" w:rsidRPr="00B00FA5">
          <w:rPr>
            <w:rStyle w:val="Hyperlink"/>
            <w:noProof/>
          </w:rPr>
          <w:t>Table 67: AC Characteristics SMIH DDR Interface</w:t>
        </w:r>
        <w:r w:rsidR="0056465E">
          <w:rPr>
            <w:noProof/>
            <w:webHidden/>
          </w:rPr>
          <w:tab/>
        </w:r>
        <w:r w:rsidR="0056465E">
          <w:rPr>
            <w:noProof/>
            <w:webHidden/>
          </w:rPr>
          <w:fldChar w:fldCharType="begin"/>
        </w:r>
        <w:r w:rsidR="0056465E">
          <w:rPr>
            <w:noProof/>
            <w:webHidden/>
          </w:rPr>
          <w:instrText xml:space="preserve"> PAGEREF _Toc506818017 \h </w:instrText>
        </w:r>
        <w:r w:rsidR="0056465E">
          <w:rPr>
            <w:noProof/>
            <w:webHidden/>
          </w:rPr>
        </w:r>
        <w:r w:rsidR="0056465E">
          <w:rPr>
            <w:noProof/>
            <w:webHidden/>
          </w:rPr>
          <w:fldChar w:fldCharType="separate"/>
        </w:r>
        <w:r w:rsidR="0056465E">
          <w:rPr>
            <w:noProof/>
            <w:webHidden/>
          </w:rPr>
          <w:t>82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8" w:history="1">
        <w:r w:rsidR="0056465E" w:rsidRPr="00B00FA5">
          <w:rPr>
            <w:rStyle w:val="Hyperlink"/>
            <w:noProof/>
          </w:rPr>
          <w:t>Table 68: AC Characteristics  CCI Interface SDR mode for master</w:t>
        </w:r>
        <w:r w:rsidR="0056465E">
          <w:rPr>
            <w:noProof/>
            <w:webHidden/>
          </w:rPr>
          <w:tab/>
        </w:r>
        <w:r w:rsidR="0056465E">
          <w:rPr>
            <w:noProof/>
            <w:webHidden/>
          </w:rPr>
          <w:fldChar w:fldCharType="begin"/>
        </w:r>
        <w:r w:rsidR="0056465E">
          <w:rPr>
            <w:noProof/>
            <w:webHidden/>
          </w:rPr>
          <w:instrText xml:space="preserve"> PAGEREF _Toc506818018 \h </w:instrText>
        </w:r>
        <w:r w:rsidR="0056465E">
          <w:rPr>
            <w:noProof/>
            <w:webHidden/>
          </w:rPr>
        </w:r>
        <w:r w:rsidR="0056465E">
          <w:rPr>
            <w:noProof/>
            <w:webHidden/>
          </w:rPr>
          <w:fldChar w:fldCharType="separate"/>
        </w:r>
        <w:r w:rsidR="0056465E">
          <w:rPr>
            <w:noProof/>
            <w:webHidden/>
          </w:rPr>
          <w:t>82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19" w:history="1">
        <w:r w:rsidR="0056465E" w:rsidRPr="00B00FA5">
          <w:rPr>
            <w:rStyle w:val="Hyperlink"/>
            <w:noProof/>
          </w:rPr>
          <w:t>Table 69: AC Characteristics CCI Interface SDR mode for slave</w:t>
        </w:r>
        <w:r w:rsidR="0056465E">
          <w:rPr>
            <w:noProof/>
            <w:webHidden/>
          </w:rPr>
          <w:tab/>
        </w:r>
        <w:r w:rsidR="0056465E">
          <w:rPr>
            <w:noProof/>
            <w:webHidden/>
          </w:rPr>
          <w:fldChar w:fldCharType="begin"/>
        </w:r>
        <w:r w:rsidR="0056465E">
          <w:rPr>
            <w:noProof/>
            <w:webHidden/>
          </w:rPr>
          <w:instrText xml:space="preserve"> PAGEREF _Toc506818019 \h </w:instrText>
        </w:r>
        <w:r w:rsidR="0056465E">
          <w:rPr>
            <w:noProof/>
            <w:webHidden/>
          </w:rPr>
        </w:r>
        <w:r w:rsidR="0056465E">
          <w:rPr>
            <w:noProof/>
            <w:webHidden/>
          </w:rPr>
          <w:fldChar w:fldCharType="separate"/>
        </w:r>
        <w:r w:rsidR="0056465E">
          <w:rPr>
            <w:noProof/>
            <w:webHidden/>
          </w:rPr>
          <w:t>82</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0" w:history="1">
        <w:r w:rsidR="0056465E" w:rsidRPr="00B00FA5">
          <w:rPr>
            <w:rStyle w:val="Hyperlink"/>
            <w:noProof/>
          </w:rPr>
          <w:t>Table 70: AC Characteristics CCI Interface DDR mode for master</w:t>
        </w:r>
        <w:r w:rsidR="0056465E">
          <w:rPr>
            <w:noProof/>
            <w:webHidden/>
          </w:rPr>
          <w:tab/>
        </w:r>
        <w:r w:rsidR="0056465E">
          <w:rPr>
            <w:noProof/>
            <w:webHidden/>
          </w:rPr>
          <w:fldChar w:fldCharType="begin"/>
        </w:r>
        <w:r w:rsidR="0056465E">
          <w:rPr>
            <w:noProof/>
            <w:webHidden/>
          </w:rPr>
          <w:instrText xml:space="preserve"> PAGEREF _Toc506818020 \h </w:instrText>
        </w:r>
        <w:r w:rsidR="0056465E">
          <w:rPr>
            <w:noProof/>
            <w:webHidden/>
          </w:rPr>
        </w:r>
        <w:r w:rsidR="0056465E">
          <w:rPr>
            <w:noProof/>
            <w:webHidden/>
          </w:rPr>
          <w:fldChar w:fldCharType="separate"/>
        </w:r>
        <w:r w:rsidR="0056465E">
          <w:rPr>
            <w:noProof/>
            <w:webHidden/>
          </w:rPr>
          <w:t>83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1" w:history="1">
        <w:r w:rsidR="0056465E" w:rsidRPr="00B00FA5">
          <w:rPr>
            <w:rStyle w:val="Hyperlink"/>
            <w:noProof/>
          </w:rPr>
          <w:t>Table 71: SDR mode on DDR pads -Master</w:t>
        </w:r>
        <w:r w:rsidR="0056465E">
          <w:rPr>
            <w:noProof/>
            <w:webHidden/>
          </w:rPr>
          <w:tab/>
        </w:r>
        <w:r w:rsidR="0056465E">
          <w:rPr>
            <w:noProof/>
            <w:webHidden/>
          </w:rPr>
          <w:fldChar w:fldCharType="begin"/>
        </w:r>
        <w:r w:rsidR="0056465E">
          <w:rPr>
            <w:noProof/>
            <w:webHidden/>
          </w:rPr>
          <w:instrText xml:space="preserve"> PAGEREF _Toc506818021 \h </w:instrText>
        </w:r>
        <w:r w:rsidR="0056465E">
          <w:rPr>
            <w:noProof/>
            <w:webHidden/>
          </w:rPr>
        </w:r>
        <w:r w:rsidR="0056465E">
          <w:rPr>
            <w:noProof/>
            <w:webHidden/>
          </w:rPr>
          <w:fldChar w:fldCharType="separate"/>
        </w:r>
        <w:r w:rsidR="0056465E">
          <w:rPr>
            <w:noProof/>
            <w:webHidden/>
          </w:rPr>
          <w:t>83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2" w:history="1">
        <w:r w:rsidR="0056465E" w:rsidRPr="00B00FA5">
          <w:rPr>
            <w:rStyle w:val="Hyperlink"/>
            <w:noProof/>
          </w:rPr>
          <w:t>Table 72: AC Characteristics CCI Interface DDR mode for master</w:t>
        </w:r>
        <w:r w:rsidR="0056465E">
          <w:rPr>
            <w:noProof/>
            <w:webHidden/>
          </w:rPr>
          <w:tab/>
        </w:r>
        <w:r w:rsidR="0056465E">
          <w:rPr>
            <w:noProof/>
            <w:webHidden/>
          </w:rPr>
          <w:fldChar w:fldCharType="begin"/>
        </w:r>
        <w:r w:rsidR="0056465E">
          <w:rPr>
            <w:noProof/>
            <w:webHidden/>
          </w:rPr>
          <w:instrText xml:space="preserve"> PAGEREF _Toc506818022 \h </w:instrText>
        </w:r>
        <w:r w:rsidR="0056465E">
          <w:rPr>
            <w:noProof/>
            <w:webHidden/>
          </w:rPr>
        </w:r>
        <w:r w:rsidR="0056465E">
          <w:rPr>
            <w:noProof/>
            <w:webHidden/>
          </w:rPr>
          <w:fldChar w:fldCharType="separate"/>
        </w:r>
        <w:r w:rsidR="0056465E">
          <w:rPr>
            <w:noProof/>
            <w:webHidden/>
          </w:rPr>
          <w:t>83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3" w:history="1">
        <w:r w:rsidR="0056465E" w:rsidRPr="00B00FA5">
          <w:rPr>
            <w:rStyle w:val="Hyperlink"/>
            <w:noProof/>
          </w:rPr>
          <w:t>Table 73:AC Characteristics SDR mode for slave</w:t>
        </w:r>
        <w:r w:rsidR="0056465E">
          <w:rPr>
            <w:noProof/>
            <w:webHidden/>
          </w:rPr>
          <w:tab/>
        </w:r>
        <w:r w:rsidR="0056465E">
          <w:rPr>
            <w:noProof/>
            <w:webHidden/>
          </w:rPr>
          <w:fldChar w:fldCharType="begin"/>
        </w:r>
        <w:r w:rsidR="0056465E">
          <w:rPr>
            <w:noProof/>
            <w:webHidden/>
          </w:rPr>
          <w:instrText xml:space="preserve"> PAGEREF _Toc506818023 \h </w:instrText>
        </w:r>
        <w:r w:rsidR="0056465E">
          <w:rPr>
            <w:noProof/>
            <w:webHidden/>
          </w:rPr>
        </w:r>
        <w:r w:rsidR="0056465E">
          <w:rPr>
            <w:noProof/>
            <w:webHidden/>
          </w:rPr>
          <w:fldChar w:fldCharType="separate"/>
        </w:r>
        <w:r w:rsidR="0056465E">
          <w:rPr>
            <w:noProof/>
            <w:webHidden/>
          </w:rPr>
          <w:t>83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4" w:history="1">
        <w:r w:rsidR="0056465E" w:rsidRPr="00B00FA5">
          <w:rPr>
            <w:rStyle w:val="Hyperlink"/>
            <w:noProof/>
          </w:rPr>
          <w:t>Table 74: AC Characteristics JTAG Debug Interface</w:t>
        </w:r>
        <w:r w:rsidR="0056465E">
          <w:rPr>
            <w:noProof/>
            <w:webHidden/>
          </w:rPr>
          <w:tab/>
        </w:r>
        <w:r w:rsidR="0056465E">
          <w:rPr>
            <w:noProof/>
            <w:webHidden/>
          </w:rPr>
          <w:fldChar w:fldCharType="begin"/>
        </w:r>
        <w:r w:rsidR="0056465E">
          <w:rPr>
            <w:noProof/>
            <w:webHidden/>
          </w:rPr>
          <w:instrText xml:space="preserve"> PAGEREF _Toc506818024 \h </w:instrText>
        </w:r>
        <w:r w:rsidR="0056465E">
          <w:rPr>
            <w:noProof/>
            <w:webHidden/>
          </w:rPr>
        </w:r>
        <w:r w:rsidR="0056465E">
          <w:rPr>
            <w:noProof/>
            <w:webHidden/>
          </w:rPr>
          <w:fldChar w:fldCharType="separate"/>
        </w:r>
        <w:r w:rsidR="0056465E">
          <w:rPr>
            <w:noProof/>
            <w:webHidden/>
          </w:rPr>
          <w:t>83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5" w:history="1">
        <w:r w:rsidR="0056465E" w:rsidRPr="00B00FA5">
          <w:rPr>
            <w:rStyle w:val="Hyperlink"/>
            <w:noProof/>
          </w:rPr>
          <w:t>Table 75:AC Characteristics M4 TRACE PORT</w:t>
        </w:r>
        <w:r w:rsidR="0056465E">
          <w:rPr>
            <w:noProof/>
            <w:webHidden/>
          </w:rPr>
          <w:tab/>
        </w:r>
        <w:r w:rsidR="0056465E">
          <w:rPr>
            <w:noProof/>
            <w:webHidden/>
          </w:rPr>
          <w:fldChar w:fldCharType="begin"/>
        </w:r>
        <w:r w:rsidR="0056465E">
          <w:rPr>
            <w:noProof/>
            <w:webHidden/>
          </w:rPr>
          <w:instrText xml:space="preserve"> PAGEREF _Toc506818025 \h </w:instrText>
        </w:r>
        <w:r w:rsidR="0056465E">
          <w:rPr>
            <w:noProof/>
            <w:webHidden/>
          </w:rPr>
        </w:r>
        <w:r w:rsidR="0056465E">
          <w:rPr>
            <w:noProof/>
            <w:webHidden/>
          </w:rPr>
          <w:fldChar w:fldCharType="separate"/>
        </w:r>
        <w:r w:rsidR="0056465E">
          <w:rPr>
            <w:noProof/>
            <w:webHidden/>
          </w:rPr>
          <w:t>84</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6" w:history="1">
        <w:r w:rsidR="0056465E" w:rsidRPr="00B00FA5">
          <w:rPr>
            <w:rStyle w:val="Hyperlink"/>
            <w:noProof/>
          </w:rPr>
          <w:t>Table 76: WLAN 2.4 GHz Transmitter Characteristics</w:t>
        </w:r>
        <w:r w:rsidR="0056465E">
          <w:rPr>
            <w:noProof/>
            <w:webHidden/>
          </w:rPr>
          <w:tab/>
        </w:r>
        <w:r w:rsidR="0056465E">
          <w:rPr>
            <w:noProof/>
            <w:webHidden/>
          </w:rPr>
          <w:fldChar w:fldCharType="begin"/>
        </w:r>
        <w:r w:rsidR="0056465E">
          <w:rPr>
            <w:noProof/>
            <w:webHidden/>
          </w:rPr>
          <w:instrText xml:space="preserve"> PAGEREF _Toc506818026 \h </w:instrText>
        </w:r>
        <w:r w:rsidR="0056465E">
          <w:rPr>
            <w:noProof/>
            <w:webHidden/>
          </w:rPr>
        </w:r>
        <w:r w:rsidR="0056465E">
          <w:rPr>
            <w:noProof/>
            <w:webHidden/>
          </w:rPr>
          <w:fldChar w:fldCharType="separate"/>
        </w:r>
        <w:r w:rsidR="0056465E">
          <w:rPr>
            <w:noProof/>
            <w:webHidden/>
          </w:rPr>
          <w:t>85</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7" w:history="1">
        <w:r w:rsidR="0056465E" w:rsidRPr="00B00FA5">
          <w:rPr>
            <w:rStyle w:val="Hyperlink"/>
            <w:noProof/>
          </w:rPr>
          <w:t>Table 77: WLAN 2.4 GHz Receiver Characteristics</w:t>
        </w:r>
        <w:r w:rsidR="0056465E">
          <w:rPr>
            <w:noProof/>
            <w:webHidden/>
          </w:rPr>
          <w:tab/>
        </w:r>
        <w:r w:rsidR="0056465E">
          <w:rPr>
            <w:noProof/>
            <w:webHidden/>
          </w:rPr>
          <w:fldChar w:fldCharType="begin"/>
        </w:r>
        <w:r w:rsidR="0056465E">
          <w:rPr>
            <w:noProof/>
            <w:webHidden/>
          </w:rPr>
          <w:instrText xml:space="preserve"> PAGEREF _Toc506818027 \h </w:instrText>
        </w:r>
        <w:r w:rsidR="0056465E">
          <w:rPr>
            <w:noProof/>
            <w:webHidden/>
          </w:rPr>
        </w:r>
        <w:r w:rsidR="0056465E">
          <w:rPr>
            <w:noProof/>
            <w:webHidden/>
          </w:rPr>
          <w:fldChar w:fldCharType="separate"/>
        </w:r>
        <w:r w:rsidR="0056465E">
          <w:rPr>
            <w:noProof/>
            <w:webHidden/>
          </w:rPr>
          <w:t>86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8" w:history="1">
        <w:r w:rsidR="0056465E" w:rsidRPr="00B00FA5">
          <w:rPr>
            <w:rStyle w:val="Hyperlink"/>
            <w:noProof/>
          </w:rPr>
          <w:t>Table 78: Bluetooth Receiver Characteristics</w:t>
        </w:r>
        <w:r w:rsidR="0056465E">
          <w:rPr>
            <w:noProof/>
            <w:webHidden/>
          </w:rPr>
          <w:tab/>
        </w:r>
        <w:r w:rsidR="0056465E">
          <w:rPr>
            <w:noProof/>
            <w:webHidden/>
          </w:rPr>
          <w:fldChar w:fldCharType="begin"/>
        </w:r>
        <w:r w:rsidR="0056465E">
          <w:rPr>
            <w:noProof/>
            <w:webHidden/>
          </w:rPr>
          <w:instrText xml:space="preserve"> PAGEREF _Toc506818028 \h </w:instrText>
        </w:r>
        <w:r w:rsidR="0056465E">
          <w:rPr>
            <w:noProof/>
            <w:webHidden/>
          </w:rPr>
        </w:r>
        <w:r w:rsidR="0056465E">
          <w:rPr>
            <w:noProof/>
            <w:webHidden/>
          </w:rPr>
          <w:fldChar w:fldCharType="separate"/>
        </w:r>
        <w:r w:rsidR="0056465E">
          <w:rPr>
            <w:noProof/>
            <w:webHidden/>
          </w:rPr>
          <w:t>87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29" w:history="1">
        <w:r w:rsidR="0056465E" w:rsidRPr="00B00FA5">
          <w:rPr>
            <w:rStyle w:val="Hyperlink"/>
            <w:noProof/>
          </w:rPr>
          <w:t>Table 79: Bluetooth Transmitter Characteristics</w:t>
        </w:r>
        <w:r w:rsidR="0056465E">
          <w:rPr>
            <w:noProof/>
            <w:webHidden/>
          </w:rPr>
          <w:tab/>
        </w:r>
        <w:r w:rsidR="0056465E">
          <w:rPr>
            <w:noProof/>
            <w:webHidden/>
          </w:rPr>
          <w:fldChar w:fldCharType="begin"/>
        </w:r>
        <w:r w:rsidR="0056465E">
          <w:rPr>
            <w:noProof/>
            <w:webHidden/>
          </w:rPr>
          <w:instrText xml:space="preserve"> PAGEREF _Toc506818029 \h </w:instrText>
        </w:r>
        <w:r w:rsidR="0056465E">
          <w:rPr>
            <w:noProof/>
            <w:webHidden/>
          </w:rPr>
        </w:r>
        <w:r w:rsidR="0056465E">
          <w:rPr>
            <w:noProof/>
            <w:webHidden/>
          </w:rPr>
          <w:fldChar w:fldCharType="separate"/>
        </w:r>
        <w:r w:rsidR="0056465E">
          <w:rPr>
            <w:noProof/>
            <w:webHidden/>
          </w:rPr>
          <w:t>87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0" w:history="1">
        <w:r w:rsidR="0056465E" w:rsidRPr="00B00FA5">
          <w:rPr>
            <w:rStyle w:val="Hyperlink"/>
            <w:noProof/>
          </w:rPr>
          <w:t>Table 80:ZigBee Performance</w:t>
        </w:r>
        <w:r w:rsidR="0056465E">
          <w:rPr>
            <w:noProof/>
            <w:webHidden/>
          </w:rPr>
          <w:tab/>
        </w:r>
        <w:r w:rsidR="0056465E">
          <w:rPr>
            <w:noProof/>
            <w:webHidden/>
          </w:rPr>
          <w:fldChar w:fldCharType="begin"/>
        </w:r>
        <w:r w:rsidR="0056465E">
          <w:rPr>
            <w:noProof/>
            <w:webHidden/>
          </w:rPr>
          <w:instrText xml:space="preserve"> PAGEREF _Toc506818030 \h </w:instrText>
        </w:r>
        <w:r w:rsidR="0056465E">
          <w:rPr>
            <w:noProof/>
            <w:webHidden/>
          </w:rPr>
        </w:r>
        <w:r w:rsidR="0056465E">
          <w:rPr>
            <w:noProof/>
            <w:webHidden/>
          </w:rPr>
          <w:fldChar w:fldCharType="separate"/>
        </w:r>
        <w:r w:rsidR="0056465E">
          <w:rPr>
            <w:noProof/>
            <w:webHidden/>
          </w:rPr>
          <w:t>87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1" w:history="1">
        <w:r w:rsidR="0056465E" w:rsidRPr="00B00FA5">
          <w:rPr>
            <w:rStyle w:val="Hyperlink"/>
            <w:noProof/>
          </w:rPr>
          <w:t>Table 81: Module Marking Information</w:t>
        </w:r>
        <w:r w:rsidR="0056465E">
          <w:rPr>
            <w:noProof/>
            <w:webHidden/>
          </w:rPr>
          <w:tab/>
        </w:r>
        <w:r w:rsidR="0056465E">
          <w:rPr>
            <w:noProof/>
            <w:webHidden/>
          </w:rPr>
          <w:fldChar w:fldCharType="begin"/>
        </w:r>
        <w:r w:rsidR="0056465E">
          <w:rPr>
            <w:noProof/>
            <w:webHidden/>
          </w:rPr>
          <w:instrText xml:space="preserve"> PAGEREF _Toc506818031 \h </w:instrText>
        </w:r>
        <w:r w:rsidR="0056465E">
          <w:rPr>
            <w:noProof/>
            <w:webHidden/>
          </w:rPr>
        </w:r>
        <w:r w:rsidR="0056465E">
          <w:rPr>
            <w:noProof/>
            <w:webHidden/>
          </w:rPr>
          <w:fldChar w:fldCharType="separate"/>
        </w:r>
        <w:r w:rsidR="0056465E">
          <w:rPr>
            <w:noProof/>
            <w:webHidden/>
          </w:rPr>
          <w:t>89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2" w:history="1">
        <w:r w:rsidR="0056465E" w:rsidRPr="00B00FA5">
          <w:rPr>
            <w:rStyle w:val="Hyperlink"/>
            <w:noProof/>
          </w:rPr>
          <w:t>Table 82: Module Packages</w:t>
        </w:r>
        <w:r w:rsidR="0056465E">
          <w:rPr>
            <w:noProof/>
            <w:webHidden/>
          </w:rPr>
          <w:tab/>
        </w:r>
        <w:r w:rsidR="0056465E">
          <w:rPr>
            <w:noProof/>
            <w:webHidden/>
          </w:rPr>
          <w:fldChar w:fldCharType="begin"/>
        </w:r>
        <w:r w:rsidR="0056465E">
          <w:rPr>
            <w:noProof/>
            <w:webHidden/>
          </w:rPr>
          <w:instrText xml:space="preserve"> PAGEREF _Toc506818032 \h </w:instrText>
        </w:r>
        <w:r w:rsidR="0056465E">
          <w:rPr>
            <w:noProof/>
            <w:webHidden/>
          </w:rPr>
        </w:r>
        <w:r w:rsidR="0056465E">
          <w:rPr>
            <w:noProof/>
            <w:webHidden/>
          </w:rPr>
          <w:fldChar w:fldCharType="separate"/>
        </w:r>
        <w:r w:rsidR="0056465E">
          <w:rPr>
            <w:noProof/>
            <w:webHidden/>
          </w:rPr>
          <w:t>89</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3" w:history="1">
        <w:r w:rsidR="0056465E" w:rsidRPr="00B00FA5">
          <w:rPr>
            <w:rStyle w:val="Hyperlink"/>
            <w:noProof/>
          </w:rPr>
          <w:t>Table 83: Chip Packages</w:t>
        </w:r>
        <w:r w:rsidR="0056465E">
          <w:rPr>
            <w:noProof/>
            <w:webHidden/>
          </w:rPr>
          <w:tab/>
        </w:r>
        <w:r w:rsidR="0056465E">
          <w:rPr>
            <w:noProof/>
            <w:webHidden/>
          </w:rPr>
          <w:fldChar w:fldCharType="begin"/>
        </w:r>
        <w:r w:rsidR="0056465E">
          <w:rPr>
            <w:noProof/>
            <w:webHidden/>
          </w:rPr>
          <w:instrText xml:space="preserve"> PAGEREF _Toc506818033 \h </w:instrText>
        </w:r>
        <w:r w:rsidR="0056465E">
          <w:rPr>
            <w:noProof/>
            <w:webHidden/>
          </w:rPr>
        </w:r>
        <w:r w:rsidR="0056465E">
          <w:rPr>
            <w:noProof/>
            <w:webHidden/>
          </w:rPr>
          <w:fldChar w:fldCharType="separate"/>
        </w:r>
        <w:r w:rsidR="0056465E">
          <w:rPr>
            <w:noProof/>
            <w:webHidden/>
          </w:rPr>
          <w:t>90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4" w:history="1">
        <w:r w:rsidR="0056465E" w:rsidRPr="00B00FA5">
          <w:rPr>
            <w:rStyle w:val="Hyperlink"/>
            <w:noProof/>
          </w:rPr>
          <w:t>Table 84: Part-Ordering Options</w:t>
        </w:r>
        <w:r w:rsidR="0056465E">
          <w:rPr>
            <w:noProof/>
            <w:webHidden/>
          </w:rPr>
          <w:tab/>
        </w:r>
        <w:r w:rsidR="0056465E">
          <w:rPr>
            <w:noProof/>
            <w:webHidden/>
          </w:rPr>
          <w:fldChar w:fldCharType="begin"/>
        </w:r>
        <w:r w:rsidR="0056465E">
          <w:rPr>
            <w:noProof/>
            <w:webHidden/>
          </w:rPr>
          <w:instrText xml:space="preserve"> PAGEREF _Toc506818034 \h </w:instrText>
        </w:r>
        <w:r w:rsidR="0056465E">
          <w:rPr>
            <w:noProof/>
            <w:webHidden/>
          </w:rPr>
        </w:r>
        <w:r w:rsidR="0056465E">
          <w:rPr>
            <w:noProof/>
            <w:webHidden/>
          </w:rPr>
          <w:fldChar w:fldCharType="separate"/>
        </w:r>
        <w:r w:rsidR="0056465E">
          <w:rPr>
            <w:noProof/>
            <w:webHidden/>
          </w:rPr>
          <w:t>90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5" w:history="1">
        <w:r w:rsidR="0056465E" w:rsidRPr="00B00FA5">
          <w:rPr>
            <w:rStyle w:val="Hyperlink"/>
            <w:noProof/>
          </w:rPr>
          <w:t>Table 85: Mechanical Characteristics-CC0/CA0</w:t>
        </w:r>
        <w:r w:rsidR="0056465E">
          <w:rPr>
            <w:noProof/>
            <w:webHidden/>
          </w:rPr>
          <w:tab/>
        </w:r>
        <w:r w:rsidR="0056465E">
          <w:rPr>
            <w:noProof/>
            <w:webHidden/>
          </w:rPr>
          <w:fldChar w:fldCharType="begin"/>
        </w:r>
        <w:r w:rsidR="0056465E">
          <w:rPr>
            <w:noProof/>
            <w:webHidden/>
          </w:rPr>
          <w:instrText xml:space="preserve"> PAGEREF _Toc506818035 \h </w:instrText>
        </w:r>
        <w:r w:rsidR="0056465E">
          <w:rPr>
            <w:noProof/>
            <w:webHidden/>
          </w:rPr>
        </w:r>
        <w:r w:rsidR="0056465E">
          <w:rPr>
            <w:noProof/>
            <w:webHidden/>
          </w:rPr>
          <w:fldChar w:fldCharType="separate"/>
        </w:r>
        <w:r w:rsidR="0056465E">
          <w:rPr>
            <w:noProof/>
            <w:webHidden/>
          </w:rPr>
          <w:t>91</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6" w:history="1">
        <w:r w:rsidR="0056465E" w:rsidRPr="00B00FA5">
          <w:rPr>
            <w:rStyle w:val="Hyperlink"/>
            <w:noProof/>
          </w:rPr>
          <w:t>Table 86: Pin Locations-CC0/CA0</w:t>
        </w:r>
        <w:r w:rsidR="0056465E">
          <w:rPr>
            <w:noProof/>
            <w:webHidden/>
          </w:rPr>
          <w:tab/>
        </w:r>
        <w:r w:rsidR="0056465E">
          <w:rPr>
            <w:noProof/>
            <w:webHidden/>
          </w:rPr>
          <w:fldChar w:fldCharType="begin"/>
        </w:r>
        <w:r w:rsidR="0056465E">
          <w:rPr>
            <w:noProof/>
            <w:webHidden/>
          </w:rPr>
          <w:instrText xml:space="preserve"> PAGEREF _Toc506818036 \h </w:instrText>
        </w:r>
        <w:r w:rsidR="0056465E">
          <w:rPr>
            <w:noProof/>
            <w:webHidden/>
          </w:rPr>
        </w:r>
        <w:r w:rsidR="0056465E">
          <w:rPr>
            <w:noProof/>
            <w:webHidden/>
          </w:rPr>
          <w:fldChar w:fldCharType="separate"/>
        </w:r>
        <w:r w:rsidR="0056465E">
          <w:rPr>
            <w:noProof/>
            <w:webHidden/>
          </w:rPr>
          <w:t>96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7" w:history="1">
        <w:r w:rsidR="0056465E" w:rsidRPr="00B00FA5">
          <w:rPr>
            <w:rStyle w:val="Hyperlink"/>
            <w:noProof/>
          </w:rPr>
          <w:t>Table 87: Mechanical Characteristics-CA1/CC1</w:t>
        </w:r>
        <w:r w:rsidR="0056465E">
          <w:rPr>
            <w:noProof/>
            <w:webHidden/>
          </w:rPr>
          <w:tab/>
        </w:r>
        <w:r w:rsidR="0056465E">
          <w:rPr>
            <w:noProof/>
            <w:webHidden/>
          </w:rPr>
          <w:fldChar w:fldCharType="begin"/>
        </w:r>
        <w:r w:rsidR="0056465E">
          <w:rPr>
            <w:noProof/>
            <w:webHidden/>
          </w:rPr>
          <w:instrText xml:space="preserve"> PAGEREF _Toc506818037 \h </w:instrText>
        </w:r>
        <w:r w:rsidR="0056465E">
          <w:rPr>
            <w:noProof/>
            <w:webHidden/>
          </w:rPr>
        </w:r>
        <w:r w:rsidR="0056465E">
          <w:rPr>
            <w:noProof/>
            <w:webHidden/>
          </w:rPr>
          <w:fldChar w:fldCharType="separate"/>
        </w:r>
        <w:r w:rsidR="0056465E">
          <w:rPr>
            <w:noProof/>
            <w:webHidden/>
          </w:rPr>
          <w:t>96</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8" w:history="1">
        <w:r w:rsidR="0056465E" w:rsidRPr="00B00FA5">
          <w:rPr>
            <w:rStyle w:val="Hyperlink"/>
            <w:noProof/>
          </w:rPr>
          <w:t>Table 88: Mechanical Characteristics-B00</w:t>
        </w:r>
        <w:r w:rsidR="0056465E">
          <w:rPr>
            <w:noProof/>
            <w:webHidden/>
          </w:rPr>
          <w:tab/>
        </w:r>
        <w:r w:rsidR="0056465E">
          <w:rPr>
            <w:noProof/>
            <w:webHidden/>
          </w:rPr>
          <w:fldChar w:fldCharType="begin"/>
        </w:r>
        <w:r w:rsidR="0056465E">
          <w:rPr>
            <w:noProof/>
            <w:webHidden/>
          </w:rPr>
          <w:instrText xml:space="preserve"> PAGEREF _Toc506818038 \h </w:instrText>
        </w:r>
        <w:r w:rsidR="0056465E">
          <w:rPr>
            <w:noProof/>
            <w:webHidden/>
          </w:rPr>
        </w:r>
        <w:r w:rsidR="0056465E">
          <w:rPr>
            <w:noProof/>
            <w:webHidden/>
          </w:rPr>
          <w:fldChar w:fldCharType="separate"/>
        </w:r>
        <w:r w:rsidR="0056465E">
          <w:rPr>
            <w:noProof/>
            <w:webHidden/>
          </w:rPr>
          <w:t>97</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39" w:history="1">
        <w:r w:rsidR="0056465E" w:rsidRPr="00B00FA5">
          <w:rPr>
            <w:rStyle w:val="Hyperlink"/>
            <w:noProof/>
          </w:rPr>
          <w:t>Table 89: Mechanical Characteristics-QMS</w:t>
        </w:r>
        <w:r w:rsidR="0056465E">
          <w:rPr>
            <w:noProof/>
            <w:webHidden/>
          </w:rPr>
          <w:tab/>
        </w:r>
        <w:r w:rsidR="0056465E">
          <w:rPr>
            <w:noProof/>
            <w:webHidden/>
          </w:rPr>
          <w:fldChar w:fldCharType="begin"/>
        </w:r>
        <w:r w:rsidR="0056465E">
          <w:rPr>
            <w:noProof/>
            <w:webHidden/>
          </w:rPr>
          <w:instrText xml:space="preserve"> PAGEREF _Toc506818039 \h </w:instrText>
        </w:r>
        <w:r w:rsidR="0056465E">
          <w:rPr>
            <w:noProof/>
            <w:webHidden/>
          </w:rPr>
        </w:r>
        <w:r w:rsidR="0056465E">
          <w:rPr>
            <w:noProof/>
            <w:webHidden/>
          </w:rPr>
          <w:fldChar w:fldCharType="separate"/>
        </w:r>
        <w:r w:rsidR="0056465E">
          <w:rPr>
            <w:noProof/>
            <w:webHidden/>
          </w:rPr>
          <w:t>98</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40" w:history="1">
        <w:r w:rsidR="0056465E" w:rsidRPr="00B00FA5">
          <w:rPr>
            <w:rStyle w:val="Hyperlink"/>
            <w:noProof/>
          </w:rPr>
          <w:t>Table 90: Mechanical Characteristics-WMS</w:t>
        </w:r>
        <w:r w:rsidR="0056465E">
          <w:rPr>
            <w:noProof/>
            <w:webHidden/>
          </w:rPr>
          <w:tab/>
        </w:r>
        <w:r w:rsidR="0056465E">
          <w:rPr>
            <w:noProof/>
            <w:webHidden/>
          </w:rPr>
          <w:fldChar w:fldCharType="begin"/>
        </w:r>
        <w:r w:rsidR="0056465E">
          <w:rPr>
            <w:noProof/>
            <w:webHidden/>
          </w:rPr>
          <w:instrText xml:space="preserve"> PAGEREF _Toc506818040 \h </w:instrText>
        </w:r>
        <w:r w:rsidR="0056465E">
          <w:rPr>
            <w:noProof/>
            <w:webHidden/>
          </w:rPr>
        </w:r>
        <w:r w:rsidR="0056465E">
          <w:rPr>
            <w:noProof/>
            <w:webHidden/>
          </w:rPr>
          <w:fldChar w:fldCharType="separate"/>
        </w:r>
        <w:r w:rsidR="0056465E">
          <w:rPr>
            <w:noProof/>
            <w:webHidden/>
          </w:rPr>
          <w:t>100</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41" w:history="1">
        <w:r w:rsidR="0056465E" w:rsidRPr="00B00FA5">
          <w:rPr>
            <w:rStyle w:val="Hyperlink"/>
            <w:noProof/>
          </w:rPr>
          <w:t>Table 91: Pin Locations-WMS</w:t>
        </w:r>
        <w:r w:rsidR="0056465E">
          <w:rPr>
            <w:noProof/>
            <w:webHidden/>
          </w:rPr>
          <w:tab/>
        </w:r>
        <w:r w:rsidR="0056465E">
          <w:rPr>
            <w:noProof/>
            <w:webHidden/>
          </w:rPr>
          <w:fldChar w:fldCharType="begin"/>
        </w:r>
        <w:r w:rsidR="0056465E">
          <w:rPr>
            <w:noProof/>
            <w:webHidden/>
          </w:rPr>
          <w:instrText xml:space="preserve"> PAGEREF _Toc506818041 \h </w:instrText>
        </w:r>
        <w:r w:rsidR="0056465E">
          <w:rPr>
            <w:noProof/>
            <w:webHidden/>
          </w:rPr>
        </w:r>
        <w:r w:rsidR="0056465E">
          <w:rPr>
            <w:noProof/>
            <w:webHidden/>
          </w:rPr>
          <w:fldChar w:fldCharType="separate"/>
        </w:r>
        <w:r w:rsidR="0056465E">
          <w:rPr>
            <w:noProof/>
            <w:webHidden/>
          </w:rPr>
          <w:t>103</w:t>
        </w:r>
        <w:r w:rsidR="0056465E">
          <w:rPr>
            <w:noProof/>
            <w:webHidden/>
          </w:rPr>
          <w:fldChar w:fldCharType="end"/>
        </w:r>
      </w:hyperlink>
    </w:p>
    <w:p w:rsidR="0056465E" w:rsidRDefault="002D4F48">
      <w:pPr>
        <w:pStyle w:val="TableofFigures"/>
        <w:tabs>
          <w:tab w:val="right" w:leader="dot" w:pos="8487"/>
        </w:tabs>
        <w:rPr>
          <w:b w:val="0"/>
          <w:noProof/>
          <w:sz w:val="22"/>
          <w:szCs w:val="22"/>
          <w:lang w:val="en-IN" w:eastAsia="en-IN"/>
        </w:rPr>
      </w:pPr>
      <w:hyperlink w:anchor="_Toc506818042" w:history="1">
        <w:r w:rsidR="0056465E" w:rsidRPr="00B00FA5">
          <w:rPr>
            <w:rStyle w:val="Hyperlink"/>
            <w:noProof/>
          </w:rPr>
          <w:t>Table 92: Mechanical Characteristics-BTS</w:t>
        </w:r>
        <w:r w:rsidR="0056465E">
          <w:rPr>
            <w:noProof/>
            <w:webHidden/>
          </w:rPr>
          <w:tab/>
        </w:r>
        <w:r w:rsidR="0056465E">
          <w:rPr>
            <w:noProof/>
            <w:webHidden/>
          </w:rPr>
          <w:fldChar w:fldCharType="begin"/>
        </w:r>
        <w:r w:rsidR="0056465E">
          <w:rPr>
            <w:noProof/>
            <w:webHidden/>
          </w:rPr>
          <w:instrText xml:space="preserve"> PAGEREF _Toc506818042 \h </w:instrText>
        </w:r>
        <w:r w:rsidR="0056465E">
          <w:rPr>
            <w:noProof/>
            <w:webHidden/>
          </w:rPr>
        </w:r>
        <w:r w:rsidR="0056465E">
          <w:rPr>
            <w:noProof/>
            <w:webHidden/>
          </w:rPr>
          <w:fldChar w:fldCharType="separate"/>
        </w:r>
        <w:r w:rsidR="0056465E">
          <w:rPr>
            <w:noProof/>
            <w:webHidden/>
          </w:rPr>
          <w:t>103</w:t>
        </w:r>
        <w:r w:rsidR="0056465E">
          <w:rPr>
            <w:noProof/>
            <w:webHidden/>
          </w:rPr>
          <w:fldChar w:fldCharType="end"/>
        </w:r>
      </w:hyperlink>
    </w:p>
    <w:p w:rsidR="00375B9E" w:rsidRDefault="00DF628D" w:rsidP="00430132">
      <w:pPr>
        <w:pStyle w:val="Heading1"/>
      </w:pPr>
      <w:r>
        <w:fldChar w:fldCharType="end"/>
      </w:r>
      <w:bookmarkStart w:id="7" w:name="_Toc498957438"/>
      <w:bookmarkStart w:id="8" w:name="_Toc504647439"/>
      <w:bookmarkStart w:id="9" w:name="_Toc506819271"/>
      <w:bookmarkStart w:id="10" w:name="scroll-bookmark-13"/>
      <w:bookmarkEnd w:id="6"/>
      <w:r w:rsidR="00375B9E">
        <w:t>Related Resources</w:t>
      </w:r>
      <w:bookmarkEnd w:id="7"/>
      <w:bookmarkEnd w:id="8"/>
      <w:bookmarkEnd w:id="9"/>
    </w:p>
    <w:p w:rsidR="00375B9E" w:rsidRPr="002347CF" w:rsidRDefault="00375B9E" w:rsidP="00375B9E">
      <w:pPr>
        <w:pStyle w:val="DocumentationParagraph"/>
        <w:ind w:left="0"/>
      </w:pPr>
      <w:r w:rsidRPr="002347CF">
        <w:t>Documentation, Software Packages, and more are available on Redpine’s document portal (</w:t>
      </w:r>
      <w:hyperlink r:id="rId12" w:history="1">
        <w:r w:rsidRPr="002347CF">
          <w:rPr>
            <w:rStyle w:val="Hyperlink"/>
          </w:rPr>
          <w:t>https://www.redpinenetworks.us</w:t>
        </w:r>
      </w:hyperlink>
      <w:r w:rsidRPr="002347CF">
        <w:t xml:space="preserve">) after signing Redpine NDA. Contact the local Redpine Sales office or visit </w:t>
      </w:r>
      <w:hyperlink r:id="rId13" w:history="1">
        <w:r w:rsidRPr="002347CF">
          <w:rPr>
            <w:rStyle w:val="Hyperlink"/>
          </w:rPr>
          <w:t>http://www.redpinesignals.com/Contact_Us/Contact_Form.php</w:t>
        </w:r>
      </w:hyperlink>
      <w:r w:rsidRPr="002347CF">
        <w:t> to obtain the NDA and instructions to login.</w:t>
      </w:r>
    </w:p>
    <w:p w:rsidR="00375B9E" w:rsidRPr="002347CF" w:rsidRDefault="00375B9E" w:rsidP="00375B9E">
      <w:pPr>
        <w:pStyle w:val="DocumentationParagraph"/>
        <w:ind w:left="0"/>
      </w:pPr>
      <w:r w:rsidRPr="002347CF">
        <w:t>Please use the Redpine document portal as the latest and authoritative source for all information.</w:t>
      </w:r>
    </w:p>
    <w:tbl>
      <w:tblPr>
        <w:tblW w:w="883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2718"/>
        <w:gridCol w:w="6120"/>
      </w:tblGrid>
      <w:tr w:rsidR="00375B9E" w:rsidRPr="00304EAB" w:rsidTr="00443481">
        <w:tc>
          <w:tcPr>
            <w:tcW w:w="2718" w:type="dxa"/>
            <w:shd w:val="clear" w:color="auto" w:fill="F2F2F2"/>
            <w:hideMark/>
          </w:tcPr>
          <w:p w:rsidR="00375B9E" w:rsidRPr="00443481" w:rsidRDefault="00375B9E" w:rsidP="00A857FC">
            <w:pPr>
              <w:pStyle w:val="DocumentationParagraph"/>
              <w:rPr>
                <w:b/>
                <w:bCs/>
              </w:rPr>
            </w:pPr>
            <w:r w:rsidRPr="00443481">
              <w:rPr>
                <w:b/>
                <w:bCs/>
              </w:rPr>
              <w:t>Name</w:t>
            </w:r>
          </w:p>
        </w:tc>
        <w:tc>
          <w:tcPr>
            <w:tcW w:w="6120" w:type="dxa"/>
            <w:shd w:val="clear" w:color="auto" w:fill="F2F2F2"/>
            <w:hideMark/>
          </w:tcPr>
          <w:p w:rsidR="00375B9E" w:rsidRPr="00443481" w:rsidRDefault="00375B9E" w:rsidP="00A857FC">
            <w:pPr>
              <w:pStyle w:val="DocumentationParagraph"/>
              <w:rPr>
                <w:b/>
                <w:bCs/>
              </w:rPr>
            </w:pPr>
            <w:r w:rsidRPr="00443481">
              <w:rPr>
                <w:b/>
                <w:bCs/>
              </w:rPr>
              <w:t>Location on Redpine Document Portal</w:t>
            </w:r>
          </w:p>
        </w:tc>
      </w:tr>
      <w:tr w:rsidR="00375B9E" w:rsidRPr="00304EAB" w:rsidTr="00443481">
        <w:tc>
          <w:tcPr>
            <w:tcW w:w="8838" w:type="dxa"/>
            <w:gridSpan w:val="2"/>
            <w:shd w:val="clear" w:color="auto" w:fill="F2F2F2"/>
            <w:hideMark/>
          </w:tcPr>
          <w:p w:rsidR="00375B9E" w:rsidRPr="00304EAB" w:rsidRDefault="00670892" w:rsidP="00443481">
            <w:pPr>
              <w:pStyle w:val="DocumentationParagraph"/>
              <w:ind w:left="0"/>
            </w:pPr>
            <w:r w:rsidRPr="00443481">
              <w:rPr>
                <w:b/>
                <w:bCs/>
              </w:rPr>
              <w:t>RS14100 WiSeMCU</w:t>
            </w:r>
            <w:r w:rsidR="00375B9E" w:rsidRPr="00443481">
              <w:rPr>
                <w:b/>
                <w:bCs/>
              </w:rPr>
              <w:t xml:space="preserve"> Family Common Documents</w:t>
            </w:r>
          </w:p>
        </w:tc>
      </w:tr>
      <w:tr w:rsidR="00375B9E" w:rsidRPr="00304EAB" w:rsidTr="00443481">
        <w:tc>
          <w:tcPr>
            <w:tcW w:w="2718" w:type="dxa"/>
            <w:shd w:val="clear" w:color="auto" w:fill="auto"/>
            <w:hideMark/>
          </w:tcPr>
          <w:p w:rsidR="00375B9E" w:rsidRPr="00304EAB" w:rsidRDefault="00670892" w:rsidP="00443481">
            <w:pPr>
              <w:pStyle w:val="DocumentationParagraph"/>
              <w:spacing w:before="0" w:after="0"/>
              <w:ind w:left="0"/>
            </w:pPr>
            <w:r w:rsidRPr="00443481">
              <w:rPr>
                <w:b/>
                <w:bCs/>
              </w:rPr>
              <w:t>RS14100 WiSeMCU</w:t>
            </w:r>
            <w:r w:rsidR="00375B9E" w:rsidRPr="00443481">
              <w:rPr>
                <w:b/>
                <w:bCs/>
              </w:rPr>
              <w:t xml:space="preserve"> Module Family Datasheet</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/Datasheets, Manuals, and Guides/</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RS9116 EVK User Guide</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/EVK/</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Module Integration Guide</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/Datasheets, Manuals, and Guides/</w:t>
            </w:r>
          </w:p>
        </w:tc>
      </w:tr>
      <w:tr w:rsidR="00375B9E" w:rsidRPr="00304EAB" w:rsidTr="00443481">
        <w:tc>
          <w:tcPr>
            <w:tcW w:w="8838" w:type="dxa"/>
            <w:gridSpan w:val="2"/>
            <w:shd w:val="clear" w:color="auto" w:fill="F2F2F2"/>
            <w:hideMark/>
          </w:tcPr>
          <w:p w:rsidR="00375B9E" w:rsidRPr="00304EAB" w:rsidRDefault="00375B9E" w:rsidP="00443481">
            <w:pPr>
              <w:pStyle w:val="DocumentationParagraph"/>
              <w:spacing w:before="0" w:after="0"/>
              <w:ind w:left="0"/>
            </w:pPr>
            <w:r w:rsidRPr="00443481">
              <w:rPr>
                <w:b/>
                <w:bCs/>
              </w:rPr>
              <w:t>Regulatory and Compliance Certificates</w:t>
            </w:r>
          </w:p>
        </w:tc>
      </w:tr>
      <w:tr w:rsidR="00141684" w:rsidRPr="00304EAB" w:rsidTr="00443481">
        <w:tc>
          <w:tcPr>
            <w:tcW w:w="2718" w:type="dxa"/>
            <w:shd w:val="clear" w:color="auto" w:fill="auto"/>
            <w:hideMark/>
          </w:tcPr>
          <w:p w:rsidR="00141684" w:rsidRPr="00443481" w:rsidRDefault="00141684" w:rsidP="00443481">
            <w:pPr>
              <w:pStyle w:val="DocumentationParagraph"/>
              <w:spacing w:before="0" w:after="0"/>
              <w:ind w:left="0"/>
              <w:rPr>
                <w:b/>
                <w:bCs/>
              </w:rPr>
            </w:pPr>
            <w:r w:rsidRPr="00443481">
              <w:rPr>
                <w:b/>
                <w:bCs/>
              </w:rPr>
              <w:t>FCC compliance certificates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 RS14100 WiSeMCU /Certifications and Declarations/</w:t>
            </w:r>
          </w:p>
        </w:tc>
      </w:tr>
      <w:tr w:rsidR="00141684" w:rsidRPr="00304EAB" w:rsidTr="00443481">
        <w:tc>
          <w:tcPr>
            <w:tcW w:w="2718" w:type="dxa"/>
            <w:shd w:val="clear" w:color="auto" w:fill="auto"/>
            <w:hideMark/>
          </w:tcPr>
          <w:p w:rsidR="00141684" w:rsidRPr="00443481" w:rsidRDefault="00141684" w:rsidP="00443481">
            <w:pPr>
              <w:pStyle w:val="DocumentationParagraph"/>
              <w:spacing w:before="0" w:after="0"/>
              <w:ind w:left="0"/>
              <w:rPr>
                <w:b/>
                <w:bCs/>
              </w:rPr>
            </w:pPr>
            <w:r w:rsidRPr="00443481">
              <w:rPr>
                <w:b/>
                <w:bCs/>
              </w:rPr>
              <w:t>CE compliance certificates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 RS14100 WiSeMCU /Certifications and Declarations/</w:t>
            </w:r>
          </w:p>
        </w:tc>
      </w:tr>
      <w:tr w:rsidR="00141684" w:rsidRPr="00304EAB" w:rsidTr="00443481">
        <w:tc>
          <w:tcPr>
            <w:tcW w:w="2718" w:type="dxa"/>
            <w:shd w:val="clear" w:color="auto" w:fill="auto"/>
            <w:hideMark/>
          </w:tcPr>
          <w:p w:rsidR="00141684" w:rsidRDefault="00141684" w:rsidP="00443481">
            <w:pPr>
              <w:pStyle w:val="DocumentationParagraph"/>
              <w:spacing w:before="0" w:after="0"/>
              <w:ind w:left="0"/>
            </w:pPr>
            <w:r w:rsidRPr="00443481">
              <w:rPr>
                <w:b/>
                <w:bCs/>
              </w:rPr>
              <w:t>IC compliance certificates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 RS14100 WiSeMCU /Certifications and Declarations/</w:t>
            </w:r>
          </w:p>
        </w:tc>
      </w:tr>
      <w:tr w:rsidR="00375B9E" w:rsidRPr="00304EAB" w:rsidTr="00443481">
        <w:tc>
          <w:tcPr>
            <w:tcW w:w="8838" w:type="dxa"/>
            <w:gridSpan w:val="2"/>
            <w:shd w:val="clear" w:color="auto" w:fill="F2F2F2"/>
            <w:hideMark/>
          </w:tcPr>
          <w:p w:rsidR="00375B9E" w:rsidRPr="00304EAB" w:rsidRDefault="00141684" w:rsidP="00443481">
            <w:pPr>
              <w:pStyle w:val="DocumentationParagraph"/>
              <w:spacing w:before="0" w:after="0"/>
              <w:ind w:left="0"/>
            </w:pPr>
            <w:r w:rsidRPr="00443481">
              <w:rPr>
                <w:b/>
                <w:bCs/>
              </w:rPr>
              <w:t>RS14100 WiSeMCU</w:t>
            </w:r>
            <w:r w:rsidR="00375B9E" w:rsidRPr="00443481">
              <w:rPr>
                <w:b/>
                <w:bCs/>
              </w:rPr>
              <w:t xml:space="preserve"> Documents</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WiSeMCU Getting</w:t>
            </w:r>
            <w:r>
              <w:t xml:space="preserve"> </w:t>
            </w:r>
            <w:r w:rsidRPr="00443481">
              <w:rPr>
                <w:b/>
                <w:bCs/>
              </w:rPr>
              <w:t>Started Guide</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/Application Notes/</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WiSeMCU Software Package including examples</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/Firmware/</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WiSeMCU SAPI Guide</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/Firmware/</w:t>
            </w:r>
          </w:p>
        </w:tc>
      </w:tr>
      <w:tr w:rsidR="00375B9E" w:rsidRPr="00304EAB" w:rsidTr="00443481">
        <w:tc>
          <w:tcPr>
            <w:tcW w:w="2718" w:type="dxa"/>
            <w:shd w:val="clear" w:color="auto" w:fill="auto"/>
            <w:hideMark/>
          </w:tcPr>
          <w:p w:rsidR="00375B9E" w:rsidRPr="00304EAB" w:rsidRDefault="00375B9E" w:rsidP="00443481">
            <w:pPr>
              <w:pStyle w:val="DocumentationParagraph"/>
              <w:spacing w:before="0" w:after="0"/>
              <w:ind w:left="0"/>
            </w:pPr>
            <w:r w:rsidRPr="00443481">
              <w:rPr>
                <w:b/>
                <w:bCs/>
              </w:rPr>
              <w:t>WiSeMCU SAPI Porting Guide</w:t>
            </w:r>
          </w:p>
        </w:tc>
        <w:tc>
          <w:tcPr>
            <w:tcW w:w="6120" w:type="dxa"/>
            <w:shd w:val="clear" w:color="auto" w:fill="auto"/>
            <w:hideMark/>
          </w:tcPr>
          <w:p w:rsidR="00375B9E" w:rsidRPr="00443481" w:rsidRDefault="00375B9E" w:rsidP="00443481">
            <w:pPr>
              <w:pStyle w:val="DocumentationParagraph"/>
              <w:spacing w:before="0" w:after="0"/>
              <w:rPr>
                <w:i/>
              </w:rPr>
            </w:pPr>
            <w:r w:rsidRPr="00443481">
              <w:rPr>
                <w:i/>
              </w:rPr>
              <w:t>/</w:t>
            </w:r>
            <w:r w:rsidR="00670892" w:rsidRPr="00443481">
              <w:rPr>
                <w:i/>
              </w:rPr>
              <w:t>RS14100 WiSeMCU</w:t>
            </w:r>
            <w:r w:rsidRPr="00443481">
              <w:rPr>
                <w:i/>
              </w:rPr>
              <w:t>/Firmware/</w:t>
            </w:r>
          </w:p>
        </w:tc>
      </w:tr>
      <w:tr w:rsidR="00141684" w:rsidRPr="00304EAB" w:rsidTr="00443481">
        <w:tc>
          <w:tcPr>
            <w:tcW w:w="8838" w:type="dxa"/>
            <w:gridSpan w:val="2"/>
            <w:shd w:val="clear" w:color="auto" w:fill="F2F2F2"/>
            <w:hideMark/>
          </w:tcPr>
          <w:p w:rsidR="00141684" w:rsidRPr="00443481" w:rsidRDefault="00141684" w:rsidP="00443481">
            <w:pPr>
              <w:pStyle w:val="DocumentationParagraph"/>
              <w:spacing w:before="0" w:after="0"/>
              <w:ind w:left="0"/>
              <w:rPr>
                <w:i/>
              </w:rPr>
            </w:pPr>
            <w:r w:rsidRPr="00443481">
              <w:rPr>
                <w:b/>
                <w:bCs/>
              </w:rPr>
              <w:t>Miscellaneous Resources</w:t>
            </w:r>
          </w:p>
        </w:tc>
      </w:tr>
      <w:tr w:rsidR="00141684" w:rsidRPr="00304EAB" w:rsidTr="00443481">
        <w:tc>
          <w:tcPr>
            <w:tcW w:w="2718" w:type="dxa"/>
            <w:shd w:val="clear" w:color="auto" w:fill="auto"/>
            <w:hideMark/>
          </w:tcPr>
          <w:p w:rsidR="00141684" w:rsidRPr="00304EAB" w:rsidRDefault="00141684" w:rsidP="00443481">
            <w:pPr>
              <w:pStyle w:val="DocumentationParagraph"/>
              <w:spacing w:before="0" w:after="0"/>
              <w:ind w:left="0"/>
            </w:pPr>
            <w:r w:rsidRPr="00443481">
              <w:rPr>
                <w:b/>
                <w:bCs/>
              </w:rPr>
              <w:t>3D Models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/RS14100 WiSeMCU/CAD Files/</w:t>
            </w:r>
          </w:p>
        </w:tc>
      </w:tr>
      <w:tr w:rsidR="00141684" w:rsidRPr="00304EAB" w:rsidTr="00443481">
        <w:tc>
          <w:tcPr>
            <w:tcW w:w="2718" w:type="dxa"/>
            <w:shd w:val="clear" w:color="auto" w:fill="auto"/>
            <w:hideMark/>
          </w:tcPr>
          <w:p w:rsidR="00141684" w:rsidRPr="00304EAB" w:rsidRDefault="00141684" w:rsidP="00443481">
            <w:pPr>
              <w:pStyle w:val="DocumentationParagraph"/>
              <w:spacing w:before="0" w:after="0"/>
              <w:ind w:left="0"/>
            </w:pPr>
            <w:r w:rsidRPr="00443481">
              <w:rPr>
                <w:b/>
                <w:bCs/>
              </w:rPr>
              <w:t>IBIS Models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/RS14100 WiSeMCU/CAD Files/</w:t>
            </w:r>
          </w:p>
        </w:tc>
      </w:tr>
      <w:tr w:rsidR="00141684" w:rsidRPr="00304EAB" w:rsidTr="00443481">
        <w:tc>
          <w:tcPr>
            <w:tcW w:w="2718" w:type="dxa"/>
            <w:shd w:val="clear" w:color="auto" w:fill="auto"/>
            <w:hideMark/>
          </w:tcPr>
          <w:p w:rsidR="00141684" w:rsidRPr="00304EAB" w:rsidRDefault="00141684" w:rsidP="00443481">
            <w:pPr>
              <w:pStyle w:val="DocumentationParagraph"/>
              <w:spacing w:before="0" w:after="0"/>
              <w:ind w:left="0"/>
            </w:pPr>
            <w:r w:rsidRPr="00443481">
              <w:rPr>
                <w:b/>
                <w:bCs/>
              </w:rPr>
              <w:t>Application Notes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/Application Notes/</w:t>
            </w:r>
          </w:p>
        </w:tc>
      </w:tr>
      <w:tr w:rsidR="00141684" w:rsidRPr="00304EAB" w:rsidTr="00443481">
        <w:tc>
          <w:tcPr>
            <w:tcW w:w="2718" w:type="dxa"/>
            <w:shd w:val="clear" w:color="auto" w:fill="auto"/>
            <w:hideMark/>
          </w:tcPr>
          <w:p w:rsidR="00141684" w:rsidRPr="00304EAB" w:rsidRDefault="00141684" w:rsidP="00443481">
            <w:pPr>
              <w:pStyle w:val="DocumentationParagraph"/>
              <w:spacing w:before="0" w:after="0"/>
              <w:ind w:left="0"/>
            </w:pPr>
            <w:r w:rsidRPr="00443481">
              <w:rPr>
                <w:b/>
                <w:bCs/>
              </w:rPr>
              <w:t>3D Models</w:t>
            </w:r>
          </w:p>
        </w:tc>
        <w:tc>
          <w:tcPr>
            <w:tcW w:w="6120" w:type="dxa"/>
            <w:shd w:val="clear" w:color="auto" w:fill="auto"/>
            <w:hideMark/>
          </w:tcPr>
          <w:p w:rsidR="00141684" w:rsidRPr="00443481" w:rsidRDefault="00141684" w:rsidP="00443481">
            <w:pPr>
              <w:pStyle w:val="DocumentationParagraph"/>
              <w:spacing w:before="0" w:after="0"/>
              <w:rPr>
                <w:i/>
              </w:rPr>
            </w:pPr>
            <w:r w:rsidRPr="00443481">
              <w:rPr>
                <w:i/>
              </w:rPr>
              <w:t>/RS14100 WiSeMCU/CAD Files/</w:t>
            </w:r>
          </w:p>
        </w:tc>
      </w:tr>
    </w:tbl>
    <w:p w:rsidR="00375B9E" w:rsidRPr="005A7DA0" w:rsidRDefault="00375B9E" w:rsidP="00375B9E">
      <w:pPr>
        <w:pStyle w:val="Caption"/>
      </w:pPr>
      <w:bookmarkStart w:id="11" w:name="_Toc495310097"/>
      <w:bookmarkStart w:id="12" w:name="_Toc506817951"/>
      <w:r>
        <w:t xml:space="preserve">Table </w:t>
      </w:r>
      <w:r w:rsidR="00DF628D">
        <w:fldChar w:fldCharType="begin"/>
      </w:r>
      <w:r w:rsidR="00DF628D">
        <w:instrText xml:space="preserve"> SEQ Table \* ARABIC </w:instrText>
      </w:r>
      <w:r w:rsidR="00DF628D">
        <w:fldChar w:fldCharType="separate"/>
      </w:r>
      <w:r w:rsidR="00F029F9">
        <w:rPr>
          <w:noProof/>
        </w:rPr>
        <w:t>1</w:t>
      </w:r>
      <w:r w:rsidR="00DF628D">
        <w:fldChar w:fldCharType="end"/>
      </w:r>
      <w:r>
        <w:t>: RS14100 WiSeMCU Related Resources</w:t>
      </w:r>
      <w:bookmarkEnd w:id="11"/>
      <w:bookmarkEnd w:id="12"/>
    </w:p>
    <w:p w:rsidR="00375B9E" w:rsidRPr="00375B9E" w:rsidRDefault="00375B9E" w:rsidP="00375B9E">
      <w:pPr>
        <w:pStyle w:val="DocumentationParagraph"/>
      </w:pPr>
    </w:p>
    <w:bookmarkEnd w:id="10"/>
    <w:p w:rsidR="00CA4084" w:rsidRPr="001D2299" w:rsidRDefault="00CA4084" w:rsidP="001D2299">
      <w:pPr>
        <w:jc w:val="center"/>
        <w:rPr>
          <w:rFonts w:cs="Calibri"/>
        </w:rPr>
      </w:pPr>
    </w:p>
    <w:p w:rsidR="00CA4084" w:rsidRPr="001D2299" w:rsidRDefault="006C2945" w:rsidP="00430132">
      <w:pPr>
        <w:pStyle w:val="Heading1"/>
      </w:pPr>
      <w:bookmarkStart w:id="13" w:name="scroll-bookmark-20"/>
      <w:bookmarkStart w:id="14" w:name="_Toc498957445"/>
      <w:bookmarkStart w:id="15" w:name="_Toc504647440"/>
      <w:bookmarkStart w:id="16" w:name="_Toc506819272"/>
      <w:r w:rsidRPr="001D2299">
        <w:t>Wireless Features</w:t>
      </w:r>
      <w:bookmarkEnd w:id="13"/>
      <w:bookmarkEnd w:id="14"/>
      <w:bookmarkEnd w:id="15"/>
      <w:bookmarkEnd w:id="16"/>
    </w:p>
    <w:p w:rsidR="00CA4084" w:rsidRPr="001D2299" w:rsidRDefault="006C2945">
      <w:pPr>
        <w:rPr>
          <w:rFonts w:cs="Calibri"/>
        </w:rPr>
      </w:pPr>
      <w:r w:rsidRPr="001D2299">
        <w:rPr>
          <w:rFonts w:cs="Calibri"/>
        </w:rPr>
        <w:t>The table below lists the salient wireless features of the RS</w:t>
      </w:r>
      <w:r w:rsidR="00A11A6F">
        <w:rPr>
          <w:rFonts w:cs="Calibri"/>
        </w:rPr>
        <w:t>14100</w:t>
      </w:r>
      <w:r w:rsidRPr="001D2299">
        <w:rPr>
          <w:rFonts w:cs="Calibri"/>
        </w:rPr>
        <w:t xml:space="preserve"> based family of products.</w:t>
      </w:r>
    </w:p>
    <w:p w:rsidR="00CA4084" w:rsidRDefault="006C2945">
      <w:pPr>
        <w:rPr>
          <w:rStyle w:val="Hyperlink"/>
          <w:rFonts w:cs="Calibri"/>
        </w:rPr>
      </w:pPr>
      <w:r w:rsidRPr="001D2299">
        <w:rPr>
          <w:rFonts w:cs="Calibri"/>
        </w:rPr>
        <w:t>All features marked in * are not supported in current software release but planned for the future releases. Contact Redpine Sales (</w:t>
      </w:r>
      <w:hyperlink r:id="rId14" w:history="1">
        <w:r w:rsidRPr="001D2299">
          <w:rPr>
            <w:rStyle w:val="Hyperlink"/>
            <w:rFonts w:cs="Calibri"/>
          </w:rPr>
          <w:t>sales@</w:t>
        </w:r>
      </w:hyperlink>
      <w:hyperlink r:id="rId15" w:history="1">
        <w:r w:rsidRPr="001D2299">
          <w:rPr>
            <w:rStyle w:val="Hyperlink"/>
            <w:rFonts w:cs="Calibri"/>
          </w:rPr>
          <w:t>redpinesignals.com</w:t>
        </w:r>
      </w:hyperlink>
      <w:hyperlink r:id="rId16" w:history="1">
        <w:r w:rsidRPr="001D2299">
          <w:rPr>
            <w:rStyle w:val="Hyperlink"/>
            <w:rFonts w:cs="Calibri"/>
          </w:rPr>
          <w:t xml:space="preserve">) </w:t>
        </w:r>
        <w:r w:rsidR="003A68CB">
          <w:t xml:space="preserve">for the software releases </w:t>
        </w:r>
        <w:r w:rsidRPr="00AD6FBA">
          <w:t>roadmap.</w:t>
        </w:r>
        <w:r w:rsidRPr="001D2299">
          <w:rPr>
            <w:rStyle w:val="Hyperlink"/>
            <w:rFonts w:cs="Calibri"/>
          </w:rPr>
          <w:t xml:space="preserve"> </w:t>
        </w:r>
      </w:hyperlink>
    </w:p>
    <w:p w:rsidR="001D2299" w:rsidRPr="001D2299" w:rsidRDefault="001D2299" w:rsidP="001D2299">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218"/>
        <w:gridCol w:w="6269"/>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rsidP="00443481">
            <w:pPr>
              <w:jc w:val="center"/>
              <w:rPr>
                <w:rFonts w:cs="Calibri"/>
                <w:color w:val="262626"/>
              </w:rPr>
            </w:pPr>
            <w:r w:rsidRPr="00443481">
              <w:rPr>
                <w:rFonts w:cs="Calibri"/>
                <w:b/>
                <w:color w:val="262626"/>
              </w:rPr>
              <w:t>Feature</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rsidP="00443481">
            <w:pPr>
              <w:jc w:val="center"/>
              <w:rPr>
                <w:rFonts w:cs="Calibri"/>
                <w:color w:val="262626"/>
              </w:rPr>
            </w:pPr>
            <w:r w:rsidRPr="00443481">
              <w:rPr>
                <w:rFonts w:cs="Calibri"/>
                <w:b/>
                <w:color w:val="262626"/>
              </w:rPr>
              <w:t>Description</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Wireless Protocols</w:t>
            </w:r>
          </w:p>
        </w:tc>
        <w:tc>
          <w:tcPr>
            <w:tcW w:w="0" w:type="auto"/>
            <w:tcMar>
              <w:top w:w="30" w:type="dxa"/>
              <w:left w:w="30" w:type="dxa"/>
              <w:right w:w="30" w:type="dxa"/>
            </w:tcMar>
          </w:tcPr>
          <w:p w:rsidR="00CA4084" w:rsidRPr="00443481" w:rsidRDefault="006C2945">
            <w:pPr>
              <w:rPr>
                <w:rFonts w:cs="Calibri"/>
              </w:rPr>
            </w:pPr>
            <w:r w:rsidRPr="00443481">
              <w:rPr>
                <w:rFonts w:cs="Calibri"/>
              </w:rPr>
              <w:t>IEEE 802.11b, 802.11g, 802.11n, 802.11a</w:t>
            </w:r>
          </w:p>
          <w:p w:rsidR="00CA4084" w:rsidRPr="00443481" w:rsidRDefault="006C2945">
            <w:pPr>
              <w:rPr>
                <w:rFonts w:cs="Calibri"/>
              </w:rPr>
            </w:pPr>
            <w:r w:rsidRPr="00443481">
              <w:rPr>
                <w:rFonts w:cs="Calibri"/>
              </w:rPr>
              <w:t>Bluetooth 5 (2.1+EDR, LE, LE 2 Mbps, Long Range (125/500 Kbps), AoA/AoD)</w:t>
            </w:r>
          </w:p>
          <w:p w:rsidR="00CA4084" w:rsidRPr="00443481" w:rsidRDefault="006C2945">
            <w:pPr>
              <w:rPr>
                <w:rFonts w:cs="Calibri"/>
              </w:rPr>
            </w:pPr>
            <w:r w:rsidRPr="00443481">
              <w:rPr>
                <w:rFonts w:cs="Calibri"/>
              </w:rPr>
              <w:t>ZigBee/Thread on 802.15.4</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Operational Modes Supported</w:t>
            </w:r>
          </w:p>
          <w:p w:rsidR="00CA4084" w:rsidRPr="00443481" w:rsidRDefault="006C2945">
            <w:pPr>
              <w:rPr>
                <w:rFonts w:cs="Calibri"/>
              </w:rPr>
            </w:pPr>
            <w:r w:rsidRPr="00443481">
              <w:rPr>
                <w:rFonts w:cs="Calibri"/>
              </w:rPr>
              <w:t>(For other co-existence modes not listed here, please contact Redpine for custom offerings.)</w:t>
            </w:r>
          </w:p>
        </w:tc>
        <w:tc>
          <w:tcPr>
            <w:tcW w:w="0" w:type="auto"/>
            <w:tcMar>
              <w:top w:w="30" w:type="dxa"/>
              <w:left w:w="30" w:type="dxa"/>
              <w:right w:w="30" w:type="dxa"/>
            </w:tcMar>
          </w:tcPr>
          <w:p w:rsidR="00CA4084" w:rsidRPr="00443481" w:rsidRDefault="006C2945">
            <w:pPr>
              <w:rPr>
                <w:rFonts w:cs="Calibri"/>
              </w:rPr>
            </w:pPr>
            <w:r w:rsidRPr="00443481">
              <w:rPr>
                <w:rFonts w:cs="Calibri"/>
              </w:rPr>
              <w:t>Wi-Fi Access Point with support for upto 8 clients</w:t>
            </w:r>
          </w:p>
          <w:p w:rsidR="00CA4084" w:rsidRPr="00443481" w:rsidRDefault="006C2945">
            <w:pPr>
              <w:rPr>
                <w:rFonts w:cs="Calibri"/>
              </w:rPr>
            </w:pPr>
            <w:r w:rsidRPr="00443481">
              <w:rPr>
                <w:rFonts w:cs="Calibri"/>
              </w:rPr>
              <w:t>Wi-Fi Client</w:t>
            </w:r>
          </w:p>
          <w:p w:rsidR="00CA4084" w:rsidRPr="00443481" w:rsidRDefault="006C2945">
            <w:pPr>
              <w:rPr>
                <w:rFonts w:cs="Calibri"/>
              </w:rPr>
            </w:pPr>
            <w:r w:rsidRPr="00443481">
              <w:rPr>
                <w:rFonts w:cs="Calibri"/>
              </w:rPr>
              <w:t>Wi-Fi Direct</w:t>
            </w:r>
            <w:r w:rsidRPr="00443481">
              <w:rPr>
                <w:rFonts w:cs="Calibri"/>
                <w:vertAlign w:val="superscript"/>
              </w:rPr>
              <w:t>TM</w:t>
            </w:r>
          </w:p>
          <w:p w:rsidR="00CA4084" w:rsidRPr="00443481" w:rsidRDefault="006C2945">
            <w:pPr>
              <w:rPr>
                <w:rFonts w:cs="Calibri"/>
              </w:rPr>
            </w:pPr>
            <w:r w:rsidRPr="00443481">
              <w:rPr>
                <w:rFonts w:cs="Calibri"/>
              </w:rPr>
              <w:t>Wi-Fi Client + Bluetooth Classic (EDR v 2.1)</w:t>
            </w:r>
          </w:p>
          <w:p w:rsidR="00CA4084" w:rsidRPr="00443481" w:rsidRDefault="006C2945">
            <w:pPr>
              <w:rPr>
                <w:rFonts w:cs="Calibri"/>
              </w:rPr>
            </w:pPr>
            <w:r w:rsidRPr="00443481">
              <w:rPr>
                <w:rFonts w:cs="Calibri"/>
              </w:rPr>
              <w:t>Wi-Fi Client + Bluetooth Low Energy</w:t>
            </w:r>
          </w:p>
          <w:p w:rsidR="00CA4084" w:rsidRPr="00443481" w:rsidRDefault="006C2945">
            <w:pPr>
              <w:rPr>
                <w:rFonts w:cs="Calibri"/>
              </w:rPr>
            </w:pPr>
            <w:r w:rsidRPr="00443481">
              <w:rPr>
                <w:rFonts w:cs="Calibri"/>
              </w:rPr>
              <w:t>Wi-Fi Client + ZigBee End Device</w:t>
            </w:r>
          </w:p>
          <w:p w:rsidR="00CA4084" w:rsidRPr="00443481" w:rsidRDefault="006C2945">
            <w:pPr>
              <w:rPr>
                <w:rFonts w:cs="Calibri"/>
              </w:rPr>
            </w:pPr>
            <w:r w:rsidRPr="00443481">
              <w:rPr>
                <w:rFonts w:cs="Calibri"/>
              </w:rPr>
              <w:t>ZigBee Router*</w:t>
            </w:r>
          </w:p>
          <w:p w:rsidR="00CA4084" w:rsidRPr="00443481" w:rsidRDefault="006C2945">
            <w:pPr>
              <w:rPr>
                <w:rFonts w:cs="Calibri"/>
              </w:rPr>
            </w:pPr>
            <w:r w:rsidRPr="00443481">
              <w:rPr>
                <w:rFonts w:cs="Calibri"/>
              </w:rPr>
              <w:t>ZigBee Coordinator*</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WLAN Bandwidth</w:t>
            </w:r>
          </w:p>
        </w:tc>
        <w:tc>
          <w:tcPr>
            <w:tcW w:w="0" w:type="auto"/>
            <w:tcMar>
              <w:top w:w="30" w:type="dxa"/>
              <w:left w:w="30" w:type="dxa"/>
              <w:right w:w="30" w:type="dxa"/>
            </w:tcMar>
          </w:tcPr>
          <w:p w:rsidR="00CA4084" w:rsidRPr="00443481" w:rsidRDefault="006C2945">
            <w:pPr>
              <w:rPr>
                <w:rFonts w:cs="Calibri"/>
              </w:rPr>
            </w:pPr>
            <w:r w:rsidRPr="00443481">
              <w:rPr>
                <w:rFonts w:cs="Calibri"/>
              </w:rPr>
              <w:t>20 MHz, 40 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WLAN Data Rates</w:t>
            </w:r>
          </w:p>
        </w:tc>
        <w:tc>
          <w:tcPr>
            <w:tcW w:w="0" w:type="auto"/>
            <w:tcMar>
              <w:top w:w="30" w:type="dxa"/>
              <w:left w:w="30" w:type="dxa"/>
              <w:right w:w="30" w:type="dxa"/>
            </w:tcMar>
          </w:tcPr>
          <w:p w:rsidR="00CA4084" w:rsidRPr="00443481" w:rsidRDefault="006C2945">
            <w:pPr>
              <w:rPr>
                <w:rFonts w:cs="Calibri"/>
              </w:rPr>
            </w:pPr>
            <w:r w:rsidRPr="00443481">
              <w:rPr>
                <w:rFonts w:cs="Calibri"/>
              </w:rPr>
              <w:t>802.11b: 1, 2, 5.5, 11 Mbps</w:t>
            </w:r>
          </w:p>
          <w:p w:rsidR="00CA4084" w:rsidRPr="00443481" w:rsidRDefault="006C2945">
            <w:pPr>
              <w:rPr>
                <w:rFonts w:cs="Calibri"/>
              </w:rPr>
            </w:pPr>
            <w:r w:rsidRPr="00443481">
              <w:rPr>
                <w:rFonts w:cs="Calibri"/>
              </w:rPr>
              <w:t>802.11g/a: 6, 9, 12, 18, 24, 36, 48, 54 Mbps</w:t>
            </w:r>
          </w:p>
          <w:p w:rsidR="00CA4084" w:rsidRPr="00443481" w:rsidRDefault="006C2945">
            <w:pPr>
              <w:rPr>
                <w:rFonts w:cs="Calibri"/>
              </w:rPr>
            </w:pPr>
            <w:r w:rsidRPr="00443481">
              <w:rPr>
                <w:rFonts w:cs="Calibri"/>
              </w:rPr>
              <w:t>802.11n: MCS0 to MCS7 with and without Short GI and MCS32</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WLAN Operating Frequency Range</w:t>
            </w:r>
          </w:p>
        </w:tc>
        <w:tc>
          <w:tcPr>
            <w:tcW w:w="0" w:type="auto"/>
            <w:tcMar>
              <w:top w:w="30" w:type="dxa"/>
              <w:left w:w="30" w:type="dxa"/>
              <w:right w:w="30" w:type="dxa"/>
            </w:tcMar>
          </w:tcPr>
          <w:p w:rsidR="00CA4084" w:rsidRPr="00443481" w:rsidRDefault="006C2945">
            <w:pPr>
              <w:rPr>
                <w:rFonts w:cs="Calibri"/>
              </w:rPr>
            </w:pPr>
            <w:r w:rsidRPr="00443481">
              <w:rPr>
                <w:rFonts w:cs="Calibri"/>
              </w:rPr>
              <w:t>2412 MHz – 2484 MHz</w:t>
            </w:r>
          </w:p>
          <w:p w:rsidR="00CA4084" w:rsidRPr="00443481" w:rsidRDefault="006C2945">
            <w:pPr>
              <w:rPr>
                <w:rFonts w:cs="Calibri"/>
              </w:rPr>
            </w:pPr>
            <w:r w:rsidRPr="00443481">
              <w:rPr>
                <w:rFonts w:cs="Calibri"/>
              </w:rPr>
              <w:t>4.9 GHz – 5.975 GHz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WLAN Modulation</w:t>
            </w:r>
          </w:p>
        </w:tc>
        <w:tc>
          <w:tcPr>
            <w:tcW w:w="0" w:type="auto"/>
            <w:tcMar>
              <w:top w:w="30" w:type="dxa"/>
              <w:left w:w="30" w:type="dxa"/>
              <w:right w:w="30" w:type="dxa"/>
            </w:tcMar>
          </w:tcPr>
          <w:p w:rsidR="00CA4084" w:rsidRPr="00443481" w:rsidRDefault="006C2945">
            <w:pPr>
              <w:rPr>
                <w:rFonts w:cs="Calibri"/>
              </w:rPr>
            </w:pPr>
            <w:r w:rsidRPr="00443481">
              <w:rPr>
                <w:rFonts w:cs="Calibri"/>
              </w:rPr>
              <w:t>OFDM with BPSK, QPSK, 16-QAM, and 64-QAM</w:t>
            </w:r>
          </w:p>
          <w:p w:rsidR="00CA4084" w:rsidRPr="00443481" w:rsidRDefault="006C2945">
            <w:pPr>
              <w:rPr>
                <w:rFonts w:cs="Calibri"/>
              </w:rPr>
            </w:pPr>
            <w:r w:rsidRPr="00443481">
              <w:rPr>
                <w:rFonts w:cs="Calibri"/>
              </w:rPr>
              <w:t>802.11b with CCK and DSSS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Maximum WLAN Transmit Power</w:t>
            </w:r>
          </w:p>
        </w:tc>
        <w:tc>
          <w:tcPr>
            <w:tcW w:w="0" w:type="auto"/>
            <w:tcMar>
              <w:top w:w="30" w:type="dxa"/>
              <w:left w:w="30" w:type="dxa"/>
              <w:right w:w="30" w:type="dxa"/>
            </w:tcMar>
          </w:tcPr>
          <w:p w:rsidR="00CA4084" w:rsidRPr="00443481" w:rsidRDefault="006C2945">
            <w:pPr>
              <w:rPr>
                <w:rFonts w:cs="Calibri"/>
              </w:rPr>
            </w:pPr>
            <w:r w:rsidRPr="00443481">
              <w:rPr>
                <w:rFonts w:cs="Calibri"/>
              </w:rPr>
              <w:t>20 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 xml:space="preserve">Minimum WLAN Receive </w:t>
            </w:r>
            <w:r w:rsidR="00C15A5E" w:rsidRPr="00443481">
              <w:rPr>
                <w:rFonts w:cs="Calibri"/>
              </w:rPr>
              <w:t>Sensitivity</w:t>
            </w:r>
          </w:p>
        </w:tc>
        <w:tc>
          <w:tcPr>
            <w:tcW w:w="0" w:type="auto"/>
            <w:tcMar>
              <w:top w:w="30" w:type="dxa"/>
              <w:left w:w="30" w:type="dxa"/>
              <w:right w:w="30" w:type="dxa"/>
            </w:tcMar>
          </w:tcPr>
          <w:p w:rsidR="00CA4084" w:rsidRPr="00443481" w:rsidRDefault="006C2945">
            <w:pPr>
              <w:rPr>
                <w:rFonts w:cs="Calibri"/>
              </w:rPr>
            </w:pPr>
            <w:r w:rsidRPr="00443481">
              <w:rPr>
                <w:rFonts w:cs="Calibri"/>
              </w:rPr>
              <w:t>-97 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Data Rates</w:t>
            </w:r>
          </w:p>
        </w:tc>
        <w:tc>
          <w:tcPr>
            <w:tcW w:w="0" w:type="auto"/>
            <w:tcMar>
              <w:top w:w="30" w:type="dxa"/>
              <w:left w:w="30" w:type="dxa"/>
              <w:right w:w="30" w:type="dxa"/>
            </w:tcMar>
          </w:tcPr>
          <w:p w:rsidR="00CA4084" w:rsidRPr="00443481" w:rsidRDefault="006C2945">
            <w:pPr>
              <w:rPr>
                <w:rFonts w:cs="Calibri"/>
              </w:rPr>
            </w:pPr>
            <w:r w:rsidRPr="00443481">
              <w:rPr>
                <w:rFonts w:cs="Calibri"/>
              </w:rPr>
              <w:t>1, 2, 3 Mbps, 125 Kbps and 500 Kbps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Operating Frequency</w:t>
            </w:r>
          </w:p>
        </w:tc>
        <w:tc>
          <w:tcPr>
            <w:tcW w:w="0" w:type="auto"/>
            <w:tcMar>
              <w:top w:w="30" w:type="dxa"/>
              <w:left w:w="30" w:type="dxa"/>
              <w:right w:w="30" w:type="dxa"/>
            </w:tcMar>
          </w:tcPr>
          <w:p w:rsidR="00CA4084" w:rsidRPr="00443481" w:rsidRDefault="006C2945">
            <w:pPr>
              <w:rPr>
                <w:rFonts w:cs="Calibri"/>
              </w:rPr>
            </w:pPr>
            <w:r w:rsidRPr="00443481">
              <w:rPr>
                <w:rFonts w:cs="Calibri"/>
              </w:rPr>
              <w:t>2.402 GHz - 2.480 GHz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Channel Spacing</w:t>
            </w:r>
          </w:p>
        </w:tc>
        <w:tc>
          <w:tcPr>
            <w:tcW w:w="0" w:type="auto"/>
            <w:tcMar>
              <w:top w:w="30" w:type="dxa"/>
              <w:left w:w="30" w:type="dxa"/>
              <w:right w:w="30" w:type="dxa"/>
            </w:tcMar>
          </w:tcPr>
          <w:p w:rsidR="00CA4084" w:rsidRPr="00443481" w:rsidRDefault="006C2945">
            <w:pPr>
              <w:rPr>
                <w:rFonts w:cs="Calibri"/>
              </w:rPr>
            </w:pPr>
            <w:r w:rsidRPr="00443481">
              <w:rPr>
                <w:rFonts w:cs="Calibri"/>
              </w:rPr>
              <w:t>BR, EDR, LE 1 Mbps, LR - 1 MHz</w:t>
            </w:r>
          </w:p>
          <w:p w:rsidR="00CA4084" w:rsidRPr="00443481" w:rsidRDefault="006C2945">
            <w:pPr>
              <w:rPr>
                <w:rFonts w:cs="Calibri"/>
              </w:rPr>
            </w:pPr>
            <w:r w:rsidRPr="00443481">
              <w:rPr>
                <w:rFonts w:cs="Calibri"/>
              </w:rPr>
              <w:t>LE 2 Mbps - 2 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Modulation</w:t>
            </w:r>
          </w:p>
        </w:tc>
        <w:tc>
          <w:tcPr>
            <w:tcW w:w="0" w:type="auto"/>
            <w:tcMar>
              <w:top w:w="30" w:type="dxa"/>
              <w:left w:w="30" w:type="dxa"/>
              <w:right w:w="30" w:type="dxa"/>
            </w:tcMar>
          </w:tcPr>
          <w:p w:rsidR="00CA4084" w:rsidRPr="00443481" w:rsidRDefault="006C2945">
            <w:pPr>
              <w:rPr>
                <w:rFonts w:cs="Calibri"/>
              </w:rPr>
            </w:pPr>
            <w:r w:rsidRPr="00443481">
              <w:rPr>
                <w:rFonts w:cs="Calibri"/>
              </w:rPr>
              <w:t>GFSK, DQPSK, 8DPSK</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Maximum Bluetooth Transmit Power</w:t>
            </w:r>
          </w:p>
        </w:tc>
        <w:tc>
          <w:tcPr>
            <w:tcW w:w="0" w:type="auto"/>
            <w:tcMar>
              <w:top w:w="30" w:type="dxa"/>
              <w:left w:w="30" w:type="dxa"/>
              <w:right w:w="30" w:type="dxa"/>
            </w:tcMar>
          </w:tcPr>
          <w:p w:rsidR="00CA4084" w:rsidRPr="00443481" w:rsidRDefault="006C2945">
            <w:pPr>
              <w:rPr>
                <w:rFonts w:cs="Calibri"/>
              </w:rPr>
            </w:pPr>
            <w:r w:rsidRPr="00443481">
              <w:rPr>
                <w:rFonts w:cs="Calibri"/>
              </w:rPr>
              <w:t>20 dBm (Class-1)</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Minimum Bluetooth Receive Sensitivity</w:t>
            </w:r>
          </w:p>
        </w:tc>
        <w:tc>
          <w:tcPr>
            <w:tcW w:w="0" w:type="auto"/>
            <w:tcMar>
              <w:top w:w="30" w:type="dxa"/>
              <w:left w:w="30" w:type="dxa"/>
              <w:right w:w="30" w:type="dxa"/>
            </w:tcMar>
          </w:tcPr>
          <w:p w:rsidR="00CA4084" w:rsidRPr="00443481" w:rsidRDefault="006C2945">
            <w:pPr>
              <w:rPr>
                <w:rFonts w:cs="Calibri"/>
              </w:rPr>
            </w:pPr>
            <w:r w:rsidRPr="00443481">
              <w:rPr>
                <w:rFonts w:cs="Calibri"/>
              </w:rPr>
              <w:t>LE: -96 dBm, LR 125 Kbps: -104 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ZigBee Data Rate</w:t>
            </w:r>
          </w:p>
        </w:tc>
        <w:tc>
          <w:tcPr>
            <w:tcW w:w="0" w:type="auto"/>
            <w:tcMar>
              <w:top w:w="30" w:type="dxa"/>
              <w:left w:w="30" w:type="dxa"/>
              <w:right w:w="30" w:type="dxa"/>
            </w:tcMar>
          </w:tcPr>
          <w:p w:rsidR="00CA4084" w:rsidRPr="00443481" w:rsidRDefault="006C2945">
            <w:pPr>
              <w:rPr>
                <w:rFonts w:cs="Calibri"/>
              </w:rPr>
            </w:pPr>
            <w:r w:rsidRPr="00443481">
              <w:rPr>
                <w:rFonts w:cs="Calibri"/>
              </w:rPr>
              <w:t>250 Kbps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ZigBee Frequency Band</w:t>
            </w:r>
          </w:p>
        </w:tc>
        <w:tc>
          <w:tcPr>
            <w:tcW w:w="0" w:type="auto"/>
            <w:tcMar>
              <w:top w:w="30" w:type="dxa"/>
              <w:left w:w="30" w:type="dxa"/>
              <w:right w:w="30" w:type="dxa"/>
            </w:tcMar>
          </w:tcPr>
          <w:p w:rsidR="00CA4084" w:rsidRPr="00443481" w:rsidRDefault="006C2945">
            <w:pPr>
              <w:rPr>
                <w:rFonts w:cs="Calibri"/>
              </w:rPr>
            </w:pPr>
            <w:r w:rsidRPr="00443481">
              <w:rPr>
                <w:rFonts w:cs="Calibri"/>
              </w:rPr>
              <w:t>2.402 GHz - 2.480 GHz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ZigBee Modulation</w:t>
            </w:r>
          </w:p>
        </w:tc>
        <w:tc>
          <w:tcPr>
            <w:tcW w:w="0" w:type="auto"/>
            <w:tcMar>
              <w:top w:w="30" w:type="dxa"/>
              <w:left w:w="30" w:type="dxa"/>
              <w:right w:w="30" w:type="dxa"/>
            </w:tcMar>
          </w:tcPr>
          <w:p w:rsidR="00CA4084" w:rsidRPr="00443481" w:rsidRDefault="006C2945">
            <w:pPr>
              <w:rPr>
                <w:rFonts w:cs="Calibri"/>
              </w:rPr>
            </w:pPr>
            <w:r w:rsidRPr="00443481">
              <w:rPr>
                <w:rFonts w:cs="Calibri"/>
              </w:rPr>
              <w:t>DSSS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Maximum ZigBee Transmit Power</w:t>
            </w:r>
          </w:p>
        </w:tc>
        <w:tc>
          <w:tcPr>
            <w:tcW w:w="0" w:type="auto"/>
            <w:tcMar>
              <w:top w:w="30" w:type="dxa"/>
              <w:left w:w="30" w:type="dxa"/>
              <w:right w:w="30" w:type="dxa"/>
            </w:tcMar>
          </w:tcPr>
          <w:p w:rsidR="00CA4084" w:rsidRPr="00443481" w:rsidRDefault="006C2945">
            <w:pPr>
              <w:rPr>
                <w:rFonts w:cs="Calibri"/>
              </w:rPr>
            </w:pPr>
            <w:r w:rsidRPr="00443481">
              <w:rPr>
                <w:rFonts w:cs="Calibri"/>
              </w:rPr>
              <w:t>20 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Minimum ZigBee Receive Sensitivity</w:t>
            </w:r>
          </w:p>
        </w:tc>
        <w:tc>
          <w:tcPr>
            <w:tcW w:w="0" w:type="auto"/>
            <w:tcMar>
              <w:top w:w="30" w:type="dxa"/>
              <w:left w:w="30" w:type="dxa"/>
              <w:right w:w="30" w:type="dxa"/>
            </w:tcMar>
          </w:tcPr>
          <w:p w:rsidR="00CA4084" w:rsidRPr="00443481" w:rsidRDefault="006C2945">
            <w:pPr>
              <w:rPr>
                <w:rFonts w:cs="Calibri"/>
              </w:rPr>
            </w:pPr>
            <w:r w:rsidRPr="00443481">
              <w:rPr>
                <w:rFonts w:cs="Calibri"/>
              </w:rPr>
              <w:t>-102 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Software Architecture</w:t>
            </w:r>
          </w:p>
        </w:tc>
        <w:tc>
          <w:tcPr>
            <w:tcW w:w="0" w:type="auto"/>
            <w:tcMar>
              <w:top w:w="30" w:type="dxa"/>
              <w:left w:w="30" w:type="dxa"/>
              <w:right w:w="30" w:type="dxa"/>
            </w:tcMar>
          </w:tcPr>
          <w:p w:rsidR="00CA4084" w:rsidRPr="00443481" w:rsidRDefault="006C2945">
            <w:pPr>
              <w:rPr>
                <w:rFonts w:cs="Calibri"/>
              </w:rPr>
            </w:pPr>
            <w:r w:rsidRPr="00443481">
              <w:rPr>
                <w:rFonts w:cs="Calibri"/>
              </w:rPr>
              <w:t>Embedded Architecture (WiSeConnect) which includes all network related features, including WLAN, Bluetooth, ZigBee stacks, feature-rich TCP-IP stack embedded in the WiSeMCU SoC. Option to bypass the TCP-IP stack and include only the Wireless protocol stacks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Wireless Security Features</w:t>
            </w:r>
          </w:p>
        </w:tc>
        <w:tc>
          <w:tcPr>
            <w:tcW w:w="0" w:type="auto"/>
            <w:tcMar>
              <w:top w:w="30" w:type="dxa"/>
              <w:left w:w="30" w:type="dxa"/>
              <w:right w:w="30" w:type="dxa"/>
            </w:tcMar>
          </w:tcPr>
          <w:p w:rsidR="00CA4084" w:rsidRPr="00443481" w:rsidRDefault="006C2945">
            <w:pPr>
              <w:rPr>
                <w:rFonts w:cs="Calibri"/>
              </w:rPr>
            </w:pPr>
            <w:r w:rsidRPr="00443481">
              <w:rPr>
                <w:rFonts w:cs="Calibri"/>
              </w:rPr>
              <w:t>WPA/WPA2-Personal</w:t>
            </w:r>
          </w:p>
          <w:p w:rsidR="00CA4084" w:rsidRPr="00443481" w:rsidRDefault="006C2945">
            <w:pPr>
              <w:rPr>
                <w:rFonts w:cs="Calibri"/>
              </w:rPr>
            </w:pPr>
            <w:r w:rsidRPr="00443481">
              <w:rPr>
                <w:rFonts w:cs="Calibri"/>
              </w:rPr>
              <w:t>WPA/WPA2 Enterprise for Client</w:t>
            </w:r>
          </w:p>
          <w:p w:rsidR="00CA4084" w:rsidRPr="00443481" w:rsidRDefault="006C2945">
            <w:pPr>
              <w:rPr>
                <w:rFonts w:cs="Calibri"/>
              </w:rPr>
            </w:pPr>
            <w:r w:rsidRPr="00443481">
              <w:rPr>
                <w:rFonts w:cs="Calibri"/>
              </w:rPr>
              <w:t>EAP-TLS</w:t>
            </w:r>
          </w:p>
          <w:p w:rsidR="00CA4084" w:rsidRPr="00443481" w:rsidRDefault="006C2945">
            <w:pPr>
              <w:rPr>
                <w:rFonts w:cs="Calibri"/>
              </w:rPr>
            </w:pPr>
            <w:r w:rsidRPr="00443481">
              <w:rPr>
                <w:rFonts w:cs="Calibri"/>
              </w:rPr>
              <w:t>EAP-FAST</w:t>
            </w:r>
          </w:p>
          <w:p w:rsidR="00CA4084" w:rsidRPr="00443481" w:rsidRDefault="006C2945">
            <w:pPr>
              <w:rPr>
                <w:rFonts w:cs="Calibri"/>
              </w:rPr>
            </w:pPr>
            <w:r w:rsidRPr="00443481">
              <w:rPr>
                <w:rFonts w:cs="Calibri"/>
              </w:rPr>
              <w:t>EAP-TTLS</w:t>
            </w:r>
          </w:p>
          <w:p w:rsidR="00CA4084" w:rsidRPr="00443481" w:rsidRDefault="006C2945">
            <w:pPr>
              <w:rPr>
                <w:rFonts w:cs="Calibri"/>
              </w:rPr>
            </w:pPr>
            <w:r w:rsidRPr="00443481">
              <w:rPr>
                <w:rFonts w:cs="Calibri"/>
              </w:rPr>
              <w:t>PEAP-MSCHAP-v2</w:t>
            </w:r>
          </w:p>
          <w:p w:rsidR="00CA4084" w:rsidRPr="00443481" w:rsidRDefault="006C2945">
            <w:pPr>
              <w:rPr>
                <w:rFonts w:cs="Calibri"/>
              </w:rPr>
            </w:pPr>
            <w:r w:rsidRPr="00443481">
              <w:rPr>
                <w:rFonts w:cs="Calibri"/>
              </w:rPr>
              <w:t>(embedded in the WiSeConnect)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Advanced Security Features</w:t>
            </w:r>
          </w:p>
        </w:tc>
        <w:tc>
          <w:tcPr>
            <w:tcW w:w="0" w:type="auto"/>
            <w:tcMar>
              <w:top w:w="30" w:type="dxa"/>
              <w:left w:w="30" w:type="dxa"/>
              <w:right w:w="30" w:type="dxa"/>
            </w:tcMar>
          </w:tcPr>
          <w:p w:rsidR="00CA4084" w:rsidRPr="00443481" w:rsidRDefault="006C2945">
            <w:pPr>
              <w:rPr>
                <w:rFonts w:cs="Calibri"/>
              </w:rPr>
            </w:pPr>
            <w:r w:rsidRPr="00443481">
              <w:rPr>
                <w:rFonts w:cs="Calibri"/>
              </w:rPr>
              <w:t>PUF Based Security</w:t>
            </w:r>
          </w:p>
          <w:p w:rsidR="00CA4084" w:rsidRPr="00443481" w:rsidRDefault="006C2945">
            <w:pPr>
              <w:rPr>
                <w:rFonts w:cs="Calibri"/>
              </w:rPr>
            </w:pPr>
            <w:r w:rsidRPr="00443481">
              <w:rPr>
                <w:rFonts w:cs="Calibri"/>
              </w:rPr>
              <w:t>AES 128/256 bit</w:t>
            </w:r>
          </w:p>
          <w:p w:rsidR="00CA4084" w:rsidRPr="00443481" w:rsidRDefault="006C2945">
            <w:pPr>
              <w:rPr>
                <w:rFonts w:cs="Calibri"/>
              </w:rPr>
            </w:pPr>
            <w:r w:rsidRPr="00443481">
              <w:rPr>
                <w:rFonts w:cs="Calibri"/>
              </w:rPr>
              <w:t>RSA</w:t>
            </w:r>
          </w:p>
          <w:p w:rsidR="00CA4084" w:rsidRPr="00443481" w:rsidRDefault="006C2945">
            <w:pPr>
              <w:rPr>
                <w:rFonts w:cs="Calibri"/>
              </w:rPr>
            </w:pPr>
            <w:r w:rsidRPr="00443481">
              <w:rPr>
                <w:rFonts w:cs="Calibri"/>
              </w:rPr>
              <w:t>SHA, SHA256, SHA384</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Application throughputs</w:t>
            </w:r>
          </w:p>
        </w:tc>
        <w:tc>
          <w:tcPr>
            <w:tcW w:w="0" w:type="auto"/>
            <w:tcMar>
              <w:top w:w="30" w:type="dxa"/>
              <w:left w:w="30" w:type="dxa"/>
              <w:right w:w="30" w:type="dxa"/>
            </w:tcMar>
          </w:tcPr>
          <w:p w:rsidR="00CA4084" w:rsidRPr="00443481" w:rsidRDefault="006C2945">
            <w:pPr>
              <w:rPr>
                <w:rFonts w:cs="Calibri"/>
              </w:rPr>
            </w:pPr>
            <w:r w:rsidRPr="00443481">
              <w:rPr>
                <w:rFonts w:cs="Calibri"/>
              </w:rPr>
              <w:t>Upto 50 Mbps (As measured in ideal environment. Note that throughput degrades in the presence of interference and reduce with range)</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Operating Temperature Range</w:t>
            </w:r>
          </w:p>
        </w:tc>
        <w:tc>
          <w:tcPr>
            <w:tcW w:w="0" w:type="auto"/>
            <w:tcMar>
              <w:top w:w="30" w:type="dxa"/>
              <w:left w:w="30" w:type="dxa"/>
              <w:right w:w="30" w:type="dxa"/>
            </w:tcMar>
          </w:tcPr>
          <w:p w:rsidR="00CA4084" w:rsidRPr="00443481" w:rsidRDefault="006C2945">
            <w:pPr>
              <w:rPr>
                <w:rFonts w:cs="Calibri"/>
              </w:rPr>
            </w:pPr>
            <w:r w:rsidRPr="00443481">
              <w:rPr>
                <w:rFonts w:cs="Calibri"/>
              </w:rPr>
              <w:t>-40</w:t>
            </w:r>
            <w:r w:rsidRPr="00443481">
              <w:rPr>
                <w:rFonts w:cs="Calibri"/>
                <w:vertAlign w:val="superscript"/>
              </w:rPr>
              <w:t>o</w:t>
            </w:r>
            <w:r w:rsidRPr="00443481">
              <w:rPr>
                <w:rFonts w:cs="Calibri"/>
              </w:rPr>
              <w:t>C to +85</w:t>
            </w:r>
            <w:r w:rsidRPr="00443481">
              <w:rPr>
                <w:rFonts w:cs="Calibri"/>
                <w:vertAlign w:val="superscript"/>
              </w:rPr>
              <w:t>o</w:t>
            </w:r>
            <w:r w:rsidRPr="00443481">
              <w:rPr>
                <w:rFonts w:cs="Calibri"/>
              </w:rPr>
              <w:t xml:space="preserve"> / 105º C</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Supply Voltages</w:t>
            </w:r>
          </w:p>
        </w:tc>
        <w:tc>
          <w:tcPr>
            <w:tcW w:w="0" w:type="auto"/>
            <w:tcMar>
              <w:top w:w="30" w:type="dxa"/>
              <w:left w:w="30" w:type="dxa"/>
              <w:right w:w="30" w:type="dxa"/>
            </w:tcMar>
          </w:tcPr>
          <w:p w:rsidR="00CA4084" w:rsidRPr="00443481" w:rsidRDefault="006C2945">
            <w:pPr>
              <w:rPr>
                <w:rFonts w:cs="Calibri"/>
              </w:rPr>
            </w:pPr>
            <w:r w:rsidRPr="00443481">
              <w:rPr>
                <w:rFonts w:cs="Calibri"/>
              </w:rPr>
              <w:t>Option 1: Direct battery, 2.1-3.6V</w:t>
            </w:r>
          </w:p>
          <w:p w:rsidR="00CA4084" w:rsidRPr="00443481" w:rsidRDefault="006C2945">
            <w:pPr>
              <w:rPr>
                <w:rFonts w:cs="Calibri"/>
              </w:rPr>
            </w:pPr>
            <w:r w:rsidRPr="00443481">
              <w:rPr>
                <w:rFonts w:cs="Calibri"/>
              </w:rPr>
              <w:t>Option 2: External 1.85V from system LDO</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WLAN Features</w:t>
            </w:r>
          </w:p>
        </w:tc>
        <w:tc>
          <w:tcPr>
            <w:tcW w:w="0" w:type="auto"/>
            <w:tcMar>
              <w:top w:w="30" w:type="dxa"/>
              <w:left w:w="30" w:type="dxa"/>
              <w:right w:w="30" w:type="dxa"/>
            </w:tcMar>
          </w:tcPr>
          <w:p w:rsidR="00CA4084" w:rsidRPr="00443481" w:rsidRDefault="006C2945">
            <w:pPr>
              <w:rPr>
                <w:rFonts w:cs="Calibri"/>
              </w:rPr>
            </w:pPr>
            <w:r w:rsidRPr="00443481">
              <w:rPr>
                <w:rFonts w:cs="Calibri"/>
              </w:rPr>
              <w:t>Dynamic selection of fragment threshold, data rate, and antenna depending on the channel statistics</w:t>
            </w:r>
          </w:p>
          <w:p w:rsidR="00CA4084" w:rsidRPr="00443481" w:rsidRDefault="006C2945">
            <w:pPr>
              <w:rPr>
                <w:rFonts w:cs="Calibri"/>
              </w:rPr>
            </w:pPr>
            <w:r w:rsidRPr="00443481">
              <w:rPr>
                <w:rFonts w:cs="Calibri"/>
              </w:rPr>
              <w:t>Hardware accelerators for WEP 64/128-bit, TKIP, AES and WPS</w:t>
            </w:r>
          </w:p>
          <w:p w:rsidR="00CA4084" w:rsidRPr="00443481" w:rsidRDefault="006C2945">
            <w:pPr>
              <w:rPr>
                <w:rFonts w:cs="Calibri"/>
              </w:rPr>
            </w:pPr>
            <w:r w:rsidRPr="00443481">
              <w:rPr>
                <w:rFonts w:cs="Calibri"/>
              </w:rPr>
              <w:t>Support for WMM</w:t>
            </w:r>
          </w:p>
          <w:p w:rsidR="00CA4084" w:rsidRPr="00443481" w:rsidRDefault="006C2945">
            <w:pPr>
              <w:rPr>
                <w:rFonts w:cs="Calibri"/>
              </w:rPr>
            </w:pPr>
            <w:r w:rsidRPr="00443481">
              <w:rPr>
                <w:rFonts w:cs="Calibri"/>
              </w:rPr>
              <w:t>Support for AMPDU Aggregation/De-aggregation and AMSDU De-aggregation</w:t>
            </w:r>
          </w:p>
          <w:p w:rsidR="00CA4084" w:rsidRPr="00443481" w:rsidRDefault="006C2945">
            <w:pPr>
              <w:rPr>
                <w:rFonts w:cs="Calibri"/>
              </w:rPr>
            </w:pPr>
            <w:r w:rsidRPr="00443481">
              <w:rPr>
                <w:rFonts w:cs="Calibri"/>
              </w:rPr>
              <w:t>Support for IEEE 802.11d/e/I, 802.11w/k/v/r/h*</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TCP/IP Features</w:t>
            </w:r>
          </w:p>
        </w:tc>
        <w:tc>
          <w:tcPr>
            <w:tcW w:w="0" w:type="auto"/>
            <w:tcMar>
              <w:top w:w="30" w:type="dxa"/>
              <w:left w:w="30" w:type="dxa"/>
              <w:right w:w="30" w:type="dxa"/>
            </w:tcMar>
          </w:tcPr>
          <w:p w:rsidR="00CA4084" w:rsidRPr="00443481" w:rsidRDefault="006C2945">
            <w:pPr>
              <w:rPr>
                <w:rFonts w:cs="Calibri"/>
              </w:rPr>
            </w:pPr>
            <w:r w:rsidRPr="00443481">
              <w:rPr>
                <w:rFonts w:cs="Calibri"/>
              </w:rPr>
              <w:t>TCP/IP Stack with IPV4, IPV6</w:t>
            </w:r>
          </w:p>
          <w:p w:rsidR="00CA4084" w:rsidRPr="00443481" w:rsidRDefault="006C2945">
            <w:pPr>
              <w:rPr>
                <w:rFonts w:cs="Calibri"/>
              </w:rPr>
            </w:pPr>
            <w:r w:rsidRPr="00443481">
              <w:rPr>
                <w:rFonts w:cs="Calibri"/>
              </w:rPr>
              <w:t>HTTP Server/Client</w:t>
            </w:r>
          </w:p>
          <w:p w:rsidR="00CA4084" w:rsidRPr="00443481" w:rsidRDefault="006C2945">
            <w:pPr>
              <w:rPr>
                <w:rFonts w:cs="Calibri"/>
              </w:rPr>
            </w:pPr>
            <w:r w:rsidRPr="00443481">
              <w:rPr>
                <w:rFonts w:cs="Calibri"/>
              </w:rPr>
              <w:t>Static and Dynamic Webpages with JSON Objects (for HTML Server)</w:t>
            </w:r>
          </w:p>
          <w:p w:rsidR="00CA4084" w:rsidRPr="00443481" w:rsidRDefault="006C2945">
            <w:pPr>
              <w:rPr>
                <w:rFonts w:cs="Calibri"/>
              </w:rPr>
            </w:pPr>
            <w:r w:rsidRPr="00443481">
              <w:rPr>
                <w:rFonts w:cs="Calibri"/>
              </w:rPr>
              <w:t>DHCP Server/Client for IPV4/IPV6</w:t>
            </w:r>
          </w:p>
          <w:p w:rsidR="00CA4084" w:rsidRPr="00443481" w:rsidRDefault="006C2945">
            <w:pPr>
              <w:rPr>
                <w:rFonts w:cs="Calibri"/>
              </w:rPr>
            </w:pPr>
            <w:r w:rsidRPr="00443481">
              <w:rPr>
                <w:rFonts w:cs="Calibri"/>
              </w:rPr>
              <w:t>HTTPS Server/Client</w:t>
            </w:r>
          </w:p>
          <w:p w:rsidR="00CA4084" w:rsidRPr="00443481" w:rsidRDefault="006C2945">
            <w:pPr>
              <w:rPr>
                <w:rFonts w:cs="Calibri"/>
              </w:rPr>
            </w:pPr>
            <w:r w:rsidRPr="00443481">
              <w:rPr>
                <w:rFonts w:cs="Calibri"/>
              </w:rPr>
              <w:t>ICMP</w:t>
            </w:r>
          </w:p>
          <w:p w:rsidR="00CA4084" w:rsidRPr="00443481" w:rsidRDefault="006C2945">
            <w:pPr>
              <w:rPr>
                <w:rFonts w:cs="Calibri"/>
              </w:rPr>
            </w:pPr>
            <w:r w:rsidRPr="00443481">
              <w:rPr>
                <w:rFonts w:cs="Calibri"/>
              </w:rPr>
              <w:t>SSL 3.0/TLS 1.2</w:t>
            </w:r>
          </w:p>
          <w:p w:rsidR="00CA4084" w:rsidRPr="00443481" w:rsidRDefault="006C2945">
            <w:pPr>
              <w:rPr>
                <w:rFonts w:cs="Calibri"/>
              </w:rPr>
            </w:pPr>
            <w:r w:rsidRPr="00443481">
              <w:rPr>
                <w:rFonts w:cs="Calibri"/>
              </w:rPr>
              <w:t>Websockets</w:t>
            </w:r>
          </w:p>
          <w:p w:rsidR="00CA4084" w:rsidRPr="00443481" w:rsidRDefault="006C2945">
            <w:pPr>
              <w:rPr>
                <w:rFonts w:cs="Calibri"/>
              </w:rPr>
            </w:pPr>
            <w:r w:rsidRPr="00443481">
              <w:rPr>
                <w:rFonts w:cs="Calibri"/>
              </w:rPr>
              <w:t>DNS Client</w:t>
            </w:r>
          </w:p>
          <w:p w:rsidR="00CA4084" w:rsidRPr="00443481" w:rsidRDefault="006C2945">
            <w:pPr>
              <w:rPr>
                <w:rFonts w:cs="Calibri"/>
              </w:rPr>
            </w:pPr>
            <w:r w:rsidRPr="00443481">
              <w:rPr>
                <w:rFonts w:cs="Calibri"/>
              </w:rPr>
              <w:t>IGMP</w:t>
            </w:r>
          </w:p>
          <w:p w:rsidR="00CA4084" w:rsidRPr="00443481" w:rsidRDefault="006C2945">
            <w:pPr>
              <w:rPr>
                <w:rFonts w:cs="Calibri"/>
              </w:rPr>
            </w:pPr>
            <w:r w:rsidRPr="00443481">
              <w:rPr>
                <w:rFonts w:cs="Calibri"/>
              </w:rPr>
              <w:t>FTP Client, mDNS Client, DNS-SD Client, SNMP*</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Features</w:t>
            </w:r>
          </w:p>
        </w:tc>
        <w:tc>
          <w:tcPr>
            <w:tcW w:w="0" w:type="auto"/>
            <w:tcMar>
              <w:top w:w="30" w:type="dxa"/>
              <w:left w:w="30" w:type="dxa"/>
              <w:right w:w="30" w:type="dxa"/>
            </w:tcMar>
          </w:tcPr>
          <w:p w:rsidR="00CA4084" w:rsidRPr="00443481" w:rsidRDefault="006C2945">
            <w:pPr>
              <w:rPr>
                <w:rFonts w:cs="Calibri"/>
              </w:rPr>
            </w:pPr>
            <w:r w:rsidRPr="00443481">
              <w:rPr>
                <w:rFonts w:cs="Calibri"/>
              </w:rPr>
              <w:t>Supports EDR+2.1, 4.0, 4.1, 4.2 and 5.0.</w:t>
            </w:r>
          </w:p>
          <w:p w:rsidR="00CA4084" w:rsidRPr="00443481" w:rsidRDefault="006C2945">
            <w:pPr>
              <w:rPr>
                <w:rFonts w:cs="Calibri"/>
              </w:rPr>
            </w:pPr>
            <w:r w:rsidRPr="00443481">
              <w:rPr>
                <w:rFonts w:cs="Calibri"/>
              </w:rPr>
              <w:t>Supports LE 1 Mbps and 2 Mbps and Long Range modes.</w:t>
            </w:r>
          </w:p>
          <w:p w:rsidR="00CA4084" w:rsidRPr="00443481" w:rsidRDefault="006C2945">
            <w:pPr>
              <w:rPr>
                <w:rFonts w:cs="Calibri"/>
              </w:rPr>
            </w:pPr>
            <w:r w:rsidRPr="00443481">
              <w:rPr>
                <w:rFonts w:cs="Calibri"/>
              </w:rPr>
              <w:t>Supports AoA, AoD</w:t>
            </w:r>
          </w:p>
          <w:p w:rsidR="00CA4084" w:rsidRPr="00443481" w:rsidRDefault="006C2945">
            <w:pPr>
              <w:rPr>
                <w:rFonts w:cs="Calibri"/>
              </w:rPr>
            </w:pPr>
            <w:r w:rsidRPr="00443481">
              <w:rPr>
                <w:rFonts w:cs="Calibri"/>
              </w:rPr>
              <w:t>Supports Classic mode piconet with seven active slaves* (two slaves in current release)</w:t>
            </w:r>
          </w:p>
          <w:p w:rsidR="00CA4084" w:rsidRPr="00443481" w:rsidRDefault="006C2945">
            <w:pPr>
              <w:rPr>
                <w:rFonts w:cs="Calibri"/>
              </w:rPr>
            </w:pPr>
            <w:r w:rsidRPr="00443481">
              <w:rPr>
                <w:rFonts w:cs="Calibri"/>
              </w:rPr>
              <w:t>Supports Low Energy mode with eight active slaves</w:t>
            </w:r>
          </w:p>
          <w:p w:rsidR="00CA4084" w:rsidRPr="00443481" w:rsidRDefault="006C2945">
            <w:pPr>
              <w:rPr>
                <w:rFonts w:cs="Calibri"/>
              </w:rPr>
            </w:pPr>
            <w:r w:rsidRPr="00443481">
              <w:rPr>
                <w:rFonts w:cs="Calibri"/>
              </w:rPr>
              <w:t>Supports scatternet with two slave roles or one master role and one slave role while being visible *</w:t>
            </w:r>
          </w:p>
          <w:p w:rsidR="00CA4084" w:rsidRPr="00443481" w:rsidRDefault="006C2945">
            <w:pPr>
              <w:rPr>
                <w:rFonts w:cs="Calibri"/>
              </w:rPr>
            </w:pPr>
            <w:r w:rsidRPr="00443481">
              <w:rPr>
                <w:rFonts w:cs="Calibri"/>
              </w:rPr>
              <w:t>Proprietary Mode to support 15 active slaves by using the “reserved” bit</w:t>
            </w:r>
          </w:p>
          <w:p w:rsidR="00CA4084" w:rsidRPr="00443481" w:rsidRDefault="006C2945">
            <w:pPr>
              <w:rPr>
                <w:rFonts w:cs="Calibri"/>
              </w:rPr>
            </w:pPr>
            <w:r w:rsidRPr="00443481">
              <w:rPr>
                <w:rFonts w:cs="Calibri"/>
              </w:rPr>
              <w:t>Bluetooth security features: Authentication, Pairing and Encryption.</w:t>
            </w:r>
          </w:p>
          <w:p w:rsidR="00CA4084" w:rsidRPr="00443481" w:rsidRDefault="006C2945">
            <w:pPr>
              <w:rPr>
                <w:rFonts w:cs="Calibri"/>
              </w:rPr>
            </w:pPr>
            <w:r w:rsidRPr="00443481">
              <w:rPr>
                <w:rFonts w:cs="Calibri"/>
              </w:rPr>
              <w:t>Supports low power connection states such as sniff (with selectable sniff intervals) and hold* (only sniff in current release)</w:t>
            </w:r>
          </w:p>
          <w:p w:rsidR="00CA4084" w:rsidRPr="00443481" w:rsidRDefault="006C2945">
            <w:pPr>
              <w:rPr>
                <w:rFonts w:cs="Calibri"/>
              </w:rPr>
            </w:pPr>
            <w:r w:rsidRPr="00443481">
              <w:rPr>
                <w:rFonts w:cs="Calibri"/>
              </w:rPr>
              <w:t>Adaptive Frequency Hopping (AFH), Interlaced scanning, Channel Quality Driven Data Rate*, Quality of Service</w:t>
            </w:r>
          </w:p>
          <w:p w:rsidR="00CA4084" w:rsidRPr="00443481" w:rsidRDefault="006C2945">
            <w:pPr>
              <w:rPr>
                <w:rFonts w:cs="Calibri"/>
              </w:rPr>
            </w:pPr>
            <w:r w:rsidRPr="00443481">
              <w:rPr>
                <w:rFonts w:cs="Calibri"/>
              </w:rPr>
              <w:t>Channel assessment algorithm provides fast and accurate determination of occupied channels for use in adaptive frequency hopping mode *</w:t>
            </w:r>
          </w:p>
          <w:p w:rsidR="00CA4084" w:rsidRPr="00443481" w:rsidRDefault="006C2945">
            <w:pPr>
              <w:rPr>
                <w:rFonts w:cs="Calibri"/>
              </w:rPr>
            </w:pPr>
            <w:r w:rsidRPr="00443481">
              <w:rPr>
                <w:rFonts w:cs="Calibri"/>
              </w:rPr>
              <w:t>Proprietary FEC for DQPSK and 8-PSK modes</w:t>
            </w:r>
          </w:p>
          <w:p w:rsidR="00CA4084" w:rsidRPr="00443481" w:rsidRDefault="006C2945">
            <w:pPr>
              <w:rPr>
                <w:rFonts w:cs="Calibri"/>
              </w:rPr>
            </w:pPr>
            <w:r w:rsidRPr="00443481">
              <w:rPr>
                <w:rFonts w:cs="Calibri"/>
              </w:rPr>
              <w:t>Provides finer granularity of range vs. throughput control</w:t>
            </w:r>
          </w:p>
          <w:p w:rsidR="00CA4084" w:rsidRPr="00443481" w:rsidRDefault="006C2945">
            <w:pPr>
              <w:rPr>
                <w:rFonts w:cs="Calibri"/>
              </w:rPr>
            </w:pPr>
            <w:r w:rsidRPr="00443481">
              <w:rPr>
                <w:rFonts w:cs="Calibri"/>
              </w:rPr>
              <w:t>BR/EDR secure connections, Train Nudging, Generalized interlaced scan, Low duty cycle directed adverting, Piconet clock adjustment, WMS coexistence, Slot availability mask (SAM)</w:t>
            </w:r>
          </w:p>
          <w:p w:rsidR="00CA4084" w:rsidRPr="00443481" w:rsidRDefault="006C2945">
            <w:pPr>
              <w:rPr>
                <w:rFonts w:cs="Calibri"/>
              </w:rPr>
            </w:pPr>
            <w:r w:rsidRPr="00443481">
              <w:rPr>
                <w:rFonts w:cs="Calibri"/>
              </w:rPr>
              <w:t>Dual mode support, 32-bit UUID in LE, LE privacy, LE ping, LE L2CAP connection oriented channel, Connectionless slave broadcast, Fast advertising interval, LE data packet extension, LE secure connections, Link layer privacy, LE advertising extensions, LE channel selection algorithm2, high duty cycle non-connectable advertising.</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Bluetooth Profiles (Contact Redpine Sales for other profiles)</w:t>
            </w:r>
          </w:p>
        </w:tc>
        <w:tc>
          <w:tcPr>
            <w:tcW w:w="0" w:type="auto"/>
            <w:tcMar>
              <w:top w:w="30" w:type="dxa"/>
              <w:left w:w="30" w:type="dxa"/>
              <w:right w:w="30" w:type="dxa"/>
            </w:tcMar>
          </w:tcPr>
          <w:p w:rsidR="00CA4084" w:rsidRPr="00443481" w:rsidRDefault="006C2945">
            <w:pPr>
              <w:rPr>
                <w:rFonts w:cs="Calibri"/>
              </w:rPr>
            </w:pPr>
            <w:r w:rsidRPr="00443481">
              <w:rPr>
                <w:rFonts w:cs="Calibri"/>
              </w:rPr>
              <w:t>GAP, GATT, SPP, SDP, SMP, L2CAP, RFCOMM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ZigBee Features</w:t>
            </w:r>
          </w:p>
        </w:tc>
        <w:tc>
          <w:tcPr>
            <w:tcW w:w="0" w:type="auto"/>
            <w:tcMar>
              <w:top w:w="30" w:type="dxa"/>
              <w:left w:w="30" w:type="dxa"/>
              <w:right w:w="30" w:type="dxa"/>
            </w:tcMar>
          </w:tcPr>
          <w:p w:rsidR="00CA4084" w:rsidRPr="00443481" w:rsidRDefault="006C2945">
            <w:pPr>
              <w:rPr>
                <w:rFonts w:cs="Calibri"/>
              </w:rPr>
            </w:pPr>
            <w:r w:rsidRPr="00443481">
              <w:rPr>
                <w:rFonts w:cs="Calibri"/>
                <w:b/>
                <w:u w:val="single"/>
              </w:rPr>
              <w:t>MAC:</w:t>
            </w:r>
          </w:p>
          <w:p w:rsidR="00CA4084" w:rsidRPr="00443481" w:rsidRDefault="006C2945">
            <w:pPr>
              <w:rPr>
                <w:rFonts w:cs="Calibri"/>
              </w:rPr>
            </w:pPr>
            <w:r w:rsidRPr="00443481">
              <w:rPr>
                <w:rFonts w:cs="Calibri"/>
              </w:rPr>
              <w:t>Supported modes: ZigBee Coordinator, Router*, End device</w:t>
            </w:r>
          </w:p>
          <w:p w:rsidR="00CA4084" w:rsidRPr="00443481" w:rsidRDefault="006C2945">
            <w:pPr>
              <w:rPr>
                <w:rFonts w:cs="Calibri"/>
              </w:rPr>
            </w:pPr>
            <w:r w:rsidRPr="00443481">
              <w:rPr>
                <w:rFonts w:cs="Calibri"/>
              </w:rPr>
              <w:t>PHY features: Beacon*, Non-Beacon, CCM Security</w:t>
            </w:r>
          </w:p>
          <w:p w:rsidR="00CA4084" w:rsidRPr="00443481" w:rsidRDefault="006C2945">
            <w:pPr>
              <w:rPr>
                <w:rFonts w:cs="Calibri"/>
              </w:rPr>
            </w:pPr>
            <w:r w:rsidRPr="00443481">
              <w:rPr>
                <w:rFonts w:cs="Calibri"/>
              </w:rPr>
              <w:t>Promiscuous mode</w:t>
            </w:r>
          </w:p>
          <w:p w:rsidR="00CA4084" w:rsidRPr="00443481" w:rsidRDefault="006C2945">
            <w:pPr>
              <w:rPr>
                <w:rFonts w:cs="Calibri"/>
              </w:rPr>
            </w:pPr>
            <w:r w:rsidRPr="00443481">
              <w:rPr>
                <w:rFonts w:cs="Calibri"/>
              </w:rPr>
              <w:t>Power saving using End Device Sleep, network periodic sleep</w:t>
            </w:r>
          </w:p>
          <w:p w:rsidR="00CA4084" w:rsidRPr="00443481" w:rsidRDefault="006C2945">
            <w:pPr>
              <w:rPr>
                <w:rFonts w:cs="Calibri"/>
              </w:rPr>
            </w:pPr>
            <w:r w:rsidRPr="00443481">
              <w:rPr>
                <w:rFonts w:cs="Calibri"/>
              </w:rPr>
              <w:t>Supports CCM Security levels 1-7</w:t>
            </w:r>
          </w:p>
          <w:p w:rsidR="00CA4084" w:rsidRPr="00443481" w:rsidRDefault="006C2945">
            <w:pPr>
              <w:rPr>
                <w:rFonts w:cs="Calibri"/>
              </w:rPr>
            </w:pPr>
            <w:r w:rsidRPr="00443481">
              <w:rPr>
                <w:rFonts w:cs="Calibri"/>
              </w:rPr>
              <w:t>Supports Active scan, channel selection, Association and Disassociation, Orphan scanning, and coordinator realignment</w:t>
            </w:r>
          </w:p>
          <w:p w:rsidR="00CA4084" w:rsidRPr="00443481" w:rsidRDefault="006C2945">
            <w:pPr>
              <w:rPr>
                <w:rFonts w:cs="Calibri"/>
              </w:rPr>
            </w:pPr>
            <w:r w:rsidRPr="00443481">
              <w:rPr>
                <w:rFonts w:cs="Calibri"/>
                <w:b/>
                <w:u w:val="single"/>
              </w:rPr>
              <w:t>Network:</w:t>
            </w:r>
          </w:p>
          <w:p w:rsidR="00CA4084" w:rsidRPr="00443481" w:rsidRDefault="006C2945">
            <w:pPr>
              <w:rPr>
                <w:rFonts w:cs="Calibri"/>
              </w:rPr>
            </w:pPr>
            <w:r w:rsidRPr="00443481">
              <w:rPr>
                <w:rFonts w:cs="Calibri"/>
              </w:rPr>
              <w:t>Network Discovery, Energy Det</w:t>
            </w:r>
            <w:r w:rsidR="00AD6FBA" w:rsidRPr="00443481">
              <w:rPr>
                <w:rFonts w:cs="Calibri"/>
              </w:rPr>
              <w:t xml:space="preserve">ection Scan, Network Formation, </w:t>
            </w:r>
            <w:r w:rsidRPr="00443481">
              <w:rPr>
                <w:rFonts w:cs="Calibri"/>
              </w:rPr>
              <w:t>Permit Joining, Network Join, Network Rejoin, Stochastic Addressing, Network Leave, Network Reset, Routing (Symmetric), Address Conflict, PANID Conflict, Network Status Updates, Link Status Commands, Data Transmission (Unicast and Broadcast), NIB Management, Many-to-one and source routing, Multicast relaying and route discovery</w:t>
            </w:r>
          </w:p>
          <w:p w:rsidR="00CA4084" w:rsidRPr="00443481" w:rsidRDefault="006C2945">
            <w:pPr>
              <w:rPr>
                <w:rFonts w:cs="Calibri"/>
              </w:rPr>
            </w:pPr>
            <w:r w:rsidRPr="00443481">
              <w:rPr>
                <w:rFonts w:cs="Calibri"/>
                <w:b/>
                <w:u w:val="single"/>
              </w:rPr>
              <w:t>APS:</w:t>
            </w:r>
          </w:p>
          <w:p w:rsidR="00CA4084" w:rsidRPr="00443481" w:rsidRDefault="006C2945">
            <w:pPr>
              <w:rPr>
                <w:rFonts w:cs="Calibri"/>
              </w:rPr>
            </w:pPr>
            <w:r w:rsidRPr="00443481">
              <w:rPr>
                <w:rFonts w:cs="Calibri"/>
              </w:rPr>
              <w:t>APSDE Data primitives, APSME Group Services, APSME Binding Services, APSME Fragmentation Service, Reliable Transport, Duplicate Rejection, APS Layer Security</w:t>
            </w:r>
          </w:p>
          <w:p w:rsidR="00CA4084" w:rsidRPr="00443481" w:rsidRDefault="006C2945">
            <w:pPr>
              <w:rPr>
                <w:rFonts w:cs="Calibri"/>
              </w:rPr>
            </w:pPr>
            <w:r w:rsidRPr="00443481">
              <w:rPr>
                <w:rFonts w:cs="Calibri"/>
                <w:b/>
                <w:u w:val="single"/>
              </w:rPr>
              <w:t>ZDO/ZDP</w:t>
            </w:r>
          </w:p>
          <w:p w:rsidR="00CA4084" w:rsidRPr="00443481" w:rsidRDefault="006C2945">
            <w:pPr>
              <w:rPr>
                <w:rFonts w:cs="Calibri"/>
              </w:rPr>
            </w:pPr>
            <w:r w:rsidRPr="00443481">
              <w:rPr>
                <w:rFonts w:cs="Calibri"/>
              </w:rPr>
              <w:t>Device Discovery, Service Discovery, Security Manager, Node Manager, Network Manager, Binding Manager, Group Manager, Startup Attributes Set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Power Save Modes</w:t>
            </w:r>
          </w:p>
        </w:tc>
        <w:tc>
          <w:tcPr>
            <w:tcW w:w="0" w:type="auto"/>
            <w:tcMar>
              <w:top w:w="30" w:type="dxa"/>
              <w:left w:w="30" w:type="dxa"/>
              <w:right w:w="30" w:type="dxa"/>
            </w:tcMar>
          </w:tcPr>
          <w:p w:rsidR="00CA4084" w:rsidRPr="00443481" w:rsidRDefault="006C2945">
            <w:pPr>
              <w:rPr>
                <w:rFonts w:cs="Calibri"/>
              </w:rPr>
            </w:pPr>
            <w:r w:rsidRPr="00443481">
              <w:rPr>
                <w:rFonts w:cs="Calibri"/>
              </w:rPr>
              <w:t>Dynamic Clock Gating</w:t>
            </w:r>
          </w:p>
          <w:p w:rsidR="00CA4084" w:rsidRPr="00443481" w:rsidRDefault="006C2945">
            <w:pPr>
              <w:rPr>
                <w:rFonts w:cs="Calibri"/>
              </w:rPr>
            </w:pPr>
            <w:r w:rsidRPr="00443481">
              <w:rPr>
                <w:rFonts w:cs="Calibri"/>
              </w:rPr>
              <w:t>Ultra Low Power (ULP) Mode – Most of the WiSeMCU SoC powered off except for a small portion running a timer. Host interface is inactive. Entry and exit of sleep mode can be through packet or GPIO based handshake</w:t>
            </w:r>
          </w:p>
          <w:p w:rsidR="00CA4084" w:rsidRPr="00443481" w:rsidRDefault="006C2945">
            <w:pPr>
              <w:rPr>
                <w:rFonts w:cs="Calibri"/>
              </w:rPr>
            </w:pPr>
            <w:r w:rsidRPr="00443481">
              <w:rPr>
                <w:rFonts w:cs="Calibri"/>
              </w:rPr>
              <w:t>Refer to MCU Programmers manual for detailed description of Power save modes and usage</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Miscellaneous Features</w:t>
            </w:r>
          </w:p>
        </w:tc>
        <w:tc>
          <w:tcPr>
            <w:tcW w:w="0" w:type="auto"/>
            <w:tcMar>
              <w:top w:w="30" w:type="dxa"/>
              <w:left w:w="30" w:type="dxa"/>
              <w:right w:w="30" w:type="dxa"/>
            </w:tcMar>
          </w:tcPr>
          <w:p w:rsidR="00CA4084" w:rsidRPr="00443481" w:rsidRDefault="006C2945">
            <w:pPr>
              <w:rPr>
                <w:rFonts w:cs="Calibri"/>
              </w:rPr>
            </w:pPr>
            <w:r w:rsidRPr="00443481">
              <w:rPr>
                <w:rFonts w:cs="Calibri"/>
              </w:rPr>
              <w:t>Wireless Firmware Upgrade</w:t>
            </w:r>
          </w:p>
          <w:p w:rsidR="00CA4084" w:rsidRPr="00443481" w:rsidRDefault="006C2945" w:rsidP="00443481">
            <w:pPr>
              <w:keepNext/>
              <w:rPr>
                <w:rFonts w:cs="Calibri"/>
              </w:rPr>
            </w:pPr>
            <w:r w:rsidRPr="00443481">
              <w:rPr>
                <w:rFonts w:cs="Calibri"/>
              </w:rPr>
              <w:t>Wireless Configuration</w:t>
            </w:r>
          </w:p>
        </w:tc>
      </w:tr>
    </w:tbl>
    <w:p w:rsidR="0087511A" w:rsidRDefault="0087511A" w:rsidP="00E61193">
      <w:pPr>
        <w:pStyle w:val="Caption"/>
      </w:pPr>
      <w:bookmarkStart w:id="17" w:name="_Toc491688692"/>
      <w:bookmarkStart w:id="18" w:name="_Toc506817952"/>
      <w:bookmarkStart w:id="19" w:name="scroll-bookmark-21"/>
      <w:r>
        <w:t xml:space="preserve">Table </w:t>
      </w:r>
      <w:r w:rsidR="00DF628D">
        <w:fldChar w:fldCharType="begin"/>
      </w:r>
      <w:r w:rsidR="00DF628D">
        <w:instrText xml:space="preserve"> SEQ Table \* ARABIC </w:instrText>
      </w:r>
      <w:r w:rsidR="00DF628D">
        <w:fldChar w:fldCharType="separate"/>
      </w:r>
      <w:r w:rsidR="00F029F9">
        <w:rPr>
          <w:noProof/>
        </w:rPr>
        <w:t>2</w:t>
      </w:r>
      <w:r w:rsidR="00DF628D">
        <w:fldChar w:fldCharType="end"/>
      </w:r>
      <w:r>
        <w:t>: RS</w:t>
      </w:r>
      <w:r w:rsidR="00A11A6F">
        <w:t>14100</w:t>
      </w:r>
      <w:r>
        <w:t xml:space="preserve"> Connectivity Wireless Features</w:t>
      </w:r>
      <w:bookmarkEnd w:id="17"/>
      <w:bookmarkEnd w:id="18"/>
    </w:p>
    <w:p w:rsidR="00CA4084" w:rsidRPr="001D2299" w:rsidRDefault="006C2945" w:rsidP="00430132">
      <w:pPr>
        <w:pStyle w:val="Heading1"/>
      </w:pPr>
      <w:bookmarkStart w:id="20" w:name="_Toc498957446"/>
      <w:bookmarkStart w:id="21" w:name="_Toc504647441"/>
      <w:bookmarkStart w:id="22" w:name="_Toc506819273"/>
      <w:r w:rsidRPr="001D2299">
        <w:t>RS</w:t>
      </w:r>
      <w:r w:rsidR="00A11A6F">
        <w:t>14100</w:t>
      </w:r>
      <w:r w:rsidRPr="001D2299">
        <w:t xml:space="preserve"> System Block Diagram</w:t>
      </w:r>
      <w:bookmarkEnd w:id="19"/>
      <w:bookmarkEnd w:id="20"/>
      <w:bookmarkEnd w:id="21"/>
      <w:bookmarkEnd w:id="22"/>
    </w:p>
    <w:p w:rsidR="0087511A" w:rsidRDefault="0024108F" w:rsidP="00A70CC1">
      <w:pPr>
        <w:keepNext/>
        <w:ind w:left="-720" w:hanging="180"/>
        <w:jc w:val="center"/>
      </w:pPr>
      <w:r w:rsidRPr="00443481">
        <w:rPr>
          <w:noProof/>
        </w:rPr>
        <w:drawing>
          <wp:inline distT="0" distB="0" distL="0" distR="0" wp14:anchorId="681A3C5A" wp14:editId="518A41EE">
            <wp:extent cx="6582410" cy="7280275"/>
            <wp:effectExtent l="0" t="0" r="0" b="0"/>
            <wp:docPr id="2" name="Picture 7" descr="C:\Users\apurva\Desktop\RS9116 Collateral\Images\RS14100 Sys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purva\Desktop\RS9116 Collateral\Images\RS14100 System.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2410" cy="7280275"/>
                    </a:xfrm>
                    <a:prstGeom prst="rect">
                      <a:avLst/>
                    </a:prstGeom>
                    <a:noFill/>
                    <a:ln>
                      <a:noFill/>
                    </a:ln>
                  </pic:spPr>
                </pic:pic>
              </a:graphicData>
            </a:graphic>
          </wp:inline>
        </w:drawing>
      </w:r>
    </w:p>
    <w:p w:rsidR="00CA4084" w:rsidRPr="001D2299" w:rsidRDefault="0087511A" w:rsidP="00E61193">
      <w:pPr>
        <w:pStyle w:val="Caption"/>
        <w:rPr>
          <w:rFonts w:cs="Calibri"/>
        </w:rPr>
      </w:pPr>
      <w:bookmarkStart w:id="23" w:name="_Toc506817920"/>
      <w:r>
        <w:t xml:space="preserve">Figure </w:t>
      </w:r>
      <w:r w:rsidR="00B63399">
        <w:fldChar w:fldCharType="begin"/>
      </w:r>
      <w:r w:rsidR="00B63399">
        <w:instrText xml:space="preserve"> SEQ Figure \* ARABIC </w:instrText>
      </w:r>
      <w:r w:rsidR="00B63399">
        <w:fldChar w:fldCharType="separate"/>
      </w:r>
      <w:r w:rsidR="00F029F9">
        <w:rPr>
          <w:noProof/>
        </w:rPr>
        <w:t>1</w:t>
      </w:r>
      <w:r w:rsidR="00B63399">
        <w:fldChar w:fldCharType="end"/>
      </w:r>
      <w:r>
        <w:t xml:space="preserve">: </w:t>
      </w:r>
      <w:r w:rsidRPr="009E58E5">
        <w:t>RS</w:t>
      </w:r>
      <w:r w:rsidR="00A11A6F">
        <w:t>14100</w:t>
      </w:r>
      <w:r w:rsidRPr="009E58E5">
        <w:t xml:space="preserve"> System Block Diagram</w:t>
      </w:r>
      <w:bookmarkEnd w:id="23"/>
    </w:p>
    <w:p w:rsidR="00F813BF" w:rsidRDefault="00C24E65" w:rsidP="00430132">
      <w:pPr>
        <w:pStyle w:val="Heading1"/>
      </w:pPr>
      <w:bookmarkStart w:id="24" w:name="_Toc498957447"/>
      <w:bookmarkStart w:id="25" w:name="_Toc504647442"/>
      <w:bookmarkStart w:id="26" w:name="_Toc506819274"/>
      <w:r>
        <w:t>Block Descriptions</w:t>
      </w:r>
      <w:bookmarkEnd w:id="24"/>
      <w:bookmarkEnd w:id="25"/>
      <w:bookmarkEnd w:id="26"/>
    </w:p>
    <w:p w:rsidR="00C24E65" w:rsidRPr="00430132" w:rsidRDefault="00C24E65" w:rsidP="00430132">
      <w:pPr>
        <w:pStyle w:val="DocumentationParagraph"/>
      </w:pPr>
      <w:r w:rsidRPr="00430132">
        <w:t xml:space="preserve">RS9116 includes two processors. An ARM Cortex-M4F running up to 180MHz and Redpine's ThreadArch 4-Threaded processor running up to 160MHz. The Cortex-M4 is dedicated for peripheral and application related processing whereas all the networking and wireless stacks run on independent threads of the ThreadArch. In </w:t>
      </w:r>
      <w:r w:rsidR="00077CBC" w:rsidRPr="00430132">
        <w:t>addition,</w:t>
      </w:r>
      <w:r w:rsidRPr="00430132">
        <w:t xml:space="preserve"> in adherence to the Trusted Execution Environment architecture - the ThreadArch </w:t>
      </w:r>
      <w:r w:rsidR="00077CBC" w:rsidRPr="00430132">
        <w:t>subsystem also acts as the secure processing domain and takes care of secure boot, secures</w:t>
      </w:r>
      <w:r w:rsidRPr="00430132">
        <w:t xml:space="preserve"> firmware upgrade and provides access to security accelerators and secure peripherals through pre-defined APIs. The bus matrices of Cortex-M4 and ThreadArch are separate and asynchronous. Though the two processors are present in a single chip - it is ensured that the ThreadArch based "Networking, Security and Wireless subsystem" is completely separated from the ARM Cortex-M4F based "Application subsystem". </w:t>
      </w:r>
      <w:r w:rsidR="00077CBC" w:rsidRPr="00430132">
        <w:t>Thus,</w:t>
      </w:r>
      <w:r w:rsidRPr="00430132">
        <w:t xml:space="preserve"> these two processors have separate power, separate clocks/PLLs, separate bus-matrices and independent memory. This provides two key advantages - programming, operating and power-state independence between the two processors and enhanced security by restricting access to the ThreadArch subsystem.</w:t>
      </w:r>
    </w:p>
    <w:p w:rsidR="00211295" w:rsidRPr="00211295" w:rsidRDefault="00211295" w:rsidP="00211295">
      <w:pPr>
        <w:pStyle w:val="DocumentationParagraph"/>
      </w:pPr>
    </w:p>
    <w:p w:rsidR="00211295" w:rsidRPr="00211295" w:rsidRDefault="00211295" w:rsidP="00211295">
      <w:pPr>
        <w:pStyle w:val="Heading2"/>
      </w:pPr>
      <w:bookmarkStart w:id="27" w:name="_Toc498957448"/>
      <w:bookmarkStart w:id="28" w:name="_Toc504647443"/>
      <w:bookmarkStart w:id="29" w:name="_Toc506819275"/>
      <w:r w:rsidRPr="00211295">
        <w:t>ARM Cortex M4F</w:t>
      </w:r>
      <w:bookmarkEnd w:id="27"/>
      <w:bookmarkEnd w:id="28"/>
      <w:bookmarkEnd w:id="29"/>
    </w:p>
    <w:p w:rsidR="00211295" w:rsidRPr="00211295" w:rsidRDefault="00211295" w:rsidP="00211295">
      <w:pPr>
        <w:pStyle w:val="DocumentationParagraph"/>
      </w:pPr>
      <w:r w:rsidRPr="00211295">
        <w:t>The ARM Cortex-M4F is the main application processor in RS9116. It is a high performance 32-bit processor designed by ARM for the micro-controller market. It is built on a high-performance processor core, with a 3-stage pipeline Harvard architecture, making it ideal for demanding embedded applications. The processor delivers exceptional power efficiency through an efficient instruction set and extensively optimized design, providing high-end processing hardware including IEEE754-compliant single-precision floating-point computation, a range of single-cycle and SIMD multiplication and multiply-with-accumulate capabilities, saturating arithmetic and dedicated hardware division.  The Cortex M4F microcontroller integrated in RS9116 supports the following features:</w:t>
      </w:r>
    </w:p>
    <w:p w:rsidR="00211295" w:rsidRPr="00211295" w:rsidRDefault="00211295" w:rsidP="0005150A">
      <w:pPr>
        <w:pStyle w:val="DocumentationParagraph"/>
        <w:numPr>
          <w:ilvl w:val="0"/>
          <w:numId w:val="12"/>
        </w:numPr>
        <w:spacing w:after="0"/>
      </w:pPr>
      <w:r w:rsidRPr="00211295">
        <w:t>MPU (Memory Protection Unit) with 8 memory regions, FPU (Floating Point Unit) and NVIC with 64 levels of interrupt priority.</w:t>
      </w:r>
    </w:p>
    <w:p w:rsidR="00211295" w:rsidRPr="00211295" w:rsidRDefault="00211295" w:rsidP="0005150A">
      <w:pPr>
        <w:pStyle w:val="DocumentationParagraph"/>
        <w:numPr>
          <w:ilvl w:val="0"/>
          <w:numId w:val="12"/>
        </w:numPr>
        <w:spacing w:after="0"/>
      </w:pPr>
      <w:r w:rsidRPr="00211295">
        <w:t>Debug port with both JTAG as well as Serial Wire interface. Comprehensive debug functionality including data matching for watch-point generation. Trace with ITM, TPIU, ETM and DWT triggers and counters. (Embedded Trace Buffer and HTM port not present.)</w:t>
      </w:r>
    </w:p>
    <w:p w:rsidR="00211295" w:rsidRPr="00211295" w:rsidRDefault="00211295" w:rsidP="0005150A">
      <w:pPr>
        <w:pStyle w:val="DocumentationParagraph"/>
        <w:numPr>
          <w:ilvl w:val="0"/>
          <w:numId w:val="12"/>
        </w:numPr>
        <w:spacing w:after="0"/>
      </w:pPr>
      <w:r w:rsidRPr="00211295">
        <w:t>To provide optimal power vs performance tradeoff, unique gear-shifting is available for the M4 that enables optimal power consumption based on the required performance. The available power-states are PS4 (at 1.1V): max 180MHz, PS3 (at 0.9V): max 100MHz, PS2 (at 0.7V): max 32MHz. More details are provided in the power-architecture section</w:t>
      </w:r>
    </w:p>
    <w:p w:rsidR="00211295" w:rsidRPr="00211295" w:rsidRDefault="00211295" w:rsidP="0005150A">
      <w:pPr>
        <w:pStyle w:val="DocumentationParagraph"/>
        <w:numPr>
          <w:ilvl w:val="0"/>
          <w:numId w:val="12"/>
        </w:numPr>
        <w:spacing w:after="0"/>
      </w:pPr>
      <w:r w:rsidRPr="00211295">
        <w:t>Architectural clock gates are included to minimize dynamic power dissipation.</w:t>
      </w:r>
    </w:p>
    <w:p w:rsidR="00211295" w:rsidRPr="00211295" w:rsidRDefault="00211295" w:rsidP="0005150A">
      <w:pPr>
        <w:pStyle w:val="DocumentationParagraph"/>
        <w:numPr>
          <w:ilvl w:val="0"/>
          <w:numId w:val="12"/>
        </w:numPr>
        <w:spacing w:after="0"/>
      </w:pPr>
      <w:r w:rsidRPr="00211295">
        <w:t>ThreadArch and M4 communicate through thread to thread interrupting and memory.</w:t>
      </w:r>
    </w:p>
    <w:p w:rsidR="00211295" w:rsidRPr="00211295" w:rsidRDefault="00211295" w:rsidP="0005150A">
      <w:pPr>
        <w:pStyle w:val="DocumentationParagraph"/>
        <w:numPr>
          <w:ilvl w:val="0"/>
          <w:numId w:val="12"/>
        </w:numPr>
        <w:spacing w:after="0"/>
      </w:pPr>
      <w:r w:rsidRPr="00211295">
        <w:t>On-chip SRAM of 144K/208K/272K/400Kbytes based on the RS9116 chip configuration</w:t>
      </w:r>
    </w:p>
    <w:p w:rsidR="00211295" w:rsidRPr="00211295" w:rsidRDefault="00211295" w:rsidP="0005150A">
      <w:pPr>
        <w:pStyle w:val="DocumentationParagraph"/>
        <w:numPr>
          <w:ilvl w:val="0"/>
          <w:numId w:val="12"/>
        </w:numPr>
        <w:spacing w:after="0"/>
      </w:pPr>
      <w:r w:rsidRPr="00211295">
        <w:t>Out of the above SRAM, 16Kbytes is present in the Ultra-low-power peripheral subsystem. This memory is present on the S-bus of the Cortex-M4 and is primarily used by the ULP MCU peripherals like VAD, FIM, ULP I2S, etc.</w:t>
      </w:r>
    </w:p>
    <w:p w:rsidR="00211295" w:rsidRPr="00211295" w:rsidRDefault="00211295" w:rsidP="0005150A">
      <w:pPr>
        <w:pStyle w:val="DocumentationParagraph"/>
        <w:numPr>
          <w:ilvl w:val="0"/>
          <w:numId w:val="12"/>
        </w:numPr>
        <w:spacing w:after="0"/>
      </w:pPr>
      <w:r w:rsidRPr="00211295">
        <w:t>64Kbytes of ROM which holds the M4F peripheral drivers.</w:t>
      </w:r>
    </w:p>
    <w:p w:rsidR="00211295" w:rsidRPr="00211295" w:rsidRDefault="00211295" w:rsidP="0005150A">
      <w:pPr>
        <w:pStyle w:val="DocumentationParagraph"/>
        <w:numPr>
          <w:ilvl w:val="0"/>
          <w:numId w:val="12"/>
        </w:numPr>
        <w:spacing w:after="0"/>
      </w:pPr>
      <w:r w:rsidRPr="00211295">
        <w:t>16Kbytes of Instruction cache enabling eXecute In Place (XIP) with external quad/octa SPI SDR/DDR flashes.</w:t>
      </w:r>
    </w:p>
    <w:p w:rsidR="00211295" w:rsidRPr="00211295" w:rsidRDefault="00211295" w:rsidP="0005150A">
      <w:pPr>
        <w:pStyle w:val="DocumentationParagraph"/>
        <w:numPr>
          <w:ilvl w:val="0"/>
          <w:numId w:val="12"/>
        </w:numPr>
        <w:spacing w:after="0"/>
      </w:pPr>
      <w:r w:rsidRPr="00211295">
        <w:t>Based on the RS9116 package configuration up to 4MBytes of "in-package" Quad SPI flash is available for the M4</w:t>
      </w:r>
    </w:p>
    <w:p w:rsidR="00211295" w:rsidRPr="00211295" w:rsidRDefault="00211295" w:rsidP="0005150A">
      <w:pPr>
        <w:pStyle w:val="DocumentationParagraph"/>
        <w:numPr>
          <w:ilvl w:val="0"/>
          <w:numId w:val="12"/>
        </w:numPr>
        <w:spacing w:after="0"/>
      </w:pPr>
      <w:r w:rsidRPr="00211295">
        <w:t>eFuse of 64 bytes (available for customer applications)</w:t>
      </w:r>
    </w:p>
    <w:p w:rsidR="00211295" w:rsidRPr="00211295" w:rsidRDefault="00211295" w:rsidP="0005150A">
      <w:pPr>
        <w:pStyle w:val="DocumentationParagraph"/>
        <w:numPr>
          <w:ilvl w:val="0"/>
          <w:numId w:val="12"/>
        </w:numPr>
        <w:spacing w:after="0"/>
      </w:pPr>
      <w:r w:rsidRPr="00211295">
        <w:t>The ThreadArch processor has following memory:</w:t>
      </w:r>
    </w:p>
    <w:p w:rsidR="00211295" w:rsidRPr="00211295" w:rsidRDefault="00211295" w:rsidP="0005150A">
      <w:pPr>
        <w:pStyle w:val="DocumentationParagraph"/>
        <w:numPr>
          <w:ilvl w:val="0"/>
          <w:numId w:val="12"/>
        </w:numPr>
        <w:spacing w:after="0"/>
      </w:pPr>
      <w:r w:rsidRPr="00211295">
        <w:t>On-chip SRAM of 384K/256K/192K/128Kbytes based on RS9116 chip configuration</w:t>
      </w:r>
    </w:p>
    <w:p w:rsidR="00211295" w:rsidRPr="00211295" w:rsidRDefault="00211295" w:rsidP="0005150A">
      <w:pPr>
        <w:pStyle w:val="DocumentationParagraph"/>
        <w:numPr>
          <w:ilvl w:val="0"/>
          <w:numId w:val="12"/>
        </w:numPr>
        <w:spacing w:after="0"/>
      </w:pPr>
      <w:r w:rsidRPr="00211295">
        <w:t>512Kbytes of ROM which holds the Secure primary bootloader, Network Stack, Wireless stacks and security functions</w:t>
      </w:r>
    </w:p>
    <w:p w:rsidR="00211295" w:rsidRPr="00211295" w:rsidRDefault="00211295" w:rsidP="0005150A">
      <w:pPr>
        <w:pStyle w:val="DocumentationParagraph"/>
        <w:numPr>
          <w:ilvl w:val="0"/>
          <w:numId w:val="12"/>
        </w:numPr>
        <w:spacing w:after="0"/>
      </w:pPr>
      <w:r w:rsidRPr="00211295">
        <w:t>16Kbytes of Instruction cache enabling eXecute In Place (XIP) with external quad/octa SPI SDR/DDR flashes.</w:t>
      </w:r>
    </w:p>
    <w:p w:rsidR="00211295" w:rsidRPr="00211295" w:rsidRDefault="00211295" w:rsidP="0005150A">
      <w:pPr>
        <w:pStyle w:val="DocumentationParagraph"/>
        <w:numPr>
          <w:ilvl w:val="0"/>
          <w:numId w:val="12"/>
        </w:numPr>
        <w:spacing w:after="0"/>
      </w:pPr>
      <w:r w:rsidRPr="00211295">
        <w:t>Based on the RS9116 package configuration up to 4MBytes of "in-package" Quad SPI flash is available for the ThreadArch</w:t>
      </w:r>
    </w:p>
    <w:p w:rsidR="00211295" w:rsidRPr="00211295" w:rsidRDefault="00211295" w:rsidP="0005150A">
      <w:pPr>
        <w:pStyle w:val="DocumentationParagraph"/>
        <w:numPr>
          <w:ilvl w:val="0"/>
          <w:numId w:val="12"/>
        </w:numPr>
        <w:spacing w:after="0"/>
      </w:pPr>
      <w:r w:rsidRPr="00211295">
        <w:t>eFuse of 512 bytes (used to store primary boot configuration, security and calibration parameters)</w:t>
      </w:r>
    </w:p>
    <w:p w:rsidR="00211295" w:rsidRPr="00211295" w:rsidRDefault="00211295" w:rsidP="0005150A">
      <w:pPr>
        <w:pStyle w:val="DocumentationParagraph"/>
        <w:numPr>
          <w:ilvl w:val="0"/>
          <w:numId w:val="12"/>
        </w:numPr>
        <w:spacing w:after="0"/>
      </w:pPr>
      <w:r w:rsidRPr="00211295">
        <w:t>No-Flash: Flash is not needed in devices where there is a host processor in the system that runs the network stack and wireless drivers.</w:t>
      </w:r>
    </w:p>
    <w:p w:rsidR="00211295" w:rsidRPr="00211295" w:rsidRDefault="00211295" w:rsidP="0005150A">
      <w:pPr>
        <w:pStyle w:val="DocumentationParagraph"/>
        <w:numPr>
          <w:ilvl w:val="0"/>
          <w:numId w:val="12"/>
        </w:numPr>
        <w:spacing w:after="0"/>
      </w:pPr>
      <w:r w:rsidRPr="00211295">
        <w:t>Single Flash used by M4: This is possible for non-Wi-Fi wireless MCUs (e.g., Wireless M4F MCU with BT 5)</w:t>
      </w:r>
    </w:p>
    <w:p w:rsidR="00211295" w:rsidRPr="00211295" w:rsidRDefault="00211295" w:rsidP="0005150A">
      <w:pPr>
        <w:pStyle w:val="DocumentationParagraph"/>
        <w:numPr>
          <w:ilvl w:val="0"/>
          <w:numId w:val="12"/>
        </w:numPr>
        <w:spacing w:after="0"/>
      </w:pPr>
      <w:r w:rsidRPr="00211295">
        <w:t>Single Flash used by TA: This is possible for Wireless MCUs where the MCU application code size is lesser than 128Kbytes (e.g., Wi-Fi + BT5 Sensor hub Wireless MCU)</w:t>
      </w:r>
    </w:p>
    <w:p w:rsidR="00211295" w:rsidRPr="00211295" w:rsidRDefault="00211295" w:rsidP="0005150A">
      <w:pPr>
        <w:pStyle w:val="DocumentationParagraph"/>
        <w:numPr>
          <w:ilvl w:val="0"/>
          <w:numId w:val="12"/>
        </w:numPr>
        <w:spacing w:after="0"/>
      </w:pPr>
      <w:r w:rsidRPr="00211295">
        <w:t>Two independent Flashes - one each for M4 and TA: This is needed for Wireless MCUs where Wi-Fi is needed and with MCU code size larger than 128KB.</w:t>
      </w:r>
    </w:p>
    <w:p w:rsidR="00211295" w:rsidRPr="00211295" w:rsidRDefault="00211295" w:rsidP="00F1161B">
      <w:pPr>
        <w:pStyle w:val="DocumentationParagraph"/>
        <w:spacing w:after="0"/>
      </w:pPr>
    </w:p>
    <w:p w:rsidR="00211295" w:rsidRPr="00211295" w:rsidRDefault="00211295" w:rsidP="00211295">
      <w:pPr>
        <w:pStyle w:val="Heading2"/>
      </w:pPr>
      <w:bookmarkStart w:id="30" w:name="_Toc498957449"/>
      <w:bookmarkStart w:id="31" w:name="_Toc504647444"/>
      <w:bookmarkStart w:id="32" w:name="_Toc506819276"/>
      <w:r w:rsidRPr="00211295">
        <w:t>Interconnect</w:t>
      </w:r>
      <w:bookmarkEnd w:id="30"/>
      <w:bookmarkEnd w:id="31"/>
      <w:bookmarkEnd w:id="32"/>
    </w:p>
    <w:p w:rsidR="00211295" w:rsidRPr="00211295" w:rsidRDefault="00211295" w:rsidP="00211295">
      <w:pPr>
        <w:pStyle w:val="DocumentationParagraph"/>
      </w:pPr>
      <w:r w:rsidRPr="00211295">
        <w:t>The following are the buses and bridges that form the interconnect in RS9116</w:t>
      </w:r>
    </w:p>
    <w:p w:rsidR="00211295" w:rsidRPr="00211295" w:rsidRDefault="00211295" w:rsidP="0005150A">
      <w:pPr>
        <w:pStyle w:val="DocumentationParagraph"/>
        <w:numPr>
          <w:ilvl w:val="0"/>
          <w:numId w:val="13"/>
        </w:numPr>
      </w:pPr>
      <w:r w:rsidRPr="00211295">
        <w:t>High Performance MCU AHB Interconnect Matrix (ICM)</w:t>
      </w:r>
    </w:p>
    <w:p w:rsidR="00211295" w:rsidRPr="00211295" w:rsidRDefault="00211295" w:rsidP="0005150A">
      <w:pPr>
        <w:pStyle w:val="DocumentationParagraph"/>
        <w:numPr>
          <w:ilvl w:val="0"/>
          <w:numId w:val="13"/>
        </w:numPr>
      </w:pPr>
      <w:r w:rsidRPr="00211295">
        <w:t>MCU AHB to APB dual bridge</w:t>
      </w:r>
    </w:p>
    <w:p w:rsidR="00211295" w:rsidRPr="00211295" w:rsidRDefault="00211295" w:rsidP="0005150A">
      <w:pPr>
        <w:pStyle w:val="DocumentationParagraph"/>
        <w:numPr>
          <w:ilvl w:val="0"/>
          <w:numId w:val="13"/>
        </w:numPr>
      </w:pPr>
      <w:r w:rsidRPr="00211295">
        <w:t>MCU AHB to ULP MCU AHB bridge</w:t>
      </w:r>
    </w:p>
    <w:p w:rsidR="00211295" w:rsidRPr="00211295" w:rsidRDefault="00211295" w:rsidP="0005150A">
      <w:pPr>
        <w:pStyle w:val="DocumentationParagraph"/>
        <w:numPr>
          <w:ilvl w:val="0"/>
          <w:numId w:val="13"/>
        </w:numPr>
      </w:pPr>
      <w:r w:rsidRPr="00211295">
        <w:t>ULP MCU AHB ICM</w:t>
      </w:r>
    </w:p>
    <w:p w:rsidR="00211295" w:rsidRPr="00211295" w:rsidRDefault="00211295" w:rsidP="0005150A">
      <w:pPr>
        <w:pStyle w:val="DocumentationParagraph"/>
        <w:numPr>
          <w:ilvl w:val="0"/>
          <w:numId w:val="13"/>
        </w:numPr>
      </w:pPr>
      <w:r w:rsidRPr="00211295">
        <w:t>ULP MCU AHB to APB bridge</w:t>
      </w:r>
    </w:p>
    <w:p w:rsidR="00211295" w:rsidRPr="00211295" w:rsidRDefault="00211295" w:rsidP="0005150A">
      <w:pPr>
        <w:pStyle w:val="DocumentationParagraph"/>
        <w:numPr>
          <w:ilvl w:val="0"/>
          <w:numId w:val="13"/>
        </w:numPr>
      </w:pPr>
      <w:r w:rsidRPr="00211295">
        <w:t>MCU AHB - NWP AHB bridge</w:t>
      </w:r>
    </w:p>
    <w:p w:rsidR="00211295" w:rsidRPr="00211295" w:rsidRDefault="00211295" w:rsidP="0005150A">
      <w:pPr>
        <w:pStyle w:val="DocumentationParagraph"/>
        <w:numPr>
          <w:ilvl w:val="0"/>
          <w:numId w:val="13"/>
        </w:numPr>
      </w:pPr>
      <w:r w:rsidRPr="00211295">
        <w:t>High Performance NWP AHB ICM</w:t>
      </w:r>
    </w:p>
    <w:p w:rsidR="00211295" w:rsidRPr="00211295" w:rsidRDefault="00211295" w:rsidP="0005150A">
      <w:pPr>
        <w:pStyle w:val="DocumentationParagraph"/>
        <w:numPr>
          <w:ilvl w:val="0"/>
          <w:numId w:val="13"/>
        </w:numPr>
      </w:pPr>
      <w:r w:rsidRPr="00211295">
        <w:t>NWP AHB to APB dual bridge</w:t>
      </w:r>
    </w:p>
    <w:p w:rsidR="00211295" w:rsidRPr="00211295" w:rsidRDefault="00211295" w:rsidP="0005150A">
      <w:pPr>
        <w:pStyle w:val="DocumentationParagraph"/>
        <w:numPr>
          <w:ilvl w:val="0"/>
          <w:numId w:val="13"/>
        </w:numPr>
      </w:pPr>
      <w:r w:rsidRPr="00211295">
        <w:t>High Performance MCU AHB Interconnect Matrix (ICM)</w:t>
      </w:r>
    </w:p>
    <w:p w:rsidR="00211295" w:rsidRPr="00211295" w:rsidRDefault="00211295" w:rsidP="0005150A">
      <w:pPr>
        <w:pStyle w:val="DocumentationParagraph"/>
        <w:numPr>
          <w:ilvl w:val="0"/>
          <w:numId w:val="13"/>
        </w:numPr>
      </w:pPr>
      <w:r w:rsidRPr="00211295">
        <w:t>The High Performance MCU AHB ICM is a multilayer interconnect implementation of the AHB protocol designed for higher performance and higher frequency systems. A 14 Master x 13 Slave AHB ICM is used. The next section shows the masters and slaves and the one after that shows the interconnect configuration / connections possible between masters and slaves. For further details like address mapping, please refer to the Hardware reference manual.</w:t>
      </w:r>
    </w:p>
    <w:p w:rsidR="00211295" w:rsidRPr="00211295" w:rsidRDefault="00211295" w:rsidP="00211295">
      <w:pPr>
        <w:pStyle w:val="Heading2"/>
      </w:pPr>
      <w:bookmarkStart w:id="33" w:name="_Toc498957450"/>
      <w:bookmarkStart w:id="34" w:name="_Toc504647445"/>
      <w:bookmarkStart w:id="35" w:name="_Toc506819277"/>
      <w:r w:rsidRPr="00211295">
        <w:t>Power</w:t>
      </w:r>
      <w:bookmarkEnd w:id="33"/>
      <w:bookmarkEnd w:id="34"/>
      <w:bookmarkEnd w:id="35"/>
    </w:p>
    <w:p w:rsidR="00211295" w:rsidRPr="00211295" w:rsidRDefault="00211295" w:rsidP="00211295">
      <w:pPr>
        <w:pStyle w:val="DocumentationParagraph"/>
      </w:pPr>
      <w:r w:rsidRPr="00211295">
        <w:t>RS9116 achieves ultra low power without compromising on features that have been traditionally considered "power-hungry". Hierarchical partitioning and numerous system and circuit level innovations have been used to achieve ultra low power while retaining high performance capability. Unlike in GHz micro-processors, majority (&gt;75%) of power consumption in traditional microcontrollers occurs outside the processor - typically in the bus-matrix, memory, PLLs, regulators and peripherals. On first look it would seem to be possible to have two processor cores (typically M4 and M0+) in an SoC to get power savings similar to those in microprocessors. But - without careful design, the gains in system power consumption would be incremental since the power is reduced in the processor alone. Additionally, software and development complexity is introduced with two cores due to inter-core communication, limitations in the instruction set of the smaller core and resulting code incompatibility and code redundancy. It is necessary in many applications to have the same code run in an ultra-low-power mode until the need for speed occurs. Also, it should be noted that "gear shifting" approach through dynamic voltage and frequency scaling (DVFS) alone doesn't achieve significant power savings.  Through DVFS "and" careful optimization and hierarchical design for "all" components of the SoC, RS9116 achieves better power consumption using Cortex-M4F than typical off-the-shelf M0+ implementations. RS9116 can gear shift from 180MHz @ 36uA/MHz** in PS4 down to 32MHz @ 12uA/MHz** in PS2.</w:t>
      </w:r>
    </w:p>
    <w:p w:rsidR="00211295" w:rsidRPr="00211295" w:rsidRDefault="00211295" w:rsidP="0005150A">
      <w:pPr>
        <w:pStyle w:val="DocumentationParagraph"/>
        <w:numPr>
          <w:ilvl w:val="0"/>
          <w:numId w:val="14"/>
        </w:numPr>
      </w:pPr>
      <w:r w:rsidRPr="00211295">
        <w:t>Two integrated buck switching regulators (High performance and ULP) to enable efficient Dynamic Voltage Scaling across wide operating mode currents ranging from &lt;1uA to 300mA</w:t>
      </w:r>
    </w:p>
    <w:p w:rsidR="00211295" w:rsidRPr="00211295" w:rsidRDefault="00211295" w:rsidP="0005150A">
      <w:pPr>
        <w:pStyle w:val="DocumentationParagraph"/>
        <w:numPr>
          <w:ilvl w:val="0"/>
          <w:numId w:val="14"/>
        </w:numPr>
      </w:pPr>
      <w:r w:rsidRPr="00211295">
        <w:t>High performance and ultra-low-power MCU peripheral subsystems and buses.</w:t>
      </w:r>
    </w:p>
    <w:p w:rsidR="00211295" w:rsidRPr="00211295" w:rsidRDefault="00211295" w:rsidP="0005150A">
      <w:pPr>
        <w:pStyle w:val="DocumentationParagraph"/>
        <w:numPr>
          <w:ilvl w:val="0"/>
          <w:numId w:val="14"/>
        </w:numPr>
      </w:pPr>
      <w:r w:rsidRPr="00211295">
        <w:t>Multiple voltage domains with Independent voltage scaling of each domain</w:t>
      </w:r>
    </w:p>
    <w:p w:rsidR="00211295" w:rsidRPr="00211295" w:rsidRDefault="00211295" w:rsidP="0005150A">
      <w:pPr>
        <w:pStyle w:val="DocumentationParagraph"/>
        <w:numPr>
          <w:ilvl w:val="0"/>
          <w:numId w:val="14"/>
        </w:numPr>
      </w:pPr>
      <w:r w:rsidRPr="00211295">
        <w:t>Fine grained power-gating including buses and pads.</w:t>
      </w:r>
    </w:p>
    <w:p w:rsidR="00211295" w:rsidRPr="00211295" w:rsidRDefault="00211295" w:rsidP="00211295">
      <w:pPr>
        <w:pStyle w:val="DocumentationParagraph"/>
      </w:pPr>
    </w:p>
    <w:p w:rsidR="00211295" w:rsidRPr="00211295" w:rsidRDefault="00211295" w:rsidP="00211295">
      <w:pPr>
        <w:pStyle w:val="Heading2"/>
      </w:pPr>
      <w:bookmarkStart w:id="36" w:name="_Toc498957451"/>
      <w:bookmarkStart w:id="37" w:name="_Toc504647446"/>
      <w:bookmarkStart w:id="38" w:name="_Toc506819278"/>
      <w:r w:rsidRPr="00211295">
        <w:t>Digital and Analog Peripherals and Interfaces</w:t>
      </w:r>
      <w:bookmarkEnd w:id="36"/>
      <w:bookmarkEnd w:id="37"/>
      <w:bookmarkEnd w:id="38"/>
    </w:p>
    <w:p w:rsidR="00211295" w:rsidRPr="00211295" w:rsidRDefault="00211295" w:rsidP="00211295">
      <w:pPr>
        <w:pStyle w:val="DocumentationParagraph"/>
      </w:pPr>
      <w:r w:rsidRPr="00211295">
        <w:t>In addition to the wireless interfaces, RS9116 provides a rich set of peripherals and interfaces - both digital and analog - thus enabling varied systems and applications. The following are the categories of the peripherals and interfaces, description of each category and list of the peripherals in that category:</w:t>
      </w:r>
    </w:p>
    <w:p w:rsidR="00211295" w:rsidRPr="00211295" w:rsidRDefault="00211295" w:rsidP="00F1161B">
      <w:pPr>
        <w:pStyle w:val="Heading3"/>
        <w:spacing w:after="0"/>
      </w:pPr>
      <w:bookmarkStart w:id="39" w:name="_Toc498957452"/>
      <w:bookmarkStart w:id="40" w:name="_Toc504647447"/>
      <w:bookmarkStart w:id="41" w:name="_Toc506819279"/>
      <w:r w:rsidRPr="00211295">
        <w:t>I2C</w:t>
      </w:r>
      <w:bookmarkEnd w:id="39"/>
      <w:bookmarkEnd w:id="40"/>
      <w:bookmarkEnd w:id="41"/>
    </w:p>
    <w:p w:rsidR="00211295" w:rsidRPr="00211295" w:rsidRDefault="00211295" w:rsidP="0005150A">
      <w:pPr>
        <w:pStyle w:val="DocumentationParagraph"/>
        <w:numPr>
          <w:ilvl w:val="0"/>
          <w:numId w:val="15"/>
        </w:numPr>
        <w:spacing w:after="0"/>
      </w:pPr>
      <w:r w:rsidRPr="00211295">
        <w:t>Three speeds:</w:t>
      </w:r>
      <w:r w:rsidR="00F1161B">
        <w:t xml:space="preserve"> </w:t>
      </w:r>
      <w:r w:rsidRPr="00211295">
        <w:t>Standard mode (100 Kb/s); Fast mode (400 Kb/s); High-speed mode (3.4 Mb/s)</w:t>
      </w:r>
    </w:p>
    <w:p w:rsidR="00211295" w:rsidRPr="00211295" w:rsidRDefault="00211295" w:rsidP="0005150A">
      <w:pPr>
        <w:pStyle w:val="DocumentationParagraph"/>
        <w:numPr>
          <w:ilvl w:val="0"/>
          <w:numId w:val="15"/>
        </w:numPr>
        <w:spacing w:after="0"/>
      </w:pPr>
      <w:r w:rsidRPr="00211295">
        <w:t>Clock synchronization</w:t>
      </w:r>
    </w:p>
    <w:p w:rsidR="00211295" w:rsidRPr="00211295" w:rsidRDefault="00211295" w:rsidP="0005150A">
      <w:pPr>
        <w:pStyle w:val="DocumentationParagraph"/>
        <w:numPr>
          <w:ilvl w:val="0"/>
          <w:numId w:val="15"/>
        </w:numPr>
        <w:spacing w:after="0"/>
      </w:pPr>
      <w:r w:rsidRPr="00211295">
        <w:t>Supports Master or slave I2C operation through software configuration</w:t>
      </w:r>
    </w:p>
    <w:p w:rsidR="00211295" w:rsidRPr="00211295" w:rsidRDefault="00211295" w:rsidP="0005150A">
      <w:pPr>
        <w:pStyle w:val="DocumentationParagraph"/>
        <w:numPr>
          <w:ilvl w:val="0"/>
          <w:numId w:val="15"/>
        </w:numPr>
        <w:spacing w:after="0"/>
      </w:pPr>
      <w:r w:rsidRPr="00211295">
        <w:t>7- or 10-bit addressing</w:t>
      </w:r>
    </w:p>
    <w:p w:rsidR="00211295" w:rsidRPr="00211295" w:rsidRDefault="00211295" w:rsidP="0005150A">
      <w:pPr>
        <w:pStyle w:val="DocumentationParagraph"/>
        <w:numPr>
          <w:ilvl w:val="0"/>
          <w:numId w:val="15"/>
        </w:numPr>
        <w:spacing w:after="0"/>
      </w:pPr>
      <w:r w:rsidRPr="00211295">
        <w:t>7- or 10-bit combined format transfers</w:t>
      </w:r>
    </w:p>
    <w:p w:rsidR="00211295" w:rsidRPr="00211295" w:rsidRDefault="00211295" w:rsidP="0005150A">
      <w:pPr>
        <w:pStyle w:val="DocumentationParagraph"/>
        <w:numPr>
          <w:ilvl w:val="0"/>
          <w:numId w:val="15"/>
        </w:numPr>
        <w:spacing w:after="0"/>
      </w:pPr>
      <w:r w:rsidRPr="00211295">
        <w:t>Bulk transmit mode</w:t>
      </w:r>
    </w:p>
    <w:p w:rsidR="00211295" w:rsidRPr="00211295" w:rsidRDefault="00211295" w:rsidP="0005150A">
      <w:pPr>
        <w:pStyle w:val="DocumentationParagraph"/>
        <w:numPr>
          <w:ilvl w:val="0"/>
          <w:numId w:val="15"/>
        </w:numPr>
        <w:spacing w:after="0"/>
      </w:pPr>
      <w:r w:rsidRPr="00211295">
        <w:t>Transmit and receive buffers</w:t>
      </w:r>
    </w:p>
    <w:p w:rsidR="00211295" w:rsidRPr="00211295" w:rsidRDefault="00211295" w:rsidP="0005150A">
      <w:pPr>
        <w:pStyle w:val="DocumentationParagraph"/>
        <w:numPr>
          <w:ilvl w:val="0"/>
          <w:numId w:val="15"/>
        </w:numPr>
        <w:spacing w:after="0"/>
      </w:pPr>
      <w:r w:rsidRPr="00211295">
        <w:t>Interrupt or polled-mode operation</w:t>
      </w:r>
    </w:p>
    <w:p w:rsidR="00211295" w:rsidRPr="00211295" w:rsidRDefault="00211295" w:rsidP="0005150A">
      <w:pPr>
        <w:pStyle w:val="DocumentationParagraph"/>
        <w:numPr>
          <w:ilvl w:val="0"/>
          <w:numId w:val="15"/>
        </w:numPr>
        <w:spacing w:after="0"/>
      </w:pPr>
      <w:r w:rsidRPr="00211295">
        <w:t>Handles Bit and Byte waiting at all bus speeds</w:t>
      </w:r>
    </w:p>
    <w:p w:rsidR="00211295" w:rsidRPr="00211295" w:rsidRDefault="00211295" w:rsidP="0005150A">
      <w:pPr>
        <w:pStyle w:val="DocumentationParagraph"/>
        <w:numPr>
          <w:ilvl w:val="0"/>
          <w:numId w:val="15"/>
        </w:numPr>
        <w:spacing w:after="0"/>
      </w:pPr>
      <w:r w:rsidRPr="00211295">
        <w:t>DMA handshaking interface</w:t>
      </w:r>
    </w:p>
    <w:p w:rsidR="00211295" w:rsidRPr="00211295" w:rsidRDefault="00211295" w:rsidP="0005150A">
      <w:pPr>
        <w:pStyle w:val="DocumentationParagraph"/>
        <w:numPr>
          <w:ilvl w:val="0"/>
          <w:numId w:val="15"/>
        </w:numPr>
        <w:spacing w:after="0"/>
      </w:pPr>
      <w:r w:rsidRPr="00211295">
        <w:t>Supports APB interface for programming and accessing data.</w:t>
      </w:r>
    </w:p>
    <w:p w:rsidR="00211295" w:rsidRPr="00211295" w:rsidRDefault="00211295" w:rsidP="00F1161B">
      <w:pPr>
        <w:pStyle w:val="Heading3"/>
        <w:spacing w:after="0"/>
      </w:pPr>
      <w:bookmarkStart w:id="42" w:name="_Toc498957453"/>
      <w:bookmarkStart w:id="43" w:name="_Toc504647448"/>
      <w:bookmarkStart w:id="44" w:name="_Toc506819280"/>
      <w:r w:rsidRPr="00211295">
        <w:t>UART</w:t>
      </w:r>
      <w:bookmarkEnd w:id="42"/>
      <w:bookmarkEnd w:id="43"/>
      <w:bookmarkEnd w:id="44"/>
      <w:r w:rsidRPr="00211295">
        <w:t xml:space="preserve"> </w:t>
      </w:r>
    </w:p>
    <w:p w:rsidR="00211295" w:rsidRPr="00211295" w:rsidRDefault="00211295" w:rsidP="0005150A">
      <w:pPr>
        <w:pStyle w:val="DocumentationParagraph"/>
        <w:numPr>
          <w:ilvl w:val="0"/>
          <w:numId w:val="15"/>
        </w:numPr>
        <w:spacing w:after="0"/>
      </w:pPr>
      <w:r w:rsidRPr="00211295">
        <w:t>Programmer interface compatible with the 16550A</w:t>
      </w:r>
    </w:p>
    <w:p w:rsidR="00211295" w:rsidRPr="00211295" w:rsidRDefault="00211295" w:rsidP="0005150A">
      <w:pPr>
        <w:pStyle w:val="DocumentationParagraph"/>
        <w:numPr>
          <w:ilvl w:val="0"/>
          <w:numId w:val="15"/>
        </w:numPr>
        <w:spacing w:after="0"/>
      </w:pPr>
      <w:r w:rsidRPr="00211295">
        <w:t>5,6,7 and 8 bit character encoding</w:t>
      </w:r>
    </w:p>
    <w:p w:rsidR="00211295" w:rsidRPr="00211295" w:rsidRDefault="00211295" w:rsidP="0005150A">
      <w:pPr>
        <w:pStyle w:val="DocumentationParagraph"/>
        <w:numPr>
          <w:ilvl w:val="0"/>
          <w:numId w:val="15"/>
        </w:numPr>
        <w:spacing w:after="0"/>
      </w:pPr>
      <w:r w:rsidRPr="00211295">
        <w:t>even, odd and no parity</w:t>
      </w:r>
    </w:p>
    <w:p w:rsidR="00211295" w:rsidRPr="00211295" w:rsidRDefault="00211295" w:rsidP="0005150A">
      <w:pPr>
        <w:pStyle w:val="DocumentationParagraph"/>
        <w:numPr>
          <w:ilvl w:val="0"/>
          <w:numId w:val="15"/>
        </w:numPr>
        <w:spacing w:after="0"/>
      </w:pPr>
      <w:r w:rsidRPr="00211295">
        <w:t>1, 1.5 (only with 5 bit character encoding) and 2 stop bits</w:t>
      </w:r>
    </w:p>
    <w:p w:rsidR="00211295" w:rsidRPr="00211295" w:rsidRDefault="00211295" w:rsidP="0005150A">
      <w:pPr>
        <w:pStyle w:val="DocumentationParagraph"/>
        <w:numPr>
          <w:ilvl w:val="0"/>
          <w:numId w:val="15"/>
        </w:numPr>
        <w:spacing w:after="0"/>
      </w:pPr>
      <w:r w:rsidRPr="00211295">
        <w:t>Auto flow control (RTS/CTS) as specified in 16750 standard</w:t>
      </w:r>
    </w:p>
    <w:p w:rsidR="00211295" w:rsidRPr="00211295" w:rsidRDefault="00211295" w:rsidP="0005150A">
      <w:pPr>
        <w:pStyle w:val="DocumentationParagraph"/>
        <w:numPr>
          <w:ilvl w:val="0"/>
          <w:numId w:val="15"/>
        </w:numPr>
        <w:spacing w:after="0"/>
      </w:pPr>
      <w:r w:rsidRPr="00211295">
        <w:t>Support for maximum FIFO depth of 16</w:t>
      </w:r>
    </w:p>
    <w:p w:rsidR="00211295" w:rsidRPr="00211295" w:rsidRDefault="00211295" w:rsidP="0005150A">
      <w:pPr>
        <w:pStyle w:val="DocumentationParagraph"/>
        <w:numPr>
          <w:ilvl w:val="0"/>
          <w:numId w:val="15"/>
        </w:numPr>
        <w:spacing w:after="0"/>
      </w:pPr>
      <w:r w:rsidRPr="00211295">
        <w:t>Programmable FIFO thresholds</w:t>
      </w:r>
    </w:p>
    <w:p w:rsidR="00211295" w:rsidRPr="00211295" w:rsidRDefault="00211295" w:rsidP="0005150A">
      <w:pPr>
        <w:pStyle w:val="DocumentationParagraph"/>
        <w:numPr>
          <w:ilvl w:val="0"/>
          <w:numId w:val="15"/>
        </w:numPr>
        <w:spacing w:after="0"/>
      </w:pPr>
      <w:r w:rsidRPr="00211295">
        <w:t>DMA handshake</w:t>
      </w:r>
    </w:p>
    <w:p w:rsidR="00211295" w:rsidRPr="00211295" w:rsidRDefault="00211295" w:rsidP="0005150A">
      <w:pPr>
        <w:pStyle w:val="DocumentationParagraph"/>
        <w:numPr>
          <w:ilvl w:val="0"/>
          <w:numId w:val="15"/>
        </w:numPr>
        <w:spacing w:after="0"/>
      </w:pPr>
      <w:r w:rsidRPr="00211295">
        <w:t>IrDA 1.0 SIR mode support with up to 115.2 K baud data rate and a pulse duration (width) as follows: width = 3/16 × bit period as specified in the IrDA physical layer specification (only for UART 2)</w:t>
      </w:r>
    </w:p>
    <w:p w:rsidR="00211295" w:rsidRPr="00211295" w:rsidRDefault="00211295" w:rsidP="0005150A">
      <w:pPr>
        <w:pStyle w:val="DocumentationParagraph"/>
        <w:numPr>
          <w:ilvl w:val="0"/>
          <w:numId w:val="15"/>
        </w:numPr>
        <w:spacing w:after="0"/>
      </w:pPr>
      <w:r w:rsidRPr="00211295">
        <w:t>IrDA 1.0 SIR low-power reception capabilities (only for UART 2)</w:t>
      </w:r>
    </w:p>
    <w:p w:rsidR="00211295" w:rsidRPr="00211295" w:rsidRDefault="00211295" w:rsidP="0005150A">
      <w:pPr>
        <w:pStyle w:val="DocumentationParagraph"/>
        <w:numPr>
          <w:ilvl w:val="0"/>
          <w:numId w:val="15"/>
        </w:numPr>
        <w:spacing w:after="0"/>
      </w:pPr>
      <w:r w:rsidRPr="00211295">
        <w:t>Use of two clocks (pclk,i.e. SoC clk and sclk-serial clk) instead of one (pclk)</w:t>
      </w:r>
    </w:p>
    <w:p w:rsidR="00211295" w:rsidRPr="00211295" w:rsidRDefault="00211295" w:rsidP="0005150A">
      <w:pPr>
        <w:pStyle w:val="DocumentationParagraph"/>
        <w:numPr>
          <w:ilvl w:val="0"/>
          <w:numId w:val="15"/>
        </w:numPr>
        <w:spacing w:after="0"/>
      </w:pPr>
      <w:r w:rsidRPr="00211295">
        <w:t>Support for dynamic clock gating on PCLK and SCLK</w:t>
      </w:r>
    </w:p>
    <w:p w:rsidR="00211295" w:rsidRPr="00211295" w:rsidRDefault="00211295" w:rsidP="0005150A">
      <w:pPr>
        <w:pStyle w:val="DocumentationParagraph"/>
        <w:numPr>
          <w:ilvl w:val="0"/>
          <w:numId w:val="15"/>
        </w:numPr>
        <w:spacing w:after="0"/>
      </w:pPr>
      <w:r w:rsidRPr="00211295">
        <w:t>Support from disabling dynamic clock gating</w:t>
      </w:r>
    </w:p>
    <w:p w:rsidR="00211295" w:rsidRPr="00211295" w:rsidRDefault="00211295" w:rsidP="0005150A">
      <w:pPr>
        <w:pStyle w:val="DocumentationParagraph"/>
        <w:numPr>
          <w:ilvl w:val="0"/>
          <w:numId w:val="15"/>
        </w:numPr>
        <w:spacing w:after="0"/>
      </w:pPr>
      <w:r w:rsidRPr="00211295">
        <w:t>Support for asynchronous clocking on UART side</w:t>
      </w:r>
    </w:p>
    <w:p w:rsidR="00211295" w:rsidRPr="00211295" w:rsidRDefault="00211295" w:rsidP="0005150A">
      <w:pPr>
        <w:pStyle w:val="DocumentationParagraph"/>
        <w:numPr>
          <w:ilvl w:val="0"/>
          <w:numId w:val="15"/>
        </w:numPr>
        <w:spacing w:after="0"/>
      </w:pPr>
      <w:r w:rsidRPr="00211295">
        <w:t>FIFO disable support</w:t>
      </w:r>
    </w:p>
    <w:p w:rsidR="00211295" w:rsidRPr="00211295" w:rsidRDefault="00211295" w:rsidP="0005150A">
      <w:pPr>
        <w:pStyle w:val="DocumentationParagraph"/>
        <w:numPr>
          <w:ilvl w:val="0"/>
          <w:numId w:val="15"/>
        </w:numPr>
        <w:spacing w:after="0"/>
      </w:pPr>
      <w:r w:rsidRPr="00211295">
        <w:t>Loopback mode that enables greater testing of Modem Control and Auto Flow Control features (Loopback support in IrDA SIR mode is available)</w:t>
      </w:r>
    </w:p>
    <w:p w:rsidR="00211295" w:rsidRPr="00211295" w:rsidRDefault="00211295" w:rsidP="0005150A">
      <w:pPr>
        <w:pStyle w:val="DocumentationParagraph"/>
        <w:numPr>
          <w:ilvl w:val="0"/>
          <w:numId w:val="15"/>
        </w:numPr>
        <w:spacing w:after="0"/>
      </w:pPr>
      <w:r w:rsidRPr="00211295">
        <w:t>Programmable baud rate as calculated by the following: baud rate = (serial clock frequency)/(16× divisor)</w:t>
      </w:r>
    </w:p>
    <w:p w:rsidR="00211295" w:rsidRPr="00211295" w:rsidRDefault="00211295" w:rsidP="00F1161B">
      <w:pPr>
        <w:pStyle w:val="Heading3"/>
        <w:spacing w:after="0"/>
      </w:pPr>
      <w:bookmarkStart w:id="45" w:name="_Toc498957454"/>
      <w:bookmarkStart w:id="46" w:name="_Toc504647449"/>
      <w:bookmarkStart w:id="47" w:name="_Toc506819281"/>
      <w:r w:rsidRPr="00211295">
        <w:t>USART</w:t>
      </w:r>
      <w:bookmarkEnd w:id="45"/>
      <w:bookmarkEnd w:id="46"/>
      <w:bookmarkEnd w:id="47"/>
    </w:p>
    <w:p w:rsidR="00211295" w:rsidRPr="00211295" w:rsidRDefault="00211295" w:rsidP="0005150A">
      <w:pPr>
        <w:pStyle w:val="DocumentationParagraph"/>
        <w:numPr>
          <w:ilvl w:val="0"/>
          <w:numId w:val="16"/>
        </w:numPr>
        <w:spacing w:after="0"/>
      </w:pPr>
      <w:r w:rsidRPr="00211295">
        <w:t>Support both Synchronous and Asynchronous modes.</w:t>
      </w:r>
    </w:p>
    <w:p w:rsidR="00211295" w:rsidRPr="00211295" w:rsidRDefault="00211295" w:rsidP="0005150A">
      <w:pPr>
        <w:pStyle w:val="DocumentationParagraph"/>
        <w:numPr>
          <w:ilvl w:val="0"/>
          <w:numId w:val="16"/>
        </w:numPr>
        <w:spacing w:after="0"/>
      </w:pPr>
      <w:r w:rsidRPr="00211295">
        <w:t>Supports Full duplex and half duplex (single wire) mode of communication.</w:t>
      </w:r>
    </w:p>
    <w:p w:rsidR="00211295" w:rsidRPr="00211295" w:rsidRDefault="00211295" w:rsidP="0005150A">
      <w:pPr>
        <w:pStyle w:val="DocumentationParagraph"/>
        <w:numPr>
          <w:ilvl w:val="0"/>
          <w:numId w:val="16"/>
        </w:numPr>
        <w:spacing w:after="0"/>
      </w:pPr>
      <w:r w:rsidRPr="00211295">
        <w:t>Support all the baud rates available.</w:t>
      </w:r>
    </w:p>
    <w:p w:rsidR="00211295" w:rsidRPr="00211295" w:rsidRDefault="00211295" w:rsidP="0005150A">
      <w:pPr>
        <w:pStyle w:val="DocumentationParagraph"/>
        <w:numPr>
          <w:ilvl w:val="0"/>
          <w:numId w:val="16"/>
        </w:numPr>
        <w:spacing w:after="0"/>
      </w:pPr>
      <w:r w:rsidRPr="00211295">
        <w:t>Supports data buffering using FIFO implementation.</w:t>
      </w:r>
    </w:p>
    <w:p w:rsidR="00211295" w:rsidRPr="00211295" w:rsidRDefault="00211295" w:rsidP="0005150A">
      <w:pPr>
        <w:pStyle w:val="DocumentationParagraph"/>
        <w:numPr>
          <w:ilvl w:val="0"/>
          <w:numId w:val="16"/>
        </w:numPr>
        <w:spacing w:after="0"/>
      </w:pPr>
      <w:r w:rsidRPr="00211295">
        <w:t>Supports DMA and ADMA flow control.</w:t>
      </w:r>
    </w:p>
    <w:p w:rsidR="00211295" w:rsidRPr="00211295" w:rsidRDefault="00211295" w:rsidP="0005150A">
      <w:pPr>
        <w:pStyle w:val="DocumentationParagraph"/>
        <w:numPr>
          <w:ilvl w:val="0"/>
          <w:numId w:val="16"/>
        </w:numPr>
        <w:spacing w:after="0"/>
      </w:pPr>
      <w:r w:rsidRPr="00211295">
        <w:t>Supports apb interface for programming.</w:t>
      </w:r>
    </w:p>
    <w:p w:rsidR="00211295" w:rsidRPr="00211295" w:rsidRDefault="00211295" w:rsidP="0005150A">
      <w:pPr>
        <w:pStyle w:val="DocumentationParagraph"/>
        <w:numPr>
          <w:ilvl w:val="0"/>
          <w:numId w:val="16"/>
        </w:numPr>
        <w:spacing w:after="0"/>
      </w:pPr>
      <w:r w:rsidRPr="00211295">
        <w:t>Supports generation of interrupt for different events.</w:t>
      </w:r>
    </w:p>
    <w:p w:rsidR="00211295" w:rsidRPr="00211295" w:rsidRDefault="00F76242" w:rsidP="00F1161B">
      <w:pPr>
        <w:pStyle w:val="Heading3"/>
        <w:spacing w:after="0"/>
      </w:pPr>
      <w:bookmarkStart w:id="48" w:name="_Toc498957455"/>
      <w:bookmarkStart w:id="49" w:name="_Toc504647450"/>
      <w:bookmarkStart w:id="50" w:name="_Toc506819282"/>
      <w:r>
        <w:t>I2S</w:t>
      </w:r>
      <w:bookmarkEnd w:id="48"/>
      <w:bookmarkEnd w:id="49"/>
      <w:bookmarkEnd w:id="50"/>
      <w:r>
        <w:t xml:space="preserve"> </w:t>
      </w:r>
    </w:p>
    <w:p w:rsidR="00211295" w:rsidRPr="00211295" w:rsidRDefault="00211295" w:rsidP="0005150A">
      <w:pPr>
        <w:pStyle w:val="DocumentationParagraph"/>
        <w:numPr>
          <w:ilvl w:val="0"/>
          <w:numId w:val="17"/>
        </w:numPr>
        <w:spacing w:after="0"/>
      </w:pPr>
      <w:r w:rsidRPr="00211295">
        <w:t>Philips Inter-IC sound Bus specifications compliant</w:t>
      </w:r>
    </w:p>
    <w:p w:rsidR="00211295" w:rsidRPr="00211295" w:rsidRDefault="00211295" w:rsidP="0005150A">
      <w:pPr>
        <w:pStyle w:val="DocumentationParagraph"/>
        <w:numPr>
          <w:ilvl w:val="0"/>
          <w:numId w:val="17"/>
        </w:numPr>
        <w:spacing w:after="0"/>
      </w:pPr>
      <w:r w:rsidRPr="00211295">
        <w:t>Support for one stereo channel in transmitter and one stereo channel in receiver</w:t>
      </w:r>
    </w:p>
    <w:p w:rsidR="00211295" w:rsidRPr="00211295" w:rsidRDefault="00211295" w:rsidP="0005150A">
      <w:pPr>
        <w:pStyle w:val="DocumentationParagraph"/>
        <w:numPr>
          <w:ilvl w:val="0"/>
          <w:numId w:val="17"/>
        </w:numPr>
        <w:spacing w:after="0"/>
      </w:pPr>
      <w:r w:rsidRPr="00211295">
        <w:t>Support asynchronous clocking of APB bus and I2S bus</w:t>
      </w:r>
    </w:p>
    <w:p w:rsidR="00211295" w:rsidRPr="00211295" w:rsidRDefault="00211295" w:rsidP="0005150A">
      <w:pPr>
        <w:pStyle w:val="DocumentationParagraph"/>
        <w:numPr>
          <w:ilvl w:val="0"/>
          <w:numId w:val="17"/>
        </w:numPr>
        <w:spacing w:after="0"/>
      </w:pPr>
      <w:r w:rsidRPr="00211295">
        <w:t>Supports master and slave Modes (configurable)</w:t>
      </w:r>
    </w:p>
    <w:p w:rsidR="00211295" w:rsidRPr="00211295" w:rsidRDefault="00211295" w:rsidP="0005150A">
      <w:pPr>
        <w:pStyle w:val="DocumentationParagraph"/>
        <w:numPr>
          <w:ilvl w:val="0"/>
          <w:numId w:val="17"/>
        </w:numPr>
        <w:spacing w:after="0"/>
      </w:pPr>
      <w:r w:rsidRPr="00211295">
        <w:t>Programmable resolution support(12 ,16, 20 and 24 bit resolutions)</w:t>
      </w:r>
    </w:p>
    <w:p w:rsidR="00211295" w:rsidRPr="00211295" w:rsidRDefault="00211295" w:rsidP="0005150A">
      <w:pPr>
        <w:pStyle w:val="DocumentationParagraph"/>
        <w:numPr>
          <w:ilvl w:val="0"/>
          <w:numId w:val="17"/>
        </w:numPr>
        <w:spacing w:after="0"/>
      </w:pPr>
      <w:r w:rsidRPr="00211295">
        <w:t>Support for FIFO(depth 8, one for each channel, four FIFOs are present)</w:t>
      </w:r>
    </w:p>
    <w:p w:rsidR="00211295" w:rsidRPr="00211295" w:rsidRDefault="00211295" w:rsidP="0005150A">
      <w:pPr>
        <w:pStyle w:val="DocumentationParagraph"/>
        <w:numPr>
          <w:ilvl w:val="0"/>
          <w:numId w:val="17"/>
        </w:numPr>
        <w:spacing w:after="0"/>
      </w:pPr>
      <w:r w:rsidRPr="00211295">
        <w:t>Programmable FIFO thresholds</w:t>
      </w:r>
    </w:p>
    <w:p w:rsidR="00211295" w:rsidRPr="00211295" w:rsidRDefault="00211295" w:rsidP="0005150A">
      <w:pPr>
        <w:pStyle w:val="DocumentationParagraph"/>
        <w:numPr>
          <w:ilvl w:val="0"/>
          <w:numId w:val="17"/>
        </w:numPr>
        <w:spacing w:after="0"/>
      </w:pPr>
      <w:r w:rsidRPr="00211295">
        <w:t>DMA handshake</w:t>
      </w:r>
    </w:p>
    <w:p w:rsidR="00211295" w:rsidRPr="00211295" w:rsidRDefault="00211295" w:rsidP="0005150A">
      <w:pPr>
        <w:pStyle w:val="DocumentationParagraph"/>
        <w:numPr>
          <w:ilvl w:val="0"/>
          <w:numId w:val="17"/>
        </w:numPr>
        <w:spacing w:after="0"/>
      </w:pPr>
      <w:r w:rsidRPr="00211295">
        <w:t>Programmable clock polarity and phases</w:t>
      </w:r>
    </w:p>
    <w:p w:rsidR="00211295" w:rsidRPr="00211295" w:rsidRDefault="00211295" w:rsidP="0005150A">
      <w:pPr>
        <w:pStyle w:val="DocumentationParagraph"/>
        <w:numPr>
          <w:ilvl w:val="0"/>
          <w:numId w:val="17"/>
        </w:numPr>
        <w:spacing w:after="0"/>
      </w:pPr>
      <w:r w:rsidRPr="00211295">
        <w:t>Static clock gating</w:t>
      </w:r>
    </w:p>
    <w:p w:rsidR="00211295" w:rsidRPr="00211295" w:rsidRDefault="00211295" w:rsidP="0005150A">
      <w:pPr>
        <w:pStyle w:val="DocumentationParagraph"/>
        <w:numPr>
          <w:ilvl w:val="0"/>
          <w:numId w:val="17"/>
        </w:numPr>
        <w:spacing w:after="0"/>
      </w:pPr>
      <w:r w:rsidRPr="00211295">
        <w:t>Multiple interrupts for transmit, receive data requests and for detecting error conditions</w:t>
      </w:r>
    </w:p>
    <w:p w:rsidR="00211295" w:rsidRPr="00211295" w:rsidRDefault="00211295" w:rsidP="0005150A">
      <w:pPr>
        <w:pStyle w:val="DocumentationParagraph"/>
        <w:numPr>
          <w:ilvl w:val="0"/>
          <w:numId w:val="17"/>
        </w:numPr>
        <w:spacing w:after="0"/>
      </w:pPr>
      <w:r w:rsidRPr="00211295">
        <w:t>Audio sampling rates supported are 8, 11.025, 16, 22.05, 24, 32 and 44.1kHz</w:t>
      </w:r>
    </w:p>
    <w:p w:rsidR="00211295" w:rsidRPr="00211295" w:rsidRDefault="00211295" w:rsidP="00F1161B">
      <w:pPr>
        <w:pStyle w:val="Heading3"/>
        <w:spacing w:after="0"/>
      </w:pPr>
      <w:bookmarkStart w:id="51" w:name="_Toc498957456"/>
      <w:bookmarkStart w:id="52" w:name="_Toc504647451"/>
      <w:bookmarkStart w:id="53" w:name="_Toc506819283"/>
      <w:r w:rsidRPr="00211295">
        <w:t>PCM</w:t>
      </w:r>
      <w:bookmarkEnd w:id="51"/>
      <w:bookmarkEnd w:id="52"/>
      <w:bookmarkEnd w:id="53"/>
    </w:p>
    <w:p w:rsidR="00211295" w:rsidRPr="00211295" w:rsidRDefault="00211295" w:rsidP="0005150A">
      <w:pPr>
        <w:pStyle w:val="DocumentationParagraph"/>
        <w:numPr>
          <w:ilvl w:val="0"/>
          <w:numId w:val="18"/>
        </w:numPr>
        <w:spacing w:after="0"/>
      </w:pPr>
      <w:r w:rsidRPr="00211295">
        <w:t>The PCM interface works in slave mode which can transmit and receive serial data to and from an off-chip PCM master.</w:t>
      </w:r>
    </w:p>
    <w:p w:rsidR="00211295" w:rsidRPr="00211295" w:rsidRDefault="00211295" w:rsidP="0005150A">
      <w:pPr>
        <w:pStyle w:val="DocumentationParagraph"/>
        <w:numPr>
          <w:ilvl w:val="0"/>
          <w:numId w:val="18"/>
        </w:numPr>
        <w:spacing w:after="0"/>
      </w:pPr>
      <w:r w:rsidRPr="00211295">
        <w:t>Supports full-duplex data transfer with a PCM master.</w:t>
      </w:r>
    </w:p>
    <w:p w:rsidR="00211295" w:rsidRPr="00211295" w:rsidRDefault="00211295" w:rsidP="0005150A">
      <w:pPr>
        <w:pStyle w:val="DocumentationParagraph"/>
        <w:numPr>
          <w:ilvl w:val="0"/>
          <w:numId w:val="18"/>
        </w:numPr>
        <w:spacing w:after="0"/>
      </w:pPr>
      <w:r w:rsidRPr="00211295">
        <w:t>Supports 12, 16, 20 and 24-bit frame sizes.</w:t>
      </w:r>
    </w:p>
    <w:p w:rsidR="00211295" w:rsidRPr="00211295" w:rsidRDefault="00211295" w:rsidP="0005150A">
      <w:pPr>
        <w:pStyle w:val="DocumentationParagraph"/>
        <w:numPr>
          <w:ilvl w:val="0"/>
          <w:numId w:val="18"/>
        </w:numPr>
        <w:spacing w:after="0"/>
      </w:pPr>
      <w:r w:rsidRPr="00211295">
        <w:t>Data is driven at the rising edge of clock and sampled at the falling edge of clock.</w:t>
      </w:r>
    </w:p>
    <w:p w:rsidR="00211295" w:rsidRPr="00211295" w:rsidRDefault="00211295" w:rsidP="0005150A">
      <w:pPr>
        <w:pStyle w:val="DocumentationParagraph"/>
        <w:numPr>
          <w:ilvl w:val="0"/>
          <w:numId w:val="18"/>
        </w:numPr>
        <w:spacing w:after="0"/>
      </w:pPr>
      <w:r w:rsidRPr="00211295">
        <w:t>Maximum operating frequency is 24MHz.</w:t>
      </w:r>
    </w:p>
    <w:p w:rsidR="00211295" w:rsidRPr="00211295" w:rsidRDefault="00211295" w:rsidP="0005150A">
      <w:pPr>
        <w:pStyle w:val="DocumentationParagraph"/>
        <w:numPr>
          <w:ilvl w:val="0"/>
          <w:numId w:val="18"/>
        </w:numPr>
        <w:spacing w:after="0"/>
      </w:pPr>
      <w:r w:rsidRPr="00211295">
        <w:t>PCM Master/slave mode can be configured</w:t>
      </w:r>
    </w:p>
    <w:p w:rsidR="00211295" w:rsidRPr="00211295" w:rsidRDefault="00211295" w:rsidP="00F1161B">
      <w:pPr>
        <w:pStyle w:val="Heading3"/>
        <w:spacing w:after="0"/>
      </w:pPr>
      <w:bookmarkStart w:id="54" w:name="_Toc498957457"/>
      <w:bookmarkStart w:id="55" w:name="_Toc504647452"/>
      <w:bookmarkStart w:id="56" w:name="_Toc506819284"/>
      <w:r w:rsidRPr="00211295">
        <w:t>Quadrature Encoder Interface (QEI)</w:t>
      </w:r>
      <w:bookmarkEnd w:id="54"/>
      <w:bookmarkEnd w:id="55"/>
      <w:bookmarkEnd w:id="56"/>
    </w:p>
    <w:p w:rsidR="00211295" w:rsidRPr="00211295" w:rsidRDefault="00211295" w:rsidP="0005150A">
      <w:pPr>
        <w:pStyle w:val="DocumentationParagraph"/>
        <w:numPr>
          <w:ilvl w:val="0"/>
          <w:numId w:val="19"/>
        </w:numPr>
        <w:spacing w:after="0"/>
      </w:pPr>
      <w:r w:rsidRPr="00211295">
        <w:t>Supports APB interface for programming.</w:t>
      </w:r>
    </w:p>
    <w:p w:rsidR="00211295" w:rsidRPr="00211295" w:rsidRDefault="00211295" w:rsidP="0005150A">
      <w:pPr>
        <w:pStyle w:val="DocumentationParagraph"/>
        <w:numPr>
          <w:ilvl w:val="0"/>
          <w:numId w:val="19"/>
        </w:numPr>
        <w:spacing w:after="0"/>
      </w:pPr>
      <w:r w:rsidRPr="00211295">
        <w:t>Tracks encoder wheel position.</w:t>
      </w:r>
    </w:p>
    <w:p w:rsidR="00211295" w:rsidRPr="00211295" w:rsidRDefault="00211295" w:rsidP="0005150A">
      <w:pPr>
        <w:pStyle w:val="DocumentationParagraph"/>
        <w:numPr>
          <w:ilvl w:val="0"/>
          <w:numId w:val="19"/>
        </w:numPr>
        <w:spacing w:after="0"/>
      </w:pPr>
      <w:r w:rsidRPr="00211295">
        <w:t>Increments/decrements depending on direction</w:t>
      </w:r>
    </w:p>
    <w:p w:rsidR="00211295" w:rsidRPr="00211295" w:rsidRDefault="00211295" w:rsidP="0005150A">
      <w:pPr>
        <w:pStyle w:val="DocumentationParagraph"/>
        <w:numPr>
          <w:ilvl w:val="0"/>
          <w:numId w:val="19"/>
        </w:numPr>
        <w:spacing w:after="0"/>
      </w:pPr>
      <w:r w:rsidRPr="00211295">
        <w:t>Programmable for 1x or 2x or 4x position counting</w:t>
      </w:r>
    </w:p>
    <w:p w:rsidR="00211295" w:rsidRPr="00211295" w:rsidRDefault="00211295" w:rsidP="0005150A">
      <w:pPr>
        <w:pStyle w:val="DocumentationParagraph"/>
        <w:numPr>
          <w:ilvl w:val="0"/>
          <w:numId w:val="19"/>
        </w:numPr>
        <w:spacing w:after="0"/>
      </w:pPr>
      <w:r w:rsidRPr="00211295">
        <w:t>Velocity capture using built-in timer</w:t>
      </w:r>
    </w:p>
    <w:p w:rsidR="00211295" w:rsidRPr="00211295" w:rsidRDefault="00211295" w:rsidP="0005150A">
      <w:pPr>
        <w:pStyle w:val="DocumentationParagraph"/>
        <w:numPr>
          <w:ilvl w:val="0"/>
          <w:numId w:val="19"/>
        </w:numPr>
        <w:spacing w:after="0"/>
      </w:pPr>
      <w:r w:rsidRPr="00211295">
        <w:t>Velocity compare function with "less than" interrupt</w:t>
      </w:r>
    </w:p>
    <w:p w:rsidR="00211295" w:rsidRPr="00211295" w:rsidRDefault="00211295" w:rsidP="0005150A">
      <w:pPr>
        <w:pStyle w:val="DocumentationParagraph"/>
        <w:numPr>
          <w:ilvl w:val="0"/>
          <w:numId w:val="19"/>
        </w:numPr>
        <w:spacing w:after="0"/>
      </w:pPr>
      <w:r w:rsidRPr="00211295">
        <w:t>Uses two 32-bit up/down position counters and one velocity counter</w:t>
      </w:r>
    </w:p>
    <w:p w:rsidR="00211295" w:rsidRPr="00211295" w:rsidRDefault="00211295" w:rsidP="0005150A">
      <w:pPr>
        <w:pStyle w:val="DocumentationParagraph"/>
        <w:numPr>
          <w:ilvl w:val="0"/>
          <w:numId w:val="19"/>
        </w:numPr>
        <w:spacing w:after="0"/>
      </w:pPr>
      <w:r w:rsidRPr="00211295">
        <w:t>Position compare registers with interrupts</w:t>
      </w:r>
    </w:p>
    <w:p w:rsidR="00211295" w:rsidRPr="00211295" w:rsidRDefault="00211295" w:rsidP="0005150A">
      <w:pPr>
        <w:pStyle w:val="DocumentationParagraph"/>
        <w:numPr>
          <w:ilvl w:val="0"/>
          <w:numId w:val="19"/>
        </w:numPr>
        <w:spacing w:after="0"/>
      </w:pPr>
      <w:r w:rsidRPr="00211295">
        <w:t>Supports position counter reset rollover/underflow or Index pulse</w:t>
      </w:r>
    </w:p>
    <w:p w:rsidR="00211295" w:rsidRPr="00211295" w:rsidRDefault="00211295" w:rsidP="0005150A">
      <w:pPr>
        <w:pStyle w:val="DocumentationParagraph"/>
        <w:numPr>
          <w:ilvl w:val="0"/>
          <w:numId w:val="19"/>
        </w:numPr>
        <w:spacing w:after="0"/>
      </w:pPr>
      <w:r w:rsidRPr="00211295">
        <w:t>Index counter for revolution counting</w:t>
      </w:r>
    </w:p>
    <w:p w:rsidR="00211295" w:rsidRPr="00211295" w:rsidRDefault="00211295" w:rsidP="0005150A">
      <w:pPr>
        <w:pStyle w:val="DocumentationParagraph"/>
        <w:numPr>
          <w:ilvl w:val="0"/>
          <w:numId w:val="19"/>
        </w:numPr>
        <w:spacing w:after="0"/>
      </w:pPr>
      <w:r w:rsidRPr="00211295">
        <w:t>Index compare register and with interrupts</w:t>
      </w:r>
    </w:p>
    <w:p w:rsidR="00211295" w:rsidRPr="00211295" w:rsidRDefault="00211295" w:rsidP="0005150A">
      <w:pPr>
        <w:pStyle w:val="DocumentationParagraph"/>
        <w:numPr>
          <w:ilvl w:val="0"/>
          <w:numId w:val="19"/>
        </w:numPr>
        <w:spacing w:after="0"/>
      </w:pPr>
      <w:r w:rsidRPr="00211295">
        <w:t>Can combine index and position interrupts to produce an interrupt for whole and partial revolution displacement</w:t>
      </w:r>
    </w:p>
    <w:p w:rsidR="00211295" w:rsidRPr="00211295" w:rsidRDefault="00211295" w:rsidP="0005150A">
      <w:pPr>
        <w:pStyle w:val="DocumentationParagraph"/>
        <w:numPr>
          <w:ilvl w:val="0"/>
          <w:numId w:val="19"/>
        </w:numPr>
        <w:spacing w:after="0"/>
      </w:pPr>
      <w:r w:rsidRPr="00211295">
        <w:t>Programmable synchronization logic on input signals</w:t>
      </w:r>
    </w:p>
    <w:p w:rsidR="00211295" w:rsidRPr="00211295" w:rsidRDefault="00211295" w:rsidP="0005150A">
      <w:pPr>
        <w:pStyle w:val="DocumentationParagraph"/>
        <w:numPr>
          <w:ilvl w:val="0"/>
          <w:numId w:val="19"/>
        </w:numPr>
        <w:spacing w:after="0"/>
      </w:pPr>
      <w:r w:rsidRPr="00211295">
        <w:t>Three input pins for two phase and one index pulse signals</w:t>
      </w:r>
    </w:p>
    <w:p w:rsidR="00211295" w:rsidRPr="00211295" w:rsidRDefault="00211295" w:rsidP="0005150A">
      <w:pPr>
        <w:pStyle w:val="DocumentationParagraph"/>
        <w:numPr>
          <w:ilvl w:val="0"/>
          <w:numId w:val="19"/>
        </w:numPr>
        <w:spacing w:after="0"/>
      </w:pPr>
      <w:r w:rsidRPr="00211295">
        <w:t>Logically swap A and B inputs</w:t>
      </w:r>
    </w:p>
    <w:p w:rsidR="00211295" w:rsidRPr="00211295" w:rsidRDefault="00211295" w:rsidP="0005150A">
      <w:pPr>
        <w:pStyle w:val="DocumentationParagraph"/>
        <w:numPr>
          <w:ilvl w:val="0"/>
          <w:numId w:val="19"/>
        </w:numPr>
        <w:spacing w:after="0"/>
      </w:pPr>
      <w:r w:rsidRPr="00211295">
        <w:t>Count error status bit</w:t>
      </w:r>
    </w:p>
    <w:p w:rsidR="00211295" w:rsidRPr="00211295" w:rsidRDefault="00211295" w:rsidP="0005150A">
      <w:pPr>
        <w:pStyle w:val="DocumentationParagraph"/>
        <w:numPr>
          <w:ilvl w:val="0"/>
          <w:numId w:val="19"/>
        </w:numPr>
        <w:spacing w:after="0"/>
      </w:pPr>
      <w:r w:rsidRPr="00211295">
        <w:t>Velocity capture using built-in timer.</w:t>
      </w:r>
    </w:p>
    <w:p w:rsidR="00211295" w:rsidRPr="00211295" w:rsidRDefault="00211295" w:rsidP="0005150A">
      <w:pPr>
        <w:pStyle w:val="DocumentationParagraph"/>
        <w:numPr>
          <w:ilvl w:val="0"/>
          <w:numId w:val="19"/>
        </w:numPr>
        <w:spacing w:after="0"/>
      </w:pPr>
      <w:r w:rsidRPr="00211295">
        <w:t>Velocity compare function with "less than" interrupt</w:t>
      </w:r>
    </w:p>
    <w:p w:rsidR="00211295" w:rsidRPr="00211295" w:rsidRDefault="00211295" w:rsidP="0005150A">
      <w:pPr>
        <w:pStyle w:val="DocumentationParagraph"/>
        <w:numPr>
          <w:ilvl w:val="0"/>
          <w:numId w:val="19"/>
        </w:numPr>
        <w:spacing w:after="0"/>
      </w:pPr>
      <w:r w:rsidRPr="00211295">
        <w:t>Accept decoded signal inputs (clock and direction) in timer mode</w:t>
      </w:r>
    </w:p>
    <w:p w:rsidR="00211295" w:rsidRPr="00211295" w:rsidRDefault="00211295" w:rsidP="00F1161B">
      <w:pPr>
        <w:pStyle w:val="DocumentationParagraph"/>
        <w:spacing w:after="0"/>
      </w:pPr>
    </w:p>
    <w:p w:rsidR="00211295" w:rsidRPr="00211295" w:rsidRDefault="00211295" w:rsidP="00F76242">
      <w:pPr>
        <w:pStyle w:val="Heading3"/>
      </w:pPr>
      <w:bookmarkStart w:id="57" w:name="_Toc498957458"/>
      <w:bookmarkStart w:id="58" w:name="_Toc504647453"/>
      <w:bookmarkStart w:id="59" w:name="_Toc506819285"/>
      <w:r w:rsidRPr="00211295">
        <w:t>SSI Slave</w:t>
      </w:r>
      <w:bookmarkEnd w:id="57"/>
      <w:bookmarkEnd w:id="58"/>
      <w:bookmarkEnd w:id="59"/>
    </w:p>
    <w:p w:rsidR="00211295" w:rsidRPr="00211295" w:rsidRDefault="00211295" w:rsidP="0005150A">
      <w:pPr>
        <w:pStyle w:val="DocumentationParagraph"/>
        <w:numPr>
          <w:ilvl w:val="0"/>
          <w:numId w:val="20"/>
        </w:numPr>
        <w:spacing w:after="0"/>
      </w:pPr>
      <w:r w:rsidRPr="00211295">
        <w:t>The SSI slave can connect to any serial-master peripheral using one of the three interfaces: Motorola Serial Peripheral Interface (SPI), Texas Instruments Serial Protocol (SSP), National Semiconductor Microwire.</w:t>
      </w:r>
    </w:p>
    <w:p w:rsidR="00211295" w:rsidRPr="00211295" w:rsidRDefault="00211295" w:rsidP="0005150A">
      <w:pPr>
        <w:pStyle w:val="DocumentationParagraph"/>
        <w:numPr>
          <w:ilvl w:val="0"/>
          <w:numId w:val="20"/>
        </w:numPr>
        <w:spacing w:after="0"/>
      </w:pPr>
      <w:r w:rsidRPr="00211295">
        <w:t>DMA capable</w:t>
      </w:r>
    </w:p>
    <w:p w:rsidR="00211295" w:rsidRPr="00211295" w:rsidRDefault="00211295" w:rsidP="0005150A">
      <w:pPr>
        <w:pStyle w:val="DocumentationParagraph"/>
        <w:numPr>
          <w:ilvl w:val="0"/>
          <w:numId w:val="20"/>
        </w:numPr>
        <w:spacing w:after="0"/>
      </w:pPr>
      <w:r w:rsidRPr="00211295">
        <w:t>Independent masking of interrupts - Master collision, transmit FIFO overflow, transmit FIFO empty, receive FIFO full, receive FIFO underflow, and receive FIFO overflow.</w:t>
      </w:r>
    </w:p>
    <w:p w:rsidR="00211295" w:rsidRPr="00211295" w:rsidRDefault="00211295" w:rsidP="0005150A">
      <w:pPr>
        <w:pStyle w:val="DocumentationParagraph"/>
        <w:numPr>
          <w:ilvl w:val="0"/>
          <w:numId w:val="20"/>
        </w:numPr>
        <w:spacing w:after="0"/>
      </w:pPr>
      <w:r w:rsidRPr="00211295">
        <w:t>Data Item size (4 to 16 bits) – Item size of each data transfer under the control of the programmer.</w:t>
      </w:r>
    </w:p>
    <w:p w:rsidR="00211295" w:rsidRPr="00211295" w:rsidRDefault="00211295" w:rsidP="0005150A">
      <w:pPr>
        <w:pStyle w:val="DocumentationParagraph"/>
        <w:numPr>
          <w:ilvl w:val="0"/>
          <w:numId w:val="20"/>
        </w:numPr>
        <w:spacing w:after="0"/>
      </w:pPr>
      <w:r w:rsidRPr="00211295">
        <w:t>Supported FIFO depth is 16 (Independent TX and RX fifos are present)</w:t>
      </w:r>
    </w:p>
    <w:p w:rsidR="00211295" w:rsidRPr="00211295" w:rsidRDefault="00211295" w:rsidP="0005150A">
      <w:pPr>
        <w:pStyle w:val="DocumentationParagraph"/>
        <w:numPr>
          <w:ilvl w:val="0"/>
          <w:numId w:val="20"/>
        </w:numPr>
        <w:spacing w:after="0"/>
      </w:pPr>
      <w:r w:rsidRPr="00211295">
        <w:t>Combined interrupt line for all interrupts</w:t>
      </w:r>
    </w:p>
    <w:p w:rsidR="00211295" w:rsidRPr="00211295" w:rsidRDefault="00211295" w:rsidP="0005150A">
      <w:pPr>
        <w:pStyle w:val="DocumentationParagraph"/>
        <w:numPr>
          <w:ilvl w:val="0"/>
          <w:numId w:val="20"/>
        </w:numPr>
        <w:spacing w:after="0"/>
      </w:pPr>
      <w:r w:rsidRPr="00211295">
        <w:t>APB clock and SSI serial clock are identical. SSI slave peripheral clock (ssi_clk) should follow Fssi_clk &lt;= 4 × (maximum Fsclk_in)</w:t>
      </w:r>
    </w:p>
    <w:p w:rsidR="00211295" w:rsidRPr="00211295" w:rsidRDefault="00211295" w:rsidP="00F1161B">
      <w:pPr>
        <w:pStyle w:val="DocumentationParagraph"/>
        <w:spacing w:after="0"/>
      </w:pPr>
    </w:p>
    <w:p w:rsidR="00211295" w:rsidRPr="00211295" w:rsidRDefault="00211295" w:rsidP="00F76242">
      <w:pPr>
        <w:pStyle w:val="Heading3"/>
      </w:pPr>
      <w:bookmarkStart w:id="60" w:name="_Toc498957459"/>
      <w:bookmarkStart w:id="61" w:name="_Toc504647454"/>
      <w:bookmarkStart w:id="62" w:name="_Toc506819286"/>
      <w:r w:rsidRPr="00211295">
        <w:t>SSI Master</w:t>
      </w:r>
      <w:bookmarkEnd w:id="60"/>
      <w:bookmarkEnd w:id="61"/>
      <w:bookmarkEnd w:id="62"/>
    </w:p>
    <w:p w:rsidR="00211295" w:rsidRPr="00211295" w:rsidRDefault="00211295" w:rsidP="0005150A">
      <w:pPr>
        <w:pStyle w:val="DocumentationParagraph"/>
        <w:numPr>
          <w:ilvl w:val="0"/>
          <w:numId w:val="21"/>
        </w:numPr>
        <w:spacing w:after="0"/>
      </w:pPr>
      <w:r w:rsidRPr="00211295">
        <w:t>Supports 4 slaves</w:t>
      </w:r>
    </w:p>
    <w:p w:rsidR="00211295" w:rsidRPr="00211295" w:rsidRDefault="00211295" w:rsidP="0005150A">
      <w:pPr>
        <w:pStyle w:val="DocumentationParagraph"/>
        <w:numPr>
          <w:ilvl w:val="0"/>
          <w:numId w:val="21"/>
        </w:numPr>
        <w:spacing w:after="0"/>
      </w:pPr>
      <w:r w:rsidRPr="00211295">
        <w:t>Supports Motorola SPI, TI SSP and National semiconductors Micro wire protocols. Motorola SPI support directly available after reset</w:t>
      </w:r>
    </w:p>
    <w:p w:rsidR="00211295" w:rsidRPr="00211295" w:rsidRDefault="00211295" w:rsidP="0005150A">
      <w:pPr>
        <w:pStyle w:val="DocumentationParagraph"/>
        <w:numPr>
          <w:ilvl w:val="0"/>
          <w:numId w:val="21"/>
        </w:numPr>
        <w:spacing w:after="0"/>
      </w:pPr>
      <w:r w:rsidRPr="00211295">
        <w:t>DMA capable</w:t>
      </w:r>
    </w:p>
    <w:p w:rsidR="00211295" w:rsidRPr="00211295" w:rsidRDefault="00211295" w:rsidP="0005150A">
      <w:pPr>
        <w:pStyle w:val="DocumentationParagraph"/>
        <w:numPr>
          <w:ilvl w:val="0"/>
          <w:numId w:val="21"/>
        </w:numPr>
        <w:spacing w:after="0"/>
      </w:pPr>
      <w:r w:rsidRPr="00211295">
        <w:t>Clock polarity and phase zero immediately after reset</w:t>
      </w:r>
    </w:p>
    <w:p w:rsidR="00211295" w:rsidRPr="00211295" w:rsidRDefault="00211295" w:rsidP="0005150A">
      <w:pPr>
        <w:pStyle w:val="DocumentationParagraph"/>
        <w:numPr>
          <w:ilvl w:val="0"/>
          <w:numId w:val="21"/>
        </w:numPr>
        <w:spacing w:after="0"/>
      </w:pPr>
      <w:r w:rsidRPr="00211295">
        <w:t>Programmable receive sampling delay</w:t>
      </w:r>
    </w:p>
    <w:p w:rsidR="00211295" w:rsidRPr="00211295" w:rsidRDefault="00211295" w:rsidP="0005150A">
      <w:pPr>
        <w:pStyle w:val="DocumentationParagraph"/>
        <w:numPr>
          <w:ilvl w:val="0"/>
          <w:numId w:val="21"/>
        </w:numPr>
        <w:spacing w:after="0"/>
      </w:pPr>
      <w:r w:rsidRPr="00211295">
        <w:t>Slave select does not toggle in between data frames when programmed clock phase is zero.</w:t>
      </w:r>
    </w:p>
    <w:p w:rsidR="00211295" w:rsidRPr="00211295" w:rsidRDefault="00211295" w:rsidP="0005150A">
      <w:pPr>
        <w:pStyle w:val="DocumentationParagraph"/>
        <w:numPr>
          <w:ilvl w:val="0"/>
          <w:numId w:val="21"/>
        </w:numPr>
        <w:spacing w:after="0"/>
      </w:pPr>
      <w:r w:rsidRPr="00211295">
        <w:t>Supported FIFO depth is 16(Independent TX and RX FIFOs are present)</w:t>
      </w:r>
    </w:p>
    <w:p w:rsidR="00211295" w:rsidRPr="00211295" w:rsidRDefault="00211295" w:rsidP="0005150A">
      <w:pPr>
        <w:pStyle w:val="DocumentationParagraph"/>
        <w:numPr>
          <w:ilvl w:val="0"/>
          <w:numId w:val="21"/>
        </w:numPr>
        <w:spacing w:after="0"/>
      </w:pPr>
      <w:r w:rsidRPr="00211295">
        <w:t>Independent masking of interrupts - Master collision, transmit FIFO overflow, transmit FIFO empty, receive FIFO full, receive FIFO underflow, and receive FIFO overflow.</w:t>
      </w:r>
    </w:p>
    <w:p w:rsidR="00211295" w:rsidRPr="00211295" w:rsidRDefault="00211295" w:rsidP="0005150A">
      <w:pPr>
        <w:pStyle w:val="DocumentationParagraph"/>
        <w:numPr>
          <w:ilvl w:val="0"/>
          <w:numId w:val="21"/>
        </w:numPr>
        <w:spacing w:after="0"/>
      </w:pPr>
      <w:r w:rsidRPr="00211295">
        <w:t>Combined interrupt line for all interrupts</w:t>
      </w:r>
    </w:p>
    <w:p w:rsidR="00211295" w:rsidRPr="00211295" w:rsidRDefault="00211295" w:rsidP="0005150A">
      <w:pPr>
        <w:pStyle w:val="DocumentationParagraph"/>
        <w:numPr>
          <w:ilvl w:val="0"/>
          <w:numId w:val="21"/>
        </w:numPr>
        <w:spacing w:after="0"/>
      </w:pPr>
      <w:r w:rsidRPr="00211295">
        <w:t>APB clock and SSI serial clock are asynchronous and independent</w:t>
      </w:r>
    </w:p>
    <w:p w:rsidR="00211295" w:rsidRPr="00211295" w:rsidRDefault="00211295" w:rsidP="0005150A">
      <w:pPr>
        <w:pStyle w:val="DocumentationParagraph"/>
        <w:numPr>
          <w:ilvl w:val="0"/>
          <w:numId w:val="21"/>
        </w:numPr>
        <w:spacing w:after="0"/>
      </w:pPr>
      <w:r w:rsidRPr="00211295">
        <w:t>Programmable division factor. Frequency of serial clock out = Frequency of ssi_clk /divison factor. Where division factor = 0 to 65534.</w:t>
      </w:r>
    </w:p>
    <w:p w:rsidR="00211295" w:rsidRPr="00211295" w:rsidRDefault="00211295" w:rsidP="0005150A">
      <w:pPr>
        <w:pStyle w:val="DocumentationParagraph"/>
        <w:numPr>
          <w:ilvl w:val="0"/>
          <w:numId w:val="21"/>
        </w:numPr>
        <w:spacing w:after="0"/>
      </w:pPr>
      <w:r w:rsidRPr="00211295">
        <w:t>The max frequency of serial output clock is half the frequency of ssi_clk.</w:t>
      </w:r>
    </w:p>
    <w:p w:rsidR="00211295" w:rsidRPr="00211295" w:rsidRDefault="00211295" w:rsidP="0005150A">
      <w:pPr>
        <w:pStyle w:val="DocumentationParagraph"/>
        <w:numPr>
          <w:ilvl w:val="0"/>
          <w:numId w:val="21"/>
        </w:numPr>
        <w:spacing w:after="0"/>
      </w:pPr>
      <w:r w:rsidRPr="00211295">
        <w:t>Supports single/dual/Quad mode</w:t>
      </w:r>
    </w:p>
    <w:p w:rsidR="00211295" w:rsidRPr="00211295" w:rsidRDefault="00211295" w:rsidP="00F76242">
      <w:pPr>
        <w:pStyle w:val="Heading3"/>
      </w:pPr>
      <w:bookmarkStart w:id="63" w:name="_Toc498957460"/>
      <w:bookmarkStart w:id="64" w:name="_Toc504647455"/>
      <w:bookmarkStart w:id="65" w:name="_Toc506819287"/>
      <w:r w:rsidRPr="00211295">
        <w:t>SIO</w:t>
      </w:r>
      <w:bookmarkEnd w:id="63"/>
      <w:bookmarkEnd w:id="64"/>
      <w:bookmarkEnd w:id="65"/>
    </w:p>
    <w:p w:rsidR="00211295" w:rsidRPr="00211295" w:rsidRDefault="00211295" w:rsidP="0005150A">
      <w:pPr>
        <w:pStyle w:val="DocumentationParagraph"/>
        <w:numPr>
          <w:ilvl w:val="1"/>
          <w:numId w:val="22"/>
        </w:numPr>
        <w:spacing w:after="0"/>
      </w:pPr>
      <w:r w:rsidRPr="00211295">
        <w:t>Can be used to implement UART, I2C, I2S, SPI and CAN protocols.</w:t>
      </w:r>
    </w:p>
    <w:p w:rsidR="00211295" w:rsidRPr="00211295" w:rsidRDefault="00211295" w:rsidP="0005150A">
      <w:pPr>
        <w:pStyle w:val="DocumentationParagraph"/>
        <w:numPr>
          <w:ilvl w:val="1"/>
          <w:numId w:val="22"/>
        </w:numPr>
        <w:spacing w:after="0"/>
      </w:pPr>
      <w:r w:rsidRPr="00211295">
        <w:t>Performs serial to parallel and parallel to serial conversion</w:t>
      </w:r>
    </w:p>
    <w:p w:rsidR="00211295" w:rsidRPr="00211295" w:rsidRDefault="00211295" w:rsidP="0005150A">
      <w:pPr>
        <w:pStyle w:val="DocumentationParagraph"/>
        <w:numPr>
          <w:ilvl w:val="1"/>
          <w:numId w:val="22"/>
        </w:numPr>
        <w:spacing w:after="0"/>
      </w:pPr>
      <w:r w:rsidRPr="00211295">
        <w:t>Performs 1,2,4 and 8 bit shifts at desired edges</w:t>
      </w:r>
    </w:p>
    <w:p w:rsidR="00211295" w:rsidRPr="00211295" w:rsidRDefault="00211295" w:rsidP="0005150A">
      <w:pPr>
        <w:pStyle w:val="DocumentationParagraph"/>
        <w:numPr>
          <w:ilvl w:val="1"/>
          <w:numId w:val="22"/>
        </w:numPr>
        <w:spacing w:after="0"/>
      </w:pPr>
      <w:r w:rsidRPr="00211295">
        <w:t>Performs edge and level detection on a single GPIO pin</w:t>
      </w:r>
    </w:p>
    <w:p w:rsidR="00211295" w:rsidRPr="00211295" w:rsidRDefault="00211295" w:rsidP="0005150A">
      <w:pPr>
        <w:pStyle w:val="DocumentationParagraph"/>
        <w:numPr>
          <w:ilvl w:val="1"/>
          <w:numId w:val="22"/>
        </w:numPr>
        <w:spacing w:after="0"/>
      </w:pPr>
      <w:r w:rsidRPr="00211295">
        <w:t>Data _in[0] is monitored</w:t>
      </w:r>
    </w:p>
    <w:p w:rsidR="00211295" w:rsidRPr="00211295" w:rsidRDefault="00211295" w:rsidP="0005150A">
      <w:pPr>
        <w:pStyle w:val="DocumentationParagraph"/>
        <w:numPr>
          <w:ilvl w:val="1"/>
          <w:numId w:val="22"/>
        </w:numPr>
        <w:spacing w:after="0"/>
      </w:pPr>
      <w:r w:rsidRPr="00211295">
        <w:t>Rise and fall edges detected</w:t>
      </w:r>
    </w:p>
    <w:p w:rsidR="00211295" w:rsidRPr="00211295" w:rsidRDefault="00211295" w:rsidP="0005150A">
      <w:pPr>
        <w:pStyle w:val="DocumentationParagraph"/>
        <w:numPr>
          <w:ilvl w:val="1"/>
          <w:numId w:val="22"/>
        </w:numPr>
        <w:spacing w:after="0"/>
      </w:pPr>
      <w:r w:rsidRPr="00211295">
        <w:t>Level 0 and level 1 detected</w:t>
      </w:r>
    </w:p>
    <w:p w:rsidR="00211295" w:rsidRPr="00211295" w:rsidRDefault="00211295" w:rsidP="0005150A">
      <w:pPr>
        <w:pStyle w:val="DocumentationParagraph"/>
        <w:numPr>
          <w:ilvl w:val="1"/>
          <w:numId w:val="22"/>
        </w:numPr>
        <w:spacing w:after="0"/>
      </w:pPr>
      <w:r w:rsidRPr="00211295">
        <w:t>Generates a shift clock from 14-bit shift counter. The maximum frequency of the clock that can be generated is ½ of the input clock.</w:t>
      </w:r>
    </w:p>
    <w:p w:rsidR="00211295" w:rsidRPr="00211295" w:rsidRDefault="00211295" w:rsidP="0005150A">
      <w:pPr>
        <w:pStyle w:val="DocumentationParagraph"/>
        <w:numPr>
          <w:ilvl w:val="1"/>
          <w:numId w:val="22"/>
        </w:numPr>
        <w:spacing w:after="0"/>
      </w:pPr>
      <w:r w:rsidRPr="00211295">
        <w:t>Generates directed and inverted versions of clock</w:t>
      </w:r>
    </w:p>
    <w:p w:rsidR="00211295" w:rsidRPr="00211295" w:rsidRDefault="00211295" w:rsidP="0005150A">
      <w:pPr>
        <w:pStyle w:val="DocumentationParagraph"/>
        <w:numPr>
          <w:ilvl w:val="1"/>
          <w:numId w:val="22"/>
        </w:numPr>
        <w:spacing w:after="0"/>
      </w:pPr>
      <w:r w:rsidRPr="00211295">
        <w:t>Maintains a 32-bit shift register for shifting data</w:t>
      </w:r>
    </w:p>
    <w:p w:rsidR="00211295" w:rsidRPr="00211295" w:rsidRDefault="00211295" w:rsidP="0005150A">
      <w:pPr>
        <w:pStyle w:val="DocumentationParagraph"/>
        <w:numPr>
          <w:ilvl w:val="1"/>
          <w:numId w:val="22"/>
        </w:numPr>
        <w:spacing w:after="0"/>
      </w:pPr>
      <w:r w:rsidRPr="00211295">
        <w:t>Maintains an buffer for buffering additional data</w:t>
      </w:r>
    </w:p>
    <w:p w:rsidR="00211295" w:rsidRPr="00211295" w:rsidRDefault="00211295" w:rsidP="0005150A">
      <w:pPr>
        <w:pStyle w:val="DocumentationParagraph"/>
        <w:numPr>
          <w:ilvl w:val="1"/>
          <w:numId w:val="22"/>
        </w:numPr>
        <w:spacing w:after="0"/>
      </w:pPr>
      <w:r w:rsidRPr="00211295">
        <w:t>Shifts the data out and captures the input data at rising/falling edge of shift clock.</w:t>
      </w:r>
    </w:p>
    <w:p w:rsidR="00211295" w:rsidRPr="00211295" w:rsidRDefault="00211295" w:rsidP="0005150A">
      <w:pPr>
        <w:pStyle w:val="DocumentationParagraph"/>
        <w:numPr>
          <w:ilvl w:val="1"/>
          <w:numId w:val="22"/>
        </w:numPr>
        <w:spacing w:after="0"/>
      </w:pPr>
      <w:r w:rsidRPr="00211295">
        <w:t>Clock used for shift operations can be internal counter clock or external clock coming in.</w:t>
      </w:r>
    </w:p>
    <w:p w:rsidR="00211295" w:rsidRPr="00211295" w:rsidRDefault="00211295" w:rsidP="0005150A">
      <w:pPr>
        <w:pStyle w:val="DocumentationParagraph"/>
        <w:numPr>
          <w:ilvl w:val="1"/>
          <w:numId w:val="22"/>
        </w:numPr>
        <w:spacing w:after="0"/>
      </w:pPr>
      <w:r w:rsidRPr="00211295">
        <w:t>Clocks from 2 SIOs(4,5) can act as external clocks to other SIOs (except SIOs 4 and 5)</w:t>
      </w:r>
    </w:p>
    <w:p w:rsidR="00211295" w:rsidRPr="00211295" w:rsidRDefault="00211295" w:rsidP="0005150A">
      <w:pPr>
        <w:pStyle w:val="DocumentationParagraph"/>
        <w:numPr>
          <w:ilvl w:val="1"/>
          <w:numId w:val="22"/>
        </w:numPr>
        <w:spacing w:after="0"/>
      </w:pPr>
      <w:r w:rsidRPr="00211295">
        <w:t>Clocks from 4 gpios(4,5,6,7) can act as external clocks to all SIOs.</w:t>
      </w:r>
    </w:p>
    <w:p w:rsidR="00211295" w:rsidRPr="00211295" w:rsidRDefault="00211295" w:rsidP="0005150A">
      <w:pPr>
        <w:pStyle w:val="DocumentationParagraph"/>
        <w:numPr>
          <w:ilvl w:val="1"/>
          <w:numId w:val="22"/>
        </w:numPr>
        <w:spacing w:after="0"/>
      </w:pPr>
      <w:r w:rsidRPr="00211295">
        <w:t>The outputs of few SIOs(4,5,12,13) can act as qualifiers for other SIOs.</w:t>
      </w:r>
    </w:p>
    <w:p w:rsidR="00211295" w:rsidRPr="00211295" w:rsidRDefault="00211295" w:rsidP="0005150A">
      <w:pPr>
        <w:pStyle w:val="DocumentationParagraph"/>
        <w:numPr>
          <w:ilvl w:val="1"/>
          <w:numId w:val="22"/>
        </w:numPr>
        <w:spacing w:after="0"/>
      </w:pPr>
      <w:r w:rsidRPr="00211295">
        <w:t>A few gpios(4,5,6,7) can act as qualifier for other SIOs.</w:t>
      </w:r>
    </w:p>
    <w:p w:rsidR="00211295" w:rsidRPr="00211295" w:rsidRDefault="00211295" w:rsidP="0005150A">
      <w:pPr>
        <w:pStyle w:val="DocumentationParagraph"/>
        <w:numPr>
          <w:ilvl w:val="1"/>
          <w:numId w:val="22"/>
        </w:numPr>
        <w:spacing w:after="0"/>
      </w:pPr>
      <w:r w:rsidRPr="00211295">
        <w:t>SIOs can be concatenated to increase buffer size.</w:t>
      </w:r>
    </w:p>
    <w:p w:rsidR="00211295" w:rsidRPr="00211295" w:rsidRDefault="00211295" w:rsidP="0005150A">
      <w:pPr>
        <w:pStyle w:val="DocumentationParagraph"/>
        <w:numPr>
          <w:ilvl w:val="1"/>
          <w:numId w:val="22"/>
        </w:numPr>
        <w:spacing w:after="0"/>
      </w:pPr>
      <w:r w:rsidRPr="00211295">
        <w:t>A few SIOs(6,7) provide OEN for other SIOs.</w:t>
      </w:r>
    </w:p>
    <w:p w:rsidR="00211295" w:rsidRPr="00211295" w:rsidRDefault="00211295" w:rsidP="0005150A">
      <w:pPr>
        <w:pStyle w:val="DocumentationParagraph"/>
        <w:numPr>
          <w:ilvl w:val="1"/>
          <w:numId w:val="22"/>
        </w:numPr>
        <w:spacing w:after="0"/>
      </w:pPr>
      <w:r w:rsidRPr="00211295">
        <w:t>Maintains 8-bit position counter for tracking shift operations.</w:t>
      </w:r>
    </w:p>
    <w:p w:rsidR="00211295" w:rsidRPr="00211295" w:rsidRDefault="00211295" w:rsidP="0005150A">
      <w:pPr>
        <w:pStyle w:val="DocumentationParagraph"/>
        <w:numPr>
          <w:ilvl w:val="1"/>
          <w:numId w:val="22"/>
        </w:numPr>
        <w:spacing w:after="0"/>
      </w:pPr>
      <w:r w:rsidRPr="00211295">
        <w:t>The number of bits pending in the shift register is determined by the position counter.</w:t>
      </w:r>
    </w:p>
    <w:p w:rsidR="00211295" w:rsidRPr="00211295" w:rsidRDefault="00211295" w:rsidP="0005150A">
      <w:pPr>
        <w:pStyle w:val="DocumentationParagraph"/>
        <w:numPr>
          <w:ilvl w:val="1"/>
          <w:numId w:val="22"/>
        </w:numPr>
        <w:spacing w:after="0"/>
      </w:pPr>
      <w:r w:rsidRPr="00211295">
        <w:t>Position counter decrements with every shift edge and reaches zero subsequently</w:t>
      </w:r>
    </w:p>
    <w:p w:rsidR="00211295" w:rsidRPr="00211295" w:rsidRDefault="00211295" w:rsidP="0005150A">
      <w:pPr>
        <w:pStyle w:val="DocumentationParagraph"/>
        <w:numPr>
          <w:ilvl w:val="1"/>
          <w:numId w:val="22"/>
        </w:numPr>
        <w:spacing w:after="0"/>
      </w:pPr>
      <w:r w:rsidRPr="00211295">
        <w:t>When the position counter reaches zero, data in the shift register is exchanged with the data in buffer.</w:t>
      </w:r>
    </w:p>
    <w:p w:rsidR="00211295" w:rsidRPr="00211295" w:rsidRDefault="00211295" w:rsidP="0005150A">
      <w:pPr>
        <w:pStyle w:val="DocumentationParagraph"/>
        <w:numPr>
          <w:ilvl w:val="1"/>
          <w:numId w:val="22"/>
        </w:numPr>
        <w:spacing w:after="0"/>
      </w:pPr>
      <w:r w:rsidRPr="00211295">
        <w:t>Performs the operations based on qualifier-</w:t>
      </w:r>
    </w:p>
    <w:p w:rsidR="00211295" w:rsidRPr="00211295" w:rsidRDefault="00211295" w:rsidP="0005150A">
      <w:pPr>
        <w:pStyle w:val="DocumentationParagraph"/>
        <w:numPr>
          <w:ilvl w:val="1"/>
          <w:numId w:val="22"/>
        </w:numPr>
        <w:spacing w:after="0"/>
      </w:pPr>
      <w:r w:rsidRPr="00211295">
        <w:t>Data shift operations are performed only when the qualifier is present</w:t>
      </w:r>
    </w:p>
    <w:p w:rsidR="00211295" w:rsidRPr="00211295" w:rsidRDefault="00211295" w:rsidP="0005150A">
      <w:pPr>
        <w:pStyle w:val="DocumentationParagraph"/>
        <w:numPr>
          <w:ilvl w:val="1"/>
          <w:numId w:val="22"/>
        </w:numPr>
        <w:spacing w:after="0"/>
      </w:pPr>
      <w:r w:rsidRPr="00211295">
        <w:t>Qualifies clock with qualifier optionally</w:t>
      </w:r>
    </w:p>
    <w:p w:rsidR="00211295" w:rsidRPr="00211295" w:rsidRDefault="00211295" w:rsidP="0005150A">
      <w:pPr>
        <w:pStyle w:val="DocumentationParagraph"/>
        <w:numPr>
          <w:ilvl w:val="1"/>
          <w:numId w:val="22"/>
        </w:numPr>
        <w:spacing w:after="0"/>
      </w:pPr>
      <w:r w:rsidRPr="00211295">
        <w:t>Detects a 32-bit pattern on the input pins</w:t>
      </w:r>
    </w:p>
    <w:p w:rsidR="00211295" w:rsidRPr="00211295" w:rsidRDefault="00211295" w:rsidP="0005150A">
      <w:pPr>
        <w:pStyle w:val="DocumentationParagraph"/>
        <w:numPr>
          <w:ilvl w:val="1"/>
          <w:numId w:val="22"/>
        </w:numPr>
        <w:spacing w:after="0"/>
      </w:pPr>
      <w:r w:rsidRPr="00211295">
        <w:t>Provides DMA flow controls signals</w:t>
      </w:r>
    </w:p>
    <w:p w:rsidR="00211295" w:rsidRPr="00211295" w:rsidRDefault="00211295" w:rsidP="0005150A">
      <w:pPr>
        <w:pStyle w:val="DocumentationParagraph"/>
        <w:numPr>
          <w:ilvl w:val="1"/>
          <w:numId w:val="22"/>
        </w:numPr>
        <w:spacing w:after="0"/>
      </w:pPr>
      <w:r w:rsidRPr="00211295">
        <w:t>Generates interrupts on shift, swap (position counter reaching zero), pattern match (supported by 0,1st ,2nd slices only), GPIO edge/level detection and underun/overrun.</w:t>
      </w:r>
    </w:p>
    <w:p w:rsidR="00211295" w:rsidRPr="00211295" w:rsidRDefault="00211295" w:rsidP="0005150A">
      <w:pPr>
        <w:pStyle w:val="DocumentationParagraph"/>
        <w:numPr>
          <w:ilvl w:val="1"/>
          <w:numId w:val="22"/>
        </w:numPr>
        <w:spacing w:after="0"/>
      </w:pPr>
      <w:r w:rsidRPr="00211295">
        <w:t>Supports flow control mode in which operations and clock would be paused if data not available.</w:t>
      </w:r>
    </w:p>
    <w:p w:rsidR="00211295" w:rsidRPr="00211295" w:rsidRDefault="00211295" w:rsidP="0005150A">
      <w:pPr>
        <w:pStyle w:val="DocumentationParagraph"/>
        <w:numPr>
          <w:ilvl w:val="1"/>
          <w:numId w:val="22"/>
        </w:numPr>
        <w:spacing w:after="0"/>
      </w:pPr>
      <w:r w:rsidRPr="00211295">
        <w:t>Delays the shift operation by one shift clock period if first data has to stay on the bus for a longer duration.</w:t>
      </w:r>
    </w:p>
    <w:p w:rsidR="00211295" w:rsidRPr="00211295" w:rsidRDefault="00211295" w:rsidP="0005150A">
      <w:pPr>
        <w:pStyle w:val="DocumentationParagraph"/>
        <w:numPr>
          <w:ilvl w:val="1"/>
          <w:numId w:val="22"/>
        </w:numPr>
        <w:spacing w:after="0"/>
      </w:pPr>
      <w:r w:rsidRPr="00211295">
        <w:t>Supports loading and reading of shift data in reverse order. This feature is required for peripherals which transmit/receive MSB first.</w:t>
      </w:r>
    </w:p>
    <w:p w:rsidR="00211295" w:rsidRPr="00211295" w:rsidRDefault="00211295" w:rsidP="0005150A">
      <w:pPr>
        <w:pStyle w:val="DocumentationParagraph"/>
        <w:numPr>
          <w:ilvl w:val="1"/>
          <w:numId w:val="22"/>
        </w:numPr>
        <w:spacing w:after="0"/>
      </w:pPr>
      <w:r w:rsidRPr="00211295">
        <w:t>Data position counter and shift counter can be read from the APB interface.</w:t>
      </w:r>
    </w:p>
    <w:p w:rsidR="00211295" w:rsidRPr="00211295" w:rsidRDefault="00211295" w:rsidP="0005150A">
      <w:pPr>
        <w:pStyle w:val="DocumentationParagraph"/>
        <w:numPr>
          <w:ilvl w:val="1"/>
          <w:numId w:val="22"/>
        </w:numPr>
        <w:spacing w:after="0"/>
      </w:pPr>
      <w:r w:rsidRPr="00211295">
        <w:t>Data in shift registers will be repeated transferred to the stream(Self Loop Mechanism).</w:t>
      </w:r>
    </w:p>
    <w:p w:rsidR="00211295" w:rsidRPr="00211295" w:rsidRDefault="00211295" w:rsidP="0005150A">
      <w:pPr>
        <w:pStyle w:val="DocumentationParagraph"/>
        <w:numPr>
          <w:ilvl w:val="1"/>
          <w:numId w:val="22"/>
        </w:numPr>
        <w:spacing w:after="0"/>
      </w:pPr>
      <w:r w:rsidRPr="00211295">
        <w:t>It supports APB interface to read and write the registers.</w:t>
      </w:r>
    </w:p>
    <w:p w:rsidR="00211295" w:rsidRPr="00211295" w:rsidRDefault="00211295" w:rsidP="0005150A">
      <w:pPr>
        <w:pStyle w:val="DocumentationParagraph"/>
        <w:numPr>
          <w:ilvl w:val="1"/>
          <w:numId w:val="22"/>
        </w:numPr>
        <w:spacing w:after="0"/>
      </w:pPr>
      <w:r w:rsidRPr="00211295">
        <w:t>Provides the following programmability:</w:t>
      </w:r>
    </w:p>
    <w:p w:rsidR="00211295" w:rsidRPr="00211295" w:rsidRDefault="00211295" w:rsidP="003A68CB">
      <w:pPr>
        <w:pStyle w:val="docbullet3"/>
      </w:pPr>
      <w:r w:rsidRPr="00211295">
        <w:t>Pin detection mode(EDGE/LEVEL detection)</w:t>
      </w:r>
    </w:p>
    <w:p w:rsidR="00211295" w:rsidRPr="00211295" w:rsidRDefault="00211295" w:rsidP="003A68CB">
      <w:pPr>
        <w:pStyle w:val="docbullet3"/>
      </w:pPr>
      <w:r w:rsidRPr="00211295">
        <w:t>Number of bits to shift</w:t>
      </w:r>
    </w:p>
    <w:p w:rsidR="00211295" w:rsidRPr="00211295" w:rsidRDefault="00211295" w:rsidP="003A68CB">
      <w:pPr>
        <w:pStyle w:val="docbullet3"/>
      </w:pPr>
      <w:r w:rsidRPr="00211295">
        <w:t>Posedge/Negedge clock selection for shifting</w:t>
      </w:r>
    </w:p>
    <w:p w:rsidR="00211295" w:rsidRPr="00211295" w:rsidRDefault="00211295" w:rsidP="003A68CB">
      <w:pPr>
        <w:pStyle w:val="docbullet3"/>
      </w:pPr>
      <w:r w:rsidRPr="00211295">
        <w:t>Internal/External clock for shifting</w:t>
      </w:r>
    </w:p>
    <w:p w:rsidR="00211295" w:rsidRPr="00211295" w:rsidRDefault="00211295" w:rsidP="003A68CB">
      <w:pPr>
        <w:pStyle w:val="docbullet3"/>
      </w:pPr>
      <w:r w:rsidRPr="00211295">
        <w:t>DMA flow control signal generation.</w:t>
      </w:r>
    </w:p>
    <w:p w:rsidR="00211295" w:rsidRPr="00211295" w:rsidRDefault="00211295" w:rsidP="003A68CB">
      <w:pPr>
        <w:pStyle w:val="docbullet3"/>
      </w:pPr>
      <w:r w:rsidRPr="00211295">
        <w:t>Flow Control</w:t>
      </w:r>
    </w:p>
    <w:p w:rsidR="00211295" w:rsidRPr="00211295" w:rsidRDefault="00211295" w:rsidP="003A68CB">
      <w:pPr>
        <w:pStyle w:val="docbullet3"/>
      </w:pPr>
      <w:r w:rsidRPr="00211295">
        <w:t>Delaying first shift by 1 clock edge</w:t>
      </w:r>
    </w:p>
    <w:p w:rsidR="00211295" w:rsidRPr="00211295" w:rsidRDefault="00211295" w:rsidP="003A68CB">
      <w:pPr>
        <w:pStyle w:val="docbullet3"/>
      </w:pPr>
      <w:r w:rsidRPr="00211295">
        <w:t>Option to send inverted clock</w:t>
      </w:r>
    </w:p>
    <w:p w:rsidR="00211295" w:rsidRPr="00211295" w:rsidRDefault="00211295" w:rsidP="003A68CB">
      <w:pPr>
        <w:pStyle w:val="docbullet3"/>
      </w:pPr>
      <w:r w:rsidRPr="00211295">
        <w:t>Option to qualify clock</w:t>
      </w:r>
    </w:p>
    <w:p w:rsidR="00211295" w:rsidRPr="00211295" w:rsidRDefault="00211295" w:rsidP="003A68CB">
      <w:pPr>
        <w:pStyle w:val="docbullet3"/>
      </w:pPr>
      <w:r w:rsidRPr="00211295">
        <w:t>Option to use direct and inverted versions of qualifier for shift operations</w:t>
      </w:r>
    </w:p>
    <w:p w:rsidR="00211295" w:rsidRPr="00211295" w:rsidRDefault="00211295" w:rsidP="003A68CB">
      <w:pPr>
        <w:pStyle w:val="docbullet3"/>
      </w:pPr>
      <w:r w:rsidRPr="00211295">
        <w:t>Pattern matching</w:t>
      </w:r>
    </w:p>
    <w:p w:rsidR="00211295" w:rsidRPr="00211295" w:rsidRDefault="00211295" w:rsidP="003A68CB">
      <w:pPr>
        <w:pStyle w:val="docbullet3"/>
      </w:pPr>
      <w:r w:rsidRPr="00211295">
        <w:t>Programmable clock division factors(for loading to 14-bit shift counter)</w:t>
      </w:r>
    </w:p>
    <w:p w:rsidR="00211295" w:rsidRPr="00211295" w:rsidRDefault="00211295" w:rsidP="003A68CB">
      <w:pPr>
        <w:pStyle w:val="docbullet3"/>
      </w:pPr>
      <w:r w:rsidRPr="00211295">
        <w:t>Programmable position counter (Initial value can be programmed different from the reload value. Useful for applications where different number of bits have to be shifted out during the initial phase and a fixed pattern later)</w:t>
      </w:r>
    </w:p>
    <w:p w:rsidR="00211295" w:rsidRPr="00211295" w:rsidRDefault="00211295" w:rsidP="003A68CB">
      <w:pPr>
        <w:pStyle w:val="docbullet3"/>
      </w:pPr>
      <w:r w:rsidRPr="00211295">
        <w:t>Default value of clock out pin before initiating the shift operations</w:t>
      </w:r>
    </w:p>
    <w:p w:rsidR="00211295" w:rsidRPr="00211295" w:rsidRDefault="00211295" w:rsidP="003A68CB">
      <w:pPr>
        <w:pStyle w:val="docbullet3"/>
      </w:pPr>
      <w:r w:rsidRPr="00211295">
        <w:t>Loading/reading the data in reverse order</w:t>
      </w:r>
    </w:p>
    <w:p w:rsidR="00211295" w:rsidRPr="00211295" w:rsidRDefault="00211295" w:rsidP="00F1161B">
      <w:pPr>
        <w:pStyle w:val="Heading3"/>
        <w:spacing w:after="0"/>
      </w:pPr>
      <w:bookmarkStart w:id="66" w:name="_Toc498957461"/>
      <w:bookmarkStart w:id="67" w:name="_Toc504647456"/>
      <w:bookmarkStart w:id="68" w:name="_Toc506819288"/>
      <w:r w:rsidRPr="00211295">
        <w:t>Capacitive Touch</w:t>
      </w:r>
      <w:bookmarkEnd w:id="66"/>
      <w:bookmarkEnd w:id="67"/>
      <w:bookmarkEnd w:id="68"/>
    </w:p>
    <w:p w:rsidR="00211295" w:rsidRPr="00211295" w:rsidRDefault="00211295" w:rsidP="0005150A">
      <w:pPr>
        <w:pStyle w:val="DocumentationParagraph"/>
        <w:numPr>
          <w:ilvl w:val="0"/>
          <w:numId w:val="23"/>
        </w:numPr>
        <w:spacing w:after="0"/>
      </w:pPr>
      <w:r w:rsidRPr="00211295">
        <w:t>Capsensor has 8 input channels, 1 cap input and 1 resistor input. All the input channels are shared with GPIOs.</w:t>
      </w:r>
    </w:p>
    <w:p w:rsidR="00211295" w:rsidRPr="00211295" w:rsidRDefault="00211295" w:rsidP="0005150A">
      <w:pPr>
        <w:pStyle w:val="DocumentationParagraph"/>
        <w:numPr>
          <w:ilvl w:val="0"/>
          <w:numId w:val="23"/>
        </w:numPr>
        <w:spacing w:after="0"/>
      </w:pPr>
      <w:r w:rsidRPr="00211295">
        <w:t>Capacitive input and resistor input are connected to two GPIOs each.</w:t>
      </w:r>
    </w:p>
    <w:p w:rsidR="00211295" w:rsidRPr="00211295" w:rsidRDefault="00211295" w:rsidP="0005150A">
      <w:pPr>
        <w:pStyle w:val="DocumentationParagraph"/>
        <w:numPr>
          <w:ilvl w:val="0"/>
          <w:numId w:val="23"/>
        </w:numPr>
        <w:spacing w:after="0"/>
      </w:pPr>
      <w:r w:rsidRPr="00211295">
        <w:t>Has an option to use external reference instead of internal programmable reference.</w:t>
      </w:r>
    </w:p>
    <w:p w:rsidR="00211295" w:rsidRPr="00211295" w:rsidRDefault="00211295" w:rsidP="0005150A">
      <w:pPr>
        <w:pStyle w:val="DocumentationParagraph"/>
        <w:numPr>
          <w:ilvl w:val="0"/>
          <w:numId w:val="23"/>
        </w:numPr>
        <w:spacing w:after="0"/>
      </w:pPr>
      <w:r w:rsidRPr="00211295">
        <w:t>Programmable input clock source from the multiple available clocks in the chip</w:t>
      </w:r>
    </w:p>
    <w:p w:rsidR="00211295" w:rsidRPr="00211295" w:rsidRDefault="00211295" w:rsidP="0005150A">
      <w:pPr>
        <w:pStyle w:val="DocumentationParagraph"/>
        <w:numPr>
          <w:ilvl w:val="0"/>
          <w:numId w:val="23"/>
        </w:numPr>
        <w:spacing w:after="0"/>
      </w:pPr>
      <w:r w:rsidRPr="00211295">
        <w:t>Controls the rate of scanning for all sensors with configurable inter sensor scan ON time</w:t>
      </w:r>
    </w:p>
    <w:p w:rsidR="00211295" w:rsidRPr="00211295" w:rsidRDefault="00211295" w:rsidP="0005150A">
      <w:pPr>
        <w:pStyle w:val="DocumentationParagraph"/>
        <w:numPr>
          <w:ilvl w:val="0"/>
          <w:numId w:val="23"/>
        </w:numPr>
        <w:spacing w:after="0"/>
      </w:pPr>
      <w:r w:rsidRPr="00211295">
        <w:t>Supports both samples streaming and cumulative average mode</w:t>
      </w:r>
    </w:p>
    <w:p w:rsidR="00211295" w:rsidRPr="00211295" w:rsidRDefault="00211295" w:rsidP="0005150A">
      <w:pPr>
        <w:pStyle w:val="DocumentationParagraph"/>
        <w:numPr>
          <w:ilvl w:val="0"/>
          <w:numId w:val="23"/>
        </w:numPr>
        <w:spacing w:after="0"/>
      </w:pPr>
      <w:r w:rsidRPr="00211295">
        <w:t>Uses PWM for generating a measurement window for counting the raw sample counts</w:t>
      </w:r>
    </w:p>
    <w:p w:rsidR="00211295" w:rsidRPr="00211295" w:rsidRDefault="00211295" w:rsidP="0005150A">
      <w:pPr>
        <w:pStyle w:val="DocumentationParagraph"/>
        <w:numPr>
          <w:ilvl w:val="0"/>
          <w:numId w:val="23"/>
        </w:numPr>
        <w:spacing w:after="0"/>
      </w:pPr>
      <w:r w:rsidRPr="00211295">
        <w:t>Has 8 to 16 bit PWM resolution</w:t>
      </w:r>
    </w:p>
    <w:p w:rsidR="00211295" w:rsidRPr="00211295" w:rsidRDefault="00211295" w:rsidP="0005150A">
      <w:pPr>
        <w:pStyle w:val="DocumentationParagraph"/>
        <w:numPr>
          <w:ilvl w:val="0"/>
          <w:numId w:val="23"/>
        </w:numPr>
        <w:spacing w:after="0"/>
      </w:pPr>
      <w:r w:rsidRPr="00211295">
        <w:t>Has clock divider, which supports up to 256 division factor</w:t>
      </w:r>
    </w:p>
    <w:p w:rsidR="00211295" w:rsidRPr="00211295" w:rsidRDefault="00211295" w:rsidP="0005150A">
      <w:pPr>
        <w:pStyle w:val="DocumentationParagraph"/>
        <w:numPr>
          <w:ilvl w:val="0"/>
          <w:numId w:val="23"/>
        </w:numPr>
        <w:spacing w:after="0"/>
      </w:pPr>
      <w:r w:rsidRPr="00211295">
        <w:t>Has asynchronous FIFO size 64x16, with an interrupt raised after FIFO occupancy crosses the configurable threshold value</w:t>
      </w:r>
    </w:p>
    <w:p w:rsidR="00211295" w:rsidRPr="00211295" w:rsidRDefault="00211295" w:rsidP="0005150A">
      <w:pPr>
        <w:pStyle w:val="DocumentationParagraph"/>
        <w:numPr>
          <w:ilvl w:val="0"/>
          <w:numId w:val="23"/>
        </w:numPr>
        <w:spacing w:after="0"/>
      </w:pPr>
      <w:r w:rsidRPr="00211295">
        <w:t>DMA capable</w:t>
      </w:r>
    </w:p>
    <w:p w:rsidR="00211295" w:rsidRPr="00211295" w:rsidRDefault="00211295" w:rsidP="0005150A">
      <w:pPr>
        <w:pStyle w:val="DocumentationParagraph"/>
        <w:numPr>
          <w:ilvl w:val="0"/>
          <w:numId w:val="23"/>
        </w:numPr>
        <w:spacing w:after="0"/>
      </w:pPr>
      <w:r w:rsidRPr="00211295">
        <w:t>8,16 and 32-bit pseudo-random number for generating two non overlapping streams with configurable delay</w:t>
      </w:r>
    </w:p>
    <w:p w:rsidR="00211295" w:rsidRPr="00211295" w:rsidRDefault="00211295" w:rsidP="0005150A">
      <w:pPr>
        <w:pStyle w:val="DocumentationParagraph"/>
        <w:numPr>
          <w:ilvl w:val="0"/>
          <w:numId w:val="23"/>
        </w:numPr>
        <w:spacing w:after="0"/>
      </w:pPr>
      <w:r w:rsidRPr="00211295">
        <w:t>Programmable polynomial and seed values for pseudo-random number generator</w:t>
      </w:r>
    </w:p>
    <w:p w:rsidR="00211295" w:rsidRPr="00211295" w:rsidRDefault="00211295" w:rsidP="0005150A">
      <w:pPr>
        <w:pStyle w:val="DocumentationParagraph"/>
        <w:numPr>
          <w:ilvl w:val="0"/>
          <w:numId w:val="23"/>
        </w:numPr>
        <w:spacing w:after="0"/>
      </w:pPr>
      <w:r w:rsidRPr="00211295">
        <w:t>Provides Wake up indication after capacitive touch sensing</w:t>
      </w:r>
    </w:p>
    <w:p w:rsidR="00211295" w:rsidRPr="00211295" w:rsidRDefault="00211295" w:rsidP="00F1161B">
      <w:pPr>
        <w:pStyle w:val="DocumentationParagraph"/>
        <w:spacing w:after="0"/>
      </w:pPr>
    </w:p>
    <w:p w:rsidR="00211295" w:rsidRPr="00211295" w:rsidRDefault="00211295" w:rsidP="00F1161B">
      <w:pPr>
        <w:pStyle w:val="Heading3"/>
        <w:spacing w:after="0"/>
      </w:pPr>
      <w:bookmarkStart w:id="69" w:name="_Toc498957462"/>
      <w:bookmarkStart w:id="70" w:name="_Toc504647457"/>
      <w:bookmarkStart w:id="71" w:name="_Toc506819289"/>
      <w:r w:rsidRPr="00211295">
        <w:t>CAN</w:t>
      </w:r>
      <w:bookmarkEnd w:id="69"/>
      <w:bookmarkEnd w:id="70"/>
      <w:bookmarkEnd w:id="71"/>
    </w:p>
    <w:p w:rsidR="00211295" w:rsidRPr="00211295" w:rsidRDefault="00211295" w:rsidP="0005150A">
      <w:pPr>
        <w:pStyle w:val="DocumentationParagraph"/>
        <w:numPr>
          <w:ilvl w:val="0"/>
          <w:numId w:val="24"/>
        </w:numPr>
        <w:spacing w:after="0"/>
      </w:pPr>
      <w:r w:rsidRPr="00211295">
        <w:t>Conforms to Bosch CAN 2.0B specification.</w:t>
      </w:r>
    </w:p>
    <w:p w:rsidR="00211295" w:rsidRPr="00211295" w:rsidRDefault="00211295" w:rsidP="0005150A">
      <w:pPr>
        <w:pStyle w:val="DocumentationParagraph"/>
        <w:numPr>
          <w:ilvl w:val="0"/>
          <w:numId w:val="24"/>
        </w:numPr>
        <w:spacing w:after="0"/>
      </w:pPr>
      <w:r w:rsidRPr="00211295">
        <w:t>11 and 29 bit wide message identifiers</w:t>
      </w:r>
    </w:p>
    <w:p w:rsidR="00211295" w:rsidRPr="00211295" w:rsidRDefault="00211295" w:rsidP="0005150A">
      <w:pPr>
        <w:pStyle w:val="DocumentationParagraph"/>
        <w:numPr>
          <w:ilvl w:val="0"/>
          <w:numId w:val="24"/>
        </w:numPr>
        <w:spacing w:after="0"/>
      </w:pPr>
      <w:r w:rsidRPr="00211295">
        <w:t>Data rate up to 1Mbps</w:t>
      </w:r>
    </w:p>
    <w:p w:rsidR="00211295" w:rsidRPr="00211295" w:rsidRDefault="00211295" w:rsidP="0005150A">
      <w:pPr>
        <w:pStyle w:val="DocumentationParagraph"/>
        <w:numPr>
          <w:ilvl w:val="0"/>
          <w:numId w:val="24"/>
        </w:numPr>
        <w:spacing w:after="0"/>
      </w:pPr>
      <w:r w:rsidRPr="00211295">
        <w:t>Hardware message filtering (dual/single filters)</w:t>
      </w:r>
    </w:p>
    <w:p w:rsidR="00211295" w:rsidRPr="00211295" w:rsidRDefault="00211295" w:rsidP="0005150A">
      <w:pPr>
        <w:pStyle w:val="DocumentationParagraph"/>
        <w:numPr>
          <w:ilvl w:val="0"/>
          <w:numId w:val="24"/>
        </w:numPr>
        <w:spacing w:after="0"/>
      </w:pPr>
      <w:r w:rsidRPr="00211295">
        <w:t>64-byte receive FIFO. 16-byte transmit buffer</w:t>
      </w:r>
    </w:p>
    <w:p w:rsidR="00211295" w:rsidRPr="00211295" w:rsidRDefault="00211295" w:rsidP="0005150A">
      <w:pPr>
        <w:pStyle w:val="DocumentationParagraph"/>
        <w:numPr>
          <w:ilvl w:val="0"/>
          <w:numId w:val="24"/>
        </w:numPr>
        <w:spacing w:after="0"/>
      </w:pPr>
      <w:r w:rsidRPr="00211295">
        <w:t>Overload frame is generated on FIFO overflow</w:t>
      </w:r>
    </w:p>
    <w:p w:rsidR="00211295" w:rsidRPr="00211295" w:rsidRDefault="00211295" w:rsidP="0005150A">
      <w:pPr>
        <w:pStyle w:val="DocumentationParagraph"/>
        <w:numPr>
          <w:ilvl w:val="0"/>
          <w:numId w:val="24"/>
        </w:numPr>
        <w:spacing w:after="0"/>
      </w:pPr>
      <w:r w:rsidRPr="00211295">
        <w:t>Normal &amp; Listen Only modes supported</w:t>
      </w:r>
    </w:p>
    <w:p w:rsidR="00211295" w:rsidRPr="00211295" w:rsidRDefault="00211295" w:rsidP="0005150A">
      <w:pPr>
        <w:pStyle w:val="DocumentationParagraph"/>
        <w:numPr>
          <w:ilvl w:val="0"/>
          <w:numId w:val="24"/>
        </w:numPr>
        <w:spacing w:after="0"/>
      </w:pPr>
      <w:r w:rsidRPr="00211295">
        <w:t>Single Shot transmission</w:t>
      </w:r>
    </w:p>
    <w:p w:rsidR="00211295" w:rsidRPr="00211295" w:rsidRDefault="00211295" w:rsidP="0005150A">
      <w:pPr>
        <w:pStyle w:val="DocumentationParagraph"/>
        <w:numPr>
          <w:ilvl w:val="0"/>
          <w:numId w:val="24"/>
        </w:numPr>
        <w:spacing w:after="0"/>
      </w:pPr>
      <w:r w:rsidRPr="00211295">
        <w:t>Ability to abort transmission</w:t>
      </w:r>
    </w:p>
    <w:p w:rsidR="00211295" w:rsidRPr="00211295" w:rsidRDefault="00211295" w:rsidP="0005150A">
      <w:pPr>
        <w:pStyle w:val="DocumentationParagraph"/>
        <w:numPr>
          <w:ilvl w:val="0"/>
          <w:numId w:val="24"/>
        </w:numPr>
        <w:spacing w:after="0"/>
      </w:pPr>
      <w:r w:rsidRPr="00211295">
        <w:t>Readable error counters</w:t>
      </w:r>
    </w:p>
    <w:p w:rsidR="00211295" w:rsidRPr="00211295" w:rsidRDefault="00211295" w:rsidP="0005150A">
      <w:pPr>
        <w:pStyle w:val="DocumentationParagraph"/>
        <w:numPr>
          <w:ilvl w:val="0"/>
          <w:numId w:val="24"/>
        </w:numPr>
        <w:spacing w:after="0"/>
      </w:pPr>
      <w:r w:rsidRPr="00211295">
        <w:t>Last Error Code</w:t>
      </w:r>
    </w:p>
    <w:p w:rsidR="00211295" w:rsidRPr="00211295" w:rsidRDefault="00211295" w:rsidP="0005150A">
      <w:pPr>
        <w:pStyle w:val="DocumentationParagraph"/>
        <w:numPr>
          <w:ilvl w:val="0"/>
          <w:numId w:val="24"/>
        </w:numPr>
        <w:spacing w:after="0"/>
      </w:pPr>
      <w:r w:rsidRPr="00211295">
        <w:t>Programmable clock frequency</w:t>
      </w:r>
    </w:p>
    <w:p w:rsidR="00211295" w:rsidRPr="00211295" w:rsidRDefault="00211295" w:rsidP="00F1161B">
      <w:pPr>
        <w:pStyle w:val="DocumentationParagraph"/>
        <w:spacing w:after="0"/>
      </w:pPr>
    </w:p>
    <w:p w:rsidR="00211295" w:rsidRPr="00211295" w:rsidRDefault="00211295" w:rsidP="00F1161B">
      <w:pPr>
        <w:pStyle w:val="DocumentationParagraph"/>
        <w:spacing w:after="0"/>
      </w:pPr>
    </w:p>
    <w:p w:rsidR="00211295" w:rsidRPr="00211295" w:rsidRDefault="00211295" w:rsidP="00211295">
      <w:pPr>
        <w:pStyle w:val="DocumentationParagraph"/>
      </w:pPr>
    </w:p>
    <w:p w:rsidR="00211295" w:rsidRPr="00211295" w:rsidRDefault="00211295" w:rsidP="00211295">
      <w:pPr>
        <w:pStyle w:val="DocumentationParagraph"/>
      </w:pPr>
    </w:p>
    <w:p w:rsidR="00211295" w:rsidRPr="00211295" w:rsidRDefault="00211295" w:rsidP="00211295">
      <w:pPr>
        <w:pStyle w:val="DocumentationParagraph"/>
      </w:pPr>
    </w:p>
    <w:p w:rsidR="00211295" w:rsidRPr="00211295" w:rsidRDefault="00211295" w:rsidP="00211295">
      <w:pPr>
        <w:pStyle w:val="DocumentationParagraph"/>
      </w:pPr>
    </w:p>
    <w:p w:rsidR="00211295" w:rsidRPr="00C24E65" w:rsidRDefault="00211295" w:rsidP="00C24E65">
      <w:pPr>
        <w:pStyle w:val="DocumentationParagraph"/>
        <w:ind w:left="0"/>
        <w:sectPr w:rsidR="00211295" w:rsidRPr="00C24E65" w:rsidSect="0010794F">
          <w:pgSz w:w="11899" w:h="16838"/>
          <w:pgMar w:top="1440" w:right="1701" w:bottom="1440" w:left="1701" w:header="709" w:footer="709" w:gutter="0"/>
          <w:cols w:space="708"/>
          <w:docGrid w:linePitch="360"/>
        </w:sectPr>
      </w:pPr>
    </w:p>
    <w:p w:rsidR="00CA4084" w:rsidRDefault="006C2945" w:rsidP="00661E79">
      <w:pPr>
        <w:pStyle w:val="Heading1"/>
      </w:pPr>
      <w:bookmarkStart w:id="72" w:name="scroll-bookmark-23"/>
      <w:bookmarkStart w:id="73" w:name="_Toc498957463"/>
      <w:bookmarkStart w:id="74" w:name="_Toc504647458"/>
      <w:bookmarkStart w:id="75" w:name="_Toc506819290"/>
      <w:r w:rsidRPr="001D2299">
        <w:t>RS</w:t>
      </w:r>
      <w:r w:rsidR="00A11A6F">
        <w:t>14100</w:t>
      </w:r>
      <w:r w:rsidRPr="001D2299">
        <w:t xml:space="preserve"> Pinout and Pin Description</w:t>
      </w:r>
      <w:bookmarkEnd w:id="72"/>
      <w:bookmarkEnd w:id="73"/>
      <w:bookmarkEnd w:id="74"/>
      <w:bookmarkEnd w:id="75"/>
    </w:p>
    <w:p w:rsidR="009D45A0" w:rsidRPr="009D45A0" w:rsidRDefault="009D45A0" w:rsidP="009D45A0">
      <w:pPr>
        <w:pStyle w:val="Heading2"/>
      </w:pPr>
      <w:bookmarkStart w:id="76" w:name="_Toc498957464"/>
      <w:bookmarkStart w:id="77" w:name="_Toc504647459"/>
      <w:bookmarkStart w:id="78" w:name="_Toc506819291"/>
      <w:r>
        <w:t>Module Packages</w:t>
      </w:r>
      <w:bookmarkEnd w:id="76"/>
      <w:bookmarkEnd w:id="77"/>
      <w:bookmarkEnd w:id="78"/>
    </w:p>
    <w:tbl>
      <w:tblPr>
        <w:tblW w:w="3975" w:type="pct"/>
        <w:tblInd w:w="1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2006"/>
        <w:gridCol w:w="914"/>
        <w:gridCol w:w="1021"/>
        <w:gridCol w:w="1090"/>
        <w:gridCol w:w="1030"/>
        <w:gridCol w:w="1023"/>
        <w:gridCol w:w="954"/>
        <w:gridCol w:w="3051"/>
      </w:tblGrid>
      <w:tr w:rsidR="000539E1" w:rsidRPr="00A7047B" w:rsidTr="000539E1">
        <w:trPr>
          <w:tblHeader/>
        </w:trPr>
        <w:tc>
          <w:tcPr>
            <w:tcW w:w="891" w:type="pct"/>
            <w:shd w:val="clear" w:color="auto" w:fill="F2F2F2"/>
            <w:hideMark/>
          </w:tcPr>
          <w:p w:rsidR="000539E1" w:rsidRPr="00443481" w:rsidRDefault="000539E1" w:rsidP="00A7047B">
            <w:pPr>
              <w:rPr>
                <w:b/>
              </w:rPr>
            </w:pPr>
            <w:r w:rsidRPr="00443481">
              <w:rPr>
                <w:b/>
              </w:rPr>
              <w:t>Pin Name</w:t>
            </w:r>
          </w:p>
        </w:tc>
        <w:tc>
          <w:tcPr>
            <w:tcW w:w="433" w:type="pct"/>
            <w:shd w:val="clear" w:color="auto" w:fill="F2F2F2"/>
            <w:hideMark/>
          </w:tcPr>
          <w:p w:rsidR="000539E1" w:rsidRPr="00443481" w:rsidRDefault="000539E1" w:rsidP="00A7047B">
            <w:pPr>
              <w:rPr>
                <w:b/>
              </w:rPr>
            </w:pPr>
            <w:r w:rsidRPr="00443481">
              <w:rPr>
                <w:b/>
              </w:rPr>
              <w:t xml:space="preserve">Pin # in </w:t>
            </w:r>
          </w:p>
          <w:p w:rsidR="000539E1" w:rsidRPr="00443481" w:rsidRDefault="000539E1" w:rsidP="00A7047B">
            <w:pPr>
              <w:rPr>
                <w:b/>
              </w:rPr>
            </w:pPr>
            <w:r w:rsidRPr="00443481">
              <w:rPr>
                <w:b/>
              </w:rPr>
              <w:t>B00</w:t>
            </w:r>
          </w:p>
        </w:tc>
        <w:tc>
          <w:tcPr>
            <w:tcW w:w="481" w:type="pct"/>
            <w:shd w:val="clear" w:color="auto" w:fill="F2F2F2"/>
            <w:hideMark/>
          </w:tcPr>
          <w:p w:rsidR="000539E1" w:rsidRPr="00443481" w:rsidRDefault="000539E1" w:rsidP="00A7047B">
            <w:pPr>
              <w:rPr>
                <w:b/>
              </w:rPr>
            </w:pPr>
            <w:r w:rsidRPr="00443481">
              <w:rPr>
                <w:b/>
              </w:rPr>
              <w:t xml:space="preserve">Pin # in </w:t>
            </w:r>
          </w:p>
          <w:p w:rsidR="000539E1" w:rsidRPr="00443481" w:rsidRDefault="000539E1" w:rsidP="00A7047B">
            <w:pPr>
              <w:rPr>
                <w:b/>
              </w:rPr>
            </w:pPr>
            <w:r w:rsidRPr="00443481">
              <w:rPr>
                <w:b/>
              </w:rPr>
              <w:t>CA0</w:t>
            </w:r>
          </w:p>
        </w:tc>
        <w:tc>
          <w:tcPr>
            <w:tcW w:w="512" w:type="pct"/>
            <w:shd w:val="clear" w:color="auto" w:fill="F2F2F2"/>
            <w:hideMark/>
          </w:tcPr>
          <w:p w:rsidR="000539E1" w:rsidRPr="00443481" w:rsidRDefault="000539E1" w:rsidP="00A7047B">
            <w:pPr>
              <w:rPr>
                <w:b/>
              </w:rPr>
            </w:pPr>
            <w:r w:rsidRPr="00443481">
              <w:rPr>
                <w:b/>
              </w:rPr>
              <w:t xml:space="preserve">Pin # in </w:t>
            </w:r>
          </w:p>
          <w:p w:rsidR="000539E1" w:rsidRPr="00443481" w:rsidRDefault="000539E1" w:rsidP="00A7047B">
            <w:pPr>
              <w:rPr>
                <w:b/>
              </w:rPr>
            </w:pPr>
            <w:r w:rsidRPr="00443481">
              <w:rPr>
                <w:b/>
              </w:rPr>
              <w:t>CA1</w:t>
            </w:r>
          </w:p>
        </w:tc>
        <w:tc>
          <w:tcPr>
            <w:tcW w:w="485" w:type="pct"/>
            <w:shd w:val="clear" w:color="auto" w:fill="F2F2F2"/>
            <w:hideMark/>
          </w:tcPr>
          <w:p w:rsidR="000539E1" w:rsidRPr="00443481" w:rsidRDefault="000539E1" w:rsidP="00A7047B">
            <w:pPr>
              <w:rPr>
                <w:b/>
              </w:rPr>
            </w:pPr>
            <w:r w:rsidRPr="00443481">
              <w:rPr>
                <w:b/>
              </w:rPr>
              <w:t>Pin # in</w:t>
            </w:r>
          </w:p>
          <w:p w:rsidR="000539E1" w:rsidRPr="00443481" w:rsidRDefault="000539E1" w:rsidP="00A7047B">
            <w:pPr>
              <w:rPr>
                <w:b/>
              </w:rPr>
            </w:pPr>
            <w:r w:rsidRPr="00443481">
              <w:rPr>
                <w:b/>
              </w:rPr>
              <w:t>CC0</w:t>
            </w:r>
          </w:p>
        </w:tc>
        <w:tc>
          <w:tcPr>
            <w:tcW w:w="482" w:type="pct"/>
            <w:shd w:val="clear" w:color="auto" w:fill="F2F2F2"/>
            <w:hideMark/>
          </w:tcPr>
          <w:p w:rsidR="000539E1" w:rsidRPr="00443481" w:rsidRDefault="000539E1" w:rsidP="00A7047B">
            <w:pPr>
              <w:rPr>
                <w:b/>
              </w:rPr>
            </w:pPr>
            <w:r w:rsidRPr="00443481">
              <w:rPr>
                <w:b/>
              </w:rPr>
              <w:t xml:space="preserve">Pin # in </w:t>
            </w:r>
          </w:p>
          <w:p w:rsidR="000539E1" w:rsidRPr="00443481" w:rsidRDefault="000539E1" w:rsidP="00A7047B">
            <w:pPr>
              <w:rPr>
                <w:b/>
              </w:rPr>
            </w:pPr>
            <w:r w:rsidRPr="00443481">
              <w:rPr>
                <w:b/>
              </w:rPr>
              <w:t>CC1</w:t>
            </w:r>
          </w:p>
        </w:tc>
        <w:tc>
          <w:tcPr>
            <w:tcW w:w="320" w:type="pct"/>
            <w:shd w:val="clear" w:color="auto" w:fill="F2F2F2"/>
            <w:hideMark/>
          </w:tcPr>
          <w:p w:rsidR="000539E1" w:rsidRPr="00443481" w:rsidRDefault="000539E1" w:rsidP="00A7047B">
            <w:pPr>
              <w:rPr>
                <w:b/>
              </w:rPr>
            </w:pPr>
            <w:r w:rsidRPr="00443481">
              <w:rPr>
                <w:b/>
              </w:rPr>
              <w:t>Type</w:t>
            </w:r>
          </w:p>
        </w:tc>
        <w:tc>
          <w:tcPr>
            <w:tcW w:w="1396" w:type="pct"/>
            <w:shd w:val="clear" w:color="auto" w:fill="F2F2F2"/>
            <w:hideMark/>
          </w:tcPr>
          <w:p w:rsidR="000539E1" w:rsidRPr="00443481" w:rsidRDefault="000539E1" w:rsidP="00A7047B">
            <w:pPr>
              <w:rPr>
                <w:b/>
              </w:rPr>
            </w:pPr>
            <w:r w:rsidRPr="00443481">
              <w:rPr>
                <w:b/>
              </w:rPr>
              <w:t>Description</w:t>
            </w:r>
          </w:p>
        </w:tc>
      </w:tr>
      <w:tr w:rsidR="000539E1" w:rsidRPr="00A7047B" w:rsidTr="000539E1">
        <w:tc>
          <w:tcPr>
            <w:tcW w:w="891" w:type="pct"/>
            <w:hideMark/>
          </w:tcPr>
          <w:p w:rsidR="000539E1" w:rsidRPr="00443481" w:rsidRDefault="000539E1" w:rsidP="00A7047B">
            <w:pPr>
              <w:rPr>
                <w:b/>
              </w:rPr>
            </w:pPr>
            <w:r w:rsidRPr="00443481">
              <w:rPr>
                <w:b/>
              </w:rPr>
              <w:t>RF and Control</w:t>
            </w:r>
          </w:p>
        </w:tc>
        <w:tc>
          <w:tcPr>
            <w:tcW w:w="433" w:type="pct"/>
            <w:hideMark/>
          </w:tcPr>
          <w:p w:rsidR="000539E1" w:rsidRPr="00A7047B" w:rsidRDefault="000539E1" w:rsidP="00A7047B"/>
        </w:tc>
        <w:tc>
          <w:tcPr>
            <w:tcW w:w="481" w:type="pct"/>
            <w:hideMark/>
          </w:tcPr>
          <w:p w:rsidR="000539E1" w:rsidRPr="00A7047B" w:rsidRDefault="000539E1" w:rsidP="00A7047B"/>
        </w:tc>
        <w:tc>
          <w:tcPr>
            <w:tcW w:w="512" w:type="pct"/>
            <w:hideMark/>
          </w:tcPr>
          <w:p w:rsidR="000539E1" w:rsidRPr="00443481" w:rsidRDefault="000539E1">
            <w:pPr>
              <w:rPr>
                <w:rFonts w:cs="Calibri"/>
              </w:rPr>
            </w:pPr>
          </w:p>
        </w:tc>
        <w:tc>
          <w:tcPr>
            <w:tcW w:w="485" w:type="pct"/>
            <w:hideMark/>
          </w:tcPr>
          <w:p w:rsidR="000539E1" w:rsidRDefault="000539E1" w:rsidP="00A7047B"/>
        </w:tc>
        <w:tc>
          <w:tcPr>
            <w:tcW w:w="482" w:type="pct"/>
            <w:hideMark/>
          </w:tcPr>
          <w:p w:rsidR="000539E1" w:rsidRPr="00A7047B" w:rsidRDefault="000539E1" w:rsidP="00A7047B"/>
        </w:tc>
        <w:tc>
          <w:tcPr>
            <w:tcW w:w="320" w:type="pct"/>
            <w:hideMark/>
          </w:tcPr>
          <w:p w:rsidR="000539E1" w:rsidRPr="00A7047B" w:rsidRDefault="000539E1" w:rsidP="00A7047B"/>
        </w:tc>
        <w:tc>
          <w:tcPr>
            <w:tcW w:w="1396" w:type="pct"/>
            <w:hideMark/>
          </w:tcPr>
          <w:p w:rsidR="000539E1" w:rsidRPr="00A7047B" w:rsidRDefault="000539E1" w:rsidP="00A7047B"/>
        </w:tc>
      </w:tr>
      <w:tr w:rsidR="000539E1" w:rsidRPr="00A7047B" w:rsidTr="000539E1">
        <w:tc>
          <w:tcPr>
            <w:tcW w:w="891" w:type="pct"/>
            <w:hideMark/>
          </w:tcPr>
          <w:p w:rsidR="000539E1" w:rsidRPr="00A7047B" w:rsidRDefault="000539E1" w:rsidP="00EB676E">
            <w:r w:rsidRPr="00A7047B">
              <w:t>RESET_N</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Pr>
                <w:rFonts w:cs="Calibri"/>
              </w:rPr>
              <w:t>K</w:t>
            </w:r>
            <w:r w:rsidRPr="001F0556">
              <w:rPr>
                <w:rFonts w:cs="Calibri"/>
              </w:rPr>
              <w:t>2</w:t>
            </w:r>
          </w:p>
        </w:tc>
        <w:tc>
          <w:tcPr>
            <w:tcW w:w="512" w:type="pct"/>
            <w:hideMark/>
          </w:tcPr>
          <w:p w:rsidR="000539E1" w:rsidRPr="001F0556" w:rsidRDefault="000539E1" w:rsidP="00EB676E">
            <w:pPr>
              <w:rPr>
                <w:rFonts w:cs="Calibri"/>
              </w:rPr>
            </w:pPr>
            <w:r>
              <w:rPr>
                <w:rFonts w:cs="Calibri"/>
              </w:rPr>
              <w:t>33</w:t>
            </w:r>
          </w:p>
        </w:tc>
        <w:tc>
          <w:tcPr>
            <w:tcW w:w="485" w:type="pct"/>
            <w:hideMark/>
          </w:tcPr>
          <w:p w:rsidR="000539E1" w:rsidRPr="001F0556" w:rsidRDefault="000539E1" w:rsidP="00EB676E">
            <w:pPr>
              <w:rPr>
                <w:rFonts w:cs="Calibri"/>
              </w:rPr>
            </w:pPr>
            <w:r>
              <w:rPr>
                <w:rFonts w:cs="Calibri"/>
              </w:rPr>
              <w:t>K</w:t>
            </w:r>
            <w:r w:rsidRPr="001F0556">
              <w:rPr>
                <w:rFonts w:cs="Calibri"/>
              </w:rPr>
              <w:t>2</w:t>
            </w:r>
          </w:p>
        </w:tc>
        <w:tc>
          <w:tcPr>
            <w:tcW w:w="482" w:type="pct"/>
            <w:hideMark/>
          </w:tcPr>
          <w:p w:rsidR="000539E1" w:rsidRDefault="000539E1" w:rsidP="00EB676E">
            <w:r>
              <w:rPr>
                <w:rFonts w:cs="Calibri"/>
              </w:rPr>
              <w:t>33</w:t>
            </w:r>
          </w:p>
        </w:tc>
        <w:tc>
          <w:tcPr>
            <w:tcW w:w="320" w:type="pct"/>
            <w:hideMark/>
          </w:tcPr>
          <w:p w:rsidR="000539E1" w:rsidRPr="00A7047B" w:rsidRDefault="000539E1" w:rsidP="00EB676E">
            <w:r w:rsidRPr="00A7047B">
              <w:t>AI</w:t>
            </w:r>
          </w:p>
        </w:tc>
        <w:tc>
          <w:tcPr>
            <w:tcW w:w="1396" w:type="pct"/>
            <w:hideMark/>
          </w:tcPr>
          <w:p w:rsidR="000539E1" w:rsidRPr="00A7047B" w:rsidRDefault="000539E1" w:rsidP="00EB676E">
            <w:r w:rsidRPr="00A7047B">
              <w:t>Active-low asynchronous reset signal.</w:t>
            </w:r>
          </w:p>
        </w:tc>
      </w:tr>
      <w:tr w:rsidR="000539E1" w:rsidRPr="00A7047B" w:rsidTr="000539E1">
        <w:tc>
          <w:tcPr>
            <w:tcW w:w="891" w:type="pct"/>
            <w:hideMark/>
          </w:tcPr>
          <w:p w:rsidR="000539E1" w:rsidRPr="00A7047B" w:rsidRDefault="000539E1" w:rsidP="00EB676E">
            <w:r>
              <w:t>TRST</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sidRPr="001F0556">
              <w:rPr>
                <w:rFonts w:cs="Calibri"/>
              </w:rPr>
              <w:t>H</w:t>
            </w:r>
            <w:r>
              <w:rPr>
                <w:rFonts w:cs="Calibri"/>
              </w:rPr>
              <w:t>5</w:t>
            </w:r>
          </w:p>
        </w:tc>
        <w:tc>
          <w:tcPr>
            <w:tcW w:w="512" w:type="pct"/>
            <w:hideMark/>
          </w:tcPr>
          <w:p w:rsidR="000539E1" w:rsidRDefault="000539E1" w:rsidP="00EB676E">
            <w:r w:rsidRPr="001F0556">
              <w:rPr>
                <w:rFonts w:cs="Calibri"/>
              </w:rPr>
              <w:t>NA</w:t>
            </w:r>
          </w:p>
        </w:tc>
        <w:tc>
          <w:tcPr>
            <w:tcW w:w="485" w:type="pct"/>
            <w:hideMark/>
          </w:tcPr>
          <w:p w:rsidR="000539E1" w:rsidRPr="001F0556" w:rsidRDefault="000539E1" w:rsidP="00EB676E">
            <w:pPr>
              <w:rPr>
                <w:rFonts w:cs="Calibri"/>
              </w:rPr>
            </w:pPr>
            <w:r w:rsidRPr="001F0556">
              <w:rPr>
                <w:rFonts w:cs="Calibri"/>
              </w:rPr>
              <w:t>H</w:t>
            </w:r>
            <w:r>
              <w:rPr>
                <w:rFonts w:cs="Calibri"/>
              </w:rPr>
              <w:t>5</w:t>
            </w:r>
          </w:p>
        </w:tc>
        <w:tc>
          <w:tcPr>
            <w:tcW w:w="482" w:type="pct"/>
            <w:hideMark/>
          </w:tcPr>
          <w:p w:rsidR="000539E1" w:rsidRDefault="000539E1" w:rsidP="00EB676E">
            <w:r w:rsidRPr="001F0556">
              <w:rPr>
                <w:rFonts w:cs="Calibri"/>
              </w:rPr>
              <w:t>NA</w:t>
            </w:r>
          </w:p>
        </w:tc>
        <w:tc>
          <w:tcPr>
            <w:tcW w:w="320" w:type="pct"/>
            <w:hideMark/>
          </w:tcPr>
          <w:p w:rsidR="000539E1" w:rsidRPr="00A7047B" w:rsidRDefault="000539E1" w:rsidP="00EB676E"/>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RF_OUT_2</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sidRPr="001F0556">
              <w:rPr>
                <w:rFonts w:cs="Calibri"/>
              </w:rPr>
              <w:t>N14</w:t>
            </w:r>
          </w:p>
        </w:tc>
        <w:tc>
          <w:tcPr>
            <w:tcW w:w="512" w:type="pct"/>
            <w:hideMark/>
          </w:tcPr>
          <w:p w:rsidR="000539E1" w:rsidRDefault="000539E1" w:rsidP="00EB676E">
            <w:r>
              <w:t>NA</w:t>
            </w:r>
          </w:p>
        </w:tc>
        <w:tc>
          <w:tcPr>
            <w:tcW w:w="485" w:type="pct"/>
            <w:hideMark/>
          </w:tcPr>
          <w:p w:rsidR="000539E1" w:rsidRPr="001F0556" w:rsidRDefault="000539E1" w:rsidP="00EB676E">
            <w:pPr>
              <w:rPr>
                <w:rFonts w:cs="Calibri"/>
              </w:rPr>
            </w:pPr>
            <w:r w:rsidRPr="001F0556">
              <w:rPr>
                <w:rFonts w:cs="Calibri"/>
              </w:rPr>
              <w:t>N14</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RIO</w:t>
            </w:r>
          </w:p>
        </w:tc>
        <w:tc>
          <w:tcPr>
            <w:tcW w:w="1396" w:type="pct"/>
            <w:hideMark/>
          </w:tcPr>
          <w:p w:rsidR="000539E1" w:rsidRPr="00A7047B" w:rsidRDefault="000539E1" w:rsidP="00EB676E">
            <w:r w:rsidRPr="00A7047B">
              <w:t>Default Antenna port.</w:t>
            </w:r>
          </w:p>
        </w:tc>
      </w:tr>
      <w:tr w:rsidR="000539E1" w:rsidRPr="00A7047B" w:rsidTr="000539E1">
        <w:tc>
          <w:tcPr>
            <w:tcW w:w="891" w:type="pct"/>
            <w:hideMark/>
          </w:tcPr>
          <w:p w:rsidR="000539E1" w:rsidRPr="00A7047B" w:rsidRDefault="000539E1" w:rsidP="00EB676E">
            <w:r w:rsidRPr="00A7047B">
              <w:t>RF_OUT_1</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sidRPr="001F0556">
              <w:rPr>
                <w:rFonts w:cs="Calibri"/>
              </w:rPr>
              <w:t>N12</w:t>
            </w:r>
          </w:p>
        </w:tc>
        <w:tc>
          <w:tcPr>
            <w:tcW w:w="512" w:type="pct"/>
            <w:hideMark/>
          </w:tcPr>
          <w:p w:rsidR="000539E1" w:rsidRDefault="000539E1" w:rsidP="00EB676E">
            <w:r>
              <w:rPr>
                <w:rFonts w:cs="Calibri"/>
              </w:rPr>
              <w:t>NA</w:t>
            </w:r>
          </w:p>
        </w:tc>
        <w:tc>
          <w:tcPr>
            <w:tcW w:w="485" w:type="pct"/>
            <w:hideMark/>
          </w:tcPr>
          <w:p w:rsidR="000539E1" w:rsidRPr="001F0556" w:rsidRDefault="000539E1" w:rsidP="00EB676E">
            <w:pPr>
              <w:rPr>
                <w:rFonts w:cs="Calibri"/>
              </w:rPr>
            </w:pPr>
            <w:r w:rsidRPr="001F0556">
              <w:rPr>
                <w:rFonts w:cs="Calibri"/>
              </w:rPr>
              <w:t>N12</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RIO</w:t>
            </w:r>
          </w:p>
        </w:tc>
        <w:tc>
          <w:tcPr>
            <w:tcW w:w="1396" w:type="pct"/>
            <w:hideMark/>
          </w:tcPr>
          <w:p w:rsidR="000539E1" w:rsidRPr="00A7047B" w:rsidRDefault="000539E1" w:rsidP="00EB676E">
            <w:r w:rsidRPr="00A7047B">
              <w:t>Second antenna port, if unused leave NC</w:t>
            </w:r>
          </w:p>
        </w:tc>
      </w:tr>
      <w:tr w:rsidR="000539E1" w:rsidRPr="00A7047B" w:rsidTr="000539E1">
        <w:tc>
          <w:tcPr>
            <w:tcW w:w="891" w:type="pct"/>
            <w:hideMark/>
          </w:tcPr>
          <w:p w:rsidR="000539E1" w:rsidRPr="00A7047B" w:rsidRDefault="000539E1" w:rsidP="00EB676E">
            <w:r w:rsidRPr="00A7047B">
              <w:t>POC_IN</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sidRPr="001F0556">
              <w:rPr>
                <w:rFonts w:cs="Calibri"/>
              </w:rPr>
              <w:t>H1</w:t>
            </w:r>
          </w:p>
        </w:tc>
        <w:tc>
          <w:tcPr>
            <w:tcW w:w="512" w:type="pct"/>
            <w:hideMark/>
          </w:tcPr>
          <w:p w:rsidR="000539E1" w:rsidRDefault="000539E1" w:rsidP="00EB676E">
            <w:r>
              <w:t>30</w:t>
            </w:r>
          </w:p>
        </w:tc>
        <w:tc>
          <w:tcPr>
            <w:tcW w:w="485" w:type="pct"/>
            <w:hideMark/>
          </w:tcPr>
          <w:p w:rsidR="000539E1" w:rsidRPr="001F0556" w:rsidRDefault="000539E1" w:rsidP="00EB676E">
            <w:pPr>
              <w:rPr>
                <w:rFonts w:cs="Calibri"/>
              </w:rPr>
            </w:pPr>
            <w:r w:rsidRPr="001F0556">
              <w:rPr>
                <w:rFonts w:cs="Calibri"/>
              </w:rPr>
              <w:t>H1</w:t>
            </w:r>
          </w:p>
        </w:tc>
        <w:tc>
          <w:tcPr>
            <w:tcW w:w="482" w:type="pct"/>
            <w:hideMark/>
          </w:tcPr>
          <w:p w:rsidR="000539E1" w:rsidRDefault="000539E1" w:rsidP="00EB676E">
            <w:r>
              <w:t>30</w:t>
            </w:r>
          </w:p>
        </w:tc>
        <w:tc>
          <w:tcPr>
            <w:tcW w:w="320" w:type="pct"/>
            <w:hideMark/>
          </w:tcPr>
          <w:p w:rsidR="000539E1" w:rsidRPr="00A7047B" w:rsidRDefault="000539E1" w:rsidP="00EB676E">
            <w:r w:rsidRPr="00A7047B">
              <w:t> P</w:t>
            </w:r>
          </w:p>
        </w:tc>
        <w:tc>
          <w:tcPr>
            <w:tcW w:w="1396" w:type="pct"/>
            <w:hideMark/>
          </w:tcPr>
          <w:p w:rsidR="000539E1" w:rsidRPr="00A7047B" w:rsidRDefault="000539E1" w:rsidP="00EB676E">
            <w:r w:rsidRPr="00A7047B">
              <w:t>Power On Control Input. Connected to external POC for bypass.</w:t>
            </w:r>
          </w:p>
        </w:tc>
      </w:tr>
      <w:tr w:rsidR="000539E1" w:rsidRPr="00A7047B" w:rsidTr="000539E1">
        <w:tc>
          <w:tcPr>
            <w:tcW w:w="891" w:type="pct"/>
            <w:hideMark/>
          </w:tcPr>
          <w:p w:rsidR="000539E1" w:rsidRPr="00A7047B" w:rsidRDefault="000539E1" w:rsidP="00EB676E">
            <w:r w:rsidRPr="00A7047B">
              <w:t>POC_OUT</w:t>
            </w:r>
          </w:p>
        </w:tc>
        <w:tc>
          <w:tcPr>
            <w:tcW w:w="433" w:type="pct"/>
            <w:hideMark/>
          </w:tcPr>
          <w:p w:rsidR="000539E1" w:rsidRDefault="000539E1" w:rsidP="00EB676E">
            <w:r w:rsidRPr="00DF67FD">
              <w:rPr>
                <w:rFonts w:cs="Calibri"/>
              </w:rPr>
              <w:t>TBD</w:t>
            </w:r>
          </w:p>
        </w:tc>
        <w:tc>
          <w:tcPr>
            <w:tcW w:w="481" w:type="pct"/>
            <w:hideMark/>
          </w:tcPr>
          <w:p w:rsidR="000539E1" w:rsidRPr="001F0556" w:rsidRDefault="000539E1" w:rsidP="00EB676E">
            <w:pPr>
              <w:rPr>
                <w:rFonts w:cs="Calibri"/>
              </w:rPr>
            </w:pPr>
            <w:r>
              <w:rPr>
                <w:rFonts w:cs="Calibri"/>
              </w:rPr>
              <w:t>J2</w:t>
            </w:r>
          </w:p>
        </w:tc>
        <w:tc>
          <w:tcPr>
            <w:tcW w:w="512" w:type="pct"/>
            <w:hideMark/>
          </w:tcPr>
          <w:p w:rsidR="000539E1" w:rsidRDefault="000539E1" w:rsidP="00EB676E">
            <w:r>
              <w:rPr>
                <w:rFonts w:cs="Calibri"/>
              </w:rPr>
              <w:t>84</w:t>
            </w:r>
          </w:p>
        </w:tc>
        <w:tc>
          <w:tcPr>
            <w:tcW w:w="485" w:type="pct"/>
            <w:hideMark/>
          </w:tcPr>
          <w:p w:rsidR="000539E1" w:rsidRPr="001F0556" w:rsidRDefault="000539E1" w:rsidP="00EB676E">
            <w:pPr>
              <w:rPr>
                <w:rFonts w:cs="Calibri"/>
              </w:rPr>
            </w:pPr>
            <w:r>
              <w:rPr>
                <w:rFonts w:cs="Calibri"/>
              </w:rPr>
              <w:t>J2</w:t>
            </w:r>
          </w:p>
        </w:tc>
        <w:tc>
          <w:tcPr>
            <w:tcW w:w="482" w:type="pct"/>
            <w:hideMark/>
          </w:tcPr>
          <w:p w:rsidR="000539E1" w:rsidRDefault="000539E1" w:rsidP="00EB676E">
            <w:r>
              <w:t>84</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Power On Control Output</w:t>
            </w:r>
          </w:p>
        </w:tc>
      </w:tr>
      <w:tr w:rsidR="000539E1" w:rsidRPr="00A7047B" w:rsidTr="000539E1">
        <w:tc>
          <w:tcPr>
            <w:tcW w:w="5000" w:type="pct"/>
            <w:gridSpan w:val="8"/>
            <w:shd w:val="clear" w:color="auto" w:fill="D9D9D9"/>
            <w:hideMark/>
          </w:tcPr>
          <w:p w:rsidR="000539E1" w:rsidRPr="00A7047B" w:rsidRDefault="000539E1" w:rsidP="00FE6B38">
            <w:r w:rsidRPr="00443481">
              <w:rPr>
                <w:b/>
              </w:rPr>
              <w:t>Power and Ground</w:t>
            </w:r>
          </w:p>
        </w:tc>
      </w:tr>
      <w:tr w:rsidR="000539E1" w:rsidRPr="00A7047B" w:rsidTr="000539E1">
        <w:tc>
          <w:tcPr>
            <w:tcW w:w="891" w:type="pct"/>
            <w:hideMark/>
          </w:tcPr>
          <w:p w:rsidR="000539E1" w:rsidRPr="00A7047B" w:rsidRDefault="000539E1" w:rsidP="00EB676E">
            <w:r w:rsidRPr="00A7047B">
              <w:t>MOD_VDD</w:t>
            </w:r>
          </w:p>
        </w:tc>
        <w:tc>
          <w:tcPr>
            <w:tcW w:w="433" w:type="pct"/>
            <w:hideMark/>
          </w:tcPr>
          <w:p w:rsidR="000539E1" w:rsidRDefault="000539E1" w:rsidP="00EB676E">
            <w:r w:rsidRPr="00EE21D8">
              <w:rPr>
                <w:rFonts w:cs="Calibri"/>
              </w:rPr>
              <w:t>TBD</w:t>
            </w:r>
          </w:p>
        </w:tc>
        <w:tc>
          <w:tcPr>
            <w:tcW w:w="481" w:type="pct"/>
            <w:hideMark/>
          </w:tcPr>
          <w:p w:rsidR="000539E1" w:rsidRPr="00D815D9" w:rsidRDefault="000539E1" w:rsidP="00EB676E">
            <w:r w:rsidRPr="00D815D9">
              <w:t>A1</w:t>
            </w:r>
          </w:p>
        </w:tc>
        <w:tc>
          <w:tcPr>
            <w:tcW w:w="512" w:type="pct"/>
            <w:hideMark/>
          </w:tcPr>
          <w:p w:rsidR="000539E1" w:rsidRDefault="000539E1" w:rsidP="00EB676E">
            <w:r>
              <w:rPr>
                <w:rFonts w:cs="Calibri"/>
              </w:rPr>
              <w:t>21</w:t>
            </w:r>
          </w:p>
        </w:tc>
        <w:tc>
          <w:tcPr>
            <w:tcW w:w="485" w:type="pct"/>
            <w:hideMark/>
          </w:tcPr>
          <w:p w:rsidR="000539E1" w:rsidRPr="00A7047B" w:rsidRDefault="000539E1" w:rsidP="00EB676E">
            <w:r>
              <w:t>A1</w:t>
            </w:r>
          </w:p>
        </w:tc>
        <w:tc>
          <w:tcPr>
            <w:tcW w:w="482" w:type="pct"/>
            <w:hideMark/>
          </w:tcPr>
          <w:p w:rsidR="000539E1" w:rsidRDefault="000539E1" w:rsidP="00EB676E">
            <w:r>
              <w:rPr>
                <w:rFonts w:cs="Calibri"/>
              </w:rPr>
              <w:t>21</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Module power supply</w:t>
            </w:r>
          </w:p>
        </w:tc>
      </w:tr>
      <w:tr w:rsidR="000539E1" w:rsidRPr="00A7047B" w:rsidTr="000539E1">
        <w:tc>
          <w:tcPr>
            <w:tcW w:w="891" w:type="pct"/>
            <w:hideMark/>
          </w:tcPr>
          <w:p w:rsidR="000539E1" w:rsidRPr="00A7047B" w:rsidRDefault="000539E1" w:rsidP="00EB676E">
            <w:r w:rsidRPr="00A7047B">
              <w:t>AVDD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sidRPr="001F0556">
              <w:rPr>
                <w:rFonts w:cs="Calibri"/>
              </w:rPr>
              <w:t>NA</w:t>
            </w:r>
          </w:p>
        </w:tc>
        <w:tc>
          <w:tcPr>
            <w:tcW w:w="512" w:type="pct"/>
            <w:hideMark/>
          </w:tcPr>
          <w:p w:rsidR="000539E1" w:rsidRDefault="000539E1" w:rsidP="00EB676E">
            <w:r w:rsidRPr="001F0556">
              <w:rPr>
                <w:rFonts w:cs="Calibri"/>
              </w:rPr>
              <w:t>TBD</w:t>
            </w:r>
          </w:p>
        </w:tc>
        <w:tc>
          <w:tcPr>
            <w:tcW w:w="485" w:type="pct"/>
            <w:hideMark/>
          </w:tcPr>
          <w:p w:rsidR="000539E1" w:rsidRPr="00A7047B" w:rsidRDefault="000539E1" w:rsidP="00EB676E">
            <w:r w:rsidRPr="001F0556">
              <w:rPr>
                <w:rFonts w:cs="Calibri"/>
              </w:rPr>
              <w:t>NA</w:t>
            </w:r>
          </w:p>
        </w:tc>
        <w:tc>
          <w:tcPr>
            <w:tcW w:w="482" w:type="pc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Analog power supply</w:t>
            </w:r>
          </w:p>
        </w:tc>
      </w:tr>
      <w:tr w:rsidR="000539E1" w:rsidRPr="00A7047B" w:rsidTr="000539E1">
        <w:tc>
          <w:tcPr>
            <w:tcW w:w="891" w:type="pct"/>
            <w:hideMark/>
          </w:tcPr>
          <w:p w:rsidR="000539E1" w:rsidRPr="00A7047B" w:rsidRDefault="000539E1" w:rsidP="00EB676E">
            <w:r w:rsidRPr="00A7047B">
              <w:t>SDIO_IO_VDD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B9</w:t>
            </w:r>
          </w:p>
        </w:tc>
        <w:tc>
          <w:tcPr>
            <w:tcW w:w="512" w:type="pct"/>
            <w:hideMark/>
          </w:tcPr>
          <w:p w:rsidR="000539E1" w:rsidRDefault="000539E1" w:rsidP="00EB676E">
            <w:r>
              <w:rPr>
                <w:rFonts w:cs="Calibri"/>
              </w:rPr>
              <w:t>8</w:t>
            </w:r>
          </w:p>
        </w:tc>
        <w:tc>
          <w:tcPr>
            <w:tcW w:w="485" w:type="pct"/>
            <w:hideMark/>
          </w:tcPr>
          <w:p w:rsidR="000539E1" w:rsidRPr="00A7047B" w:rsidRDefault="000539E1" w:rsidP="00EB676E">
            <w:r>
              <w:t>B9</w:t>
            </w:r>
          </w:p>
        </w:tc>
        <w:tc>
          <w:tcPr>
            <w:tcW w:w="482" w:type="pct"/>
            <w:hideMark/>
          </w:tcPr>
          <w:p w:rsidR="000539E1" w:rsidRDefault="000539E1" w:rsidP="00EB676E">
            <w:r>
              <w:t>8</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SDIO power supply</w:t>
            </w:r>
          </w:p>
        </w:tc>
      </w:tr>
      <w:tr w:rsidR="000539E1" w:rsidRPr="00A7047B" w:rsidTr="000539E1">
        <w:tc>
          <w:tcPr>
            <w:tcW w:w="891" w:type="pct"/>
            <w:hideMark/>
          </w:tcPr>
          <w:p w:rsidR="000539E1" w:rsidRPr="00A7047B" w:rsidRDefault="000539E1" w:rsidP="00EB676E">
            <w:r w:rsidRPr="00A7047B">
              <w:t>VBATT</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Battery power supply.</w:t>
            </w:r>
          </w:p>
        </w:tc>
      </w:tr>
      <w:tr w:rsidR="000539E1" w:rsidRPr="00A7047B" w:rsidTr="000539E1">
        <w:tc>
          <w:tcPr>
            <w:tcW w:w="891" w:type="pct"/>
            <w:hideMark/>
          </w:tcPr>
          <w:p w:rsidR="000539E1" w:rsidRPr="00A7047B" w:rsidRDefault="000539E1" w:rsidP="00EB676E">
            <w:r w:rsidRPr="00A7047B">
              <w:t>UULP_VBATT</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D5</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t>D5</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Battery power supply.</w:t>
            </w:r>
          </w:p>
        </w:tc>
      </w:tr>
      <w:tr w:rsidR="000539E1" w:rsidRPr="00A7047B" w:rsidTr="000539E1">
        <w:tc>
          <w:tcPr>
            <w:tcW w:w="891" w:type="pct"/>
            <w:hideMark/>
          </w:tcPr>
          <w:p w:rsidR="000539E1" w:rsidRPr="00A7047B" w:rsidRDefault="000539E1" w:rsidP="00EB676E">
            <w:r w:rsidRPr="00A7047B">
              <w:t>UULP_VBATT_2</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D4</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t>D4</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Battery power supply.</w:t>
            </w:r>
          </w:p>
        </w:tc>
      </w:tr>
      <w:tr w:rsidR="000539E1" w:rsidRPr="00A7047B" w:rsidTr="000539E1">
        <w:tc>
          <w:tcPr>
            <w:tcW w:w="891" w:type="pct"/>
            <w:hideMark/>
          </w:tcPr>
          <w:p w:rsidR="000539E1" w:rsidRPr="00A7047B" w:rsidRDefault="000539E1" w:rsidP="00EB676E">
            <w:r w:rsidRPr="00A7047B">
              <w:t>UULP_VOUTSCDC</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Pr>
                <w:rFonts w:cs="Calibri"/>
              </w:rPr>
              <w:t>D3</w:t>
            </w:r>
          </w:p>
        </w:tc>
        <w:tc>
          <w:tcPr>
            <w:tcW w:w="512" w:type="pct"/>
            <w:hideMark/>
          </w:tcPr>
          <w:p w:rsidR="000539E1" w:rsidRDefault="000539E1" w:rsidP="00EB676E">
            <w:r>
              <w:rPr>
                <w:rFonts w:cs="Calibri"/>
              </w:rPr>
              <w:t>79</w:t>
            </w:r>
          </w:p>
        </w:tc>
        <w:tc>
          <w:tcPr>
            <w:tcW w:w="485" w:type="pct"/>
            <w:hideMark/>
          </w:tcPr>
          <w:p w:rsidR="000539E1" w:rsidRPr="00A7047B" w:rsidRDefault="000539E1" w:rsidP="00EB676E">
            <w:r>
              <w:rPr>
                <w:rFonts w:cs="Calibri"/>
              </w:rPr>
              <w:t>D3</w:t>
            </w:r>
          </w:p>
        </w:tc>
        <w:tc>
          <w:tcPr>
            <w:tcW w:w="482" w:type="pct"/>
            <w:hideMark/>
          </w:tcPr>
          <w:p w:rsidR="000539E1" w:rsidRDefault="000539E1" w:rsidP="00EB676E">
            <w:r>
              <w:rPr>
                <w:rFonts w:cs="Calibri"/>
              </w:rPr>
              <w:t>79</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E9</w:t>
            </w:r>
          </w:p>
        </w:tc>
        <w:tc>
          <w:tcPr>
            <w:tcW w:w="512" w:type="pct"/>
            <w:hideMark/>
          </w:tcPr>
          <w:p w:rsidR="000539E1" w:rsidRDefault="000539E1" w:rsidP="00EB676E">
            <w:r>
              <w:t>NA</w:t>
            </w:r>
          </w:p>
        </w:tc>
        <w:tc>
          <w:tcPr>
            <w:tcW w:w="485" w:type="pct"/>
            <w:hideMark/>
          </w:tcPr>
          <w:p w:rsidR="000539E1" w:rsidRPr="00A7047B" w:rsidRDefault="000539E1" w:rsidP="00EB676E">
            <w:r>
              <w:t>E9</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3.3V RF Analog power supply</w:t>
            </w:r>
          </w:p>
        </w:tc>
      </w:tr>
      <w:tr w:rsidR="000539E1" w:rsidRPr="00A7047B" w:rsidTr="000539E1">
        <w:tc>
          <w:tcPr>
            <w:tcW w:w="891" w:type="pct"/>
            <w:hideMark/>
          </w:tcPr>
          <w:p w:rsidR="000539E1" w:rsidRPr="00443481" w:rsidRDefault="000539E1" w:rsidP="00EB676E">
            <w:pPr>
              <w:rPr>
                <w:rFonts w:cs="Calibri"/>
              </w:rPr>
            </w:pPr>
            <w:r w:rsidRPr="00443481">
              <w:rPr>
                <w:rFonts w:cs="Calibri"/>
              </w:rPr>
              <w:t>BTTX_VDD</w:t>
            </w:r>
          </w:p>
        </w:tc>
        <w:tc>
          <w:tcPr>
            <w:tcW w:w="433" w:type="pct"/>
            <w:hideMark/>
          </w:tcPr>
          <w:p w:rsidR="000539E1" w:rsidRDefault="000539E1" w:rsidP="00EB676E">
            <w:r w:rsidRPr="00EE21D8">
              <w:rPr>
                <w:rFonts w:cs="Calibri"/>
              </w:rPr>
              <w:t>TBD</w:t>
            </w:r>
          </w:p>
        </w:tc>
        <w:tc>
          <w:tcPr>
            <w:tcW w:w="481" w:type="pct"/>
            <w:hideMark/>
          </w:tcPr>
          <w:p w:rsidR="000539E1" w:rsidRPr="001F0556" w:rsidRDefault="000539E1" w:rsidP="00EB676E">
            <w:pPr>
              <w:rPr>
                <w:rFonts w:cs="Calibri"/>
              </w:rPr>
            </w:pPr>
            <w:r w:rsidRPr="001F0556">
              <w:rPr>
                <w:rFonts w:cs="Calibri"/>
              </w:rPr>
              <w:t>NA</w:t>
            </w:r>
          </w:p>
        </w:tc>
        <w:tc>
          <w:tcPr>
            <w:tcW w:w="512" w:type="pct"/>
            <w:hideMark/>
          </w:tcPr>
          <w:p w:rsidR="000539E1" w:rsidRPr="001F0556" w:rsidRDefault="000539E1" w:rsidP="00EB676E">
            <w:pPr>
              <w:rPr>
                <w:rFonts w:cs="Calibri"/>
              </w:rPr>
            </w:pPr>
            <w:r w:rsidRPr="001F0556">
              <w:rPr>
                <w:rFonts w:cs="Calibri"/>
              </w:rPr>
              <w:t>TBD</w:t>
            </w:r>
          </w:p>
        </w:tc>
        <w:tc>
          <w:tcPr>
            <w:tcW w:w="485" w:type="pct"/>
            <w:hideMark/>
          </w:tcPr>
          <w:p w:rsidR="000539E1" w:rsidRPr="001F0556" w:rsidRDefault="000539E1" w:rsidP="00EB676E">
            <w:pPr>
              <w:rPr>
                <w:rFonts w:cs="Calibri"/>
              </w:rPr>
            </w:pPr>
            <w:r w:rsidRPr="001F0556">
              <w:rPr>
                <w:rFonts w:cs="Calibri"/>
              </w:rPr>
              <w:t>NA</w:t>
            </w:r>
          </w:p>
        </w:tc>
        <w:tc>
          <w:tcPr>
            <w:tcW w:w="482" w:type="pct"/>
            <w:hideMark/>
          </w:tcPr>
          <w:p w:rsidR="000539E1" w:rsidRPr="001F0556" w:rsidRDefault="000539E1" w:rsidP="00EB676E">
            <w:pPr>
              <w:rPr>
                <w:rFonts w:cs="Calibri"/>
              </w:rPr>
            </w:pPr>
            <w:r w:rsidRPr="001F0556">
              <w:rPr>
                <w:rFonts w:cs="Calibri"/>
              </w:rPr>
              <w:t>TBD</w:t>
            </w:r>
          </w:p>
        </w:tc>
        <w:tc>
          <w:tcPr>
            <w:tcW w:w="320" w:type="pct"/>
            <w:hideMark/>
          </w:tcPr>
          <w:p w:rsidR="000539E1" w:rsidRPr="00443481" w:rsidRDefault="000539E1" w:rsidP="00EB676E">
            <w:pPr>
              <w:rPr>
                <w:rFonts w:cs="Calibri"/>
              </w:rPr>
            </w:pPr>
            <w:r w:rsidRPr="00443481">
              <w:rPr>
                <w:rFonts w:cs="Calibri"/>
              </w:rPr>
              <w:t>NA</w:t>
            </w:r>
          </w:p>
        </w:tc>
        <w:tc>
          <w:tcPr>
            <w:tcW w:w="1396" w:type="pct"/>
            <w:hideMark/>
          </w:tcPr>
          <w:p w:rsidR="000539E1" w:rsidRPr="00443481" w:rsidRDefault="000539E1" w:rsidP="00EB676E">
            <w:pPr>
              <w:rPr>
                <w:rFonts w:cs="Calibri"/>
              </w:rPr>
            </w:pPr>
            <w:r w:rsidRPr="00443481">
              <w:rPr>
                <w:rFonts w:cs="Calibri"/>
              </w:rPr>
              <w:t>NA</w:t>
            </w:r>
          </w:p>
        </w:tc>
      </w:tr>
      <w:tr w:rsidR="000539E1" w:rsidRPr="00A7047B" w:rsidTr="000539E1">
        <w:tc>
          <w:tcPr>
            <w:tcW w:w="891" w:type="pct"/>
            <w:hideMark/>
          </w:tcPr>
          <w:p w:rsidR="000539E1" w:rsidRPr="00A7047B" w:rsidRDefault="000539E1" w:rsidP="00EB676E">
            <w:r w:rsidRPr="00A7047B">
              <w:t>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B4</w:t>
            </w:r>
          </w:p>
        </w:tc>
        <w:tc>
          <w:tcPr>
            <w:tcW w:w="512" w:type="pct"/>
            <w:hideMark/>
          </w:tcPr>
          <w:p w:rsidR="000539E1" w:rsidRDefault="000539E1" w:rsidP="00EB676E">
            <w:r>
              <w:rPr>
                <w:rFonts w:cs="Calibri"/>
              </w:rPr>
              <w:t>71</w:t>
            </w:r>
          </w:p>
        </w:tc>
        <w:tc>
          <w:tcPr>
            <w:tcW w:w="485" w:type="pct"/>
            <w:hideMark/>
          </w:tcPr>
          <w:p w:rsidR="000539E1" w:rsidRPr="00A7047B" w:rsidRDefault="000539E1" w:rsidP="00EB676E">
            <w:r>
              <w:t>B4</w:t>
            </w:r>
          </w:p>
        </w:tc>
        <w:tc>
          <w:tcPr>
            <w:tcW w:w="482" w:type="pct"/>
            <w:hideMark/>
          </w:tcPr>
          <w:p w:rsidR="000539E1" w:rsidRDefault="000539E1" w:rsidP="00EB676E">
            <w:r>
              <w:rPr>
                <w:rFonts w:cs="Calibri"/>
              </w:rPr>
              <w:t>71</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RF Digital power supply</w:t>
            </w:r>
          </w:p>
        </w:tc>
      </w:tr>
      <w:tr w:rsidR="000539E1" w:rsidRPr="00A7047B" w:rsidTr="000539E1">
        <w:tc>
          <w:tcPr>
            <w:tcW w:w="891" w:type="pct"/>
            <w:vMerge w:val="restart"/>
            <w:hideMark/>
          </w:tcPr>
          <w:p w:rsidR="000539E1" w:rsidRPr="00A7047B" w:rsidRDefault="000539E1" w:rsidP="00EB676E">
            <w:r w:rsidRPr="00A7047B">
              <w:t>ANA1_VDD</w:t>
            </w:r>
          </w:p>
        </w:tc>
        <w:tc>
          <w:tcPr>
            <w:tcW w:w="433" w:type="pct"/>
            <w:vMerge w:val="restart"/>
            <w:hideMark/>
          </w:tcPr>
          <w:p w:rsidR="000539E1" w:rsidRDefault="000539E1" w:rsidP="00EB676E">
            <w:r w:rsidRPr="00EE21D8">
              <w:rPr>
                <w:rFonts w:cs="Calibri"/>
              </w:rPr>
              <w:t>TBD</w:t>
            </w:r>
          </w:p>
        </w:tc>
        <w:tc>
          <w:tcPr>
            <w:tcW w:w="481" w:type="pct"/>
            <w:vMerge w:val="restart"/>
            <w:hideMark/>
          </w:tcPr>
          <w:p w:rsidR="000539E1" w:rsidRPr="00A7047B" w:rsidRDefault="000539E1" w:rsidP="00EB676E">
            <w:r w:rsidRPr="001F0556">
              <w:rPr>
                <w:rFonts w:cs="Calibri"/>
              </w:rPr>
              <w:t>NA</w:t>
            </w:r>
          </w:p>
        </w:tc>
        <w:tc>
          <w:tcPr>
            <w:tcW w:w="512" w:type="pct"/>
            <w:vMerge w:val="restart"/>
            <w:hideMark/>
          </w:tcPr>
          <w:p w:rsidR="000539E1" w:rsidRDefault="000539E1" w:rsidP="00EB676E">
            <w:r w:rsidRPr="001F0556">
              <w:rPr>
                <w:rFonts w:cs="Calibri"/>
              </w:rPr>
              <w:t>TBD</w:t>
            </w:r>
          </w:p>
        </w:tc>
        <w:tc>
          <w:tcPr>
            <w:tcW w:w="485" w:type="pct"/>
            <w:vMerge w:val="restart"/>
            <w:hideMark/>
          </w:tcPr>
          <w:p w:rsidR="000539E1" w:rsidRPr="00A7047B" w:rsidRDefault="000539E1" w:rsidP="00EB676E">
            <w:r w:rsidRPr="001F0556">
              <w:rPr>
                <w:rFonts w:cs="Calibri"/>
              </w:rPr>
              <w:t>NA</w:t>
            </w:r>
          </w:p>
        </w:tc>
        <w:tc>
          <w:tcPr>
            <w:tcW w:w="482" w:type="pct"/>
            <w:vMerge w:val="restar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USB Mode: Connect to USB_AVDD_1P1</w:t>
            </w:r>
          </w:p>
        </w:tc>
      </w:tr>
      <w:tr w:rsidR="000539E1" w:rsidRPr="00A7047B" w:rsidTr="000539E1">
        <w:tc>
          <w:tcPr>
            <w:tcW w:w="891" w:type="pct"/>
            <w:vMerge/>
            <w:hideMark/>
          </w:tcPr>
          <w:p w:rsidR="000539E1" w:rsidRPr="00A7047B" w:rsidRDefault="000539E1" w:rsidP="00EB676E"/>
        </w:tc>
        <w:tc>
          <w:tcPr>
            <w:tcW w:w="433" w:type="pct"/>
            <w:vMerge/>
            <w:hideMark/>
          </w:tcPr>
          <w:p w:rsidR="000539E1" w:rsidRPr="00A7047B" w:rsidRDefault="000539E1" w:rsidP="00EB676E"/>
        </w:tc>
        <w:tc>
          <w:tcPr>
            <w:tcW w:w="481" w:type="pct"/>
            <w:vMerge/>
            <w:hideMark/>
          </w:tcPr>
          <w:p w:rsidR="000539E1" w:rsidRPr="00A7047B" w:rsidRDefault="000539E1" w:rsidP="00EB676E"/>
        </w:tc>
        <w:tc>
          <w:tcPr>
            <w:tcW w:w="512" w:type="pct"/>
            <w:vMerge/>
            <w:hideMark/>
          </w:tcPr>
          <w:p w:rsidR="000539E1" w:rsidRPr="00A7047B" w:rsidRDefault="000539E1" w:rsidP="00EB676E"/>
        </w:tc>
        <w:tc>
          <w:tcPr>
            <w:tcW w:w="485" w:type="pct"/>
            <w:vMerge/>
            <w:hideMark/>
          </w:tcPr>
          <w:p w:rsidR="000539E1" w:rsidRPr="00A7047B" w:rsidRDefault="000539E1" w:rsidP="00EB676E"/>
        </w:tc>
        <w:tc>
          <w:tcPr>
            <w:tcW w:w="482" w:type="pct"/>
            <w:vMerge/>
            <w:hideMark/>
          </w:tcPr>
          <w:p w:rsidR="000539E1" w:rsidRPr="00A7047B" w:rsidRDefault="000539E1" w:rsidP="00EB676E"/>
        </w:tc>
        <w:tc>
          <w:tcPr>
            <w:tcW w:w="320" w:type="pct"/>
            <w:hideMark/>
          </w:tcPr>
          <w:p w:rsidR="000539E1" w:rsidRPr="00A7047B" w:rsidRDefault="000539E1" w:rsidP="00EB676E">
            <w:r w:rsidRPr="00A7047B">
              <w:t>NC</w:t>
            </w:r>
          </w:p>
        </w:tc>
        <w:tc>
          <w:tcPr>
            <w:tcW w:w="1396" w:type="pct"/>
            <w:hideMark/>
          </w:tcPr>
          <w:p w:rsidR="000539E1" w:rsidRPr="00A7047B" w:rsidRDefault="000539E1" w:rsidP="00EB676E">
            <w:r w:rsidRPr="00A7047B">
              <w:t>Other Modes: Reserved – leave  unconnected.</w:t>
            </w:r>
          </w:p>
        </w:tc>
      </w:tr>
      <w:tr w:rsidR="000539E1" w:rsidRPr="00A7047B" w:rsidTr="000539E1">
        <w:tc>
          <w:tcPr>
            <w:tcW w:w="891" w:type="pct"/>
            <w:vMerge w:val="restart"/>
            <w:hideMark/>
          </w:tcPr>
          <w:p w:rsidR="000539E1" w:rsidRPr="00A7047B" w:rsidRDefault="000539E1" w:rsidP="00EB676E">
            <w:r w:rsidRPr="00A7047B">
              <w:t>USB_AVDD</w:t>
            </w:r>
          </w:p>
        </w:tc>
        <w:tc>
          <w:tcPr>
            <w:tcW w:w="433" w:type="pct"/>
            <w:vMerge w:val="restart"/>
            <w:hideMark/>
          </w:tcPr>
          <w:p w:rsidR="000539E1" w:rsidRDefault="000539E1" w:rsidP="00EB676E">
            <w:r w:rsidRPr="00EE21D8">
              <w:rPr>
                <w:rFonts w:cs="Calibri"/>
              </w:rPr>
              <w:t>TBD</w:t>
            </w:r>
          </w:p>
        </w:tc>
        <w:tc>
          <w:tcPr>
            <w:tcW w:w="481" w:type="pct"/>
            <w:vMerge w:val="restart"/>
            <w:hideMark/>
          </w:tcPr>
          <w:p w:rsidR="000539E1" w:rsidRPr="00A7047B" w:rsidRDefault="000539E1" w:rsidP="00EB676E">
            <w:r>
              <w:t>B7</w:t>
            </w:r>
          </w:p>
        </w:tc>
        <w:tc>
          <w:tcPr>
            <w:tcW w:w="512" w:type="pct"/>
            <w:vMerge w:val="restart"/>
            <w:hideMark/>
          </w:tcPr>
          <w:p w:rsidR="000539E1" w:rsidRDefault="000539E1" w:rsidP="00EB676E">
            <w:r>
              <w:rPr>
                <w:rFonts w:cs="Calibri"/>
              </w:rPr>
              <w:t>66</w:t>
            </w:r>
          </w:p>
        </w:tc>
        <w:tc>
          <w:tcPr>
            <w:tcW w:w="485" w:type="pct"/>
            <w:vMerge w:val="restart"/>
            <w:hideMark/>
          </w:tcPr>
          <w:p w:rsidR="000539E1" w:rsidRPr="00A7047B" w:rsidRDefault="000539E1" w:rsidP="00EB676E">
            <w:r>
              <w:t>B7</w:t>
            </w:r>
          </w:p>
        </w:tc>
        <w:tc>
          <w:tcPr>
            <w:tcW w:w="482" w:type="pct"/>
            <w:vMerge w:val="restart"/>
            <w:hideMark/>
          </w:tcPr>
          <w:p w:rsidR="000539E1" w:rsidRDefault="000539E1" w:rsidP="00EB676E">
            <w:r>
              <w:rPr>
                <w:rFonts w:cs="Calibri"/>
              </w:rPr>
              <w:t>66</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USB Mode: Power Supply.</w:t>
            </w:r>
          </w:p>
        </w:tc>
      </w:tr>
      <w:tr w:rsidR="000539E1" w:rsidRPr="00A7047B" w:rsidTr="000539E1">
        <w:tc>
          <w:tcPr>
            <w:tcW w:w="891" w:type="pct"/>
            <w:vMerge/>
            <w:hideMark/>
          </w:tcPr>
          <w:p w:rsidR="000539E1" w:rsidRPr="00A7047B" w:rsidRDefault="000539E1" w:rsidP="00EB676E"/>
        </w:tc>
        <w:tc>
          <w:tcPr>
            <w:tcW w:w="433" w:type="pct"/>
            <w:vMerge/>
            <w:hideMark/>
          </w:tcPr>
          <w:p w:rsidR="000539E1" w:rsidRPr="00A7047B" w:rsidRDefault="000539E1" w:rsidP="00EB676E"/>
        </w:tc>
        <w:tc>
          <w:tcPr>
            <w:tcW w:w="481" w:type="pct"/>
            <w:vMerge/>
            <w:hideMark/>
          </w:tcPr>
          <w:p w:rsidR="000539E1" w:rsidRPr="00A7047B" w:rsidRDefault="000539E1" w:rsidP="00EB676E"/>
        </w:tc>
        <w:tc>
          <w:tcPr>
            <w:tcW w:w="512" w:type="pct"/>
            <w:vMerge/>
            <w:hideMark/>
          </w:tcPr>
          <w:p w:rsidR="000539E1" w:rsidRPr="00A7047B" w:rsidRDefault="000539E1" w:rsidP="00EB676E"/>
        </w:tc>
        <w:tc>
          <w:tcPr>
            <w:tcW w:w="485" w:type="pct"/>
            <w:vMerge/>
            <w:hideMark/>
          </w:tcPr>
          <w:p w:rsidR="000539E1" w:rsidRPr="00A7047B" w:rsidRDefault="000539E1" w:rsidP="00EB676E"/>
        </w:tc>
        <w:tc>
          <w:tcPr>
            <w:tcW w:w="482" w:type="pct"/>
            <w:vMerge/>
            <w:hideMark/>
          </w:tcPr>
          <w:p w:rsidR="000539E1" w:rsidRPr="00A7047B" w:rsidRDefault="000539E1" w:rsidP="00EB676E"/>
        </w:tc>
        <w:tc>
          <w:tcPr>
            <w:tcW w:w="320" w:type="pct"/>
            <w:hideMark/>
          </w:tcPr>
          <w:p w:rsidR="000539E1" w:rsidRPr="00A7047B" w:rsidRDefault="000539E1" w:rsidP="00EB676E">
            <w:r w:rsidRPr="00A7047B">
              <w:t>NC</w:t>
            </w:r>
          </w:p>
        </w:tc>
        <w:tc>
          <w:tcPr>
            <w:tcW w:w="1396" w:type="pct"/>
            <w:hideMark/>
          </w:tcPr>
          <w:p w:rsidR="000539E1" w:rsidRPr="00A7047B" w:rsidRDefault="000539E1" w:rsidP="00EB676E">
            <w:r w:rsidRPr="00A7047B">
              <w:t>Other Modes: Reserved – leave  unconnected.</w:t>
            </w:r>
          </w:p>
        </w:tc>
      </w:tr>
      <w:tr w:rsidR="000539E1" w:rsidRPr="00A7047B" w:rsidTr="000539E1">
        <w:tc>
          <w:tcPr>
            <w:tcW w:w="891" w:type="pct"/>
            <w:vMerge w:val="restart"/>
            <w:hideMark/>
          </w:tcPr>
          <w:p w:rsidR="000539E1" w:rsidRPr="00A7047B" w:rsidRDefault="000539E1" w:rsidP="00EB676E">
            <w:r w:rsidRPr="00A7047B">
              <w:t>USB1P1_AVDD</w:t>
            </w:r>
          </w:p>
        </w:tc>
        <w:tc>
          <w:tcPr>
            <w:tcW w:w="433" w:type="pct"/>
            <w:vMerge w:val="restart"/>
            <w:hideMark/>
          </w:tcPr>
          <w:p w:rsidR="000539E1" w:rsidRDefault="000539E1" w:rsidP="00EB676E">
            <w:r w:rsidRPr="00EE21D8">
              <w:rPr>
                <w:rFonts w:cs="Calibri"/>
              </w:rPr>
              <w:t>TBD</w:t>
            </w:r>
          </w:p>
        </w:tc>
        <w:tc>
          <w:tcPr>
            <w:tcW w:w="481" w:type="pct"/>
            <w:vMerge w:val="restart"/>
            <w:hideMark/>
          </w:tcPr>
          <w:p w:rsidR="000539E1" w:rsidRPr="00A7047B" w:rsidRDefault="000539E1" w:rsidP="00EB676E">
            <w:r>
              <w:t>A5</w:t>
            </w:r>
          </w:p>
        </w:tc>
        <w:tc>
          <w:tcPr>
            <w:tcW w:w="512" w:type="pct"/>
            <w:vMerge w:val="restart"/>
            <w:hideMark/>
          </w:tcPr>
          <w:p w:rsidR="000539E1" w:rsidRDefault="000539E1" w:rsidP="00EB676E">
            <w:r>
              <w:rPr>
                <w:rFonts w:cs="Calibri"/>
              </w:rPr>
              <w:t>11</w:t>
            </w:r>
          </w:p>
        </w:tc>
        <w:tc>
          <w:tcPr>
            <w:tcW w:w="485" w:type="pct"/>
            <w:vMerge w:val="restart"/>
            <w:hideMark/>
          </w:tcPr>
          <w:p w:rsidR="000539E1" w:rsidRPr="00A7047B" w:rsidRDefault="000539E1" w:rsidP="00EB676E">
            <w:r>
              <w:t>A5</w:t>
            </w:r>
          </w:p>
        </w:tc>
        <w:tc>
          <w:tcPr>
            <w:tcW w:w="482" w:type="pct"/>
            <w:vMerge w:val="restart"/>
            <w:hideMark/>
          </w:tcPr>
          <w:p w:rsidR="000539E1" w:rsidRDefault="000539E1" w:rsidP="00EB676E">
            <w:r>
              <w:rPr>
                <w:rFonts w:cs="Calibri"/>
              </w:rPr>
              <w:t>11</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USB Mode: Connect to ANA1V1</w:t>
            </w:r>
          </w:p>
        </w:tc>
      </w:tr>
      <w:tr w:rsidR="000539E1" w:rsidRPr="00A7047B" w:rsidTr="000539E1">
        <w:tc>
          <w:tcPr>
            <w:tcW w:w="891" w:type="pct"/>
            <w:vMerge/>
            <w:hideMark/>
          </w:tcPr>
          <w:p w:rsidR="000539E1" w:rsidRPr="00A7047B" w:rsidRDefault="000539E1" w:rsidP="00EB676E"/>
        </w:tc>
        <w:tc>
          <w:tcPr>
            <w:tcW w:w="433" w:type="pct"/>
            <w:vMerge/>
            <w:hideMark/>
          </w:tcPr>
          <w:p w:rsidR="000539E1" w:rsidRPr="00A7047B" w:rsidRDefault="000539E1" w:rsidP="00EB676E"/>
        </w:tc>
        <w:tc>
          <w:tcPr>
            <w:tcW w:w="481" w:type="pct"/>
            <w:vMerge/>
            <w:hideMark/>
          </w:tcPr>
          <w:p w:rsidR="000539E1" w:rsidRPr="00A7047B" w:rsidRDefault="000539E1" w:rsidP="00EB676E"/>
        </w:tc>
        <w:tc>
          <w:tcPr>
            <w:tcW w:w="512" w:type="pct"/>
            <w:vMerge/>
            <w:hideMark/>
          </w:tcPr>
          <w:p w:rsidR="000539E1" w:rsidRPr="00A7047B" w:rsidRDefault="000539E1" w:rsidP="00EB676E"/>
        </w:tc>
        <w:tc>
          <w:tcPr>
            <w:tcW w:w="485" w:type="pct"/>
            <w:vMerge/>
            <w:hideMark/>
          </w:tcPr>
          <w:p w:rsidR="000539E1" w:rsidRPr="00A7047B" w:rsidRDefault="000539E1" w:rsidP="00EB676E"/>
        </w:tc>
        <w:tc>
          <w:tcPr>
            <w:tcW w:w="482" w:type="pct"/>
            <w:vMerge/>
            <w:hideMark/>
          </w:tcPr>
          <w:p w:rsidR="000539E1" w:rsidRPr="00A7047B" w:rsidRDefault="000539E1" w:rsidP="00EB676E"/>
        </w:tc>
        <w:tc>
          <w:tcPr>
            <w:tcW w:w="320" w:type="pct"/>
            <w:hideMark/>
          </w:tcPr>
          <w:p w:rsidR="000539E1" w:rsidRPr="00A7047B" w:rsidRDefault="000539E1" w:rsidP="00EB676E">
            <w:r w:rsidRPr="00A7047B">
              <w:t>GND</w:t>
            </w:r>
          </w:p>
        </w:tc>
        <w:tc>
          <w:tcPr>
            <w:tcW w:w="1396" w:type="pct"/>
            <w:hideMark/>
          </w:tcPr>
          <w:p w:rsidR="000539E1" w:rsidRPr="00A7047B" w:rsidRDefault="000539E1" w:rsidP="00EB676E">
            <w:r w:rsidRPr="00A7047B">
              <w:t>Other Modes: Connect to Ground.</w:t>
            </w:r>
          </w:p>
        </w:tc>
      </w:tr>
      <w:tr w:rsidR="000539E1" w:rsidRPr="00A7047B" w:rsidTr="000539E1">
        <w:tc>
          <w:tcPr>
            <w:tcW w:w="891" w:type="pct"/>
            <w:hideMark/>
          </w:tcPr>
          <w:p w:rsidR="000539E1" w:rsidRPr="00A7047B" w:rsidRDefault="000539E1" w:rsidP="00EB676E">
            <w:r w:rsidRPr="00A7047B">
              <w:t>GND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sidRPr="00CC3472">
              <w:t>B1, B13, C4, D8, F2, F6, F10, F11, F12, F13, G8, G10, G11, G12, G13, G14, H6, H9, H11, H12, H13, H14, J4, J6, J8, J9, J10, J11, J12, J13, J14, K1, K4, K5, K6, K8, K9, K10, K11, K12, L1, L2, L3, L4, L6, L9, L10, L11, L12, L13, M1, M2, M3, M9, M10, M11, M12, M13, N1, N2, N11, N13</w:t>
            </w:r>
          </w:p>
        </w:tc>
        <w:tc>
          <w:tcPr>
            <w:tcW w:w="512" w:type="pct"/>
            <w:hideMark/>
          </w:tcPr>
          <w:p w:rsidR="000539E1" w:rsidRDefault="000539E1" w:rsidP="00EB676E">
            <w:r w:rsidRPr="00CC3472">
              <w:rPr>
                <w:rFonts w:cs="Calibri"/>
              </w:rPr>
              <w:t>12, 36, 41, 49, 50, 51, 52, 53, 54, 55, 56, 13, 57, 68, 69, 70, 72, 73, 87, 88, 89, 93, 14, 97, 99, 100, 101, 102, 103, 104, 105, 106, 107, 15, 112, 113, 114, 115, 120, 121, 122, 123, 1, 127, 74, 128, 129, 130, 131, 136, 137, 138, 139, 144, 145, 17, 146, 147, 153, 154, 155, 19, 34, 35</w:t>
            </w:r>
          </w:p>
        </w:tc>
        <w:tc>
          <w:tcPr>
            <w:tcW w:w="485" w:type="pct"/>
            <w:hideMark/>
          </w:tcPr>
          <w:p w:rsidR="000539E1" w:rsidRPr="00A7047B" w:rsidRDefault="000539E1" w:rsidP="00EB676E">
            <w:r w:rsidRPr="00CC3472">
              <w:t>B1, B13, C4, D8, F2, F6, F10, F11, F12, F13, G8, G10, G11, G12, G13, G14, H6, H9, H11, H12, H13, H14, J4, J6, J8, J9, J10, J11, J12, J13, J14, K1, K4, K5, K6, K8, K9, K10, K11, K12, L1, L2, L3, L4, L6, L9, L10, L11, L12, L13, M1, M2, M3, M9, M10, M11, M12, M13, N1, N2, N11, N13</w:t>
            </w:r>
          </w:p>
        </w:tc>
        <w:tc>
          <w:tcPr>
            <w:tcW w:w="482" w:type="pct"/>
            <w:hideMark/>
          </w:tcPr>
          <w:p w:rsidR="000539E1" w:rsidRDefault="000539E1" w:rsidP="00EB676E">
            <w:r w:rsidRPr="00CC3472">
              <w:rPr>
                <w:rFonts w:cs="Calibri"/>
              </w:rPr>
              <w:t>12, 36, 41, 49, 50, 51, 52, 53, 54, 55, 56, 13, 57, 68, 69, 70, 72, 73, 87, 88, 89, 93, 14, 97, 99, 100, 101, 102, 103, 104, 105, 106, 107, 15, 112, 113, 114, 115, 120, 121, 122, 123, 1, 127, 74, 128, 129, 130, 131, 136, 137, 138, 139, 144, 145, 17, 146, 147, 153, 154, 155, 19, 34, 35</w:t>
            </w:r>
          </w:p>
        </w:tc>
        <w:tc>
          <w:tcPr>
            <w:tcW w:w="320" w:type="pct"/>
            <w:hideMark/>
          </w:tcPr>
          <w:p w:rsidR="000539E1" w:rsidRPr="00A7047B" w:rsidRDefault="000539E1" w:rsidP="00EB676E">
            <w:r w:rsidRPr="00A7047B">
              <w:t>GND</w:t>
            </w:r>
          </w:p>
        </w:tc>
        <w:tc>
          <w:tcPr>
            <w:tcW w:w="1396" w:type="pct"/>
            <w:hideMark/>
          </w:tcPr>
          <w:p w:rsidR="000539E1" w:rsidRPr="00A7047B" w:rsidRDefault="000539E1" w:rsidP="00EB676E">
            <w:r w:rsidRPr="00A7047B">
              <w:t>Common Ground</w:t>
            </w:r>
          </w:p>
        </w:tc>
      </w:tr>
      <w:tr w:rsidR="000539E1" w:rsidRPr="00A7047B" w:rsidTr="000539E1">
        <w:tc>
          <w:tcPr>
            <w:tcW w:w="891" w:type="pct"/>
            <w:hideMark/>
          </w:tcPr>
          <w:p w:rsidR="000539E1" w:rsidRPr="00A7047B" w:rsidRDefault="000539E1" w:rsidP="00EB676E">
            <w:r w:rsidRPr="00A7047B">
              <w:t>C1P1_VDD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1.1V Power to Digital Core</w:t>
            </w:r>
          </w:p>
        </w:tc>
      </w:tr>
      <w:tr w:rsidR="000539E1" w:rsidRPr="00A7047B" w:rsidTr="000539E1">
        <w:tc>
          <w:tcPr>
            <w:tcW w:w="891" w:type="pct"/>
            <w:hideMark/>
          </w:tcPr>
          <w:p w:rsidR="000539E1" w:rsidRPr="00A7047B" w:rsidRDefault="000539E1" w:rsidP="00EB676E">
            <w:r w:rsidRPr="00A7047B">
              <w:t>RF_AGND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GND </w:t>
            </w:r>
          </w:p>
        </w:tc>
        <w:tc>
          <w:tcPr>
            <w:tcW w:w="1396" w:type="pct"/>
            <w:hideMark/>
          </w:tcPr>
          <w:p w:rsidR="000539E1" w:rsidRPr="00A7047B" w:rsidRDefault="000539E1" w:rsidP="00EB676E">
            <w:r w:rsidRPr="00A7047B">
              <w:t>RF and AFE Ground</w:t>
            </w:r>
          </w:p>
        </w:tc>
      </w:tr>
      <w:tr w:rsidR="000539E1" w:rsidRPr="00A7047B" w:rsidTr="000539E1">
        <w:tc>
          <w:tcPr>
            <w:tcW w:w="891" w:type="pct"/>
            <w:hideMark/>
          </w:tcPr>
          <w:p w:rsidR="000539E1" w:rsidRPr="00A7047B" w:rsidRDefault="000539E1" w:rsidP="00EB676E">
            <w:r w:rsidRPr="00A7047B">
              <w:t>IO_VDD_1</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r w:rsidRPr="00A7047B">
              <w:t>IO Supply for GPIOs.</w:t>
            </w:r>
          </w:p>
        </w:tc>
      </w:tr>
      <w:tr w:rsidR="000539E1" w:rsidRPr="00A7047B" w:rsidTr="000539E1">
        <w:tc>
          <w:tcPr>
            <w:tcW w:w="891" w:type="pct"/>
            <w:hideMark/>
          </w:tcPr>
          <w:p w:rsidR="000539E1" w:rsidRPr="00A7047B" w:rsidRDefault="000539E1" w:rsidP="00EB676E">
            <w:r w:rsidRPr="00A7047B">
              <w:t>IO_VDD_2</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IO Supply for GPIOs. (1.8-3.6V)</w:t>
            </w:r>
          </w:p>
        </w:tc>
      </w:tr>
      <w:tr w:rsidR="000539E1" w:rsidRPr="00A7047B" w:rsidTr="000539E1">
        <w:tc>
          <w:tcPr>
            <w:tcW w:w="891" w:type="pct"/>
            <w:hideMark/>
          </w:tcPr>
          <w:p w:rsidR="000539E1" w:rsidRPr="00A7047B" w:rsidRDefault="000539E1" w:rsidP="00EB676E">
            <w:r w:rsidRPr="00A7047B">
              <w:t>IO_VDD_3</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RF_VBATT</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F7</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t>F7</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t>VBAT</w:t>
            </w:r>
            <w:r w:rsidRPr="00A7047B">
              <w:t xml:space="preserve"> Power Supply to RF and AFE (1.8-3.6V)</w:t>
            </w:r>
          </w:p>
        </w:tc>
      </w:tr>
      <w:tr w:rsidR="000539E1" w:rsidRPr="00A7047B" w:rsidTr="000539E1">
        <w:tc>
          <w:tcPr>
            <w:tcW w:w="891" w:type="pct"/>
            <w:hideMark/>
          </w:tcPr>
          <w:p w:rsidR="000539E1" w:rsidRDefault="000539E1" w:rsidP="00EB676E">
            <w:r>
              <w:t>AFELDO_VOUT_BTTX</w:t>
            </w:r>
          </w:p>
        </w:tc>
        <w:tc>
          <w:tcPr>
            <w:tcW w:w="433" w:type="pct"/>
            <w:hideMark/>
          </w:tcPr>
          <w:p w:rsidR="000539E1" w:rsidRDefault="000539E1" w:rsidP="00EB676E">
            <w:r w:rsidRPr="00EE21D8">
              <w:rPr>
                <w:rFonts w:cs="Calibri"/>
              </w:rPr>
              <w:t>TBD</w:t>
            </w:r>
          </w:p>
        </w:tc>
        <w:tc>
          <w:tcPr>
            <w:tcW w:w="481" w:type="pct"/>
            <w:hideMark/>
          </w:tcPr>
          <w:p w:rsidR="000539E1" w:rsidRPr="001F0556" w:rsidRDefault="000539E1" w:rsidP="00EB676E">
            <w:pPr>
              <w:rPr>
                <w:rFonts w:cs="Calibri"/>
              </w:rPr>
            </w:pPr>
            <w:r w:rsidRPr="001F0556">
              <w:rPr>
                <w:rFonts w:cs="Calibri"/>
              </w:rPr>
              <w:t>H10</w:t>
            </w:r>
          </w:p>
        </w:tc>
        <w:tc>
          <w:tcPr>
            <w:tcW w:w="512" w:type="pct"/>
            <w:hideMark/>
          </w:tcPr>
          <w:p w:rsidR="000539E1" w:rsidRPr="001F0556" w:rsidRDefault="000539E1" w:rsidP="00EB676E">
            <w:pPr>
              <w:rPr>
                <w:rFonts w:cs="Calibri"/>
              </w:rPr>
            </w:pPr>
            <w:r>
              <w:rPr>
                <w:rFonts w:cs="Calibri"/>
              </w:rPr>
              <w:t>48</w:t>
            </w:r>
          </w:p>
        </w:tc>
        <w:tc>
          <w:tcPr>
            <w:tcW w:w="485" w:type="pct"/>
            <w:hideMark/>
          </w:tcPr>
          <w:p w:rsidR="000539E1" w:rsidRPr="001F0556" w:rsidRDefault="000539E1" w:rsidP="00EB676E">
            <w:pPr>
              <w:rPr>
                <w:rFonts w:cs="Calibri"/>
              </w:rPr>
            </w:pPr>
            <w:r w:rsidRPr="001F0556">
              <w:rPr>
                <w:rFonts w:cs="Calibri"/>
              </w:rPr>
              <w:t>H10</w:t>
            </w:r>
          </w:p>
        </w:tc>
        <w:tc>
          <w:tcPr>
            <w:tcW w:w="482" w:type="pct"/>
            <w:hideMark/>
          </w:tcPr>
          <w:p w:rsidR="000539E1" w:rsidRPr="001F0556" w:rsidRDefault="000539E1" w:rsidP="00EB676E">
            <w:pPr>
              <w:rPr>
                <w:rFonts w:cs="Calibri"/>
              </w:rPr>
            </w:pPr>
            <w:r>
              <w:rPr>
                <w:rFonts w:cs="Calibri"/>
              </w:rPr>
              <w:t>48</w:t>
            </w:r>
          </w:p>
        </w:tc>
        <w:tc>
          <w:tcPr>
            <w:tcW w:w="320" w:type="pct"/>
            <w:hideMark/>
          </w:tcPr>
          <w:p w:rsidR="000539E1" w:rsidRPr="00A7047B" w:rsidRDefault="000539E1" w:rsidP="00EB676E"/>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t>AFELDO_VOUT</w:t>
            </w:r>
          </w:p>
        </w:tc>
        <w:tc>
          <w:tcPr>
            <w:tcW w:w="433" w:type="pct"/>
            <w:hideMark/>
          </w:tcPr>
          <w:p w:rsidR="000539E1" w:rsidRDefault="000539E1" w:rsidP="00EB676E">
            <w:r w:rsidRPr="00EE21D8">
              <w:rPr>
                <w:rFonts w:cs="Calibri"/>
              </w:rPr>
              <w:t>TBD</w:t>
            </w:r>
          </w:p>
        </w:tc>
        <w:tc>
          <w:tcPr>
            <w:tcW w:w="481" w:type="pct"/>
            <w:hideMark/>
          </w:tcPr>
          <w:p w:rsidR="000539E1" w:rsidRPr="001F0556" w:rsidRDefault="000539E1" w:rsidP="00EB676E">
            <w:pPr>
              <w:rPr>
                <w:rFonts w:cs="Calibri"/>
              </w:rPr>
            </w:pPr>
            <w:r w:rsidRPr="001F0556">
              <w:rPr>
                <w:rFonts w:cs="Calibri"/>
              </w:rPr>
              <w:t>H8</w:t>
            </w:r>
          </w:p>
        </w:tc>
        <w:tc>
          <w:tcPr>
            <w:tcW w:w="512" w:type="pct"/>
            <w:hideMark/>
          </w:tcPr>
          <w:p w:rsidR="000539E1" w:rsidRPr="001F0556" w:rsidRDefault="000539E1" w:rsidP="00EB676E">
            <w:pPr>
              <w:rPr>
                <w:rFonts w:cs="Calibri"/>
              </w:rPr>
            </w:pPr>
            <w:r>
              <w:rPr>
                <w:rFonts w:cs="Calibri"/>
              </w:rPr>
              <w:t>98</w:t>
            </w:r>
          </w:p>
        </w:tc>
        <w:tc>
          <w:tcPr>
            <w:tcW w:w="485" w:type="pct"/>
            <w:hideMark/>
          </w:tcPr>
          <w:p w:rsidR="000539E1" w:rsidRPr="001F0556" w:rsidRDefault="000539E1" w:rsidP="00EB676E">
            <w:pPr>
              <w:rPr>
                <w:rFonts w:cs="Calibri"/>
              </w:rPr>
            </w:pPr>
            <w:r w:rsidRPr="001F0556">
              <w:rPr>
                <w:rFonts w:cs="Calibri"/>
              </w:rPr>
              <w:t>H8</w:t>
            </w:r>
          </w:p>
        </w:tc>
        <w:tc>
          <w:tcPr>
            <w:tcW w:w="482" w:type="pct"/>
            <w:hideMark/>
          </w:tcPr>
          <w:p w:rsidR="000539E1" w:rsidRPr="001F0556" w:rsidRDefault="000539E1" w:rsidP="00EB676E">
            <w:pPr>
              <w:rPr>
                <w:rFonts w:cs="Calibri"/>
              </w:rPr>
            </w:pPr>
            <w:r>
              <w:rPr>
                <w:rFonts w:cs="Calibri"/>
              </w:rPr>
              <w:t>98</w:t>
            </w:r>
          </w:p>
        </w:tc>
        <w:tc>
          <w:tcPr>
            <w:tcW w:w="320" w:type="pct"/>
            <w:hideMark/>
          </w:tcPr>
          <w:p w:rsidR="000539E1" w:rsidRPr="00A7047B" w:rsidRDefault="000539E1" w:rsidP="00EB676E"/>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RFLDO_AVDD_OUT</w:t>
            </w:r>
          </w:p>
        </w:tc>
        <w:tc>
          <w:tcPr>
            <w:tcW w:w="433" w:type="pct"/>
            <w:hideMark/>
          </w:tcPr>
          <w:p w:rsidR="000539E1" w:rsidRDefault="000539E1" w:rsidP="00EB676E">
            <w:r w:rsidRPr="00EE21D8">
              <w:rPr>
                <w:rFonts w:cs="Calibri"/>
              </w:rPr>
              <w:t>TBD</w:t>
            </w:r>
          </w:p>
        </w:tc>
        <w:tc>
          <w:tcPr>
            <w:tcW w:w="481" w:type="pct"/>
            <w:hideMark/>
          </w:tcPr>
          <w:p w:rsidR="000539E1" w:rsidRPr="001F0556" w:rsidRDefault="000539E1" w:rsidP="00EB676E">
            <w:pPr>
              <w:rPr>
                <w:rFonts w:cs="Calibri"/>
              </w:rPr>
            </w:pPr>
            <w:r>
              <w:rPr>
                <w:rFonts w:cs="Calibri"/>
              </w:rPr>
              <w:t>G7</w:t>
            </w:r>
          </w:p>
        </w:tc>
        <w:tc>
          <w:tcPr>
            <w:tcW w:w="512" w:type="pct"/>
            <w:hideMark/>
          </w:tcPr>
          <w:p w:rsidR="000539E1" w:rsidRDefault="000539E1" w:rsidP="00EB676E">
            <w:r>
              <w:rPr>
                <w:rFonts w:cs="Calibri"/>
              </w:rPr>
              <w:t>46</w:t>
            </w:r>
          </w:p>
        </w:tc>
        <w:tc>
          <w:tcPr>
            <w:tcW w:w="485" w:type="pct"/>
            <w:hideMark/>
          </w:tcPr>
          <w:p w:rsidR="000539E1" w:rsidRPr="001F0556" w:rsidRDefault="000539E1" w:rsidP="00EB676E">
            <w:pPr>
              <w:rPr>
                <w:rFonts w:cs="Calibri"/>
              </w:rPr>
            </w:pPr>
            <w:r>
              <w:rPr>
                <w:rFonts w:cs="Calibri"/>
              </w:rPr>
              <w:t>G7</w:t>
            </w:r>
          </w:p>
        </w:tc>
        <w:tc>
          <w:tcPr>
            <w:tcW w:w="482" w:type="pct"/>
            <w:hideMark/>
          </w:tcPr>
          <w:p w:rsidR="000539E1" w:rsidRDefault="000539E1" w:rsidP="00EB676E">
            <w:r>
              <w:rPr>
                <w:rFonts w:cs="Calibri"/>
              </w:rPr>
              <w:t>46</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FE6B38">
              <w:t>DGND</w:t>
            </w:r>
          </w:p>
        </w:tc>
        <w:tc>
          <w:tcPr>
            <w:tcW w:w="433" w:type="pct"/>
            <w:hideMark/>
          </w:tcPr>
          <w:p w:rsidR="000539E1" w:rsidRDefault="000539E1" w:rsidP="00EB676E">
            <w:r w:rsidRPr="00EE21D8">
              <w:rPr>
                <w:rFonts w:cs="Calibri"/>
              </w:rPr>
              <w:t>TBD</w:t>
            </w:r>
          </w:p>
        </w:tc>
        <w:tc>
          <w:tcPr>
            <w:tcW w:w="481" w:type="pct"/>
            <w:hideMark/>
          </w:tcPr>
          <w:p w:rsidR="000539E1" w:rsidRPr="001F0556" w:rsidRDefault="000539E1" w:rsidP="00EB676E">
            <w:pPr>
              <w:rPr>
                <w:rFonts w:cs="Calibri"/>
              </w:rPr>
            </w:pPr>
            <w:r w:rsidRPr="001F0556">
              <w:rPr>
                <w:rFonts w:cs="Calibri"/>
              </w:rPr>
              <w:t>NA</w:t>
            </w:r>
          </w:p>
        </w:tc>
        <w:tc>
          <w:tcPr>
            <w:tcW w:w="512" w:type="pct"/>
            <w:hideMark/>
          </w:tcPr>
          <w:p w:rsidR="000539E1" w:rsidRDefault="000539E1" w:rsidP="00EB676E">
            <w:r w:rsidRPr="001F0556">
              <w:rPr>
                <w:rFonts w:cs="Calibri"/>
              </w:rPr>
              <w:t>TBD</w:t>
            </w:r>
          </w:p>
        </w:tc>
        <w:tc>
          <w:tcPr>
            <w:tcW w:w="485" w:type="pct"/>
            <w:hideMark/>
          </w:tcPr>
          <w:p w:rsidR="000539E1" w:rsidRPr="001F0556" w:rsidRDefault="000539E1" w:rsidP="00EB676E">
            <w:pPr>
              <w:rPr>
                <w:rFonts w:cs="Calibri"/>
              </w:rPr>
            </w:pPr>
            <w:r w:rsidRPr="001F0556">
              <w:rPr>
                <w:rFonts w:cs="Calibri"/>
              </w:rPr>
              <w:t>NA</w:t>
            </w:r>
          </w:p>
        </w:tc>
        <w:tc>
          <w:tcPr>
            <w:tcW w:w="482" w:type="pc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GND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RF_AVDD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D10</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t>D10</w:t>
            </w:r>
          </w:p>
        </w:tc>
        <w:tc>
          <w:tcPr>
            <w:tcW w:w="482" w:type="pc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RF_AVDD1</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K3</w:t>
            </w:r>
          </w:p>
        </w:tc>
        <w:tc>
          <w:tcPr>
            <w:tcW w:w="512" w:type="pct"/>
            <w:hideMark/>
          </w:tcPr>
          <w:p w:rsidR="000539E1" w:rsidRDefault="000539E1" w:rsidP="00EB676E">
            <w:r>
              <w:rPr>
                <w:rFonts w:cs="Calibri"/>
              </w:rPr>
              <w:t>86</w:t>
            </w:r>
          </w:p>
        </w:tc>
        <w:tc>
          <w:tcPr>
            <w:tcW w:w="485" w:type="pct"/>
            <w:hideMark/>
          </w:tcPr>
          <w:p w:rsidR="000539E1" w:rsidRPr="00A7047B" w:rsidRDefault="000539E1" w:rsidP="00EB676E">
            <w:r>
              <w:t>K3</w:t>
            </w:r>
          </w:p>
        </w:tc>
        <w:tc>
          <w:tcPr>
            <w:tcW w:w="482" w:type="pct"/>
            <w:hideMark/>
          </w:tcPr>
          <w:p w:rsidR="000539E1" w:rsidRDefault="000539E1" w:rsidP="00EB676E">
            <w:r>
              <w:rPr>
                <w:rFonts w:cs="Calibri"/>
              </w:rPr>
              <w:t>86</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BCK_VIN</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NA</w:t>
            </w:r>
          </w:p>
        </w:tc>
        <w:tc>
          <w:tcPr>
            <w:tcW w:w="512" w:type="pct"/>
            <w:hideMark/>
          </w:tcPr>
          <w:p w:rsidR="000539E1" w:rsidRDefault="000539E1" w:rsidP="00EB676E">
            <w:r>
              <w:t>NA</w:t>
            </w:r>
          </w:p>
        </w:tc>
        <w:tc>
          <w:tcPr>
            <w:tcW w:w="485" w:type="pct"/>
            <w:hideMark/>
          </w:tcPr>
          <w:p w:rsidR="000539E1" w:rsidRPr="00A7047B" w:rsidRDefault="000539E1" w:rsidP="00EB676E">
            <w:r>
              <w:t>NA</w:t>
            </w:r>
          </w:p>
        </w:tc>
        <w:tc>
          <w:tcPr>
            <w:tcW w:w="482" w:type="pc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Buck Input (1.8-3.6V)</w:t>
            </w:r>
          </w:p>
        </w:tc>
      </w:tr>
      <w:tr w:rsidR="000539E1" w:rsidRPr="00A7047B" w:rsidTr="000539E1">
        <w:tc>
          <w:tcPr>
            <w:tcW w:w="891" w:type="pct"/>
            <w:hideMark/>
          </w:tcPr>
          <w:p w:rsidR="000539E1" w:rsidRPr="00A7047B" w:rsidRDefault="000539E1" w:rsidP="00EB676E">
            <w:r w:rsidRPr="00A7047B">
              <w:t>SOC_LDO_VOUT</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A3</w:t>
            </w:r>
          </w:p>
        </w:tc>
        <w:tc>
          <w:tcPr>
            <w:tcW w:w="512" w:type="pct"/>
            <w:hideMark/>
          </w:tcPr>
          <w:p w:rsidR="000539E1" w:rsidRDefault="000539E1" w:rsidP="00EB676E">
            <w:r>
              <w:rPr>
                <w:rFonts w:cs="Calibri"/>
              </w:rPr>
              <w:t>16</w:t>
            </w:r>
          </w:p>
        </w:tc>
        <w:tc>
          <w:tcPr>
            <w:tcW w:w="485" w:type="pct"/>
            <w:hideMark/>
          </w:tcPr>
          <w:p w:rsidR="000539E1" w:rsidRPr="00A7047B" w:rsidRDefault="000539E1" w:rsidP="00EB676E">
            <w:r>
              <w:t>A3</w:t>
            </w:r>
          </w:p>
        </w:tc>
        <w:tc>
          <w:tcPr>
            <w:tcW w:w="482" w:type="pct"/>
            <w:hideMark/>
          </w:tcPr>
          <w:p w:rsidR="000539E1" w:rsidRDefault="000539E1" w:rsidP="00EB676E">
            <w:r>
              <w:rPr>
                <w:rFonts w:cs="Calibri"/>
              </w:rPr>
              <w:t>16</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LDO SoC Output (1.1V)</w:t>
            </w:r>
          </w:p>
        </w:tc>
      </w:tr>
      <w:tr w:rsidR="000539E1" w:rsidRPr="00A7047B" w:rsidTr="000539E1">
        <w:tc>
          <w:tcPr>
            <w:tcW w:w="891" w:type="pct"/>
            <w:hideMark/>
          </w:tcPr>
          <w:p w:rsidR="000539E1" w:rsidRPr="00A7047B" w:rsidRDefault="000539E1" w:rsidP="00EB676E">
            <w:r w:rsidRPr="00A7047B">
              <w:t>SOC_LDO_VIN</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A4</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t>A4</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Power Supply for LDO SoC</w:t>
            </w:r>
          </w:p>
        </w:tc>
      </w:tr>
      <w:tr w:rsidR="000539E1" w:rsidRPr="00A7047B" w:rsidTr="000539E1">
        <w:tc>
          <w:tcPr>
            <w:tcW w:w="891" w:type="pct"/>
            <w:hideMark/>
          </w:tcPr>
          <w:p w:rsidR="000539E1" w:rsidRPr="00A7047B" w:rsidRDefault="000539E1" w:rsidP="00EB676E">
            <w:r w:rsidRPr="00A7047B">
              <w:t>BCK_VOUT</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C5</w:t>
            </w:r>
          </w:p>
        </w:tc>
        <w:tc>
          <w:tcPr>
            <w:tcW w:w="512" w:type="pct"/>
            <w:hideMark/>
          </w:tcPr>
          <w:p w:rsidR="000539E1" w:rsidRDefault="000539E1" w:rsidP="00EB676E">
            <w:r w:rsidRPr="001F0556">
              <w:rPr>
                <w:rFonts w:cs="Calibri"/>
              </w:rPr>
              <w:t>TBD</w:t>
            </w:r>
          </w:p>
        </w:tc>
        <w:tc>
          <w:tcPr>
            <w:tcW w:w="485" w:type="pct"/>
            <w:hideMark/>
          </w:tcPr>
          <w:p w:rsidR="000539E1" w:rsidRPr="00A7047B" w:rsidRDefault="000539E1" w:rsidP="00EB676E">
            <w:r>
              <w:t>C5</w:t>
            </w:r>
          </w:p>
        </w:tc>
        <w:tc>
          <w:tcPr>
            <w:tcW w:w="482" w:type="pct"/>
            <w:hideMark/>
          </w:tcPr>
          <w:p w:rsidR="000539E1" w:rsidRDefault="000539E1" w:rsidP="00EB676E">
            <w:r w:rsidRPr="001F0556">
              <w:rPr>
                <w:rFonts w:cs="Calibri"/>
              </w:rPr>
              <w:t>TBD</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Buck Output 1.35V</w:t>
            </w:r>
          </w:p>
        </w:tc>
      </w:tr>
      <w:tr w:rsidR="000539E1" w:rsidRPr="00A7047B" w:rsidTr="000539E1">
        <w:tc>
          <w:tcPr>
            <w:tcW w:w="891" w:type="pct"/>
            <w:hideMark/>
          </w:tcPr>
          <w:p w:rsidR="000539E1" w:rsidRPr="00A7047B" w:rsidRDefault="000539E1" w:rsidP="00EB676E">
            <w:r w:rsidRPr="00A7047B">
              <w:t>PMU_AGND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t>NA</w:t>
            </w:r>
          </w:p>
        </w:tc>
        <w:tc>
          <w:tcPr>
            <w:tcW w:w="320" w:type="pct"/>
            <w:hideMark/>
          </w:tcPr>
          <w:p w:rsidR="000539E1" w:rsidRPr="00A7047B" w:rsidRDefault="000539E1" w:rsidP="00EB676E">
            <w:r w:rsidRPr="00A7047B">
              <w:t>GND </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RF_LDO_VOUT</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LDO RF Output (1.8-3.6V)</w:t>
            </w:r>
          </w:p>
        </w:tc>
      </w:tr>
      <w:tr w:rsidR="000539E1" w:rsidRPr="00A7047B" w:rsidTr="000539E1">
        <w:tc>
          <w:tcPr>
            <w:tcW w:w="891" w:type="pct"/>
            <w:hideMark/>
          </w:tcPr>
          <w:p w:rsidR="000539E1" w:rsidRPr="00A7047B" w:rsidRDefault="000539E1" w:rsidP="00EB676E">
            <w:r w:rsidRPr="00A7047B">
              <w:t>BCK_GND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GND </w:t>
            </w:r>
          </w:p>
        </w:tc>
        <w:tc>
          <w:tcPr>
            <w:tcW w:w="1396" w:type="pct"/>
            <w:hideMark/>
          </w:tcPr>
          <w:p w:rsidR="000539E1" w:rsidRPr="00A7047B" w:rsidRDefault="000539E1" w:rsidP="00EB676E">
            <w:r w:rsidRPr="00A7047B">
              <w:t>Buck Ground</w:t>
            </w:r>
          </w:p>
        </w:tc>
      </w:tr>
      <w:tr w:rsidR="000539E1" w:rsidRPr="00A7047B" w:rsidTr="000539E1">
        <w:tc>
          <w:tcPr>
            <w:tcW w:w="891" w:type="pct"/>
          </w:tcPr>
          <w:p w:rsidR="000539E1" w:rsidRPr="00A7047B" w:rsidRDefault="000539E1" w:rsidP="00EB676E"/>
        </w:tc>
        <w:tc>
          <w:tcPr>
            <w:tcW w:w="433" w:type="pct"/>
          </w:tcPr>
          <w:p w:rsidR="000539E1" w:rsidRDefault="000539E1" w:rsidP="00EB676E">
            <w:r w:rsidRPr="00EE21D8">
              <w:rPr>
                <w:rFonts w:cs="Calibri"/>
              </w:rPr>
              <w:t>TBD</w:t>
            </w:r>
          </w:p>
        </w:tc>
        <w:tc>
          <w:tcPr>
            <w:tcW w:w="481" w:type="pct"/>
          </w:tcPr>
          <w:p w:rsidR="000539E1" w:rsidRPr="00A7047B" w:rsidRDefault="000539E1" w:rsidP="00EB676E"/>
        </w:tc>
        <w:tc>
          <w:tcPr>
            <w:tcW w:w="512" w:type="pct"/>
          </w:tcPr>
          <w:p w:rsidR="000539E1" w:rsidRDefault="000539E1" w:rsidP="00EB676E"/>
        </w:tc>
        <w:tc>
          <w:tcPr>
            <w:tcW w:w="485" w:type="pct"/>
          </w:tcPr>
          <w:p w:rsidR="000539E1" w:rsidRPr="00A7047B" w:rsidRDefault="000539E1" w:rsidP="00EB676E"/>
        </w:tc>
        <w:tc>
          <w:tcPr>
            <w:tcW w:w="482" w:type="pct"/>
          </w:tcPr>
          <w:p w:rsidR="000539E1" w:rsidRDefault="000539E1" w:rsidP="00EB676E"/>
        </w:tc>
        <w:tc>
          <w:tcPr>
            <w:tcW w:w="320" w:type="pct"/>
          </w:tcPr>
          <w:p w:rsidR="000539E1" w:rsidRPr="00A7047B" w:rsidRDefault="000539E1" w:rsidP="00EB676E"/>
        </w:tc>
        <w:tc>
          <w:tcPr>
            <w:tcW w:w="1396" w:type="pct"/>
          </w:tcPr>
          <w:p w:rsidR="000539E1" w:rsidRPr="00A7047B" w:rsidRDefault="000539E1" w:rsidP="00EB676E"/>
        </w:tc>
      </w:tr>
      <w:tr w:rsidR="000539E1" w:rsidRPr="00A7047B" w:rsidTr="000539E1">
        <w:tc>
          <w:tcPr>
            <w:tcW w:w="891" w:type="pct"/>
            <w:hideMark/>
          </w:tcPr>
          <w:p w:rsidR="000539E1" w:rsidRPr="00A7047B" w:rsidRDefault="000539E1" w:rsidP="00EB676E">
            <w:r w:rsidRPr="00A7047B">
              <w:t>PLL_AVDD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PLL Power Supply input</w:t>
            </w:r>
          </w:p>
        </w:tc>
      </w:tr>
      <w:tr w:rsidR="000539E1" w:rsidRPr="00A7047B" w:rsidTr="000539E1">
        <w:tc>
          <w:tcPr>
            <w:tcW w:w="891" w:type="pct"/>
            <w:hideMark/>
          </w:tcPr>
          <w:p w:rsidR="000539E1" w:rsidRPr="00A7047B" w:rsidRDefault="000539E1" w:rsidP="00EB676E">
            <w:r w:rsidRPr="00A7047B">
              <w:t>PMU_AVDD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PMU Power Supply input</w:t>
            </w:r>
          </w:p>
        </w:tc>
      </w:tr>
      <w:tr w:rsidR="000539E1" w:rsidRPr="00A7047B" w:rsidTr="000539E1">
        <w:tc>
          <w:tcPr>
            <w:tcW w:w="891" w:type="pct"/>
            <w:hideMark/>
          </w:tcPr>
          <w:p w:rsidR="000539E1" w:rsidRPr="00A7047B" w:rsidRDefault="000539E1" w:rsidP="00EB676E">
            <w:r w:rsidRPr="00A7047B">
              <w:t>QSPI_IO_VDD</w:t>
            </w:r>
          </w:p>
        </w:tc>
        <w:tc>
          <w:tcPr>
            <w:tcW w:w="433" w:type="pct"/>
            <w:hideMark/>
          </w:tcPr>
          <w:p w:rsidR="000539E1" w:rsidRDefault="000539E1" w:rsidP="00EB676E">
            <w:r w:rsidRPr="00EE21D8">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IO Supply for QSPI GPIOs. (1.8-3.6V)</w:t>
            </w:r>
          </w:p>
        </w:tc>
      </w:tr>
      <w:tr w:rsidR="000539E1" w:rsidRPr="00A7047B" w:rsidTr="000539E1">
        <w:tc>
          <w:tcPr>
            <w:tcW w:w="891" w:type="pct"/>
            <w:hideMark/>
          </w:tcPr>
          <w:p w:rsidR="000539E1" w:rsidRPr="00A7047B" w:rsidRDefault="000539E1" w:rsidP="00EB676E">
            <w:r w:rsidRPr="00A7047B">
              <w:t>ULP_IO_VDD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t>B6</w:t>
            </w:r>
          </w:p>
        </w:tc>
        <w:tc>
          <w:tcPr>
            <w:tcW w:w="512" w:type="pct"/>
            <w:hideMark/>
          </w:tcPr>
          <w:p w:rsidR="000539E1" w:rsidRDefault="000539E1" w:rsidP="00EB676E">
            <w:r>
              <w:rPr>
                <w:rFonts w:cs="Calibri"/>
              </w:rPr>
              <w:t>116</w:t>
            </w:r>
          </w:p>
        </w:tc>
        <w:tc>
          <w:tcPr>
            <w:tcW w:w="485" w:type="pct"/>
            <w:hideMark/>
          </w:tcPr>
          <w:p w:rsidR="000539E1" w:rsidRPr="00A7047B" w:rsidRDefault="000539E1" w:rsidP="00EB676E">
            <w:r>
              <w:t>B6</w:t>
            </w:r>
          </w:p>
        </w:tc>
        <w:tc>
          <w:tcPr>
            <w:tcW w:w="482" w:type="pct"/>
            <w:hideMark/>
          </w:tcPr>
          <w:p w:rsidR="000539E1" w:rsidRDefault="000539E1" w:rsidP="00EB676E">
            <w:r>
              <w:rPr>
                <w:rFonts w:cs="Calibri"/>
              </w:rPr>
              <w:t>116</w:t>
            </w:r>
          </w:p>
        </w:tc>
        <w:tc>
          <w:tcPr>
            <w:tcW w:w="320" w:type="pct"/>
            <w:hideMark/>
          </w:tcPr>
          <w:p w:rsidR="000539E1" w:rsidRPr="00A7047B" w:rsidRDefault="000539E1" w:rsidP="00EB676E">
            <w:r w:rsidRPr="00A7047B">
              <w:t>P</w:t>
            </w:r>
          </w:p>
        </w:tc>
        <w:tc>
          <w:tcPr>
            <w:tcW w:w="1396" w:type="pct"/>
            <w:hideMark/>
          </w:tcPr>
          <w:p w:rsidR="000539E1" w:rsidRPr="00A7047B" w:rsidRDefault="000539E1" w:rsidP="00EB676E"/>
        </w:tc>
      </w:tr>
      <w:tr w:rsidR="000539E1" w:rsidRPr="00A7047B" w:rsidTr="000539E1">
        <w:tc>
          <w:tcPr>
            <w:tcW w:w="891" w:type="pct"/>
            <w:hideMark/>
          </w:tcPr>
          <w:p w:rsidR="000539E1" w:rsidRPr="00A7047B" w:rsidRDefault="000539E1" w:rsidP="00EB676E">
            <w:r w:rsidRPr="00A7047B">
              <w:t>RF_LDO_VDD</w:t>
            </w:r>
          </w:p>
        </w:tc>
        <w:tc>
          <w:tcPr>
            <w:tcW w:w="433" w:type="pct"/>
            <w:hideMark/>
          </w:tcPr>
          <w:p w:rsidR="000539E1" w:rsidRDefault="000539E1" w:rsidP="00EB676E">
            <w:r w:rsidRPr="00EE21D8">
              <w:rPr>
                <w:rFonts w:cs="Calibri"/>
              </w:rPr>
              <w:t>TBD</w:t>
            </w:r>
          </w:p>
        </w:tc>
        <w:tc>
          <w:tcPr>
            <w:tcW w:w="481" w:type="pct"/>
            <w:hideMark/>
          </w:tcPr>
          <w:p w:rsidR="000539E1" w:rsidRPr="00A7047B"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Pr="00A7047B"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P </w:t>
            </w:r>
          </w:p>
        </w:tc>
        <w:tc>
          <w:tcPr>
            <w:tcW w:w="1396" w:type="pct"/>
            <w:hideMark/>
          </w:tcPr>
          <w:p w:rsidR="000539E1" w:rsidRPr="00A7047B" w:rsidRDefault="000539E1" w:rsidP="00EB676E">
            <w:r w:rsidRPr="00A7047B">
              <w:t>Power Supply for LDO RF (1.8-3.6V)</w:t>
            </w:r>
          </w:p>
        </w:tc>
      </w:tr>
      <w:tr w:rsidR="000539E1" w:rsidRPr="00A7047B" w:rsidTr="000539E1">
        <w:tc>
          <w:tcPr>
            <w:tcW w:w="5000" w:type="pct"/>
            <w:gridSpan w:val="8"/>
            <w:shd w:val="clear" w:color="auto" w:fill="D9D9D9"/>
            <w:hideMark/>
          </w:tcPr>
          <w:p w:rsidR="000539E1" w:rsidRPr="00A7047B" w:rsidRDefault="000539E1" w:rsidP="00EB676E">
            <w:r w:rsidRPr="00443481">
              <w:rPr>
                <w:b/>
              </w:rPr>
              <w:t>ULP GPIOs</w:t>
            </w:r>
          </w:p>
        </w:tc>
      </w:tr>
      <w:tr w:rsidR="000539E1" w:rsidRPr="00A7047B" w:rsidTr="000539E1">
        <w:tc>
          <w:tcPr>
            <w:tcW w:w="891" w:type="pct"/>
            <w:hideMark/>
          </w:tcPr>
          <w:p w:rsidR="000539E1" w:rsidRPr="00A7047B" w:rsidRDefault="000539E1" w:rsidP="00EB676E">
            <w:r w:rsidRPr="00A7047B">
              <w:t>ULP_GPIO_0</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D1</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25</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D1</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25</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ULP_GPIO_1</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B2</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76</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B2</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76</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ULP_GPIO_11</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J1</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31</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J1</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31</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ULP_GPIO_2</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E4</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23</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E4</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23</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ULP_GPIO_3</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E3</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22</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E3</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22</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ULP_GPIO_4</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F1</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26</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F1</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26</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ULP_GPIO_5</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H4</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90</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H4</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90</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ULP_GPIO_6</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E6</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20</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E6</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20</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ULP_GPIO_7</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F3</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24</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F3</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24</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ULP_GPIO_8</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E2</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80</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E2</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80</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ULP_GPIO_9</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E5</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91</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E5</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91</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ULP_GPIO_10</w:t>
            </w:r>
          </w:p>
        </w:tc>
        <w:tc>
          <w:tcPr>
            <w:tcW w:w="433" w:type="pct"/>
            <w:hideMark/>
          </w:tcPr>
          <w:p w:rsidR="000539E1" w:rsidRDefault="000539E1" w:rsidP="00EB676E">
            <w:r w:rsidRPr="0015282C">
              <w:rPr>
                <w:rFonts w:cs="Calibri"/>
              </w:rPr>
              <w:t>TBD</w:t>
            </w:r>
          </w:p>
        </w:tc>
        <w:tc>
          <w:tcPr>
            <w:tcW w:w="481" w:type="pct"/>
            <w:hideMark/>
          </w:tcPr>
          <w:p w:rsidR="000539E1" w:rsidRPr="00A7047B" w:rsidRDefault="000539E1" w:rsidP="00EB676E">
            <w:r>
              <w:t>G3</w:t>
            </w:r>
          </w:p>
        </w:tc>
        <w:tc>
          <w:tcPr>
            <w:tcW w:w="512" w:type="pct"/>
            <w:hideMark/>
          </w:tcPr>
          <w:p w:rsidR="000539E1" w:rsidRDefault="000539E1" w:rsidP="00EB676E">
            <w:r>
              <w:rPr>
                <w:rFonts w:cs="Calibri"/>
              </w:rPr>
              <w:t>42</w:t>
            </w:r>
          </w:p>
        </w:tc>
        <w:tc>
          <w:tcPr>
            <w:tcW w:w="485" w:type="pct"/>
            <w:hideMark/>
          </w:tcPr>
          <w:p w:rsidR="000539E1" w:rsidRPr="00A7047B" w:rsidRDefault="000539E1" w:rsidP="00EB676E">
            <w:r>
              <w:t>G3</w:t>
            </w:r>
          </w:p>
        </w:tc>
        <w:tc>
          <w:tcPr>
            <w:tcW w:w="482" w:type="pct"/>
            <w:hideMark/>
          </w:tcPr>
          <w:p w:rsidR="000539E1" w:rsidRPr="00A7047B" w:rsidRDefault="000539E1" w:rsidP="00EB676E">
            <w:r>
              <w:t>42</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UULP_VBATT_GPIO_0</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H2</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83</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H2</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83</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UULP_VBATT_GPIO_2</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H3</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92</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H3</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92</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UULP_VBATT_GPIO_3</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E10</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43</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E10</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43</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891" w:type="pct"/>
            <w:hideMark/>
          </w:tcPr>
          <w:p w:rsidR="000539E1" w:rsidRPr="00A7047B" w:rsidRDefault="000539E1" w:rsidP="00EB676E">
            <w:r w:rsidRPr="00A7047B">
              <w:t>UULP_VBATT_GPIO_4</w:t>
            </w:r>
          </w:p>
        </w:tc>
        <w:tc>
          <w:tcPr>
            <w:tcW w:w="433" w:type="pct"/>
            <w:hideMark/>
          </w:tcPr>
          <w:p w:rsidR="000539E1" w:rsidRDefault="000539E1" w:rsidP="00EB676E">
            <w:r w:rsidRPr="0015282C">
              <w:rPr>
                <w:rFonts w:cs="Calibri"/>
              </w:rPr>
              <w:t>TBD</w:t>
            </w:r>
          </w:p>
        </w:tc>
        <w:tc>
          <w:tcPr>
            <w:tcW w:w="481" w:type="pct"/>
            <w:hideMark/>
          </w:tcPr>
          <w:p w:rsidR="000539E1" w:rsidRDefault="000539E1" w:rsidP="00EB676E">
            <w:pPr>
              <w:autoSpaceDE w:val="0"/>
              <w:autoSpaceDN w:val="0"/>
              <w:adjustRightInd w:val="0"/>
              <w:rPr>
                <w:rFonts w:cs="Calibri"/>
                <w:color w:val="000000"/>
              </w:rPr>
            </w:pPr>
            <w:r>
              <w:rPr>
                <w:rFonts w:cs="Calibri"/>
                <w:color w:val="000000"/>
              </w:rPr>
              <w:t>F14</w:t>
            </w:r>
          </w:p>
        </w:tc>
        <w:tc>
          <w:tcPr>
            <w:tcW w:w="512" w:type="pct"/>
            <w:hideMark/>
          </w:tcPr>
          <w:p w:rsidR="000539E1" w:rsidRDefault="000539E1" w:rsidP="00EB676E">
            <w:pPr>
              <w:autoSpaceDE w:val="0"/>
              <w:autoSpaceDN w:val="0"/>
              <w:adjustRightInd w:val="0"/>
              <w:rPr>
                <w:rFonts w:cs="Calibri"/>
                <w:color w:val="000000"/>
              </w:rPr>
            </w:pPr>
            <w:r>
              <w:rPr>
                <w:rFonts w:cs="Calibri"/>
                <w:color w:val="000000"/>
              </w:rPr>
              <w:t>152</w:t>
            </w:r>
          </w:p>
        </w:tc>
        <w:tc>
          <w:tcPr>
            <w:tcW w:w="485" w:type="pct"/>
            <w:hideMark/>
          </w:tcPr>
          <w:p w:rsidR="000539E1" w:rsidRDefault="000539E1" w:rsidP="00EB676E">
            <w:pPr>
              <w:autoSpaceDE w:val="0"/>
              <w:autoSpaceDN w:val="0"/>
              <w:adjustRightInd w:val="0"/>
              <w:rPr>
                <w:rFonts w:cs="Calibri"/>
                <w:color w:val="000000"/>
              </w:rPr>
            </w:pPr>
            <w:r>
              <w:rPr>
                <w:rFonts w:cs="Calibri"/>
                <w:color w:val="000000"/>
              </w:rPr>
              <w:t>F14</w:t>
            </w:r>
          </w:p>
        </w:tc>
        <w:tc>
          <w:tcPr>
            <w:tcW w:w="482" w:type="pct"/>
            <w:hideMark/>
          </w:tcPr>
          <w:p w:rsidR="000539E1" w:rsidRDefault="000539E1" w:rsidP="00EB676E">
            <w:pPr>
              <w:autoSpaceDE w:val="0"/>
              <w:autoSpaceDN w:val="0"/>
              <w:adjustRightInd w:val="0"/>
              <w:rPr>
                <w:rFonts w:cs="Calibri"/>
                <w:color w:val="000000"/>
              </w:rPr>
            </w:pPr>
            <w:r>
              <w:rPr>
                <w:rFonts w:cs="Calibri"/>
                <w:color w:val="000000"/>
              </w:rPr>
              <w:t>152</w:t>
            </w:r>
          </w:p>
        </w:tc>
        <w:tc>
          <w:tcPr>
            <w:tcW w:w="320" w:type="pct"/>
            <w:hideMark/>
          </w:tcPr>
          <w:p w:rsidR="000539E1" w:rsidRPr="00A7047B" w:rsidRDefault="000539E1" w:rsidP="00EB676E">
            <w:r w:rsidRPr="00A7047B">
              <w:t>DIO </w:t>
            </w:r>
          </w:p>
        </w:tc>
        <w:tc>
          <w:tcPr>
            <w:tcW w:w="1396" w:type="pct"/>
            <w:hideMark/>
          </w:tcPr>
          <w:p w:rsidR="000539E1" w:rsidRPr="00A7047B" w:rsidRDefault="000539E1" w:rsidP="00EB676E">
            <w:r w:rsidRPr="00A7047B">
              <w:t>Ultra Low Power General Purpose I/O</w:t>
            </w:r>
          </w:p>
        </w:tc>
      </w:tr>
      <w:tr w:rsidR="000539E1" w:rsidRPr="00A7047B" w:rsidTr="000539E1">
        <w:tc>
          <w:tcPr>
            <w:tcW w:w="5000" w:type="pct"/>
            <w:gridSpan w:val="8"/>
            <w:shd w:val="clear" w:color="auto" w:fill="D9D9D9"/>
            <w:hideMark/>
          </w:tcPr>
          <w:p w:rsidR="000539E1" w:rsidRPr="00A7047B" w:rsidRDefault="000539E1" w:rsidP="00EB676E">
            <w:r w:rsidRPr="00443481">
              <w:rPr>
                <w:b/>
              </w:rPr>
              <w:t>Miscellaneous</w:t>
            </w:r>
          </w:p>
        </w:tc>
      </w:tr>
      <w:tr w:rsidR="000539E1" w:rsidRPr="00A7047B" w:rsidTr="000539E1">
        <w:tc>
          <w:tcPr>
            <w:tcW w:w="891" w:type="pct"/>
            <w:hideMark/>
          </w:tcPr>
          <w:p w:rsidR="000539E1" w:rsidRPr="00A7047B" w:rsidRDefault="000539E1" w:rsidP="00EB676E">
            <w:r w:rsidRPr="00A7047B">
              <w:t>WURX</w:t>
            </w:r>
          </w:p>
        </w:tc>
        <w:tc>
          <w:tcPr>
            <w:tcW w:w="433" w:type="pct"/>
            <w:hideMark/>
          </w:tcPr>
          <w:p w:rsidR="000539E1" w:rsidRDefault="000539E1" w:rsidP="00EB676E">
            <w:r w:rsidRPr="00D0491B">
              <w:rPr>
                <w:rFonts w:cs="Calibri"/>
              </w:rPr>
              <w:t>TBD</w:t>
            </w:r>
          </w:p>
        </w:tc>
        <w:tc>
          <w:tcPr>
            <w:tcW w:w="481" w:type="pct"/>
            <w:hideMark/>
          </w:tcPr>
          <w:p w:rsidR="000539E1" w:rsidRPr="00A7047B" w:rsidRDefault="000539E1" w:rsidP="00EB676E">
            <w:r>
              <w:t>C3</w:t>
            </w:r>
          </w:p>
        </w:tc>
        <w:tc>
          <w:tcPr>
            <w:tcW w:w="512" w:type="pct"/>
            <w:hideMark/>
          </w:tcPr>
          <w:p w:rsidR="000539E1" w:rsidRDefault="000539E1" w:rsidP="00EB676E">
            <w:r>
              <w:rPr>
                <w:rFonts w:cs="Calibri"/>
              </w:rPr>
              <w:t>18</w:t>
            </w:r>
          </w:p>
        </w:tc>
        <w:tc>
          <w:tcPr>
            <w:tcW w:w="485" w:type="pct"/>
            <w:hideMark/>
          </w:tcPr>
          <w:p w:rsidR="000539E1" w:rsidRPr="00A7047B" w:rsidRDefault="000539E1" w:rsidP="00EB676E">
            <w:r>
              <w:t>C3</w:t>
            </w:r>
          </w:p>
        </w:tc>
        <w:tc>
          <w:tcPr>
            <w:tcW w:w="482" w:type="pct"/>
            <w:hideMark/>
          </w:tcPr>
          <w:p w:rsidR="000539E1" w:rsidRDefault="000539E1" w:rsidP="00EB676E">
            <w:r>
              <w:t>18</w:t>
            </w:r>
          </w:p>
        </w:tc>
        <w:tc>
          <w:tcPr>
            <w:tcW w:w="320" w:type="pct"/>
            <w:hideMark/>
          </w:tcPr>
          <w:p w:rsidR="000539E1" w:rsidRPr="00A7047B" w:rsidRDefault="000539E1" w:rsidP="00EB676E">
            <w:r w:rsidRPr="00A7047B">
              <w:t>RF </w:t>
            </w:r>
          </w:p>
        </w:tc>
        <w:tc>
          <w:tcPr>
            <w:tcW w:w="1396" w:type="pct"/>
            <w:hideMark/>
          </w:tcPr>
          <w:p w:rsidR="000539E1" w:rsidRPr="00A7047B" w:rsidRDefault="000539E1" w:rsidP="00EB676E">
            <w:r w:rsidRPr="00A7047B">
              <w:t>2.4GHz Wakeup receiver RF input</w:t>
            </w:r>
          </w:p>
        </w:tc>
      </w:tr>
      <w:tr w:rsidR="000539E1" w:rsidRPr="00A7047B" w:rsidTr="000539E1">
        <w:tc>
          <w:tcPr>
            <w:tcW w:w="891" w:type="pct"/>
            <w:hideMark/>
          </w:tcPr>
          <w:p w:rsidR="000539E1" w:rsidRPr="00A7047B" w:rsidRDefault="000539E1" w:rsidP="00EB676E">
            <w:r w:rsidRPr="00A7047B">
              <w:t>XTAL_32KHZ_N</w:t>
            </w:r>
          </w:p>
        </w:tc>
        <w:tc>
          <w:tcPr>
            <w:tcW w:w="433" w:type="pct"/>
            <w:hideMark/>
          </w:tcPr>
          <w:p w:rsidR="000539E1" w:rsidRDefault="000539E1" w:rsidP="00EB676E">
            <w:r w:rsidRPr="00D0491B">
              <w:rPr>
                <w:rFonts w:cs="Calibri"/>
              </w:rPr>
              <w:t>TBD</w:t>
            </w:r>
          </w:p>
        </w:tc>
        <w:tc>
          <w:tcPr>
            <w:tcW w:w="481" w:type="pct"/>
            <w:hideMark/>
          </w:tcPr>
          <w:p w:rsidR="000539E1" w:rsidRPr="00A7047B" w:rsidRDefault="000539E1" w:rsidP="00EB676E">
            <w:r>
              <w:t>C7</w:t>
            </w:r>
          </w:p>
        </w:tc>
        <w:tc>
          <w:tcPr>
            <w:tcW w:w="512" w:type="pct"/>
            <w:hideMark/>
          </w:tcPr>
          <w:p w:rsidR="000539E1" w:rsidRDefault="000539E1" w:rsidP="00EB676E">
            <w:r>
              <w:rPr>
                <w:rFonts w:cs="Calibri"/>
              </w:rPr>
              <w:t>117</w:t>
            </w:r>
          </w:p>
        </w:tc>
        <w:tc>
          <w:tcPr>
            <w:tcW w:w="485" w:type="pct"/>
            <w:hideMark/>
          </w:tcPr>
          <w:p w:rsidR="000539E1" w:rsidRPr="00A7047B" w:rsidRDefault="000539E1" w:rsidP="00EB676E">
            <w:r>
              <w:t>C7</w:t>
            </w:r>
          </w:p>
        </w:tc>
        <w:tc>
          <w:tcPr>
            <w:tcW w:w="482" w:type="pct"/>
            <w:hideMark/>
          </w:tcPr>
          <w:p w:rsidR="000539E1" w:rsidRDefault="000539E1" w:rsidP="00EB676E">
            <w:r>
              <w:rPr>
                <w:rFonts w:cs="Calibri"/>
              </w:rPr>
              <w:t>117</w:t>
            </w:r>
          </w:p>
        </w:tc>
        <w:tc>
          <w:tcPr>
            <w:tcW w:w="320" w:type="pct"/>
            <w:hideMark/>
          </w:tcPr>
          <w:p w:rsidR="000539E1" w:rsidRPr="00A7047B" w:rsidRDefault="000539E1" w:rsidP="00EB676E">
            <w:r w:rsidRPr="00A7047B">
              <w:t>OSC</w:t>
            </w:r>
          </w:p>
        </w:tc>
        <w:tc>
          <w:tcPr>
            <w:tcW w:w="1396" w:type="pct"/>
            <w:hideMark/>
          </w:tcPr>
          <w:p w:rsidR="000539E1" w:rsidRPr="00A7047B" w:rsidRDefault="000539E1" w:rsidP="00EB676E">
            <w:r w:rsidRPr="00A7047B">
              <w:t>XTAL 32KHz N</w:t>
            </w:r>
          </w:p>
        </w:tc>
      </w:tr>
      <w:tr w:rsidR="000539E1" w:rsidRPr="00A7047B" w:rsidTr="000539E1">
        <w:tc>
          <w:tcPr>
            <w:tcW w:w="891" w:type="pct"/>
            <w:hideMark/>
          </w:tcPr>
          <w:p w:rsidR="000539E1" w:rsidRPr="00A7047B" w:rsidRDefault="000539E1" w:rsidP="00EB676E">
            <w:r w:rsidRPr="00A7047B">
              <w:t>XTAL_32KHZ_P</w:t>
            </w:r>
          </w:p>
        </w:tc>
        <w:tc>
          <w:tcPr>
            <w:tcW w:w="433" w:type="pct"/>
            <w:hideMark/>
          </w:tcPr>
          <w:p w:rsidR="000539E1" w:rsidRDefault="000539E1" w:rsidP="00EB676E">
            <w:r w:rsidRPr="00D0491B">
              <w:rPr>
                <w:rFonts w:cs="Calibri"/>
              </w:rPr>
              <w:t>TBD</w:t>
            </w:r>
          </w:p>
        </w:tc>
        <w:tc>
          <w:tcPr>
            <w:tcW w:w="481" w:type="pct"/>
            <w:hideMark/>
          </w:tcPr>
          <w:p w:rsidR="000539E1" w:rsidRPr="00A7047B" w:rsidRDefault="000539E1" w:rsidP="00EB676E">
            <w:r>
              <w:t>C8</w:t>
            </w:r>
          </w:p>
        </w:tc>
        <w:tc>
          <w:tcPr>
            <w:tcW w:w="512" w:type="pct"/>
            <w:hideMark/>
          </w:tcPr>
          <w:p w:rsidR="000539E1" w:rsidRDefault="000539E1" w:rsidP="00EB676E">
            <w:r>
              <w:rPr>
                <w:rFonts w:cs="Calibri"/>
              </w:rPr>
              <w:t>125</w:t>
            </w:r>
          </w:p>
        </w:tc>
        <w:tc>
          <w:tcPr>
            <w:tcW w:w="485" w:type="pct"/>
            <w:hideMark/>
          </w:tcPr>
          <w:p w:rsidR="000539E1" w:rsidRPr="00A7047B" w:rsidRDefault="000539E1" w:rsidP="00EB676E">
            <w:r>
              <w:t>C8</w:t>
            </w:r>
          </w:p>
        </w:tc>
        <w:tc>
          <w:tcPr>
            <w:tcW w:w="482" w:type="pct"/>
            <w:hideMark/>
          </w:tcPr>
          <w:p w:rsidR="000539E1" w:rsidRDefault="000539E1" w:rsidP="00EB676E">
            <w:r>
              <w:rPr>
                <w:rFonts w:cs="Calibri"/>
              </w:rPr>
              <w:t>125</w:t>
            </w:r>
          </w:p>
        </w:tc>
        <w:tc>
          <w:tcPr>
            <w:tcW w:w="320" w:type="pct"/>
            <w:hideMark/>
          </w:tcPr>
          <w:p w:rsidR="000539E1" w:rsidRPr="00A7047B" w:rsidRDefault="000539E1" w:rsidP="00EB676E">
            <w:r w:rsidRPr="00A7047B">
              <w:t>OSC </w:t>
            </w:r>
          </w:p>
        </w:tc>
        <w:tc>
          <w:tcPr>
            <w:tcW w:w="1396" w:type="pct"/>
            <w:hideMark/>
          </w:tcPr>
          <w:p w:rsidR="000539E1" w:rsidRPr="00A7047B" w:rsidRDefault="000539E1" w:rsidP="00EB676E">
            <w:r w:rsidRPr="00A7047B">
              <w:t>XTAL32KHz P</w:t>
            </w:r>
          </w:p>
        </w:tc>
      </w:tr>
      <w:tr w:rsidR="000539E1" w:rsidRPr="00A7047B" w:rsidTr="000539E1">
        <w:tc>
          <w:tcPr>
            <w:tcW w:w="891" w:type="pct"/>
            <w:hideMark/>
          </w:tcPr>
          <w:p w:rsidR="000539E1" w:rsidRPr="00A7047B" w:rsidRDefault="000539E1" w:rsidP="00EB676E">
            <w:r w:rsidRPr="00A7047B">
              <w:t>XTAL_IN</w:t>
            </w:r>
          </w:p>
        </w:tc>
        <w:tc>
          <w:tcPr>
            <w:tcW w:w="433" w:type="pct"/>
            <w:hideMark/>
          </w:tcPr>
          <w:p w:rsidR="000539E1" w:rsidRDefault="000539E1" w:rsidP="00EB676E">
            <w:r w:rsidRPr="00D0491B">
              <w:rPr>
                <w:rFonts w:cs="Calibri"/>
              </w:rPr>
              <w:t>TBD</w:t>
            </w:r>
          </w:p>
        </w:tc>
        <w:tc>
          <w:tcPr>
            <w:tcW w:w="481" w:type="pct"/>
            <w:hideMark/>
          </w:tcPr>
          <w:p w:rsidR="000539E1" w:rsidRDefault="000539E1" w:rsidP="00EB676E">
            <w: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OSC </w:t>
            </w:r>
          </w:p>
        </w:tc>
        <w:tc>
          <w:tcPr>
            <w:tcW w:w="1396" w:type="pct"/>
            <w:hideMark/>
          </w:tcPr>
          <w:p w:rsidR="000539E1" w:rsidRPr="00A7047B" w:rsidRDefault="000539E1" w:rsidP="00EB676E">
            <w:r w:rsidRPr="00A7047B">
              <w:t>XTAL P</w:t>
            </w:r>
          </w:p>
        </w:tc>
      </w:tr>
      <w:tr w:rsidR="000539E1" w:rsidRPr="00A7047B" w:rsidTr="000539E1">
        <w:tc>
          <w:tcPr>
            <w:tcW w:w="891" w:type="pct"/>
            <w:hideMark/>
          </w:tcPr>
          <w:p w:rsidR="000539E1" w:rsidRPr="00A7047B" w:rsidRDefault="000539E1" w:rsidP="00EB676E">
            <w:r w:rsidRPr="00A7047B">
              <w:t>XTAL_OUT</w:t>
            </w:r>
          </w:p>
        </w:tc>
        <w:tc>
          <w:tcPr>
            <w:tcW w:w="433" w:type="pct"/>
            <w:hideMark/>
          </w:tcPr>
          <w:p w:rsidR="000539E1" w:rsidRDefault="000539E1" w:rsidP="00EB676E">
            <w:r w:rsidRPr="00D0491B">
              <w:rPr>
                <w:rFonts w:cs="Calibri"/>
              </w:rPr>
              <w:t>TBD</w:t>
            </w:r>
          </w:p>
        </w:tc>
        <w:tc>
          <w:tcPr>
            <w:tcW w:w="481" w:type="pct"/>
            <w:hideMark/>
          </w:tcPr>
          <w:p w:rsidR="000539E1" w:rsidRDefault="000539E1" w:rsidP="00EB676E">
            <w:r w:rsidRPr="001F0556">
              <w:rPr>
                <w:rFonts w:cs="Calibri"/>
              </w:rPr>
              <w:t>NA</w:t>
            </w:r>
          </w:p>
        </w:tc>
        <w:tc>
          <w:tcPr>
            <w:tcW w:w="512" w:type="pct"/>
            <w:hideMark/>
          </w:tcPr>
          <w:p w:rsidR="000539E1" w:rsidRDefault="000539E1" w:rsidP="00EB676E">
            <w:r>
              <w:rPr>
                <w:rFonts w:cs="Calibri"/>
              </w:rPr>
              <w:t>NA</w:t>
            </w:r>
          </w:p>
        </w:tc>
        <w:tc>
          <w:tcPr>
            <w:tcW w:w="485" w:type="pct"/>
            <w:hideMark/>
          </w:tcPr>
          <w:p w:rsidR="000539E1" w:rsidRDefault="000539E1" w:rsidP="00EB676E">
            <w:r w:rsidRPr="001F0556">
              <w:rPr>
                <w:rFonts w:cs="Calibri"/>
              </w:rPr>
              <w:t>NA</w:t>
            </w:r>
          </w:p>
        </w:tc>
        <w:tc>
          <w:tcPr>
            <w:tcW w:w="482" w:type="pct"/>
            <w:hideMark/>
          </w:tcPr>
          <w:p w:rsidR="000539E1" w:rsidRDefault="000539E1" w:rsidP="00EB676E">
            <w:r>
              <w:rPr>
                <w:rFonts w:cs="Calibri"/>
              </w:rPr>
              <w:t>NA</w:t>
            </w:r>
          </w:p>
        </w:tc>
        <w:tc>
          <w:tcPr>
            <w:tcW w:w="320" w:type="pct"/>
            <w:hideMark/>
          </w:tcPr>
          <w:p w:rsidR="000539E1" w:rsidRPr="00A7047B" w:rsidRDefault="000539E1" w:rsidP="00EB676E">
            <w:r w:rsidRPr="00A7047B">
              <w:t> OSC</w:t>
            </w:r>
          </w:p>
        </w:tc>
        <w:tc>
          <w:tcPr>
            <w:tcW w:w="1396" w:type="pct"/>
            <w:hideMark/>
          </w:tcPr>
          <w:p w:rsidR="000539E1" w:rsidRPr="00A7047B" w:rsidRDefault="000539E1" w:rsidP="00EB676E">
            <w:r w:rsidRPr="00A7047B">
              <w:t> XTAL N</w:t>
            </w:r>
          </w:p>
        </w:tc>
      </w:tr>
      <w:tr w:rsidR="000539E1" w:rsidRPr="00A7047B" w:rsidTr="000539E1">
        <w:tc>
          <w:tcPr>
            <w:tcW w:w="891" w:type="pct"/>
            <w:hideMark/>
          </w:tcPr>
          <w:p w:rsidR="000539E1" w:rsidRPr="00A7047B" w:rsidRDefault="000539E1" w:rsidP="00EB676E">
            <w:r w:rsidRPr="00A7047B">
              <w:t>TCK</w:t>
            </w:r>
          </w:p>
        </w:tc>
        <w:tc>
          <w:tcPr>
            <w:tcW w:w="433" w:type="pct"/>
            <w:hideMark/>
          </w:tcPr>
          <w:p w:rsidR="000539E1" w:rsidRDefault="000539E1" w:rsidP="00EB676E">
            <w:r w:rsidRPr="00D0491B">
              <w:rPr>
                <w:rFonts w:cs="Calibri"/>
              </w:rPr>
              <w:t>TBD</w:t>
            </w:r>
          </w:p>
        </w:tc>
        <w:tc>
          <w:tcPr>
            <w:tcW w:w="481" w:type="pct"/>
          </w:tcPr>
          <w:p w:rsidR="000539E1" w:rsidRPr="001F0556" w:rsidRDefault="000539E1" w:rsidP="00EB676E">
            <w:pPr>
              <w:rPr>
                <w:rFonts w:cs="Calibri"/>
              </w:rPr>
            </w:pPr>
            <w:r>
              <w:rPr>
                <w:rFonts w:cs="Calibri"/>
              </w:rPr>
              <w:t>G4</w:t>
            </w:r>
          </w:p>
        </w:tc>
        <w:tc>
          <w:tcPr>
            <w:tcW w:w="512" w:type="pct"/>
            <w:hideMark/>
          </w:tcPr>
          <w:p w:rsidR="000539E1" w:rsidRDefault="000539E1" w:rsidP="00EB676E">
            <w:r>
              <w:rPr>
                <w:rFonts w:cs="Calibri"/>
              </w:rPr>
              <w:t>29</w:t>
            </w:r>
          </w:p>
        </w:tc>
        <w:tc>
          <w:tcPr>
            <w:tcW w:w="485" w:type="pct"/>
            <w:hideMark/>
          </w:tcPr>
          <w:p w:rsidR="000539E1" w:rsidRPr="001F0556" w:rsidRDefault="000539E1" w:rsidP="00EB676E">
            <w:pPr>
              <w:rPr>
                <w:rFonts w:cs="Calibri"/>
              </w:rPr>
            </w:pPr>
            <w:r>
              <w:rPr>
                <w:rFonts w:cs="Calibri"/>
              </w:rPr>
              <w:t>G4</w:t>
            </w:r>
          </w:p>
        </w:tc>
        <w:tc>
          <w:tcPr>
            <w:tcW w:w="482" w:type="pct"/>
            <w:hideMark/>
          </w:tcPr>
          <w:p w:rsidR="000539E1" w:rsidRDefault="000539E1" w:rsidP="00EB676E">
            <w:r>
              <w:rPr>
                <w:rFonts w:cs="Calibri"/>
              </w:rPr>
              <w:t>29</w:t>
            </w:r>
          </w:p>
        </w:tc>
        <w:tc>
          <w:tcPr>
            <w:tcW w:w="320" w:type="pct"/>
            <w:hideMark/>
          </w:tcPr>
          <w:p w:rsidR="000539E1" w:rsidRPr="00A7047B" w:rsidRDefault="000539E1" w:rsidP="00EB676E">
            <w:r w:rsidRPr="00A7047B">
              <w:t>DI</w:t>
            </w:r>
          </w:p>
        </w:tc>
        <w:tc>
          <w:tcPr>
            <w:tcW w:w="1396" w:type="pct"/>
            <w:hideMark/>
          </w:tcPr>
          <w:p w:rsidR="000539E1" w:rsidRPr="00A7047B" w:rsidRDefault="000539E1" w:rsidP="00EB676E">
            <w:r w:rsidRPr="00A7047B">
              <w:t>Reserved – connect a 4.7 k pull-down resistor.</w:t>
            </w:r>
          </w:p>
        </w:tc>
      </w:tr>
      <w:tr w:rsidR="000539E1" w:rsidRPr="00A7047B" w:rsidTr="000539E1">
        <w:tc>
          <w:tcPr>
            <w:tcW w:w="891" w:type="pct"/>
            <w:hideMark/>
          </w:tcPr>
          <w:p w:rsidR="000539E1" w:rsidRPr="00A7047B" w:rsidRDefault="000539E1" w:rsidP="00EB676E">
            <w:r w:rsidRPr="00A7047B">
              <w:t>TMS</w:t>
            </w:r>
          </w:p>
        </w:tc>
        <w:tc>
          <w:tcPr>
            <w:tcW w:w="433" w:type="pct"/>
            <w:hideMark/>
          </w:tcPr>
          <w:p w:rsidR="000539E1" w:rsidRDefault="000539E1" w:rsidP="00EB676E">
            <w:r w:rsidRPr="00D0491B">
              <w:rPr>
                <w:rFonts w:cs="Calibri"/>
              </w:rPr>
              <w:t>TBD</w:t>
            </w:r>
          </w:p>
        </w:tc>
        <w:tc>
          <w:tcPr>
            <w:tcW w:w="481" w:type="pct"/>
          </w:tcPr>
          <w:p w:rsidR="000539E1" w:rsidRPr="001F0556" w:rsidRDefault="000539E1" w:rsidP="00EB676E">
            <w:pPr>
              <w:rPr>
                <w:rFonts w:cs="Calibri"/>
              </w:rPr>
            </w:pPr>
            <w:r>
              <w:rPr>
                <w:rFonts w:cs="Calibri"/>
              </w:rPr>
              <w:t>G5</w:t>
            </w:r>
          </w:p>
        </w:tc>
        <w:tc>
          <w:tcPr>
            <w:tcW w:w="512" w:type="pct"/>
            <w:hideMark/>
          </w:tcPr>
          <w:p w:rsidR="000539E1" w:rsidRDefault="000539E1" w:rsidP="00EB676E">
            <w:r>
              <w:rPr>
                <w:rFonts w:cs="Calibri"/>
              </w:rPr>
              <w:t>111</w:t>
            </w:r>
          </w:p>
        </w:tc>
        <w:tc>
          <w:tcPr>
            <w:tcW w:w="485" w:type="pct"/>
            <w:hideMark/>
          </w:tcPr>
          <w:p w:rsidR="000539E1" w:rsidRPr="001F0556" w:rsidRDefault="000539E1" w:rsidP="00EB676E">
            <w:pPr>
              <w:rPr>
                <w:rFonts w:cs="Calibri"/>
              </w:rPr>
            </w:pPr>
            <w:r>
              <w:rPr>
                <w:rFonts w:cs="Calibri"/>
              </w:rPr>
              <w:t>G5</w:t>
            </w:r>
          </w:p>
        </w:tc>
        <w:tc>
          <w:tcPr>
            <w:tcW w:w="482" w:type="pct"/>
            <w:hideMark/>
          </w:tcPr>
          <w:p w:rsidR="000539E1" w:rsidRDefault="000539E1" w:rsidP="00EB676E">
            <w:r>
              <w:rPr>
                <w:rFonts w:cs="Calibri"/>
              </w:rPr>
              <w:t>111</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Reserved – connect a 4.7 k pull-down resistor.</w:t>
            </w:r>
          </w:p>
        </w:tc>
      </w:tr>
      <w:tr w:rsidR="000539E1" w:rsidRPr="00A7047B" w:rsidTr="000539E1">
        <w:tc>
          <w:tcPr>
            <w:tcW w:w="891" w:type="pct"/>
            <w:hideMark/>
          </w:tcPr>
          <w:p w:rsidR="000539E1" w:rsidRPr="00A7047B" w:rsidRDefault="000539E1" w:rsidP="00EB676E">
            <w:r w:rsidRPr="00A7047B">
              <w:t>TDO</w:t>
            </w:r>
          </w:p>
        </w:tc>
        <w:tc>
          <w:tcPr>
            <w:tcW w:w="433" w:type="pct"/>
            <w:hideMark/>
          </w:tcPr>
          <w:p w:rsidR="000539E1" w:rsidRDefault="000539E1" w:rsidP="00EB676E">
            <w:r w:rsidRPr="00D0491B">
              <w:rPr>
                <w:rFonts w:cs="Calibri"/>
              </w:rPr>
              <w:t>TBD</w:t>
            </w:r>
          </w:p>
        </w:tc>
        <w:tc>
          <w:tcPr>
            <w:tcW w:w="481" w:type="pct"/>
          </w:tcPr>
          <w:p w:rsidR="000539E1" w:rsidRPr="001F0556" w:rsidRDefault="000539E1" w:rsidP="00EB676E">
            <w:pPr>
              <w:rPr>
                <w:rFonts w:cs="Calibri"/>
              </w:rPr>
            </w:pPr>
            <w:r>
              <w:rPr>
                <w:rFonts w:cs="Calibri"/>
              </w:rPr>
              <w:t>F5</w:t>
            </w:r>
          </w:p>
        </w:tc>
        <w:tc>
          <w:tcPr>
            <w:tcW w:w="512" w:type="pct"/>
            <w:hideMark/>
          </w:tcPr>
          <w:p w:rsidR="000539E1" w:rsidRDefault="000539E1" w:rsidP="00EB676E">
            <w:r>
              <w:rPr>
                <w:rFonts w:cs="Calibri"/>
              </w:rPr>
              <w:t>110</w:t>
            </w:r>
          </w:p>
        </w:tc>
        <w:tc>
          <w:tcPr>
            <w:tcW w:w="485" w:type="pct"/>
            <w:hideMark/>
          </w:tcPr>
          <w:p w:rsidR="000539E1" w:rsidRPr="001F0556" w:rsidRDefault="000539E1" w:rsidP="00EB676E">
            <w:pPr>
              <w:rPr>
                <w:rFonts w:cs="Calibri"/>
              </w:rPr>
            </w:pPr>
            <w:r>
              <w:rPr>
                <w:rFonts w:cs="Calibri"/>
              </w:rPr>
              <w:t>F5</w:t>
            </w:r>
          </w:p>
        </w:tc>
        <w:tc>
          <w:tcPr>
            <w:tcW w:w="482" w:type="pct"/>
            <w:hideMark/>
          </w:tcPr>
          <w:p w:rsidR="000539E1" w:rsidRDefault="000539E1" w:rsidP="00EB676E">
            <w:r>
              <w:rPr>
                <w:rFonts w:cs="Calibri"/>
              </w:rPr>
              <w:t>110</w:t>
            </w:r>
          </w:p>
        </w:tc>
        <w:tc>
          <w:tcPr>
            <w:tcW w:w="320" w:type="pct"/>
            <w:hideMark/>
          </w:tcPr>
          <w:p w:rsidR="000539E1" w:rsidRPr="00A7047B" w:rsidRDefault="000539E1" w:rsidP="00EB676E">
            <w:r w:rsidRPr="00A7047B">
              <w:t>DO</w:t>
            </w:r>
          </w:p>
        </w:tc>
        <w:tc>
          <w:tcPr>
            <w:tcW w:w="1396" w:type="pct"/>
            <w:hideMark/>
          </w:tcPr>
          <w:p w:rsidR="000539E1" w:rsidRPr="00A7047B" w:rsidRDefault="000539E1" w:rsidP="00EB676E">
            <w:r w:rsidRPr="00A7047B">
              <w:t>Reserved – leave unconnected.</w:t>
            </w:r>
          </w:p>
        </w:tc>
      </w:tr>
      <w:tr w:rsidR="000539E1" w:rsidRPr="00A7047B" w:rsidTr="000539E1">
        <w:tc>
          <w:tcPr>
            <w:tcW w:w="891" w:type="pct"/>
            <w:hideMark/>
          </w:tcPr>
          <w:p w:rsidR="000539E1" w:rsidRPr="00A7047B" w:rsidRDefault="000539E1" w:rsidP="00EB676E">
            <w:r w:rsidRPr="00A7047B">
              <w:t>TDI</w:t>
            </w:r>
          </w:p>
        </w:tc>
        <w:tc>
          <w:tcPr>
            <w:tcW w:w="433" w:type="pct"/>
            <w:hideMark/>
          </w:tcPr>
          <w:p w:rsidR="000539E1" w:rsidRDefault="000539E1" w:rsidP="00EB676E">
            <w:r w:rsidRPr="00D0491B">
              <w:rPr>
                <w:rFonts w:cs="Calibri"/>
              </w:rPr>
              <w:t>TBD</w:t>
            </w:r>
          </w:p>
        </w:tc>
        <w:tc>
          <w:tcPr>
            <w:tcW w:w="481" w:type="pct"/>
          </w:tcPr>
          <w:p w:rsidR="000539E1" w:rsidRPr="001F0556" w:rsidRDefault="000539E1" w:rsidP="00EB676E">
            <w:pPr>
              <w:rPr>
                <w:rFonts w:cs="Calibri"/>
              </w:rPr>
            </w:pPr>
            <w:r>
              <w:rPr>
                <w:rFonts w:cs="Calibri"/>
              </w:rPr>
              <w:t>F4</w:t>
            </w:r>
          </w:p>
        </w:tc>
        <w:tc>
          <w:tcPr>
            <w:tcW w:w="512" w:type="pct"/>
            <w:hideMark/>
          </w:tcPr>
          <w:p w:rsidR="000539E1" w:rsidRDefault="000539E1" w:rsidP="00EB676E">
            <w:r>
              <w:rPr>
                <w:rFonts w:cs="Calibri"/>
              </w:rPr>
              <w:t>82</w:t>
            </w:r>
          </w:p>
        </w:tc>
        <w:tc>
          <w:tcPr>
            <w:tcW w:w="485" w:type="pct"/>
            <w:hideMark/>
          </w:tcPr>
          <w:p w:rsidR="000539E1" w:rsidRPr="001F0556" w:rsidRDefault="000539E1" w:rsidP="00EB676E">
            <w:pPr>
              <w:rPr>
                <w:rFonts w:cs="Calibri"/>
              </w:rPr>
            </w:pPr>
            <w:r>
              <w:rPr>
                <w:rFonts w:cs="Calibri"/>
              </w:rPr>
              <w:t>F4</w:t>
            </w:r>
          </w:p>
        </w:tc>
        <w:tc>
          <w:tcPr>
            <w:tcW w:w="482" w:type="pct"/>
            <w:hideMark/>
          </w:tcPr>
          <w:p w:rsidR="000539E1" w:rsidRDefault="000539E1" w:rsidP="00EB676E">
            <w:r>
              <w:rPr>
                <w:rFonts w:cs="Calibri"/>
              </w:rPr>
              <w:t>82</w:t>
            </w:r>
          </w:p>
        </w:tc>
        <w:tc>
          <w:tcPr>
            <w:tcW w:w="320" w:type="pct"/>
            <w:hideMark/>
          </w:tcPr>
          <w:p w:rsidR="000539E1" w:rsidRPr="00A7047B" w:rsidRDefault="000539E1" w:rsidP="00EB676E">
            <w:r w:rsidRPr="00A7047B">
              <w:t>DI</w:t>
            </w:r>
          </w:p>
        </w:tc>
        <w:tc>
          <w:tcPr>
            <w:tcW w:w="1396" w:type="pct"/>
            <w:hideMark/>
          </w:tcPr>
          <w:p w:rsidR="000539E1" w:rsidRPr="00A7047B" w:rsidRDefault="000539E1" w:rsidP="00EB676E">
            <w:r w:rsidRPr="00A7047B">
              <w:t>Reserved – connect a 4.7 k pull-down resistor.</w:t>
            </w:r>
          </w:p>
        </w:tc>
      </w:tr>
      <w:tr w:rsidR="000539E1" w:rsidRPr="00A7047B" w:rsidTr="000539E1">
        <w:tc>
          <w:tcPr>
            <w:tcW w:w="5000" w:type="pct"/>
            <w:gridSpan w:val="8"/>
            <w:shd w:val="clear" w:color="auto" w:fill="D9D9D9"/>
            <w:hideMark/>
          </w:tcPr>
          <w:p w:rsidR="000539E1" w:rsidRPr="00A7047B" w:rsidRDefault="000539E1" w:rsidP="00EB676E">
            <w:r w:rsidRPr="00443481">
              <w:rPr>
                <w:b/>
              </w:rPr>
              <w:t>General Purpose IOs</w:t>
            </w:r>
          </w:p>
        </w:tc>
      </w:tr>
      <w:tr w:rsidR="000539E1" w:rsidRPr="00A7047B" w:rsidTr="000539E1">
        <w:tc>
          <w:tcPr>
            <w:tcW w:w="891" w:type="pct"/>
            <w:hideMark/>
          </w:tcPr>
          <w:p w:rsidR="000539E1" w:rsidRPr="00732114" w:rsidRDefault="000539E1" w:rsidP="00EB676E">
            <w:r w:rsidRPr="00732114">
              <w:t>GPIO_6</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E14</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150</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E14</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150</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732114" w:rsidRDefault="000539E1" w:rsidP="00EB676E">
            <w:r w:rsidRPr="00732114">
              <w:t>GPIO_7</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D9</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119</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D9</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119</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732114" w:rsidRDefault="000539E1" w:rsidP="00EB676E">
            <w:r w:rsidRPr="00732114">
              <w:t>GPIO_8</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C9</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135</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C9</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135</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732114" w:rsidRDefault="000539E1" w:rsidP="00EB676E">
            <w:r w:rsidRPr="00732114">
              <w:t>GPIO_9</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E13</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151</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E13</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151</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GPIO_10</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E12</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142</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E12</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142</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GPIO_11</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A14</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149</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A14</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149</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GPIO_12</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E11</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143</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E11</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143</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GPIO_13</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E7</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118</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E7</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118</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GPIO_14</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G6</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32</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G6</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32</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GPIO_15</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A12</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61</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A12</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61</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GPIO_16</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A13</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148</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A13</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148</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GPIO_31</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G4</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29</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G4</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29</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GPIO_32</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G5</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111</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G5</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111</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GPIO_33</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F4</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82</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F4</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82</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GPIO_34</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F5</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110</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F5</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110</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GPIO_46</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D14</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59</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D14</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59</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EB676E">
            <w:r w:rsidRPr="00A7047B">
              <w:t>General Purpose I/O</w:t>
            </w:r>
          </w:p>
        </w:tc>
      </w:tr>
      <w:tr w:rsidR="000539E1" w:rsidRPr="00A7047B" w:rsidTr="000539E1">
        <w:tc>
          <w:tcPr>
            <w:tcW w:w="891" w:type="pct"/>
            <w:hideMark/>
          </w:tcPr>
          <w:p w:rsidR="000539E1" w:rsidRPr="00A7047B" w:rsidRDefault="000539E1" w:rsidP="00EB676E">
            <w:r w:rsidRPr="00A7047B">
              <w:t>GPIO_47</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C13</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4</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C13</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4</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GPIO_48</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D12</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60</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D12</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60</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GPIO_49</w:t>
            </w:r>
          </w:p>
        </w:tc>
        <w:tc>
          <w:tcPr>
            <w:tcW w:w="433" w:type="pct"/>
            <w:hideMark/>
          </w:tcPr>
          <w:p w:rsidR="000539E1" w:rsidRDefault="000539E1" w:rsidP="00EB676E">
            <w:r w:rsidRPr="00E117C0">
              <w:rPr>
                <w:rFonts w:cs="Calibri"/>
              </w:rPr>
              <w:t>TBD</w:t>
            </w:r>
          </w:p>
        </w:tc>
        <w:tc>
          <w:tcPr>
            <w:tcW w:w="481" w:type="pct"/>
            <w:hideMark/>
          </w:tcPr>
          <w:p w:rsidR="000539E1" w:rsidRDefault="000539E1" w:rsidP="00EB676E">
            <w:pPr>
              <w:autoSpaceDE w:val="0"/>
              <w:autoSpaceDN w:val="0"/>
              <w:adjustRightInd w:val="0"/>
              <w:jc w:val="center"/>
              <w:rPr>
                <w:rFonts w:cs="Calibri"/>
                <w:color w:val="000000"/>
              </w:rPr>
            </w:pPr>
            <w:r>
              <w:rPr>
                <w:rFonts w:cs="Calibri"/>
                <w:color w:val="000000"/>
              </w:rPr>
              <w:t>D13</w:t>
            </w:r>
          </w:p>
        </w:tc>
        <w:tc>
          <w:tcPr>
            <w:tcW w:w="512" w:type="pct"/>
            <w:hideMark/>
          </w:tcPr>
          <w:p w:rsidR="000539E1" w:rsidRDefault="000539E1" w:rsidP="00EB676E">
            <w:pPr>
              <w:autoSpaceDE w:val="0"/>
              <w:autoSpaceDN w:val="0"/>
              <w:adjustRightInd w:val="0"/>
              <w:jc w:val="center"/>
              <w:rPr>
                <w:rFonts w:cs="Calibri"/>
                <w:color w:val="000000"/>
              </w:rPr>
            </w:pPr>
            <w:r>
              <w:rPr>
                <w:rFonts w:cs="Calibri"/>
                <w:color w:val="000000"/>
              </w:rPr>
              <w:t>3</w:t>
            </w:r>
          </w:p>
        </w:tc>
        <w:tc>
          <w:tcPr>
            <w:tcW w:w="485" w:type="pct"/>
            <w:hideMark/>
          </w:tcPr>
          <w:p w:rsidR="000539E1" w:rsidRDefault="000539E1" w:rsidP="00EB676E">
            <w:pPr>
              <w:autoSpaceDE w:val="0"/>
              <w:autoSpaceDN w:val="0"/>
              <w:adjustRightInd w:val="0"/>
              <w:jc w:val="center"/>
              <w:rPr>
                <w:rFonts w:cs="Calibri"/>
                <w:color w:val="000000"/>
              </w:rPr>
            </w:pPr>
            <w:r>
              <w:rPr>
                <w:rFonts w:cs="Calibri"/>
                <w:color w:val="000000"/>
              </w:rPr>
              <w:t>D13</w:t>
            </w:r>
          </w:p>
        </w:tc>
        <w:tc>
          <w:tcPr>
            <w:tcW w:w="482" w:type="pct"/>
            <w:hideMark/>
          </w:tcPr>
          <w:p w:rsidR="000539E1" w:rsidRDefault="000539E1" w:rsidP="00EB676E">
            <w:pPr>
              <w:autoSpaceDE w:val="0"/>
              <w:autoSpaceDN w:val="0"/>
              <w:adjustRightInd w:val="0"/>
              <w:jc w:val="center"/>
              <w:rPr>
                <w:rFonts w:cs="Calibri"/>
                <w:color w:val="000000"/>
              </w:rPr>
            </w:pPr>
            <w:r>
              <w:rPr>
                <w:rFonts w:cs="Calibri"/>
                <w:color w:val="000000"/>
              </w:rPr>
              <w:t>3</w:t>
            </w:r>
          </w:p>
        </w:tc>
        <w:tc>
          <w:tcPr>
            <w:tcW w:w="320" w:type="pct"/>
            <w:hideMark/>
          </w:tcPr>
          <w:p w:rsidR="000539E1" w:rsidRPr="00A7047B" w:rsidRDefault="000539E1" w:rsidP="00EB676E">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GPIO_50</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B14</w:t>
            </w:r>
          </w:p>
        </w:tc>
        <w:tc>
          <w:tcPr>
            <w:tcW w:w="512" w:type="pct"/>
            <w:hideMark/>
          </w:tcPr>
          <w:p w:rsidR="000539E1" w:rsidRPr="000539E1" w:rsidRDefault="000539E1" w:rsidP="000539E1">
            <w:pPr>
              <w:pStyle w:val="DocumentationParagraph"/>
              <w:spacing w:before="0" w:after="0"/>
              <w:ind w:left="0"/>
            </w:pPr>
            <w:r w:rsidRPr="000539E1">
              <w:t>58</w:t>
            </w:r>
          </w:p>
        </w:tc>
        <w:tc>
          <w:tcPr>
            <w:tcW w:w="485" w:type="pct"/>
            <w:hideMark/>
          </w:tcPr>
          <w:p w:rsidR="000539E1" w:rsidRPr="000539E1" w:rsidRDefault="000539E1" w:rsidP="000539E1">
            <w:pPr>
              <w:pStyle w:val="DocumentationParagraph"/>
              <w:spacing w:before="0" w:after="0"/>
              <w:ind w:left="0"/>
            </w:pPr>
            <w:r w:rsidRPr="000539E1">
              <w:t>B14</w:t>
            </w:r>
          </w:p>
        </w:tc>
        <w:tc>
          <w:tcPr>
            <w:tcW w:w="482" w:type="pct"/>
            <w:hideMark/>
          </w:tcPr>
          <w:p w:rsidR="000539E1" w:rsidRPr="000539E1" w:rsidRDefault="000539E1" w:rsidP="000539E1">
            <w:pPr>
              <w:pStyle w:val="DocumentationParagraph"/>
              <w:spacing w:before="0" w:after="0"/>
              <w:ind w:left="0"/>
            </w:pPr>
            <w:r w:rsidRPr="000539E1">
              <w:t>58</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GPIO_51</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C14</w:t>
            </w:r>
          </w:p>
        </w:tc>
        <w:tc>
          <w:tcPr>
            <w:tcW w:w="512" w:type="pct"/>
            <w:hideMark/>
          </w:tcPr>
          <w:p w:rsidR="000539E1" w:rsidRPr="000539E1" w:rsidRDefault="000539E1" w:rsidP="000539E1">
            <w:pPr>
              <w:pStyle w:val="DocumentationParagraph"/>
              <w:spacing w:before="0" w:after="0"/>
              <w:ind w:left="0"/>
            </w:pPr>
            <w:r w:rsidRPr="000539E1">
              <w:t>2</w:t>
            </w:r>
          </w:p>
        </w:tc>
        <w:tc>
          <w:tcPr>
            <w:tcW w:w="485" w:type="pct"/>
            <w:hideMark/>
          </w:tcPr>
          <w:p w:rsidR="000539E1" w:rsidRPr="000539E1" w:rsidRDefault="000539E1" w:rsidP="000539E1">
            <w:pPr>
              <w:pStyle w:val="DocumentationParagraph"/>
              <w:spacing w:before="0" w:after="0"/>
              <w:ind w:left="0"/>
            </w:pPr>
            <w:r w:rsidRPr="000539E1">
              <w:t>C14</w:t>
            </w:r>
          </w:p>
        </w:tc>
        <w:tc>
          <w:tcPr>
            <w:tcW w:w="482" w:type="pct"/>
            <w:hideMark/>
          </w:tcPr>
          <w:p w:rsidR="000539E1" w:rsidRPr="000539E1" w:rsidRDefault="000539E1" w:rsidP="000539E1">
            <w:pPr>
              <w:pStyle w:val="DocumentationParagraph"/>
              <w:spacing w:before="0" w:after="0"/>
              <w:ind w:left="0"/>
            </w:pPr>
            <w:r w:rsidRPr="000539E1">
              <w:t>2</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GPIO_52</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C11</w:t>
            </w:r>
          </w:p>
        </w:tc>
        <w:tc>
          <w:tcPr>
            <w:tcW w:w="512" w:type="pct"/>
            <w:hideMark/>
          </w:tcPr>
          <w:p w:rsidR="000539E1" w:rsidRPr="000539E1" w:rsidRDefault="000539E1" w:rsidP="000539E1">
            <w:pPr>
              <w:pStyle w:val="DocumentationParagraph"/>
              <w:spacing w:before="0" w:after="0"/>
              <w:ind w:left="0"/>
            </w:pPr>
            <w:r w:rsidRPr="000539E1">
              <w:t>141</w:t>
            </w:r>
          </w:p>
        </w:tc>
        <w:tc>
          <w:tcPr>
            <w:tcW w:w="485" w:type="pct"/>
            <w:hideMark/>
          </w:tcPr>
          <w:p w:rsidR="000539E1" w:rsidRPr="000539E1" w:rsidRDefault="000539E1" w:rsidP="000539E1">
            <w:pPr>
              <w:pStyle w:val="DocumentationParagraph"/>
              <w:spacing w:before="0" w:after="0"/>
              <w:ind w:left="0"/>
            </w:pPr>
            <w:r w:rsidRPr="000539E1">
              <w:t>C11</w:t>
            </w:r>
          </w:p>
        </w:tc>
        <w:tc>
          <w:tcPr>
            <w:tcW w:w="482" w:type="pct"/>
            <w:hideMark/>
          </w:tcPr>
          <w:p w:rsidR="000539E1" w:rsidRPr="000539E1" w:rsidRDefault="000539E1" w:rsidP="000539E1">
            <w:pPr>
              <w:pStyle w:val="DocumentationParagraph"/>
              <w:spacing w:before="0" w:after="0"/>
              <w:ind w:left="0"/>
            </w:pPr>
            <w:r w:rsidRPr="000539E1">
              <w:t>141</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GPIO_53</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D11</w:t>
            </w:r>
          </w:p>
        </w:tc>
        <w:tc>
          <w:tcPr>
            <w:tcW w:w="512" w:type="pct"/>
            <w:hideMark/>
          </w:tcPr>
          <w:p w:rsidR="000539E1" w:rsidRPr="000539E1" w:rsidRDefault="000539E1" w:rsidP="000539E1">
            <w:pPr>
              <w:pStyle w:val="DocumentationParagraph"/>
              <w:spacing w:before="0" w:after="0"/>
              <w:ind w:left="0"/>
            </w:pPr>
            <w:r w:rsidRPr="000539E1">
              <w:t>134</w:t>
            </w:r>
          </w:p>
        </w:tc>
        <w:tc>
          <w:tcPr>
            <w:tcW w:w="485" w:type="pct"/>
            <w:hideMark/>
          </w:tcPr>
          <w:p w:rsidR="000539E1" w:rsidRPr="000539E1" w:rsidRDefault="000539E1" w:rsidP="000539E1">
            <w:pPr>
              <w:pStyle w:val="DocumentationParagraph"/>
              <w:spacing w:before="0" w:after="0"/>
              <w:ind w:left="0"/>
            </w:pPr>
            <w:r w:rsidRPr="000539E1">
              <w:t>D11</w:t>
            </w:r>
          </w:p>
        </w:tc>
        <w:tc>
          <w:tcPr>
            <w:tcW w:w="482" w:type="pct"/>
            <w:hideMark/>
          </w:tcPr>
          <w:p w:rsidR="000539E1" w:rsidRPr="000539E1" w:rsidRDefault="000539E1" w:rsidP="000539E1">
            <w:pPr>
              <w:pStyle w:val="DocumentationParagraph"/>
              <w:spacing w:before="0" w:after="0"/>
              <w:ind w:left="0"/>
            </w:pPr>
            <w:r w:rsidRPr="000539E1">
              <w:t>134</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GPIO_54</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B12</w:t>
            </w:r>
          </w:p>
        </w:tc>
        <w:tc>
          <w:tcPr>
            <w:tcW w:w="512" w:type="pct"/>
            <w:hideMark/>
          </w:tcPr>
          <w:p w:rsidR="000539E1" w:rsidRPr="000539E1" w:rsidRDefault="000539E1" w:rsidP="000539E1">
            <w:pPr>
              <w:pStyle w:val="DocumentationParagraph"/>
              <w:spacing w:before="0" w:after="0"/>
              <w:ind w:left="0"/>
            </w:pPr>
            <w:r w:rsidRPr="000539E1">
              <w:t>140</w:t>
            </w:r>
          </w:p>
        </w:tc>
        <w:tc>
          <w:tcPr>
            <w:tcW w:w="485" w:type="pct"/>
            <w:hideMark/>
          </w:tcPr>
          <w:p w:rsidR="000539E1" w:rsidRPr="000539E1" w:rsidRDefault="000539E1" w:rsidP="000539E1">
            <w:pPr>
              <w:pStyle w:val="DocumentationParagraph"/>
              <w:spacing w:before="0" w:after="0"/>
              <w:ind w:left="0"/>
            </w:pPr>
            <w:r w:rsidRPr="000539E1">
              <w:t>B12</w:t>
            </w:r>
          </w:p>
        </w:tc>
        <w:tc>
          <w:tcPr>
            <w:tcW w:w="482" w:type="pct"/>
            <w:hideMark/>
          </w:tcPr>
          <w:p w:rsidR="000539E1" w:rsidRPr="000539E1" w:rsidRDefault="000539E1" w:rsidP="000539E1">
            <w:pPr>
              <w:pStyle w:val="DocumentationParagraph"/>
              <w:spacing w:before="0" w:after="0"/>
              <w:ind w:left="0"/>
            </w:pPr>
            <w:r w:rsidRPr="000539E1">
              <w:t>140</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GPIO_55</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C12</w:t>
            </w:r>
          </w:p>
        </w:tc>
        <w:tc>
          <w:tcPr>
            <w:tcW w:w="512" w:type="pct"/>
            <w:hideMark/>
          </w:tcPr>
          <w:p w:rsidR="000539E1" w:rsidRPr="000539E1" w:rsidRDefault="000539E1" w:rsidP="000539E1">
            <w:pPr>
              <w:pStyle w:val="DocumentationParagraph"/>
              <w:spacing w:before="0" w:after="0"/>
              <w:ind w:left="0"/>
            </w:pPr>
            <w:r w:rsidRPr="000539E1">
              <w:t>133</w:t>
            </w:r>
          </w:p>
        </w:tc>
        <w:tc>
          <w:tcPr>
            <w:tcW w:w="485" w:type="pct"/>
            <w:hideMark/>
          </w:tcPr>
          <w:p w:rsidR="000539E1" w:rsidRPr="000539E1" w:rsidRDefault="000539E1" w:rsidP="000539E1">
            <w:pPr>
              <w:pStyle w:val="DocumentationParagraph"/>
              <w:spacing w:before="0" w:after="0"/>
              <w:ind w:left="0"/>
            </w:pPr>
            <w:r w:rsidRPr="000539E1">
              <w:t>C12</w:t>
            </w:r>
          </w:p>
        </w:tc>
        <w:tc>
          <w:tcPr>
            <w:tcW w:w="482" w:type="pct"/>
            <w:hideMark/>
          </w:tcPr>
          <w:p w:rsidR="000539E1" w:rsidRPr="000539E1" w:rsidRDefault="000539E1" w:rsidP="000539E1">
            <w:pPr>
              <w:pStyle w:val="DocumentationParagraph"/>
              <w:spacing w:before="0" w:after="0"/>
              <w:ind w:left="0"/>
            </w:pPr>
            <w:r w:rsidRPr="000539E1">
              <w:t>133</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GPIO_56</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B11</w:t>
            </w:r>
          </w:p>
        </w:tc>
        <w:tc>
          <w:tcPr>
            <w:tcW w:w="512" w:type="pct"/>
            <w:hideMark/>
          </w:tcPr>
          <w:p w:rsidR="000539E1" w:rsidRPr="000539E1" w:rsidRDefault="000539E1" w:rsidP="000539E1">
            <w:pPr>
              <w:pStyle w:val="DocumentationParagraph"/>
              <w:spacing w:before="0" w:after="0"/>
              <w:ind w:left="0"/>
            </w:pPr>
            <w:r w:rsidRPr="000539E1">
              <w:t>132</w:t>
            </w:r>
          </w:p>
        </w:tc>
        <w:tc>
          <w:tcPr>
            <w:tcW w:w="485" w:type="pct"/>
            <w:hideMark/>
          </w:tcPr>
          <w:p w:rsidR="000539E1" w:rsidRPr="000539E1" w:rsidRDefault="000539E1" w:rsidP="000539E1">
            <w:pPr>
              <w:pStyle w:val="DocumentationParagraph"/>
              <w:spacing w:before="0" w:after="0"/>
              <w:ind w:left="0"/>
            </w:pPr>
            <w:r w:rsidRPr="000539E1">
              <w:t>B11</w:t>
            </w:r>
          </w:p>
        </w:tc>
        <w:tc>
          <w:tcPr>
            <w:tcW w:w="482" w:type="pct"/>
            <w:hideMark/>
          </w:tcPr>
          <w:p w:rsidR="000539E1" w:rsidRPr="000539E1" w:rsidRDefault="000539E1" w:rsidP="000539E1">
            <w:pPr>
              <w:pStyle w:val="DocumentationParagraph"/>
              <w:spacing w:before="0" w:after="0"/>
              <w:ind w:left="0"/>
            </w:pPr>
            <w:r w:rsidRPr="000539E1">
              <w:t>132</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r w:rsidR="000539E1" w:rsidRPr="00A7047B" w:rsidTr="000539E1">
        <w:tc>
          <w:tcPr>
            <w:tcW w:w="891" w:type="pct"/>
            <w:hideMark/>
          </w:tcPr>
          <w:p w:rsidR="000539E1" w:rsidRPr="00A7047B" w:rsidRDefault="000539E1" w:rsidP="00EB676E">
            <w:r w:rsidRPr="00A7047B">
              <w:t>GPIO_57</w:t>
            </w:r>
          </w:p>
        </w:tc>
        <w:tc>
          <w:tcPr>
            <w:tcW w:w="433" w:type="pct"/>
            <w:hideMark/>
          </w:tcPr>
          <w:p w:rsidR="000539E1" w:rsidRDefault="000539E1" w:rsidP="00EB676E">
            <w:r w:rsidRPr="00E117C0">
              <w:rPr>
                <w:rFonts w:cs="Calibri"/>
              </w:rPr>
              <w:t>TBD</w:t>
            </w:r>
          </w:p>
        </w:tc>
        <w:tc>
          <w:tcPr>
            <w:tcW w:w="481" w:type="pct"/>
            <w:hideMark/>
          </w:tcPr>
          <w:p w:rsidR="000539E1" w:rsidRPr="000539E1" w:rsidRDefault="000539E1" w:rsidP="000539E1">
            <w:pPr>
              <w:pStyle w:val="DocumentationParagraph"/>
              <w:spacing w:before="0" w:after="0"/>
              <w:ind w:left="0"/>
            </w:pPr>
            <w:r w:rsidRPr="000539E1">
              <w:t>C10</w:t>
            </w:r>
          </w:p>
        </w:tc>
        <w:tc>
          <w:tcPr>
            <w:tcW w:w="512" w:type="pct"/>
            <w:hideMark/>
          </w:tcPr>
          <w:p w:rsidR="000539E1" w:rsidRPr="000539E1" w:rsidRDefault="000539E1" w:rsidP="000539E1">
            <w:pPr>
              <w:pStyle w:val="DocumentationParagraph"/>
              <w:spacing w:before="0" w:after="0"/>
              <w:ind w:left="0"/>
            </w:pPr>
            <w:r w:rsidRPr="000539E1">
              <w:t>124</w:t>
            </w:r>
          </w:p>
        </w:tc>
        <w:tc>
          <w:tcPr>
            <w:tcW w:w="485" w:type="pct"/>
            <w:hideMark/>
          </w:tcPr>
          <w:p w:rsidR="000539E1" w:rsidRPr="000539E1" w:rsidRDefault="000539E1" w:rsidP="000539E1">
            <w:pPr>
              <w:pStyle w:val="DocumentationParagraph"/>
              <w:spacing w:before="0" w:after="0"/>
              <w:ind w:left="0"/>
            </w:pPr>
            <w:r w:rsidRPr="000539E1">
              <w:t>C10</w:t>
            </w:r>
          </w:p>
        </w:tc>
        <w:tc>
          <w:tcPr>
            <w:tcW w:w="482" w:type="pct"/>
            <w:hideMark/>
          </w:tcPr>
          <w:p w:rsidR="000539E1" w:rsidRPr="000539E1" w:rsidRDefault="000539E1" w:rsidP="000539E1">
            <w:pPr>
              <w:pStyle w:val="DocumentationParagraph"/>
              <w:spacing w:before="0" w:after="0"/>
              <w:ind w:left="0"/>
            </w:pPr>
            <w:r w:rsidRPr="000539E1">
              <w:t>124</w:t>
            </w:r>
          </w:p>
        </w:tc>
        <w:tc>
          <w:tcPr>
            <w:tcW w:w="320" w:type="pct"/>
            <w:hideMark/>
          </w:tcPr>
          <w:p w:rsidR="000539E1" w:rsidRPr="00A7047B" w:rsidRDefault="000539E1" w:rsidP="000539E1">
            <w:pPr>
              <w:pStyle w:val="DocumentationParagraph"/>
              <w:spacing w:before="0" w:after="0"/>
              <w:ind w:left="0"/>
            </w:pPr>
            <w:r w:rsidRPr="00A7047B">
              <w:t>DIO</w:t>
            </w:r>
          </w:p>
        </w:tc>
        <w:tc>
          <w:tcPr>
            <w:tcW w:w="1396" w:type="pct"/>
            <w:hideMark/>
          </w:tcPr>
          <w:p w:rsidR="000539E1" w:rsidRPr="00A7047B" w:rsidRDefault="000539E1" w:rsidP="000539E1">
            <w:pPr>
              <w:pStyle w:val="DocumentationParagraph"/>
              <w:spacing w:before="0" w:after="0"/>
              <w:ind w:left="0"/>
            </w:pPr>
            <w:r w:rsidRPr="00A7047B">
              <w:t>General Purpose I/O</w:t>
            </w:r>
          </w:p>
        </w:tc>
      </w:tr>
    </w:tbl>
    <w:p w:rsidR="001D2299" w:rsidRDefault="000124FE" w:rsidP="00E61193">
      <w:pPr>
        <w:pStyle w:val="Caption"/>
      </w:pPr>
      <w:bookmarkStart w:id="79" w:name="_Toc491688693"/>
      <w:bookmarkStart w:id="80" w:name="_Toc506817953"/>
      <w:r>
        <w:t xml:space="preserve">Table </w:t>
      </w:r>
      <w:r w:rsidR="00DF628D">
        <w:fldChar w:fldCharType="begin"/>
      </w:r>
      <w:r w:rsidR="00DF628D">
        <w:instrText xml:space="preserve"> SEQ Table \* ARABIC </w:instrText>
      </w:r>
      <w:r w:rsidR="00DF628D">
        <w:fldChar w:fldCharType="separate"/>
      </w:r>
      <w:r w:rsidR="00F029F9">
        <w:rPr>
          <w:noProof/>
        </w:rPr>
        <w:t>3</w:t>
      </w:r>
      <w:r w:rsidR="00DF628D">
        <w:fldChar w:fldCharType="end"/>
      </w:r>
      <w:r>
        <w:t xml:space="preserve">: </w:t>
      </w:r>
      <w:r w:rsidR="009D45A0">
        <w:t xml:space="preserve">Module </w:t>
      </w:r>
      <w:r>
        <w:t>Pin Descriptions</w:t>
      </w:r>
      <w:bookmarkEnd w:id="79"/>
      <w:bookmarkEnd w:id="80"/>
    </w:p>
    <w:p w:rsidR="009D45A0" w:rsidRDefault="009D45A0" w:rsidP="009D45A0">
      <w:pPr>
        <w:pStyle w:val="Heading2"/>
      </w:pPr>
      <w:bookmarkStart w:id="81" w:name="_Toc498957465"/>
      <w:bookmarkStart w:id="82" w:name="_Toc504647460"/>
      <w:bookmarkStart w:id="83" w:name="_Toc506819292"/>
      <w:r>
        <w:t>Chip Packages</w:t>
      </w:r>
      <w:bookmarkEnd w:id="81"/>
      <w:bookmarkEnd w:id="82"/>
      <w:bookmarkEnd w:id="83"/>
    </w:p>
    <w:tbl>
      <w:tblPr>
        <w:tblW w:w="5000" w:type="pct"/>
        <w:jc w:val="center"/>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2811"/>
        <w:gridCol w:w="1917"/>
        <w:gridCol w:w="1931"/>
        <w:gridCol w:w="1689"/>
        <w:gridCol w:w="1622"/>
        <w:gridCol w:w="3978"/>
      </w:tblGrid>
      <w:tr w:rsidR="009D45A0" w:rsidRPr="004867D8" w:rsidTr="00443481">
        <w:trPr>
          <w:trHeight w:val="525"/>
          <w:tblHeader/>
          <w:jc w:val="center"/>
        </w:trPr>
        <w:tc>
          <w:tcPr>
            <w:tcW w:w="992" w:type="pct"/>
            <w:shd w:val="clear" w:color="auto" w:fill="D9D9D9"/>
            <w:hideMark/>
          </w:tcPr>
          <w:p w:rsidR="009D45A0" w:rsidRPr="00443481" w:rsidRDefault="009D45A0" w:rsidP="00443481">
            <w:pPr>
              <w:pStyle w:val="DocumentationParagraph"/>
              <w:spacing w:before="0" w:after="0"/>
              <w:ind w:left="0"/>
              <w:rPr>
                <w:b/>
                <w:bCs/>
              </w:rPr>
            </w:pPr>
            <w:r w:rsidRPr="00443481">
              <w:rPr>
                <w:b/>
                <w:bCs/>
              </w:rPr>
              <w:t>Pin Name</w:t>
            </w:r>
          </w:p>
        </w:tc>
        <w:tc>
          <w:tcPr>
            <w:tcW w:w="697" w:type="pct"/>
            <w:shd w:val="clear" w:color="auto" w:fill="D9D9D9"/>
            <w:hideMark/>
          </w:tcPr>
          <w:p w:rsidR="009D45A0" w:rsidRPr="00443481" w:rsidRDefault="009D45A0" w:rsidP="00443481">
            <w:pPr>
              <w:pStyle w:val="DocumentationParagraph"/>
              <w:spacing w:before="0" w:after="0"/>
              <w:ind w:left="0" w:right="505"/>
              <w:rPr>
                <w:b/>
                <w:bCs/>
              </w:rPr>
            </w:pPr>
            <w:r w:rsidRPr="00443481">
              <w:rPr>
                <w:b/>
                <w:bCs/>
              </w:rPr>
              <w:t>Pin # in  QMS</w:t>
            </w:r>
          </w:p>
        </w:tc>
        <w:tc>
          <w:tcPr>
            <w:tcW w:w="702" w:type="pct"/>
            <w:shd w:val="clear" w:color="auto" w:fill="D9D9D9"/>
            <w:hideMark/>
          </w:tcPr>
          <w:p w:rsidR="009D45A0" w:rsidRPr="00443481" w:rsidRDefault="009D45A0" w:rsidP="00443481">
            <w:pPr>
              <w:pStyle w:val="DocumentationParagraph"/>
              <w:spacing w:before="0" w:after="0"/>
              <w:ind w:left="0"/>
              <w:rPr>
                <w:b/>
                <w:bCs/>
              </w:rPr>
            </w:pPr>
            <w:r w:rsidRPr="00443481">
              <w:rPr>
                <w:b/>
                <w:bCs/>
              </w:rPr>
              <w:t>Pin # in WMS</w:t>
            </w:r>
          </w:p>
        </w:tc>
        <w:tc>
          <w:tcPr>
            <w:tcW w:w="615" w:type="pct"/>
            <w:shd w:val="clear" w:color="auto" w:fill="D9D9D9"/>
          </w:tcPr>
          <w:p w:rsidR="009D45A0" w:rsidRPr="00443481" w:rsidRDefault="009D45A0" w:rsidP="00443481">
            <w:pPr>
              <w:pStyle w:val="DocumentationParagraph"/>
              <w:spacing w:before="0" w:after="0"/>
              <w:ind w:left="0"/>
              <w:rPr>
                <w:b/>
                <w:bCs/>
              </w:rPr>
            </w:pPr>
            <w:r w:rsidRPr="00443481">
              <w:rPr>
                <w:b/>
                <w:bCs/>
              </w:rPr>
              <w:t xml:space="preserve">Pin # in BTS </w:t>
            </w:r>
          </w:p>
        </w:tc>
        <w:tc>
          <w:tcPr>
            <w:tcW w:w="591" w:type="pct"/>
            <w:shd w:val="clear" w:color="auto" w:fill="D9D9D9"/>
            <w:hideMark/>
          </w:tcPr>
          <w:p w:rsidR="009D45A0" w:rsidRPr="00443481" w:rsidRDefault="009D45A0" w:rsidP="00443481">
            <w:pPr>
              <w:pStyle w:val="DocumentationParagraph"/>
              <w:spacing w:before="0" w:after="0"/>
              <w:ind w:left="0"/>
              <w:rPr>
                <w:b/>
                <w:bCs/>
              </w:rPr>
            </w:pPr>
            <w:r w:rsidRPr="00443481">
              <w:rPr>
                <w:b/>
                <w:bCs/>
              </w:rPr>
              <w:t>Type</w:t>
            </w:r>
          </w:p>
        </w:tc>
        <w:tc>
          <w:tcPr>
            <w:tcW w:w="1403" w:type="pct"/>
            <w:shd w:val="clear" w:color="auto" w:fill="D9D9D9"/>
            <w:hideMark/>
          </w:tcPr>
          <w:p w:rsidR="009D45A0" w:rsidRPr="00443481" w:rsidRDefault="009D45A0" w:rsidP="00443481">
            <w:pPr>
              <w:pStyle w:val="DocumentationParagraph"/>
              <w:spacing w:before="0" w:after="0"/>
              <w:ind w:left="0"/>
              <w:rPr>
                <w:b/>
                <w:bCs/>
              </w:rPr>
            </w:pPr>
            <w:r w:rsidRPr="00443481">
              <w:rPr>
                <w:b/>
                <w:bCs/>
              </w:rPr>
              <w:t>Description</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43481">
              <w:rPr>
                <w:b/>
                <w:bCs/>
              </w:rPr>
              <w:t>RF and Control</w:t>
            </w:r>
            <w:r>
              <w:t xml:space="preserve"> </w:t>
            </w:r>
          </w:p>
        </w:tc>
        <w:tc>
          <w:tcPr>
            <w:tcW w:w="697" w:type="pct"/>
            <w:noWrap/>
            <w:hideMark/>
          </w:tcPr>
          <w:p w:rsidR="009D45A0" w:rsidRPr="004867D8" w:rsidRDefault="009D45A0" w:rsidP="00443481">
            <w:pPr>
              <w:pStyle w:val="DocumentationParagraph"/>
              <w:spacing w:before="0" w:after="0"/>
              <w:ind w:left="0" w:right="505"/>
            </w:pPr>
          </w:p>
        </w:tc>
        <w:tc>
          <w:tcPr>
            <w:tcW w:w="702" w:type="pct"/>
            <w:noWrap/>
            <w:hideMark/>
          </w:tcPr>
          <w:p w:rsidR="009D45A0" w:rsidRPr="004867D8" w:rsidRDefault="009D45A0" w:rsidP="00443481">
            <w:pPr>
              <w:pStyle w:val="DocumentationParagraph"/>
              <w:spacing w:before="0" w:after="0"/>
              <w:ind w:left="0"/>
            </w:pPr>
          </w:p>
        </w:tc>
        <w:tc>
          <w:tcPr>
            <w:tcW w:w="615" w:type="pct"/>
          </w:tcPr>
          <w:p w:rsidR="009D45A0" w:rsidRDefault="009D45A0" w:rsidP="00443481">
            <w:pPr>
              <w:pStyle w:val="DocumentationParagraph"/>
              <w:spacing w:before="0" w:after="0"/>
              <w:ind w:left="0"/>
            </w:pPr>
          </w:p>
        </w:tc>
        <w:tc>
          <w:tcPr>
            <w:tcW w:w="591" w:type="pct"/>
            <w:noWrap/>
            <w:hideMark/>
          </w:tcPr>
          <w:p w:rsidR="009D45A0" w:rsidRPr="004867D8" w:rsidRDefault="009D45A0" w:rsidP="00443481">
            <w:pPr>
              <w:pStyle w:val="DocumentationParagraph"/>
              <w:spacing w:before="0" w:after="0"/>
              <w:ind w:left="0"/>
            </w:pPr>
          </w:p>
        </w:tc>
        <w:tc>
          <w:tcPr>
            <w:tcW w:w="1403" w:type="pct"/>
            <w:noWrap/>
            <w:hideMark/>
          </w:tcPr>
          <w:p w:rsidR="009D45A0" w:rsidRPr="004867D8" w:rsidRDefault="009D45A0" w:rsidP="00443481">
            <w:pPr>
              <w:pStyle w:val="DocumentationParagraph"/>
              <w:spacing w:before="0" w:after="0"/>
              <w:ind w:left="0"/>
            </w:pP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RESET_N_PAD</w:t>
            </w:r>
          </w:p>
        </w:tc>
        <w:tc>
          <w:tcPr>
            <w:tcW w:w="697" w:type="pct"/>
            <w:noWrap/>
            <w:hideMark/>
          </w:tcPr>
          <w:p w:rsidR="009D45A0" w:rsidRPr="004867D8" w:rsidRDefault="009D45A0" w:rsidP="00443481">
            <w:pPr>
              <w:pStyle w:val="DocumentationParagraph"/>
              <w:spacing w:before="0" w:after="0"/>
              <w:ind w:left="0" w:right="505"/>
            </w:pPr>
            <w:r w:rsidRPr="004867D8">
              <w:t>A31</w:t>
            </w:r>
          </w:p>
        </w:tc>
        <w:tc>
          <w:tcPr>
            <w:tcW w:w="702" w:type="pct"/>
            <w:noWrap/>
            <w:hideMark/>
          </w:tcPr>
          <w:p w:rsidR="009D45A0" w:rsidRPr="004867D8" w:rsidRDefault="009D45A0" w:rsidP="00443481">
            <w:pPr>
              <w:pStyle w:val="DocumentationParagraph"/>
              <w:spacing w:before="0" w:after="0"/>
              <w:ind w:left="0"/>
            </w:pPr>
            <w:r w:rsidRPr="004867D8">
              <w:t>M3</w:t>
            </w:r>
          </w:p>
        </w:tc>
        <w:tc>
          <w:tcPr>
            <w:tcW w:w="615" w:type="pct"/>
          </w:tcPr>
          <w:p w:rsidR="009D45A0" w:rsidRPr="004867D8" w:rsidRDefault="009D45A0" w:rsidP="00443481">
            <w:pPr>
              <w:pStyle w:val="DocumentationParagraph"/>
              <w:spacing w:before="0" w:after="0"/>
              <w:ind w:left="0"/>
            </w:pPr>
            <w:r>
              <w:t>TBD</w:t>
            </w:r>
          </w:p>
        </w:tc>
        <w:tc>
          <w:tcPr>
            <w:tcW w:w="591" w:type="pct"/>
            <w:noWrap/>
            <w:hideMark/>
          </w:tcPr>
          <w:p w:rsidR="009D45A0" w:rsidRPr="004867D8" w:rsidRDefault="009D45A0" w:rsidP="00443481">
            <w:pPr>
              <w:pStyle w:val="DocumentationParagraph"/>
              <w:spacing w:before="0" w:after="0"/>
              <w:ind w:left="0"/>
            </w:pPr>
            <w:r w:rsidRPr="004867D8">
              <w:t>AI</w:t>
            </w:r>
          </w:p>
        </w:tc>
        <w:tc>
          <w:tcPr>
            <w:tcW w:w="1403" w:type="pct"/>
            <w:noWrap/>
            <w:hideMark/>
          </w:tcPr>
          <w:p w:rsidR="009D45A0" w:rsidRPr="004867D8" w:rsidRDefault="009D45A0" w:rsidP="00443481">
            <w:pPr>
              <w:pStyle w:val="DocumentationParagraph"/>
              <w:spacing w:before="0" w:after="0"/>
              <w:ind w:left="0"/>
            </w:pPr>
            <w:r w:rsidRPr="004867D8">
              <w:t>Active-low asynchronous reset signal.</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RF_BTTX</w:t>
            </w:r>
          </w:p>
        </w:tc>
        <w:tc>
          <w:tcPr>
            <w:tcW w:w="697" w:type="pct"/>
            <w:noWrap/>
            <w:hideMark/>
          </w:tcPr>
          <w:p w:rsidR="009D45A0" w:rsidRPr="004867D8" w:rsidRDefault="009D45A0" w:rsidP="00443481">
            <w:pPr>
              <w:pStyle w:val="DocumentationParagraph"/>
              <w:spacing w:before="0" w:after="0"/>
              <w:ind w:left="0" w:right="505"/>
            </w:pPr>
            <w:r w:rsidRPr="004867D8">
              <w:t>A11</w:t>
            </w:r>
          </w:p>
        </w:tc>
        <w:tc>
          <w:tcPr>
            <w:tcW w:w="702" w:type="pct"/>
            <w:noWrap/>
            <w:hideMark/>
          </w:tcPr>
          <w:p w:rsidR="009D45A0" w:rsidRPr="004867D8" w:rsidRDefault="009D45A0" w:rsidP="00443481">
            <w:pPr>
              <w:pStyle w:val="DocumentationParagraph"/>
              <w:spacing w:before="0" w:after="0"/>
              <w:ind w:left="0"/>
            </w:pP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RO</w:t>
            </w:r>
          </w:p>
        </w:tc>
        <w:tc>
          <w:tcPr>
            <w:tcW w:w="1403" w:type="pct"/>
            <w:noWrap/>
            <w:hideMark/>
          </w:tcPr>
          <w:p w:rsidR="009D45A0" w:rsidRPr="004867D8" w:rsidRDefault="009D45A0" w:rsidP="00443481">
            <w:pPr>
              <w:pStyle w:val="DocumentationParagraph"/>
              <w:spacing w:before="0" w:after="0"/>
              <w:ind w:left="0"/>
            </w:pPr>
            <w:r w:rsidRPr="004867D8">
              <w:t>BT 10dBm RF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RF_RX</w:t>
            </w:r>
          </w:p>
        </w:tc>
        <w:tc>
          <w:tcPr>
            <w:tcW w:w="697" w:type="pct"/>
            <w:noWrap/>
            <w:hideMark/>
          </w:tcPr>
          <w:p w:rsidR="009D45A0" w:rsidRPr="004867D8" w:rsidRDefault="009D45A0" w:rsidP="00443481">
            <w:pPr>
              <w:pStyle w:val="DocumentationParagraph"/>
              <w:spacing w:before="0" w:after="0"/>
              <w:ind w:left="0" w:right="505"/>
            </w:pPr>
            <w:r w:rsidRPr="004867D8">
              <w:t>A10</w:t>
            </w:r>
          </w:p>
        </w:tc>
        <w:tc>
          <w:tcPr>
            <w:tcW w:w="702" w:type="pct"/>
            <w:noWrap/>
            <w:hideMark/>
          </w:tcPr>
          <w:p w:rsidR="009D45A0" w:rsidRPr="004867D8" w:rsidRDefault="009D45A0" w:rsidP="00443481">
            <w:pPr>
              <w:pStyle w:val="DocumentationParagraph"/>
              <w:spacing w:before="0" w:after="0"/>
              <w:ind w:left="0"/>
            </w:pPr>
            <w:r w:rsidRPr="004867D8">
              <w:t>R10</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RI</w:t>
            </w:r>
          </w:p>
        </w:tc>
        <w:tc>
          <w:tcPr>
            <w:tcW w:w="1403" w:type="pct"/>
            <w:noWrap/>
            <w:hideMark/>
          </w:tcPr>
          <w:p w:rsidR="009D45A0" w:rsidRPr="004867D8" w:rsidRDefault="009D45A0" w:rsidP="00443481">
            <w:pPr>
              <w:pStyle w:val="DocumentationParagraph"/>
              <w:spacing w:before="0" w:after="0"/>
              <w:ind w:left="0"/>
            </w:pPr>
            <w:r w:rsidRPr="004867D8">
              <w:t>2.4GHz RF Input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RF_TX</w:t>
            </w:r>
          </w:p>
        </w:tc>
        <w:tc>
          <w:tcPr>
            <w:tcW w:w="697" w:type="pct"/>
            <w:noWrap/>
            <w:hideMark/>
          </w:tcPr>
          <w:p w:rsidR="009D45A0" w:rsidRPr="004867D8" w:rsidRDefault="009D45A0" w:rsidP="00443481">
            <w:pPr>
              <w:pStyle w:val="DocumentationParagraph"/>
              <w:spacing w:before="0" w:after="0"/>
              <w:ind w:left="0" w:right="505"/>
            </w:pPr>
            <w:r w:rsidRPr="004867D8">
              <w:t>A9</w:t>
            </w:r>
          </w:p>
        </w:tc>
        <w:tc>
          <w:tcPr>
            <w:tcW w:w="702" w:type="pct"/>
            <w:noWrap/>
            <w:hideMark/>
          </w:tcPr>
          <w:p w:rsidR="009D45A0" w:rsidRPr="004867D8" w:rsidRDefault="009D45A0" w:rsidP="00443481">
            <w:pPr>
              <w:pStyle w:val="DocumentationParagraph"/>
              <w:spacing w:before="0" w:after="0"/>
              <w:ind w:left="0"/>
            </w:pPr>
            <w:r w:rsidRPr="004867D8">
              <w:t>N8</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RO</w:t>
            </w:r>
          </w:p>
        </w:tc>
        <w:tc>
          <w:tcPr>
            <w:tcW w:w="1403" w:type="pct"/>
            <w:noWrap/>
            <w:hideMark/>
          </w:tcPr>
          <w:p w:rsidR="009D45A0" w:rsidRPr="004867D8" w:rsidRDefault="009D45A0" w:rsidP="00443481">
            <w:pPr>
              <w:pStyle w:val="DocumentationParagraph"/>
              <w:spacing w:before="0" w:after="0"/>
              <w:ind w:left="0"/>
            </w:pPr>
            <w:r w:rsidRPr="004867D8">
              <w:t>2.4GHz RF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w:t>
            </w:r>
            <w:r>
              <w:t>VBAT</w:t>
            </w:r>
            <w:r w:rsidRPr="004867D8">
              <w:t>T</w:t>
            </w:r>
          </w:p>
        </w:tc>
        <w:tc>
          <w:tcPr>
            <w:tcW w:w="697" w:type="pct"/>
            <w:noWrap/>
            <w:hideMark/>
          </w:tcPr>
          <w:p w:rsidR="009D45A0" w:rsidRPr="004867D8" w:rsidRDefault="009D45A0" w:rsidP="00443481">
            <w:pPr>
              <w:pStyle w:val="DocumentationParagraph"/>
              <w:spacing w:before="0" w:after="0"/>
              <w:ind w:left="0" w:right="505"/>
            </w:pPr>
            <w:r w:rsidRPr="004867D8">
              <w:t>A12</w:t>
            </w:r>
          </w:p>
        </w:tc>
        <w:tc>
          <w:tcPr>
            <w:tcW w:w="702" w:type="pct"/>
            <w:noWrap/>
            <w:hideMark/>
          </w:tcPr>
          <w:p w:rsidR="009D45A0" w:rsidRPr="004867D8" w:rsidRDefault="009D45A0" w:rsidP="00443481">
            <w:pPr>
              <w:pStyle w:val="DocumentationParagraph"/>
              <w:spacing w:before="0" w:after="0"/>
              <w:ind w:left="0"/>
            </w:pPr>
            <w:r w:rsidRPr="004867D8">
              <w:t>R8</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w:t>
            </w:r>
          </w:p>
        </w:tc>
        <w:tc>
          <w:tcPr>
            <w:tcW w:w="1403" w:type="pct"/>
            <w:noWrap/>
            <w:hideMark/>
          </w:tcPr>
          <w:p w:rsidR="009D45A0" w:rsidRPr="004867D8" w:rsidRDefault="009D45A0" w:rsidP="00443481">
            <w:pPr>
              <w:pStyle w:val="DocumentationParagraph"/>
              <w:spacing w:before="0" w:after="0"/>
              <w:ind w:left="0"/>
            </w:pPr>
            <w:r>
              <w:t>VBAT</w:t>
            </w:r>
            <w:r w:rsidRPr="004867D8">
              <w:t xml:space="preserve"> Power Supply to RF and AFE</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TRST</w:t>
            </w:r>
          </w:p>
        </w:tc>
        <w:tc>
          <w:tcPr>
            <w:tcW w:w="697" w:type="pct"/>
            <w:noWrap/>
            <w:hideMark/>
          </w:tcPr>
          <w:p w:rsidR="009D45A0" w:rsidRPr="004867D8" w:rsidRDefault="009D45A0" w:rsidP="00443481">
            <w:pPr>
              <w:pStyle w:val="DocumentationParagraph"/>
              <w:spacing w:before="0" w:after="0"/>
              <w:ind w:left="0" w:right="505"/>
            </w:pPr>
            <w:r w:rsidRPr="004867D8">
              <w:t>A15</w:t>
            </w:r>
          </w:p>
        </w:tc>
        <w:tc>
          <w:tcPr>
            <w:tcW w:w="702" w:type="pct"/>
            <w:noWrap/>
            <w:hideMark/>
          </w:tcPr>
          <w:p w:rsidR="009D45A0" w:rsidRPr="004867D8" w:rsidRDefault="009D45A0" w:rsidP="00443481">
            <w:pPr>
              <w:pStyle w:val="DocumentationParagraph"/>
              <w:spacing w:before="0" w:after="0"/>
              <w:ind w:left="0"/>
            </w:pPr>
            <w:r w:rsidRPr="004867D8">
              <w:t>U4</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TRST</w:t>
            </w:r>
          </w:p>
        </w:tc>
      </w:tr>
      <w:tr w:rsidR="009D45A0" w:rsidRPr="004867D8" w:rsidTr="00443481">
        <w:trPr>
          <w:trHeight w:val="458"/>
          <w:jc w:val="center"/>
        </w:trPr>
        <w:tc>
          <w:tcPr>
            <w:tcW w:w="992" w:type="pct"/>
            <w:noWrap/>
            <w:hideMark/>
          </w:tcPr>
          <w:p w:rsidR="009D45A0" w:rsidRPr="004867D8" w:rsidRDefault="009D45A0" w:rsidP="00443481">
            <w:pPr>
              <w:pStyle w:val="DocumentationParagraph"/>
              <w:spacing w:before="0" w:after="0"/>
              <w:ind w:left="0"/>
            </w:pPr>
            <w:r w:rsidRPr="004867D8">
              <w:t>WURX</w:t>
            </w:r>
          </w:p>
        </w:tc>
        <w:tc>
          <w:tcPr>
            <w:tcW w:w="697" w:type="pct"/>
            <w:noWrap/>
            <w:hideMark/>
          </w:tcPr>
          <w:p w:rsidR="009D45A0" w:rsidRPr="004867D8" w:rsidRDefault="009D45A0" w:rsidP="00443481">
            <w:pPr>
              <w:pStyle w:val="DocumentationParagraph"/>
              <w:spacing w:before="0" w:after="0"/>
              <w:ind w:left="0" w:right="505"/>
            </w:pPr>
            <w:r w:rsidRPr="004867D8">
              <w:t>B27</w:t>
            </w:r>
          </w:p>
        </w:tc>
        <w:tc>
          <w:tcPr>
            <w:tcW w:w="702" w:type="pct"/>
            <w:noWrap/>
            <w:hideMark/>
          </w:tcPr>
          <w:p w:rsidR="009D45A0" w:rsidRPr="004867D8" w:rsidRDefault="009D45A0" w:rsidP="00443481">
            <w:pPr>
              <w:pStyle w:val="DocumentationParagraph"/>
              <w:spacing w:before="0" w:after="0"/>
              <w:ind w:left="0"/>
            </w:pPr>
            <w:r w:rsidRPr="004867D8">
              <w:t>E2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RI</w:t>
            </w:r>
          </w:p>
        </w:tc>
        <w:tc>
          <w:tcPr>
            <w:tcW w:w="1403" w:type="pct"/>
            <w:noWrap/>
            <w:hideMark/>
          </w:tcPr>
          <w:p w:rsidR="009D45A0" w:rsidRPr="004867D8" w:rsidRDefault="009D45A0" w:rsidP="00443481">
            <w:pPr>
              <w:pStyle w:val="DocumentationParagraph"/>
              <w:spacing w:before="0" w:after="0"/>
              <w:ind w:left="0"/>
            </w:pPr>
            <w:r w:rsidRPr="004867D8">
              <w:t>2.4GHz Wakeup receiver RF input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XTAL_32KHZ_N</w:t>
            </w:r>
          </w:p>
        </w:tc>
        <w:tc>
          <w:tcPr>
            <w:tcW w:w="697" w:type="pct"/>
            <w:noWrap/>
            <w:hideMark/>
          </w:tcPr>
          <w:p w:rsidR="009D45A0" w:rsidRPr="004867D8" w:rsidRDefault="009D45A0" w:rsidP="00443481">
            <w:pPr>
              <w:pStyle w:val="DocumentationParagraph"/>
              <w:spacing w:before="0" w:after="0"/>
              <w:ind w:left="0" w:right="505"/>
            </w:pPr>
            <w:r w:rsidRPr="004867D8">
              <w:t>B26</w:t>
            </w:r>
          </w:p>
        </w:tc>
        <w:tc>
          <w:tcPr>
            <w:tcW w:w="702" w:type="pct"/>
            <w:noWrap/>
            <w:hideMark/>
          </w:tcPr>
          <w:p w:rsidR="009D45A0" w:rsidRPr="004867D8" w:rsidRDefault="009D45A0" w:rsidP="00443481">
            <w:pPr>
              <w:pStyle w:val="DocumentationParagraph"/>
              <w:spacing w:before="0" w:after="0"/>
              <w:ind w:left="0"/>
            </w:pPr>
            <w:r w:rsidRPr="004867D8">
              <w:t>L2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OSC</w:t>
            </w:r>
          </w:p>
        </w:tc>
        <w:tc>
          <w:tcPr>
            <w:tcW w:w="1403" w:type="pct"/>
            <w:noWrap/>
            <w:hideMark/>
          </w:tcPr>
          <w:p w:rsidR="009D45A0" w:rsidRPr="004867D8" w:rsidRDefault="009D45A0" w:rsidP="00443481">
            <w:pPr>
              <w:pStyle w:val="DocumentationParagraph"/>
              <w:spacing w:before="0" w:after="0"/>
              <w:ind w:left="0"/>
            </w:pPr>
            <w:r w:rsidRPr="004867D8">
              <w:t>XTAL 32KHz N</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XTAL_32KHZ_P</w:t>
            </w:r>
          </w:p>
        </w:tc>
        <w:tc>
          <w:tcPr>
            <w:tcW w:w="697" w:type="pct"/>
            <w:noWrap/>
            <w:hideMark/>
          </w:tcPr>
          <w:p w:rsidR="009D45A0" w:rsidRPr="004867D8" w:rsidRDefault="009D45A0" w:rsidP="00443481">
            <w:pPr>
              <w:pStyle w:val="DocumentationParagraph"/>
              <w:spacing w:before="0" w:after="0"/>
              <w:ind w:left="0" w:right="505"/>
            </w:pPr>
            <w:r w:rsidRPr="004867D8">
              <w:t>A29</w:t>
            </w:r>
          </w:p>
        </w:tc>
        <w:tc>
          <w:tcPr>
            <w:tcW w:w="702" w:type="pct"/>
            <w:noWrap/>
            <w:hideMark/>
          </w:tcPr>
          <w:p w:rsidR="009D45A0" w:rsidRPr="004867D8" w:rsidRDefault="009D45A0" w:rsidP="00443481">
            <w:pPr>
              <w:pStyle w:val="DocumentationParagraph"/>
              <w:spacing w:before="0" w:after="0"/>
              <w:ind w:left="0"/>
            </w:pPr>
            <w:r w:rsidRPr="004867D8">
              <w:t>K3</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OSC</w:t>
            </w:r>
          </w:p>
        </w:tc>
        <w:tc>
          <w:tcPr>
            <w:tcW w:w="1403" w:type="pct"/>
            <w:noWrap/>
            <w:hideMark/>
          </w:tcPr>
          <w:p w:rsidR="009D45A0" w:rsidRPr="004867D8" w:rsidRDefault="009D45A0" w:rsidP="00443481">
            <w:pPr>
              <w:pStyle w:val="DocumentationParagraph"/>
              <w:spacing w:before="0" w:after="0"/>
              <w:ind w:left="0"/>
            </w:pPr>
            <w:r w:rsidRPr="004867D8">
              <w:t>XTAL 32KHz P</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XTAL_IN</w:t>
            </w:r>
          </w:p>
        </w:tc>
        <w:tc>
          <w:tcPr>
            <w:tcW w:w="697" w:type="pct"/>
            <w:noWrap/>
            <w:hideMark/>
          </w:tcPr>
          <w:p w:rsidR="009D45A0" w:rsidRPr="004867D8" w:rsidRDefault="009D45A0" w:rsidP="00443481">
            <w:pPr>
              <w:pStyle w:val="DocumentationParagraph"/>
              <w:spacing w:before="0" w:after="0"/>
              <w:ind w:left="0" w:right="505"/>
            </w:pPr>
            <w:r w:rsidRPr="004867D8">
              <w:t>B12</w:t>
            </w:r>
          </w:p>
        </w:tc>
        <w:tc>
          <w:tcPr>
            <w:tcW w:w="702" w:type="pct"/>
            <w:noWrap/>
            <w:hideMark/>
          </w:tcPr>
          <w:p w:rsidR="009D45A0" w:rsidRPr="004867D8" w:rsidRDefault="009D45A0" w:rsidP="00443481">
            <w:pPr>
              <w:pStyle w:val="DocumentationParagraph"/>
              <w:spacing w:before="0" w:after="0"/>
              <w:ind w:left="0"/>
            </w:pPr>
            <w:r w:rsidRPr="004867D8">
              <w:t>U8</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OSC</w:t>
            </w:r>
          </w:p>
        </w:tc>
        <w:tc>
          <w:tcPr>
            <w:tcW w:w="1403" w:type="pct"/>
            <w:noWrap/>
            <w:hideMark/>
          </w:tcPr>
          <w:p w:rsidR="009D45A0" w:rsidRPr="004867D8" w:rsidRDefault="009D45A0" w:rsidP="00443481">
            <w:pPr>
              <w:pStyle w:val="DocumentationParagraph"/>
              <w:spacing w:before="0" w:after="0"/>
              <w:ind w:left="0"/>
            </w:pPr>
            <w:r w:rsidRPr="004867D8">
              <w:t>XTAL P</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XTAL_OUT</w:t>
            </w:r>
          </w:p>
        </w:tc>
        <w:tc>
          <w:tcPr>
            <w:tcW w:w="697" w:type="pct"/>
            <w:noWrap/>
            <w:hideMark/>
          </w:tcPr>
          <w:p w:rsidR="009D45A0" w:rsidRPr="004867D8" w:rsidRDefault="009D45A0" w:rsidP="00443481">
            <w:pPr>
              <w:pStyle w:val="DocumentationParagraph"/>
              <w:spacing w:before="0" w:after="0"/>
              <w:ind w:left="0" w:right="505"/>
            </w:pPr>
            <w:r w:rsidRPr="004867D8">
              <w:t>A13</w:t>
            </w:r>
          </w:p>
        </w:tc>
        <w:tc>
          <w:tcPr>
            <w:tcW w:w="702" w:type="pct"/>
            <w:noWrap/>
            <w:hideMark/>
          </w:tcPr>
          <w:p w:rsidR="009D45A0" w:rsidRPr="004867D8" w:rsidRDefault="009D45A0" w:rsidP="00443481">
            <w:pPr>
              <w:pStyle w:val="DocumentationParagraph"/>
              <w:spacing w:before="0" w:after="0"/>
              <w:ind w:left="0"/>
            </w:pPr>
            <w:r w:rsidRPr="004867D8">
              <w:t>U6</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OSC</w:t>
            </w:r>
          </w:p>
        </w:tc>
        <w:tc>
          <w:tcPr>
            <w:tcW w:w="1403" w:type="pct"/>
            <w:noWrap/>
            <w:hideMark/>
          </w:tcPr>
          <w:p w:rsidR="009D45A0" w:rsidRPr="004867D8" w:rsidRDefault="009D45A0" w:rsidP="00443481">
            <w:pPr>
              <w:pStyle w:val="DocumentationParagraph"/>
              <w:spacing w:before="0" w:after="0"/>
              <w:ind w:left="0"/>
            </w:pPr>
            <w:r w:rsidRPr="004867D8">
              <w:t>XTAL N</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FLY_N1</w:t>
            </w:r>
          </w:p>
        </w:tc>
        <w:tc>
          <w:tcPr>
            <w:tcW w:w="697" w:type="pct"/>
            <w:noWrap/>
            <w:hideMark/>
          </w:tcPr>
          <w:p w:rsidR="009D45A0" w:rsidRPr="004867D8" w:rsidRDefault="009D45A0" w:rsidP="00443481">
            <w:pPr>
              <w:pStyle w:val="DocumentationParagraph"/>
              <w:spacing w:before="0" w:after="0"/>
              <w:ind w:left="0" w:right="505"/>
            </w:pPr>
            <w:r w:rsidRPr="004867D8">
              <w:t>A32</w:t>
            </w:r>
          </w:p>
        </w:tc>
        <w:tc>
          <w:tcPr>
            <w:tcW w:w="702" w:type="pct"/>
            <w:noWrap/>
            <w:hideMark/>
          </w:tcPr>
          <w:p w:rsidR="009D45A0" w:rsidRPr="004867D8" w:rsidRDefault="009D45A0" w:rsidP="00443481">
            <w:pPr>
              <w:pStyle w:val="DocumentationParagraph"/>
              <w:spacing w:before="0" w:after="0"/>
              <w:ind w:left="0"/>
            </w:pPr>
            <w:r w:rsidRPr="004867D8">
              <w:t>J2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Flyback Capacitor for Switched cap DCDC</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FLY_P1</w:t>
            </w:r>
          </w:p>
        </w:tc>
        <w:tc>
          <w:tcPr>
            <w:tcW w:w="697" w:type="pct"/>
            <w:noWrap/>
            <w:hideMark/>
          </w:tcPr>
          <w:p w:rsidR="009D45A0" w:rsidRPr="004867D8" w:rsidRDefault="009D45A0" w:rsidP="00443481">
            <w:pPr>
              <w:pStyle w:val="DocumentationParagraph"/>
              <w:spacing w:before="0" w:after="0"/>
              <w:ind w:left="0" w:right="505"/>
            </w:pPr>
            <w:r w:rsidRPr="004867D8">
              <w:t>B28</w:t>
            </w:r>
          </w:p>
        </w:tc>
        <w:tc>
          <w:tcPr>
            <w:tcW w:w="702" w:type="pct"/>
            <w:noWrap/>
            <w:hideMark/>
          </w:tcPr>
          <w:p w:rsidR="009D45A0" w:rsidRPr="004867D8" w:rsidRDefault="009D45A0" w:rsidP="00443481">
            <w:pPr>
              <w:pStyle w:val="DocumentationParagraph"/>
              <w:spacing w:before="0" w:after="0"/>
              <w:ind w:left="0"/>
            </w:pPr>
            <w:r w:rsidRPr="004867D8">
              <w:t>F3</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Flyback Capacitor for Switched cap DCDC</w:t>
            </w:r>
          </w:p>
        </w:tc>
      </w:tr>
      <w:tr w:rsidR="009D45A0" w:rsidRPr="004867D8" w:rsidTr="00443481">
        <w:trPr>
          <w:trHeight w:val="270"/>
          <w:jc w:val="center"/>
        </w:trPr>
        <w:tc>
          <w:tcPr>
            <w:tcW w:w="992" w:type="pct"/>
            <w:noWrap/>
            <w:hideMark/>
          </w:tcPr>
          <w:p w:rsidR="009D45A0" w:rsidRPr="004867D8" w:rsidRDefault="009D45A0" w:rsidP="00443481">
            <w:pPr>
              <w:pStyle w:val="DocumentationParagraph"/>
              <w:spacing w:before="0" w:after="0"/>
              <w:ind w:left="0"/>
            </w:pPr>
            <w:r w:rsidRPr="004867D8">
              <w:t>RF_AGND</w:t>
            </w:r>
          </w:p>
        </w:tc>
        <w:tc>
          <w:tcPr>
            <w:tcW w:w="697" w:type="pct"/>
            <w:noWrap/>
            <w:hideMark/>
          </w:tcPr>
          <w:p w:rsidR="009D45A0" w:rsidRPr="004867D8" w:rsidRDefault="009D45A0" w:rsidP="00443481">
            <w:pPr>
              <w:pStyle w:val="DocumentationParagraph"/>
              <w:spacing w:before="0" w:after="0"/>
              <w:ind w:left="0" w:right="505"/>
            </w:pPr>
          </w:p>
        </w:tc>
        <w:tc>
          <w:tcPr>
            <w:tcW w:w="702" w:type="pct"/>
            <w:hideMark/>
          </w:tcPr>
          <w:p w:rsidR="009D45A0" w:rsidRPr="004867D8" w:rsidRDefault="009D45A0" w:rsidP="00443481">
            <w:pPr>
              <w:pStyle w:val="DocumentationParagraph"/>
              <w:spacing w:before="0" w:after="0"/>
              <w:ind w:left="0"/>
            </w:pPr>
            <w:r w:rsidRPr="004867D8">
              <w:t>M9,U10</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GND</w:t>
            </w:r>
          </w:p>
        </w:tc>
        <w:tc>
          <w:tcPr>
            <w:tcW w:w="1403" w:type="pct"/>
            <w:noWrap/>
            <w:hideMark/>
          </w:tcPr>
          <w:p w:rsidR="009D45A0" w:rsidRPr="004867D8" w:rsidRDefault="009D45A0" w:rsidP="00443481">
            <w:pPr>
              <w:pStyle w:val="DocumentationParagraph"/>
              <w:spacing w:before="0" w:after="0"/>
              <w:ind w:left="0"/>
            </w:pPr>
            <w:r w:rsidRPr="004867D8">
              <w:t>RF Ground</w:t>
            </w:r>
          </w:p>
        </w:tc>
      </w:tr>
      <w:tr w:rsidR="009D45A0" w:rsidRPr="004867D8" w:rsidTr="000539E1">
        <w:trPr>
          <w:trHeight w:val="300"/>
          <w:jc w:val="center"/>
        </w:trPr>
        <w:tc>
          <w:tcPr>
            <w:tcW w:w="992" w:type="pct"/>
            <w:shd w:val="clear" w:color="auto" w:fill="D9D9D9"/>
            <w:noWrap/>
            <w:hideMark/>
          </w:tcPr>
          <w:p w:rsidR="009D45A0" w:rsidRPr="00443481" w:rsidRDefault="009D45A0" w:rsidP="00443481">
            <w:pPr>
              <w:pStyle w:val="DocumentationParagraph"/>
              <w:spacing w:before="0" w:after="0"/>
              <w:ind w:left="0"/>
              <w:rPr>
                <w:b/>
                <w:bCs/>
              </w:rPr>
            </w:pPr>
            <w:r w:rsidRPr="00443481">
              <w:rPr>
                <w:b/>
                <w:bCs/>
              </w:rPr>
              <w:t>Power and Ground</w:t>
            </w:r>
          </w:p>
        </w:tc>
        <w:tc>
          <w:tcPr>
            <w:tcW w:w="697" w:type="pct"/>
            <w:shd w:val="clear" w:color="auto" w:fill="D9D9D9"/>
            <w:noWrap/>
            <w:hideMark/>
          </w:tcPr>
          <w:p w:rsidR="009D45A0" w:rsidRPr="004867D8" w:rsidRDefault="009D45A0" w:rsidP="00443481">
            <w:pPr>
              <w:pStyle w:val="DocumentationParagraph"/>
              <w:spacing w:before="0" w:after="0"/>
              <w:ind w:left="0" w:right="505"/>
            </w:pPr>
          </w:p>
        </w:tc>
        <w:tc>
          <w:tcPr>
            <w:tcW w:w="702" w:type="pct"/>
            <w:shd w:val="clear" w:color="auto" w:fill="D9D9D9"/>
            <w:noWrap/>
            <w:hideMark/>
          </w:tcPr>
          <w:p w:rsidR="009D45A0" w:rsidRPr="004867D8" w:rsidRDefault="009D45A0" w:rsidP="00443481">
            <w:pPr>
              <w:pStyle w:val="DocumentationParagraph"/>
              <w:spacing w:before="0" w:after="0"/>
            </w:pPr>
            <w:r w:rsidRPr="004867D8">
              <w:t> </w:t>
            </w:r>
          </w:p>
        </w:tc>
        <w:tc>
          <w:tcPr>
            <w:tcW w:w="615" w:type="pct"/>
            <w:shd w:val="clear" w:color="auto" w:fill="D9D9D9"/>
          </w:tcPr>
          <w:p w:rsidR="009D45A0" w:rsidRDefault="009D45A0" w:rsidP="00223519">
            <w:r w:rsidRPr="002A2B6F">
              <w:t>TBD</w:t>
            </w:r>
          </w:p>
        </w:tc>
        <w:tc>
          <w:tcPr>
            <w:tcW w:w="591" w:type="pct"/>
            <w:shd w:val="clear" w:color="auto" w:fill="D9D9D9"/>
            <w:noWrap/>
            <w:hideMark/>
          </w:tcPr>
          <w:p w:rsidR="009D45A0" w:rsidRPr="004867D8" w:rsidRDefault="009D45A0" w:rsidP="00443481">
            <w:pPr>
              <w:pStyle w:val="DocumentationParagraph"/>
              <w:spacing w:before="0" w:after="0"/>
              <w:ind w:left="0"/>
            </w:pPr>
            <w:r w:rsidRPr="004867D8">
              <w:t> </w:t>
            </w:r>
          </w:p>
        </w:tc>
        <w:tc>
          <w:tcPr>
            <w:tcW w:w="1403" w:type="pct"/>
            <w:shd w:val="clear" w:color="auto" w:fill="D9D9D9"/>
            <w:noWrap/>
            <w:hideMark/>
          </w:tcPr>
          <w:p w:rsidR="009D45A0" w:rsidRPr="004867D8" w:rsidRDefault="009D45A0" w:rsidP="00443481">
            <w:pPr>
              <w:pStyle w:val="DocumentationParagraph"/>
              <w:spacing w:before="0" w:after="0"/>
            </w:pPr>
            <w:r w:rsidRPr="004867D8">
              <w:t>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RF_AVDD_1</w:t>
            </w:r>
          </w:p>
        </w:tc>
        <w:tc>
          <w:tcPr>
            <w:tcW w:w="697" w:type="pct"/>
            <w:noWrap/>
            <w:hideMark/>
          </w:tcPr>
          <w:p w:rsidR="009D45A0" w:rsidRPr="004867D8" w:rsidRDefault="009D45A0" w:rsidP="00443481">
            <w:pPr>
              <w:pStyle w:val="DocumentationParagraph"/>
              <w:spacing w:before="0" w:after="0"/>
              <w:ind w:left="0" w:right="505"/>
            </w:pPr>
            <w:r w:rsidRPr="004867D8">
              <w:t>A8</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hideMark/>
          </w:tcPr>
          <w:p w:rsidR="009D45A0" w:rsidRPr="004867D8" w:rsidRDefault="009D45A0" w:rsidP="00443481">
            <w:pPr>
              <w:pStyle w:val="DocumentationParagraph"/>
              <w:spacing w:before="0" w:after="0"/>
              <w:ind w:left="0"/>
            </w:pPr>
            <w:r w:rsidRPr="004867D8">
              <w:t xml:space="preserve">RF and AFE Analog Power Supply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RF_AVDD_2</w:t>
            </w:r>
          </w:p>
        </w:tc>
        <w:tc>
          <w:tcPr>
            <w:tcW w:w="697" w:type="pct"/>
            <w:noWrap/>
            <w:hideMark/>
          </w:tcPr>
          <w:p w:rsidR="009D45A0" w:rsidRPr="004867D8" w:rsidRDefault="009D45A0" w:rsidP="00443481">
            <w:pPr>
              <w:pStyle w:val="DocumentationParagraph"/>
              <w:spacing w:before="0" w:after="0"/>
              <w:ind w:left="0" w:right="505"/>
            </w:pPr>
            <w:r w:rsidRPr="004867D8">
              <w:t>B11</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hideMark/>
          </w:tcPr>
          <w:p w:rsidR="009D45A0" w:rsidRPr="004867D8" w:rsidRDefault="009D45A0" w:rsidP="00443481">
            <w:pPr>
              <w:pStyle w:val="DocumentationParagraph"/>
              <w:spacing w:before="0" w:after="0"/>
              <w:ind w:left="0"/>
            </w:pPr>
            <w:r w:rsidRPr="004867D8">
              <w:t xml:space="preserve">RF and AFE Analog Power Supply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RF_AVDD_3</w:t>
            </w:r>
          </w:p>
        </w:tc>
        <w:tc>
          <w:tcPr>
            <w:tcW w:w="697" w:type="pct"/>
            <w:noWrap/>
            <w:hideMark/>
          </w:tcPr>
          <w:p w:rsidR="009D45A0" w:rsidRPr="004867D8" w:rsidRDefault="009D45A0" w:rsidP="00443481">
            <w:pPr>
              <w:pStyle w:val="DocumentationParagraph"/>
              <w:spacing w:before="0" w:after="0"/>
              <w:ind w:left="0" w:right="505"/>
            </w:pPr>
            <w:r w:rsidRPr="004867D8">
              <w:t>A14</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hideMark/>
          </w:tcPr>
          <w:p w:rsidR="009D45A0" w:rsidRPr="004867D8" w:rsidRDefault="009D45A0" w:rsidP="00443481">
            <w:pPr>
              <w:pStyle w:val="DocumentationParagraph"/>
              <w:spacing w:before="0" w:after="0"/>
              <w:ind w:left="0"/>
            </w:pPr>
            <w:r w:rsidRPr="004867D8">
              <w:t xml:space="preserve">RF and AFE Analog Power Supply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POC_IN</w:t>
            </w:r>
          </w:p>
        </w:tc>
        <w:tc>
          <w:tcPr>
            <w:tcW w:w="697" w:type="pct"/>
            <w:noWrap/>
            <w:hideMark/>
          </w:tcPr>
          <w:p w:rsidR="009D45A0" w:rsidRPr="004867D8" w:rsidRDefault="009D45A0" w:rsidP="00443481">
            <w:pPr>
              <w:pStyle w:val="DocumentationParagraph"/>
              <w:spacing w:before="0" w:after="0"/>
              <w:ind w:left="0" w:right="505"/>
            </w:pPr>
            <w:r w:rsidRPr="004867D8">
              <w:t>A27</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Power On Control Input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POC_OUT</w:t>
            </w:r>
          </w:p>
        </w:tc>
        <w:tc>
          <w:tcPr>
            <w:tcW w:w="697" w:type="pct"/>
            <w:noWrap/>
            <w:hideMark/>
          </w:tcPr>
          <w:p w:rsidR="009D45A0" w:rsidRPr="004867D8" w:rsidRDefault="009D45A0" w:rsidP="00443481">
            <w:pPr>
              <w:pStyle w:val="DocumentationParagraph"/>
              <w:spacing w:before="0" w:after="0"/>
              <w:ind w:left="0" w:right="505"/>
            </w:pPr>
            <w:r w:rsidRPr="004867D8">
              <w:t>B25</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Power On Control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AUX_AVDD</w:t>
            </w:r>
          </w:p>
        </w:tc>
        <w:tc>
          <w:tcPr>
            <w:tcW w:w="697" w:type="pct"/>
            <w:noWrap/>
            <w:hideMark/>
          </w:tcPr>
          <w:p w:rsidR="009D45A0" w:rsidRPr="004867D8" w:rsidRDefault="009D45A0" w:rsidP="00443481">
            <w:pPr>
              <w:pStyle w:val="DocumentationParagraph"/>
              <w:spacing w:before="0" w:after="0"/>
              <w:ind w:left="0" w:right="505"/>
            </w:pPr>
            <w:r w:rsidRPr="004867D8">
              <w:t>B34</w:t>
            </w:r>
          </w:p>
        </w:tc>
        <w:tc>
          <w:tcPr>
            <w:tcW w:w="702" w:type="pct"/>
            <w:noWrap/>
            <w:hideMark/>
          </w:tcPr>
          <w:p w:rsidR="009D45A0" w:rsidRPr="004867D8" w:rsidRDefault="009D45A0" w:rsidP="00443481">
            <w:pPr>
              <w:pStyle w:val="DocumentationParagraph"/>
              <w:spacing w:before="0" w:after="0"/>
              <w:ind w:left="0"/>
            </w:pPr>
            <w:r w:rsidRPr="004867D8">
              <w:t>E4</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Analog Peripherals LDO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C_VDD</w:t>
            </w:r>
          </w:p>
        </w:tc>
        <w:tc>
          <w:tcPr>
            <w:tcW w:w="697" w:type="pct"/>
            <w:noWrap/>
            <w:hideMark/>
          </w:tcPr>
          <w:p w:rsidR="009D45A0" w:rsidRPr="004867D8" w:rsidRDefault="009D45A0" w:rsidP="00443481">
            <w:pPr>
              <w:pStyle w:val="DocumentationParagraph"/>
              <w:spacing w:before="0" w:after="0"/>
              <w:ind w:left="0" w:right="505"/>
            </w:pPr>
            <w:r w:rsidRPr="004867D8">
              <w:t>A18</w:t>
            </w:r>
          </w:p>
        </w:tc>
        <w:tc>
          <w:tcPr>
            <w:tcW w:w="702" w:type="pct"/>
            <w:noWrap/>
            <w:hideMark/>
          </w:tcPr>
          <w:p w:rsidR="009D45A0" w:rsidRPr="004867D8" w:rsidRDefault="009D45A0" w:rsidP="00443481">
            <w:pPr>
              <w:pStyle w:val="DocumentationParagraph"/>
              <w:spacing w:before="0" w:after="0"/>
              <w:ind w:left="0"/>
            </w:pPr>
            <w:r w:rsidRPr="004867D8">
              <w:t>E8</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1.1V Power to Digital Core</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C_VDD</w:t>
            </w:r>
          </w:p>
        </w:tc>
        <w:tc>
          <w:tcPr>
            <w:tcW w:w="697" w:type="pct"/>
            <w:noWrap/>
            <w:hideMark/>
          </w:tcPr>
          <w:p w:rsidR="009D45A0" w:rsidRPr="004867D8" w:rsidRDefault="009D45A0" w:rsidP="00443481">
            <w:pPr>
              <w:pStyle w:val="DocumentationParagraph"/>
              <w:spacing w:before="0" w:after="0"/>
              <w:ind w:left="0" w:right="505"/>
            </w:pPr>
            <w:r w:rsidRPr="004867D8">
              <w:t>B2</w:t>
            </w:r>
          </w:p>
        </w:tc>
        <w:tc>
          <w:tcPr>
            <w:tcW w:w="702" w:type="pct"/>
            <w:noWrap/>
            <w:hideMark/>
          </w:tcPr>
          <w:p w:rsidR="009D45A0" w:rsidRPr="004867D8" w:rsidRDefault="009D45A0" w:rsidP="00443481">
            <w:pPr>
              <w:pStyle w:val="DocumentationParagraph"/>
              <w:spacing w:before="0" w:after="0"/>
              <w:ind w:left="0"/>
            </w:pPr>
            <w:r w:rsidRPr="004867D8">
              <w:t>H5</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1.1V Power to Digital Core</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C_VDD</w:t>
            </w:r>
          </w:p>
        </w:tc>
        <w:tc>
          <w:tcPr>
            <w:tcW w:w="697" w:type="pct"/>
            <w:noWrap/>
            <w:hideMark/>
          </w:tcPr>
          <w:p w:rsidR="009D45A0" w:rsidRPr="004867D8" w:rsidRDefault="009D45A0" w:rsidP="00443481">
            <w:pPr>
              <w:pStyle w:val="DocumentationParagraph"/>
              <w:spacing w:before="0" w:after="0"/>
              <w:ind w:left="0" w:right="505"/>
            </w:pPr>
            <w:r w:rsidRPr="004867D8">
              <w:t>B38</w:t>
            </w:r>
          </w:p>
        </w:tc>
        <w:tc>
          <w:tcPr>
            <w:tcW w:w="702" w:type="pct"/>
            <w:noWrap/>
            <w:hideMark/>
          </w:tcPr>
          <w:p w:rsidR="009D45A0" w:rsidRPr="004867D8" w:rsidRDefault="009D45A0" w:rsidP="00443481">
            <w:pPr>
              <w:pStyle w:val="DocumentationParagraph"/>
              <w:spacing w:before="0" w:after="0"/>
              <w:ind w:left="0"/>
            </w:pPr>
            <w:r w:rsidRPr="004867D8">
              <w:t>U2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1.1V Power to Digital Core</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IO_VDD_1</w:t>
            </w:r>
          </w:p>
        </w:tc>
        <w:tc>
          <w:tcPr>
            <w:tcW w:w="697" w:type="pct"/>
            <w:noWrap/>
            <w:hideMark/>
          </w:tcPr>
          <w:p w:rsidR="009D45A0" w:rsidRPr="004867D8" w:rsidRDefault="009D45A0" w:rsidP="00443481">
            <w:pPr>
              <w:pStyle w:val="DocumentationParagraph"/>
              <w:spacing w:before="0" w:after="0"/>
              <w:ind w:left="0" w:right="505"/>
            </w:pPr>
            <w:r w:rsidRPr="004867D8">
              <w:t>A3</w:t>
            </w:r>
          </w:p>
        </w:tc>
        <w:tc>
          <w:tcPr>
            <w:tcW w:w="702" w:type="pct"/>
            <w:noWrap/>
            <w:hideMark/>
          </w:tcPr>
          <w:p w:rsidR="009D45A0" w:rsidRPr="004867D8" w:rsidRDefault="009D45A0" w:rsidP="00443481">
            <w:pPr>
              <w:pStyle w:val="DocumentationParagraph"/>
              <w:spacing w:before="0" w:after="0"/>
              <w:ind w:left="0"/>
            </w:pPr>
            <w:r w:rsidRPr="004867D8">
              <w:t>G6</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IO GPIO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IO_VDD_2</w:t>
            </w:r>
          </w:p>
        </w:tc>
        <w:tc>
          <w:tcPr>
            <w:tcW w:w="697" w:type="pct"/>
            <w:noWrap/>
            <w:hideMark/>
          </w:tcPr>
          <w:p w:rsidR="009D45A0" w:rsidRPr="004867D8" w:rsidRDefault="009D45A0" w:rsidP="00443481">
            <w:pPr>
              <w:pStyle w:val="DocumentationParagraph"/>
              <w:spacing w:before="0" w:after="0"/>
              <w:ind w:left="0" w:right="505"/>
            </w:pPr>
            <w:r w:rsidRPr="004867D8">
              <w:t>B14</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IO GPIO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PA_AVDD</w:t>
            </w:r>
          </w:p>
        </w:tc>
        <w:tc>
          <w:tcPr>
            <w:tcW w:w="697" w:type="pct"/>
            <w:noWrap/>
            <w:hideMark/>
          </w:tcPr>
          <w:p w:rsidR="009D45A0" w:rsidRPr="004867D8" w:rsidRDefault="009D45A0" w:rsidP="00443481">
            <w:pPr>
              <w:pStyle w:val="DocumentationParagraph"/>
              <w:spacing w:before="0" w:after="0"/>
              <w:ind w:left="0" w:right="505"/>
            </w:pPr>
            <w:r w:rsidRPr="004867D8">
              <w:t>B8</w:t>
            </w:r>
          </w:p>
        </w:tc>
        <w:tc>
          <w:tcPr>
            <w:tcW w:w="702" w:type="pct"/>
            <w:noWrap/>
            <w:hideMark/>
          </w:tcPr>
          <w:p w:rsidR="009D45A0" w:rsidRPr="004867D8" w:rsidRDefault="009D45A0" w:rsidP="00443481">
            <w:pPr>
              <w:pStyle w:val="DocumentationParagraph"/>
              <w:spacing w:before="0" w:after="0"/>
              <w:ind w:left="0"/>
            </w:pPr>
            <w:r w:rsidRPr="004867D8">
              <w:t>N10</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PA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QSPI_IO_VDD</w:t>
            </w:r>
          </w:p>
        </w:tc>
        <w:tc>
          <w:tcPr>
            <w:tcW w:w="697" w:type="pct"/>
            <w:noWrap/>
            <w:hideMark/>
          </w:tcPr>
          <w:p w:rsidR="009D45A0" w:rsidRPr="004867D8" w:rsidRDefault="009D45A0" w:rsidP="00443481">
            <w:pPr>
              <w:pStyle w:val="DocumentationParagraph"/>
              <w:spacing w:before="0" w:after="0"/>
              <w:ind w:left="0" w:right="505"/>
            </w:pPr>
            <w:r w:rsidRPr="004867D8">
              <w:t>A2</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QSPI GPIO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SDIO_IO_VDD</w:t>
            </w:r>
          </w:p>
        </w:tc>
        <w:tc>
          <w:tcPr>
            <w:tcW w:w="697" w:type="pct"/>
            <w:noWrap/>
            <w:hideMark/>
          </w:tcPr>
          <w:p w:rsidR="009D45A0" w:rsidRPr="004867D8" w:rsidRDefault="009D45A0" w:rsidP="00443481">
            <w:pPr>
              <w:pStyle w:val="DocumentationParagraph"/>
              <w:spacing w:before="0" w:after="0"/>
              <w:ind w:left="0" w:right="505"/>
            </w:pPr>
            <w:r w:rsidRPr="004867D8">
              <w:t>B1</w:t>
            </w:r>
          </w:p>
        </w:tc>
        <w:tc>
          <w:tcPr>
            <w:tcW w:w="702" w:type="pct"/>
            <w:noWrap/>
            <w:hideMark/>
          </w:tcPr>
          <w:p w:rsidR="009D45A0" w:rsidRPr="004867D8" w:rsidRDefault="009D45A0" w:rsidP="00443481">
            <w:pPr>
              <w:pStyle w:val="DocumentationParagraph"/>
              <w:spacing w:before="0" w:after="0"/>
              <w:ind w:left="0"/>
            </w:pPr>
            <w:r w:rsidRPr="004867D8">
              <w:t>A10</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SDIO GPIO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ULP_IO_VDD</w:t>
            </w:r>
          </w:p>
        </w:tc>
        <w:tc>
          <w:tcPr>
            <w:tcW w:w="697" w:type="pct"/>
            <w:noWrap/>
            <w:hideMark/>
          </w:tcPr>
          <w:p w:rsidR="009D45A0" w:rsidRPr="004867D8" w:rsidRDefault="009D45A0" w:rsidP="00443481">
            <w:pPr>
              <w:pStyle w:val="DocumentationParagraph"/>
              <w:spacing w:before="0" w:after="0"/>
              <w:ind w:left="0" w:right="505"/>
            </w:pPr>
            <w:r w:rsidRPr="004867D8">
              <w:t>B33</w:t>
            </w:r>
          </w:p>
        </w:tc>
        <w:tc>
          <w:tcPr>
            <w:tcW w:w="702" w:type="pct"/>
            <w:noWrap/>
            <w:hideMark/>
          </w:tcPr>
          <w:p w:rsidR="009D45A0" w:rsidRPr="004867D8" w:rsidRDefault="009D45A0" w:rsidP="00443481">
            <w:pPr>
              <w:pStyle w:val="DocumentationParagraph"/>
              <w:spacing w:before="0" w:after="0"/>
              <w:ind w:left="0"/>
            </w:pPr>
            <w:r w:rsidRPr="004867D8">
              <w:t>A6</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ULP GPIO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USB_AVDD_1P1</w:t>
            </w:r>
          </w:p>
        </w:tc>
        <w:tc>
          <w:tcPr>
            <w:tcW w:w="697" w:type="pct"/>
            <w:noWrap/>
            <w:hideMark/>
          </w:tcPr>
          <w:p w:rsidR="009D45A0" w:rsidRPr="004867D8" w:rsidRDefault="009D45A0" w:rsidP="00443481">
            <w:pPr>
              <w:pStyle w:val="DocumentationParagraph"/>
              <w:spacing w:before="0" w:after="0"/>
              <w:ind w:left="0" w:right="505"/>
            </w:pPr>
            <w:r w:rsidRPr="004867D8">
              <w:t>B35</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1.1V USB Core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USB_AVDD_3P3</w:t>
            </w:r>
          </w:p>
        </w:tc>
        <w:tc>
          <w:tcPr>
            <w:tcW w:w="697" w:type="pct"/>
            <w:noWrap/>
            <w:hideMark/>
          </w:tcPr>
          <w:p w:rsidR="009D45A0" w:rsidRPr="004867D8" w:rsidRDefault="009D45A0" w:rsidP="00443481">
            <w:pPr>
              <w:pStyle w:val="DocumentationParagraph"/>
              <w:spacing w:before="0" w:after="0"/>
              <w:ind w:left="0" w:right="505"/>
            </w:pPr>
            <w:r w:rsidRPr="004867D8">
              <w:t>A39</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3.3V USB Analog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USB_VBUS</w:t>
            </w:r>
          </w:p>
        </w:tc>
        <w:tc>
          <w:tcPr>
            <w:tcW w:w="697" w:type="pct"/>
            <w:noWrap/>
            <w:hideMark/>
          </w:tcPr>
          <w:p w:rsidR="009D45A0" w:rsidRPr="004867D8" w:rsidRDefault="009D45A0" w:rsidP="00443481">
            <w:pPr>
              <w:pStyle w:val="DocumentationParagraph"/>
              <w:spacing w:before="0" w:after="0"/>
              <w:ind w:left="0" w:right="505"/>
            </w:pPr>
            <w:r w:rsidRPr="004867D8">
              <w:t>A38</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5V USB Bus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w:t>
            </w:r>
            <w:r>
              <w:t>VBAT</w:t>
            </w:r>
            <w:r w:rsidRPr="004867D8">
              <w:t>T_AVDD_2</w:t>
            </w:r>
          </w:p>
        </w:tc>
        <w:tc>
          <w:tcPr>
            <w:tcW w:w="697" w:type="pct"/>
            <w:noWrap/>
            <w:hideMark/>
          </w:tcPr>
          <w:p w:rsidR="009D45A0" w:rsidRPr="004867D8" w:rsidRDefault="009D45A0" w:rsidP="00443481">
            <w:pPr>
              <w:pStyle w:val="DocumentationParagraph"/>
              <w:spacing w:before="0" w:after="0"/>
              <w:ind w:left="0" w:right="505"/>
            </w:pPr>
            <w:r w:rsidRPr="004867D8">
              <w:t>A30</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t xml:space="preserve">UULP VBAT IO GPIO Power </w:t>
            </w:r>
            <w:r w:rsidRPr="004867D8">
              <w:t>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w:t>
            </w:r>
            <w:r>
              <w:t>VBAT</w:t>
            </w:r>
            <w:r w:rsidRPr="004867D8">
              <w:t>T</w:t>
            </w:r>
          </w:p>
        </w:tc>
        <w:tc>
          <w:tcPr>
            <w:tcW w:w="697" w:type="pct"/>
            <w:noWrap/>
            <w:hideMark/>
          </w:tcPr>
          <w:p w:rsidR="009D45A0" w:rsidRPr="004867D8" w:rsidRDefault="009D45A0" w:rsidP="00443481">
            <w:pPr>
              <w:pStyle w:val="DocumentationParagraph"/>
              <w:spacing w:before="0" w:after="0"/>
              <w:ind w:left="0" w:right="505"/>
            </w:pPr>
            <w:r w:rsidRPr="004867D8">
              <w:t>A26</w:t>
            </w:r>
          </w:p>
        </w:tc>
        <w:tc>
          <w:tcPr>
            <w:tcW w:w="702" w:type="pct"/>
            <w:noWrap/>
            <w:hideMark/>
          </w:tcPr>
          <w:p w:rsidR="009D45A0" w:rsidRPr="004867D8" w:rsidRDefault="009D45A0" w:rsidP="00443481">
            <w:pPr>
              <w:pStyle w:val="DocumentationParagraph"/>
              <w:spacing w:before="0" w:after="0"/>
              <w:ind w:left="0"/>
            </w:pPr>
            <w:r w:rsidRPr="004867D8">
              <w:t>K1</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t xml:space="preserve">UULP VBAT IO GPIO Power </w:t>
            </w:r>
            <w:r w:rsidRPr="004867D8">
              <w:t>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UULP_VOUTSCDC</w:t>
            </w:r>
          </w:p>
        </w:tc>
        <w:tc>
          <w:tcPr>
            <w:tcW w:w="697" w:type="pct"/>
            <w:noWrap/>
            <w:hideMark/>
          </w:tcPr>
          <w:p w:rsidR="009D45A0" w:rsidRPr="004867D8" w:rsidRDefault="009D45A0" w:rsidP="00443481">
            <w:pPr>
              <w:pStyle w:val="DocumentationParagraph"/>
              <w:spacing w:before="0" w:after="0"/>
              <w:ind w:left="0" w:right="505"/>
            </w:pPr>
            <w:r w:rsidRPr="004867D8">
              <w:t>B23</w:t>
            </w:r>
          </w:p>
        </w:tc>
        <w:tc>
          <w:tcPr>
            <w:tcW w:w="702" w:type="pct"/>
            <w:noWrap/>
            <w:hideMark/>
          </w:tcPr>
          <w:p w:rsidR="009D45A0" w:rsidRPr="004867D8" w:rsidRDefault="009D45A0" w:rsidP="00443481">
            <w:pPr>
              <w:pStyle w:val="DocumentationParagraph"/>
              <w:spacing w:before="0" w:after="0"/>
              <w:ind w:left="0"/>
            </w:pPr>
            <w:r w:rsidRPr="004867D8">
              <w:t>F1</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1V UULP Switched Cap DC-DC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UULP_VOUTSCDC_RETN</w:t>
            </w:r>
          </w:p>
        </w:tc>
        <w:tc>
          <w:tcPr>
            <w:tcW w:w="697" w:type="pct"/>
            <w:noWrap/>
            <w:hideMark/>
          </w:tcPr>
          <w:p w:rsidR="009D45A0" w:rsidRPr="004867D8" w:rsidRDefault="009D45A0" w:rsidP="00443481">
            <w:pPr>
              <w:pStyle w:val="DocumentationParagraph"/>
              <w:spacing w:before="0" w:after="0"/>
              <w:ind w:left="0" w:right="505"/>
            </w:pPr>
            <w:r w:rsidRPr="004867D8">
              <w:t>A28</w:t>
            </w:r>
          </w:p>
        </w:tc>
        <w:tc>
          <w:tcPr>
            <w:tcW w:w="702" w:type="pct"/>
            <w:noWrap/>
            <w:hideMark/>
          </w:tcPr>
          <w:p w:rsidR="009D45A0" w:rsidRPr="004867D8" w:rsidRDefault="009D45A0" w:rsidP="00443481">
            <w:pPr>
              <w:pStyle w:val="DocumentationParagraph"/>
              <w:spacing w:before="0" w:after="0"/>
              <w:ind w:left="0"/>
            </w:pPr>
            <w:r w:rsidRPr="004867D8">
              <w:t>M1</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UULP Retention Supply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VINBCKDC</w:t>
            </w:r>
          </w:p>
        </w:tc>
        <w:tc>
          <w:tcPr>
            <w:tcW w:w="697" w:type="pct"/>
            <w:noWrap/>
            <w:hideMark/>
          </w:tcPr>
          <w:p w:rsidR="009D45A0" w:rsidRPr="004867D8" w:rsidRDefault="009D45A0" w:rsidP="00443481">
            <w:pPr>
              <w:pStyle w:val="DocumentationParagraph"/>
              <w:spacing w:before="0" w:after="0"/>
              <w:ind w:left="0" w:right="505"/>
            </w:pPr>
            <w:r w:rsidRPr="004867D8">
              <w:t>A33</w:t>
            </w:r>
          </w:p>
        </w:tc>
        <w:tc>
          <w:tcPr>
            <w:tcW w:w="702" w:type="pct"/>
            <w:noWrap/>
            <w:hideMark/>
          </w:tcPr>
          <w:p w:rsidR="009D45A0" w:rsidRPr="004867D8" w:rsidRDefault="009D45A0" w:rsidP="00443481">
            <w:pPr>
              <w:pStyle w:val="DocumentationParagraph"/>
              <w:spacing w:before="0" w:after="0"/>
              <w:ind w:left="0"/>
            </w:pPr>
            <w:r w:rsidRPr="004867D8">
              <w:t>B1</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Buck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VINLDORF</w:t>
            </w:r>
          </w:p>
        </w:tc>
        <w:tc>
          <w:tcPr>
            <w:tcW w:w="697" w:type="pct"/>
            <w:noWrap/>
            <w:hideMark/>
          </w:tcPr>
          <w:p w:rsidR="009D45A0" w:rsidRPr="004867D8" w:rsidRDefault="009D45A0" w:rsidP="00443481">
            <w:pPr>
              <w:pStyle w:val="DocumentationParagraph"/>
              <w:spacing w:before="0" w:after="0"/>
              <w:ind w:left="0" w:right="505"/>
            </w:pPr>
            <w:r w:rsidRPr="004867D8">
              <w:t>B31</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RF LDO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VINLDOSOC</w:t>
            </w:r>
          </w:p>
        </w:tc>
        <w:tc>
          <w:tcPr>
            <w:tcW w:w="697" w:type="pct"/>
            <w:noWrap/>
            <w:hideMark/>
          </w:tcPr>
          <w:p w:rsidR="009D45A0" w:rsidRPr="004867D8" w:rsidRDefault="009D45A0" w:rsidP="00443481">
            <w:pPr>
              <w:pStyle w:val="DocumentationParagraph"/>
              <w:spacing w:before="0" w:after="0"/>
              <w:ind w:left="0" w:right="505"/>
            </w:pPr>
            <w:r w:rsidRPr="004867D8">
              <w:t>B30</w:t>
            </w:r>
          </w:p>
        </w:tc>
        <w:tc>
          <w:tcPr>
            <w:tcW w:w="702" w:type="pct"/>
            <w:noWrap/>
            <w:hideMark/>
          </w:tcPr>
          <w:p w:rsidR="009D45A0" w:rsidRPr="004867D8" w:rsidRDefault="009D45A0" w:rsidP="00443481">
            <w:pPr>
              <w:pStyle w:val="DocumentationParagraph"/>
              <w:spacing w:before="0" w:after="0"/>
              <w:ind w:left="0"/>
            </w:pPr>
            <w:r w:rsidRPr="004867D8">
              <w:t>D3</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PI</w:t>
            </w:r>
          </w:p>
        </w:tc>
        <w:tc>
          <w:tcPr>
            <w:tcW w:w="1403" w:type="pct"/>
            <w:noWrap/>
            <w:hideMark/>
          </w:tcPr>
          <w:p w:rsidR="009D45A0" w:rsidRPr="004867D8" w:rsidRDefault="009D45A0" w:rsidP="00443481">
            <w:pPr>
              <w:pStyle w:val="DocumentationParagraph"/>
              <w:spacing w:before="0" w:after="0"/>
              <w:ind w:left="0"/>
            </w:pPr>
            <w:r w:rsidRPr="004867D8">
              <w:t>SoC LDO Power Supply</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VOUTBCKDC</w:t>
            </w:r>
          </w:p>
        </w:tc>
        <w:tc>
          <w:tcPr>
            <w:tcW w:w="697" w:type="pct"/>
            <w:noWrap/>
            <w:hideMark/>
          </w:tcPr>
          <w:p w:rsidR="009D45A0" w:rsidRPr="004867D8" w:rsidRDefault="009D45A0" w:rsidP="00443481">
            <w:pPr>
              <w:pStyle w:val="DocumentationParagraph"/>
              <w:spacing w:before="0" w:after="0"/>
              <w:ind w:left="0" w:right="505"/>
            </w:pPr>
            <w:r w:rsidRPr="004867D8">
              <w:t>B29</w:t>
            </w:r>
          </w:p>
        </w:tc>
        <w:tc>
          <w:tcPr>
            <w:tcW w:w="702" w:type="pct"/>
            <w:noWrap/>
            <w:hideMark/>
          </w:tcPr>
          <w:p w:rsidR="009D45A0" w:rsidRPr="004867D8" w:rsidRDefault="009D45A0" w:rsidP="00443481">
            <w:pPr>
              <w:pStyle w:val="DocumentationParagraph"/>
              <w:spacing w:before="0" w:after="0"/>
              <w:ind w:left="0"/>
            </w:pPr>
            <w:r w:rsidRPr="004867D8">
              <w:t>C2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Buck Power Supply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VOUTLDOAFE</w:t>
            </w:r>
          </w:p>
        </w:tc>
        <w:tc>
          <w:tcPr>
            <w:tcW w:w="697" w:type="pct"/>
            <w:noWrap/>
            <w:hideMark/>
          </w:tcPr>
          <w:p w:rsidR="009D45A0" w:rsidRPr="004867D8" w:rsidRDefault="009D45A0" w:rsidP="00443481">
            <w:pPr>
              <w:pStyle w:val="DocumentationParagraph"/>
              <w:spacing w:before="0" w:after="0"/>
              <w:ind w:left="0" w:right="505"/>
            </w:pPr>
            <w:r w:rsidRPr="004867D8">
              <w:t>B13</w:t>
            </w:r>
          </w:p>
        </w:tc>
        <w:tc>
          <w:tcPr>
            <w:tcW w:w="702" w:type="pct"/>
            <w:noWrap/>
            <w:hideMark/>
          </w:tcPr>
          <w:p w:rsidR="009D45A0" w:rsidRPr="004867D8" w:rsidRDefault="009D45A0" w:rsidP="00443481">
            <w:pPr>
              <w:pStyle w:val="DocumentationParagraph"/>
              <w:spacing w:before="0" w:after="0"/>
              <w:ind w:left="0"/>
            </w:pPr>
            <w:r w:rsidRPr="004867D8">
              <w:t>R6</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AFE LDO Power Supply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VOUTLDORF</w:t>
            </w:r>
          </w:p>
        </w:tc>
        <w:tc>
          <w:tcPr>
            <w:tcW w:w="697" w:type="pct"/>
            <w:noWrap/>
            <w:hideMark/>
          </w:tcPr>
          <w:p w:rsidR="009D45A0" w:rsidRPr="004867D8" w:rsidRDefault="009D45A0" w:rsidP="00443481">
            <w:pPr>
              <w:pStyle w:val="DocumentationParagraph"/>
              <w:spacing w:before="0" w:after="0"/>
              <w:ind w:left="0" w:right="505"/>
            </w:pPr>
            <w:r w:rsidRPr="004867D8">
              <w:t>B32</w:t>
            </w:r>
          </w:p>
        </w:tc>
        <w:tc>
          <w:tcPr>
            <w:tcW w:w="702" w:type="pct"/>
            <w:noWrap/>
            <w:hideMark/>
          </w:tcPr>
          <w:p w:rsidR="009D45A0" w:rsidRPr="004867D8" w:rsidRDefault="009D45A0" w:rsidP="00443481">
            <w:pPr>
              <w:pStyle w:val="DocumentationParagraph"/>
              <w:spacing w:before="0" w:after="0"/>
              <w:ind w:left="0"/>
            </w:pPr>
            <w:r w:rsidRPr="004867D8">
              <w:t>B3</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RF LDO Power Supply 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VOUTLDOSOC</w:t>
            </w:r>
          </w:p>
        </w:tc>
        <w:tc>
          <w:tcPr>
            <w:tcW w:w="697" w:type="pct"/>
            <w:noWrap/>
            <w:hideMark/>
          </w:tcPr>
          <w:p w:rsidR="009D45A0" w:rsidRPr="004867D8" w:rsidRDefault="009D45A0" w:rsidP="00443481">
            <w:pPr>
              <w:pStyle w:val="DocumentationParagraph"/>
              <w:spacing w:before="0" w:after="0"/>
              <w:ind w:left="0" w:right="505"/>
            </w:pPr>
            <w:r w:rsidRPr="004867D8">
              <w:t>A34</w:t>
            </w:r>
          </w:p>
        </w:tc>
        <w:tc>
          <w:tcPr>
            <w:tcW w:w="702" w:type="pct"/>
            <w:noWrap/>
            <w:hideMark/>
          </w:tcPr>
          <w:p w:rsidR="009D45A0" w:rsidRPr="004867D8" w:rsidRDefault="009D45A0" w:rsidP="00443481">
            <w:pPr>
              <w:pStyle w:val="DocumentationParagraph"/>
              <w:spacing w:before="0" w:after="0"/>
              <w:ind w:left="0"/>
            </w:pPr>
            <w:r w:rsidRPr="004867D8">
              <w:t>A2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PO</w:t>
            </w:r>
          </w:p>
        </w:tc>
        <w:tc>
          <w:tcPr>
            <w:tcW w:w="1403" w:type="pct"/>
            <w:noWrap/>
            <w:hideMark/>
          </w:tcPr>
          <w:p w:rsidR="009D45A0" w:rsidRPr="004867D8" w:rsidRDefault="009D45A0" w:rsidP="00443481">
            <w:pPr>
              <w:pStyle w:val="DocumentationParagraph"/>
              <w:spacing w:before="0" w:after="0"/>
              <w:ind w:left="0"/>
            </w:pPr>
            <w:r w:rsidRPr="004867D8">
              <w:t>SoC LDO Power Supply Output</w:t>
            </w:r>
          </w:p>
        </w:tc>
      </w:tr>
      <w:tr w:rsidR="009D45A0" w:rsidRPr="004867D8" w:rsidTr="00443481">
        <w:trPr>
          <w:trHeight w:val="300"/>
          <w:jc w:val="center"/>
        </w:trPr>
        <w:tc>
          <w:tcPr>
            <w:tcW w:w="992" w:type="pct"/>
            <w:noWrap/>
            <w:hideMark/>
          </w:tcPr>
          <w:p w:rsidR="009D45A0" w:rsidRPr="004867D8" w:rsidRDefault="009D45A0" w:rsidP="00443481">
            <w:pPr>
              <w:pStyle w:val="DocumentationParagraph"/>
              <w:spacing w:before="0" w:after="0"/>
              <w:ind w:left="0"/>
            </w:pPr>
            <w:r w:rsidRPr="004867D8">
              <w:t>DGND</w:t>
            </w:r>
          </w:p>
        </w:tc>
        <w:tc>
          <w:tcPr>
            <w:tcW w:w="697" w:type="pct"/>
            <w:noWrap/>
            <w:hideMark/>
          </w:tcPr>
          <w:p w:rsidR="009D45A0" w:rsidRPr="004867D8" w:rsidRDefault="009D45A0" w:rsidP="000539E1">
            <w:pPr>
              <w:pStyle w:val="DocumentationParagraph"/>
              <w:spacing w:before="0" w:after="0"/>
              <w:ind w:left="0" w:right="505"/>
            </w:pPr>
          </w:p>
        </w:tc>
        <w:tc>
          <w:tcPr>
            <w:tcW w:w="702" w:type="pct"/>
            <w:noWrap/>
            <w:hideMark/>
          </w:tcPr>
          <w:p w:rsidR="009D45A0" w:rsidRPr="004867D8" w:rsidRDefault="009D45A0" w:rsidP="00443481">
            <w:pPr>
              <w:pStyle w:val="DocumentationParagraph"/>
              <w:spacing w:before="0" w:after="0"/>
              <w:ind w:left="0"/>
            </w:pPr>
            <w:r w:rsidRPr="004867D8">
              <w:t>P3,F9,K5</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t>G</w:t>
            </w:r>
            <w:r w:rsidRPr="004867D8">
              <w:t>D</w:t>
            </w:r>
          </w:p>
        </w:tc>
        <w:tc>
          <w:tcPr>
            <w:tcW w:w="1403" w:type="pct"/>
            <w:noWrap/>
            <w:hideMark/>
          </w:tcPr>
          <w:p w:rsidR="009D45A0" w:rsidRPr="004867D8" w:rsidRDefault="009D45A0" w:rsidP="00443481">
            <w:pPr>
              <w:pStyle w:val="DocumentationParagraph"/>
              <w:spacing w:before="0" w:after="0"/>
              <w:ind w:left="0"/>
            </w:pPr>
            <w:r w:rsidRPr="004867D8">
              <w:t>Digital Ground</w:t>
            </w:r>
          </w:p>
        </w:tc>
      </w:tr>
      <w:tr w:rsidR="009D45A0" w:rsidRPr="004867D8" w:rsidTr="00443481">
        <w:trPr>
          <w:trHeight w:val="300"/>
          <w:jc w:val="center"/>
        </w:trPr>
        <w:tc>
          <w:tcPr>
            <w:tcW w:w="992" w:type="pct"/>
            <w:noWrap/>
            <w:hideMark/>
          </w:tcPr>
          <w:p w:rsidR="009D45A0" w:rsidRPr="004867D8" w:rsidRDefault="009D45A0" w:rsidP="00443481">
            <w:pPr>
              <w:pStyle w:val="DocumentationParagraph"/>
              <w:spacing w:before="0" w:after="0"/>
              <w:ind w:left="0"/>
            </w:pPr>
            <w:r w:rsidRPr="004867D8">
              <w:t>AGND</w:t>
            </w:r>
          </w:p>
        </w:tc>
        <w:tc>
          <w:tcPr>
            <w:tcW w:w="697" w:type="pct"/>
            <w:noWrap/>
            <w:hideMark/>
          </w:tcPr>
          <w:p w:rsidR="009D45A0" w:rsidRPr="004867D8" w:rsidRDefault="009D45A0" w:rsidP="000539E1">
            <w:pPr>
              <w:pStyle w:val="DocumentationParagraph"/>
              <w:spacing w:before="0" w:after="0"/>
              <w:ind w:left="0" w:right="505"/>
            </w:pPr>
          </w:p>
        </w:tc>
        <w:tc>
          <w:tcPr>
            <w:tcW w:w="702" w:type="pct"/>
            <w:noWrap/>
            <w:hideMark/>
          </w:tcPr>
          <w:p w:rsidR="009D45A0" w:rsidRPr="004867D8" w:rsidRDefault="009D45A0" w:rsidP="00443481">
            <w:pPr>
              <w:pStyle w:val="DocumentationParagraph"/>
              <w:spacing w:before="0" w:after="0"/>
              <w:ind w:left="0"/>
            </w:pPr>
            <w:r w:rsidRPr="004867D8">
              <w:t>H1,G2</w:t>
            </w:r>
          </w:p>
        </w:tc>
        <w:tc>
          <w:tcPr>
            <w:tcW w:w="615" w:type="pct"/>
          </w:tcPr>
          <w:p w:rsidR="009D45A0" w:rsidRDefault="009D45A0" w:rsidP="00223519">
            <w:r w:rsidRPr="002A2B6F">
              <w:t>TBD</w:t>
            </w:r>
          </w:p>
        </w:tc>
        <w:tc>
          <w:tcPr>
            <w:tcW w:w="591" w:type="pct"/>
            <w:noWrap/>
            <w:hideMark/>
          </w:tcPr>
          <w:p w:rsidR="009D45A0" w:rsidRPr="004867D8" w:rsidRDefault="009D45A0" w:rsidP="00443481">
            <w:pPr>
              <w:pStyle w:val="DocumentationParagraph"/>
              <w:spacing w:before="0" w:after="0"/>
              <w:ind w:left="0"/>
            </w:pPr>
            <w:r w:rsidRPr="004867D8">
              <w:t>GND</w:t>
            </w:r>
          </w:p>
        </w:tc>
        <w:tc>
          <w:tcPr>
            <w:tcW w:w="1403" w:type="pct"/>
            <w:noWrap/>
            <w:hideMark/>
          </w:tcPr>
          <w:p w:rsidR="009D45A0" w:rsidRPr="004867D8" w:rsidRDefault="009D45A0" w:rsidP="00443481">
            <w:pPr>
              <w:pStyle w:val="DocumentationParagraph"/>
              <w:spacing w:before="0" w:after="0"/>
              <w:ind w:left="0"/>
            </w:pPr>
            <w:r w:rsidRPr="004867D8">
              <w:t>Analog Ground</w:t>
            </w:r>
          </w:p>
        </w:tc>
      </w:tr>
      <w:tr w:rsidR="009D45A0" w:rsidRPr="004867D8" w:rsidTr="00443481">
        <w:trPr>
          <w:trHeight w:val="300"/>
          <w:jc w:val="center"/>
        </w:trPr>
        <w:tc>
          <w:tcPr>
            <w:tcW w:w="992" w:type="pct"/>
            <w:noWrap/>
            <w:hideMark/>
          </w:tcPr>
          <w:p w:rsidR="009D45A0" w:rsidRPr="00443481" w:rsidRDefault="009D45A0" w:rsidP="00443481">
            <w:pPr>
              <w:pStyle w:val="DocumentationParagraph"/>
              <w:spacing w:before="0" w:after="0"/>
              <w:ind w:left="0"/>
              <w:rPr>
                <w:b/>
                <w:bCs/>
              </w:rPr>
            </w:pPr>
            <w:r w:rsidRPr="00443481">
              <w:rPr>
                <w:b/>
                <w:bCs/>
              </w:rPr>
              <w:t>Host Interfaces and GPIOs</w:t>
            </w:r>
          </w:p>
        </w:tc>
        <w:tc>
          <w:tcPr>
            <w:tcW w:w="697" w:type="pct"/>
            <w:noWrap/>
            <w:hideMark/>
          </w:tcPr>
          <w:p w:rsidR="009D45A0" w:rsidRPr="000539E1" w:rsidRDefault="009D45A0" w:rsidP="000539E1">
            <w:pPr>
              <w:pStyle w:val="DocumentationParagraph"/>
              <w:spacing w:before="0" w:after="0"/>
              <w:ind w:left="0" w:right="505"/>
            </w:pPr>
          </w:p>
        </w:tc>
        <w:tc>
          <w:tcPr>
            <w:tcW w:w="702" w:type="pct"/>
            <w:noWrap/>
            <w:hideMark/>
          </w:tcPr>
          <w:p w:rsidR="009D45A0" w:rsidRPr="00443481" w:rsidRDefault="009D45A0" w:rsidP="000539E1">
            <w:pPr>
              <w:pStyle w:val="DocumentationParagraph"/>
              <w:spacing w:before="0" w:after="0"/>
              <w:ind w:left="0" w:right="505"/>
              <w:rPr>
                <w:b/>
                <w:bCs/>
              </w:rPr>
            </w:pPr>
          </w:p>
        </w:tc>
        <w:tc>
          <w:tcPr>
            <w:tcW w:w="615" w:type="pct"/>
          </w:tcPr>
          <w:p w:rsidR="009D45A0" w:rsidRDefault="009D45A0" w:rsidP="00223519">
            <w:r w:rsidRPr="002A2B6F">
              <w:t>TBD</w:t>
            </w:r>
          </w:p>
        </w:tc>
        <w:tc>
          <w:tcPr>
            <w:tcW w:w="591" w:type="pct"/>
            <w:noWrap/>
            <w:hideMark/>
          </w:tcPr>
          <w:p w:rsidR="009D45A0" w:rsidRPr="000539E1" w:rsidRDefault="009D45A0" w:rsidP="000539E1">
            <w:pPr>
              <w:pStyle w:val="DocumentationParagraph"/>
              <w:spacing w:before="0" w:after="0"/>
              <w:ind w:left="0"/>
            </w:pPr>
          </w:p>
        </w:tc>
        <w:tc>
          <w:tcPr>
            <w:tcW w:w="1403" w:type="pct"/>
            <w:noWrap/>
            <w:hideMark/>
          </w:tcPr>
          <w:p w:rsidR="009D45A0" w:rsidRPr="00443481" w:rsidRDefault="009D45A0" w:rsidP="00443481">
            <w:pPr>
              <w:pStyle w:val="DocumentationParagraph"/>
              <w:spacing w:before="0" w:after="0"/>
              <w:ind w:left="0"/>
              <w:rPr>
                <w:b/>
                <w:bCs/>
              </w:rPr>
            </w:pPr>
            <w:r w:rsidRPr="00443481">
              <w:rPr>
                <w:b/>
                <w:bCs/>
              </w:rPr>
              <w:t>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USB_DM</w:t>
            </w:r>
          </w:p>
        </w:tc>
        <w:tc>
          <w:tcPr>
            <w:tcW w:w="697" w:type="pct"/>
            <w:noWrap/>
            <w:hideMark/>
          </w:tcPr>
          <w:p w:rsidR="009D45A0" w:rsidRPr="004867D8" w:rsidRDefault="009D45A0" w:rsidP="00443481">
            <w:pPr>
              <w:pStyle w:val="DocumentationParagraph"/>
              <w:spacing w:before="0" w:after="0"/>
              <w:ind w:left="0" w:right="505"/>
            </w:pPr>
            <w:r w:rsidRPr="004867D8">
              <w:t>A40</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USB D- Signal</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USB_DP</w:t>
            </w:r>
          </w:p>
        </w:tc>
        <w:tc>
          <w:tcPr>
            <w:tcW w:w="697" w:type="pct"/>
            <w:noWrap/>
            <w:hideMark/>
          </w:tcPr>
          <w:p w:rsidR="009D45A0" w:rsidRPr="004867D8" w:rsidRDefault="009D45A0" w:rsidP="00443481">
            <w:pPr>
              <w:pStyle w:val="DocumentationParagraph"/>
              <w:spacing w:before="0" w:after="0"/>
              <w:ind w:left="0" w:right="505"/>
            </w:pPr>
            <w:r w:rsidRPr="004867D8">
              <w:t>B36</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USB D+ Signal</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USB_ID</w:t>
            </w:r>
          </w:p>
        </w:tc>
        <w:tc>
          <w:tcPr>
            <w:tcW w:w="697" w:type="pct"/>
            <w:noWrap/>
            <w:hideMark/>
          </w:tcPr>
          <w:p w:rsidR="009D45A0" w:rsidRPr="004867D8" w:rsidRDefault="009D45A0" w:rsidP="00443481">
            <w:pPr>
              <w:pStyle w:val="DocumentationParagraph"/>
              <w:spacing w:before="0" w:after="0"/>
              <w:ind w:left="0" w:right="505"/>
            </w:pPr>
            <w:r w:rsidRPr="004867D8">
              <w:t>A37</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w:t>
            </w:r>
          </w:p>
        </w:tc>
        <w:tc>
          <w:tcPr>
            <w:tcW w:w="1403" w:type="pct"/>
            <w:noWrap/>
            <w:hideMark/>
          </w:tcPr>
          <w:p w:rsidR="009D45A0" w:rsidRPr="004867D8" w:rsidRDefault="009D45A0" w:rsidP="00443481">
            <w:pPr>
              <w:pStyle w:val="DocumentationParagraph"/>
              <w:spacing w:before="0" w:after="0"/>
              <w:ind w:left="0"/>
            </w:pPr>
            <w:r w:rsidRPr="004867D8">
              <w:t>USB Mini- Receptacle Identifier</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USB_TXRTUNE</w:t>
            </w:r>
          </w:p>
        </w:tc>
        <w:tc>
          <w:tcPr>
            <w:tcW w:w="697" w:type="pct"/>
            <w:noWrap/>
            <w:hideMark/>
          </w:tcPr>
          <w:p w:rsidR="009D45A0" w:rsidRPr="004867D8" w:rsidRDefault="009D45A0" w:rsidP="00443481">
            <w:pPr>
              <w:pStyle w:val="DocumentationParagraph"/>
              <w:spacing w:before="0" w:after="0"/>
              <w:ind w:left="0" w:right="505"/>
            </w:pPr>
            <w:r w:rsidRPr="004867D8">
              <w:t>B37</w:t>
            </w:r>
          </w:p>
        </w:tc>
        <w:tc>
          <w:tcPr>
            <w:tcW w:w="702" w:type="pct"/>
            <w:noWrap/>
            <w:hideMark/>
          </w:tcPr>
          <w:p w:rsidR="009D45A0" w:rsidRPr="004867D8" w:rsidRDefault="009D45A0" w:rsidP="0044348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DO</w:t>
            </w:r>
          </w:p>
        </w:tc>
        <w:tc>
          <w:tcPr>
            <w:tcW w:w="1403" w:type="pct"/>
            <w:noWrap/>
            <w:hideMark/>
          </w:tcPr>
          <w:p w:rsidR="009D45A0" w:rsidRPr="004867D8" w:rsidRDefault="009D45A0" w:rsidP="00443481">
            <w:pPr>
              <w:pStyle w:val="DocumentationParagraph"/>
              <w:spacing w:before="0" w:after="0"/>
              <w:ind w:left="0"/>
            </w:pPr>
            <w:r w:rsidRPr="004867D8">
              <w:t xml:space="preserve">USB Transmitter Resistance Tune </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GPIO_10</w:t>
            </w:r>
          </w:p>
        </w:tc>
        <w:tc>
          <w:tcPr>
            <w:tcW w:w="697" w:type="pct"/>
            <w:noWrap/>
            <w:hideMark/>
          </w:tcPr>
          <w:p w:rsidR="009D45A0" w:rsidRPr="004867D8" w:rsidRDefault="009D45A0" w:rsidP="00443481">
            <w:pPr>
              <w:pStyle w:val="DocumentationParagraph"/>
              <w:spacing w:before="0" w:after="0"/>
              <w:ind w:left="0" w:right="505"/>
            </w:pPr>
            <w:r w:rsidRPr="004867D8">
              <w:t>B3</w:t>
            </w:r>
          </w:p>
        </w:tc>
        <w:tc>
          <w:tcPr>
            <w:tcW w:w="702" w:type="pct"/>
            <w:noWrap/>
            <w:hideMark/>
          </w:tcPr>
          <w:p w:rsidR="009D45A0" w:rsidRPr="004867D8" w:rsidRDefault="009D45A0" w:rsidP="00443481">
            <w:pPr>
              <w:pStyle w:val="DocumentationParagraph"/>
              <w:spacing w:before="0" w:after="0"/>
              <w:ind w:left="0"/>
            </w:pPr>
            <w:r w:rsidRPr="004867D8">
              <w:t>G8</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GPIO_11</w:t>
            </w:r>
          </w:p>
        </w:tc>
        <w:tc>
          <w:tcPr>
            <w:tcW w:w="697" w:type="pct"/>
            <w:noWrap/>
            <w:hideMark/>
          </w:tcPr>
          <w:p w:rsidR="009D45A0" w:rsidRPr="004867D8" w:rsidRDefault="009D45A0" w:rsidP="00443481">
            <w:pPr>
              <w:pStyle w:val="DocumentationParagraph"/>
              <w:spacing w:before="0" w:after="0"/>
              <w:ind w:left="0" w:right="505"/>
            </w:pPr>
            <w:r w:rsidRPr="004867D8">
              <w:t>B4</w:t>
            </w:r>
          </w:p>
        </w:tc>
        <w:tc>
          <w:tcPr>
            <w:tcW w:w="702" w:type="pct"/>
            <w:noWrap/>
            <w:hideMark/>
          </w:tcPr>
          <w:p w:rsidR="009D45A0" w:rsidRPr="004867D8" w:rsidRDefault="009D45A0" w:rsidP="00443481">
            <w:pPr>
              <w:pStyle w:val="DocumentationParagraph"/>
              <w:spacing w:before="0" w:after="0"/>
              <w:ind w:left="0"/>
            </w:pPr>
            <w:r w:rsidRPr="004867D8">
              <w:t>J10</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GPIO_12</w:t>
            </w:r>
          </w:p>
        </w:tc>
        <w:tc>
          <w:tcPr>
            <w:tcW w:w="697" w:type="pct"/>
            <w:noWrap/>
            <w:hideMark/>
          </w:tcPr>
          <w:p w:rsidR="009D45A0" w:rsidRPr="004867D8" w:rsidRDefault="009D45A0" w:rsidP="00443481">
            <w:pPr>
              <w:pStyle w:val="DocumentationParagraph"/>
              <w:spacing w:before="0" w:after="0"/>
              <w:ind w:left="0" w:right="505"/>
            </w:pPr>
            <w:r w:rsidRPr="004867D8">
              <w:t>A4</w:t>
            </w:r>
          </w:p>
        </w:tc>
        <w:tc>
          <w:tcPr>
            <w:tcW w:w="702" w:type="pct"/>
            <w:noWrap/>
            <w:hideMark/>
          </w:tcPr>
          <w:p w:rsidR="009D45A0" w:rsidRPr="004867D8" w:rsidRDefault="009D45A0" w:rsidP="00443481">
            <w:pPr>
              <w:pStyle w:val="DocumentationParagraph"/>
              <w:spacing w:before="0" w:after="0"/>
              <w:ind w:left="0"/>
            </w:pPr>
            <w:r w:rsidRPr="004867D8">
              <w:t>H7</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GPIO_15</w:t>
            </w:r>
          </w:p>
        </w:tc>
        <w:tc>
          <w:tcPr>
            <w:tcW w:w="697" w:type="pct"/>
            <w:noWrap/>
            <w:hideMark/>
          </w:tcPr>
          <w:p w:rsidR="009D45A0" w:rsidRPr="004867D8" w:rsidRDefault="009D45A0" w:rsidP="00443481">
            <w:pPr>
              <w:pStyle w:val="DocumentationParagraph"/>
              <w:spacing w:before="0" w:after="0"/>
              <w:ind w:left="0" w:right="505"/>
            </w:pPr>
            <w:r w:rsidRPr="004867D8">
              <w:t>A41</w:t>
            </w:r>
          </w:p>
        </w:tc>
        <w:tc>
          <w:tcPr>
            <w:tcW w:w="702" w:type="pct"/>
            <w:noWrap/>
            <w:hideMark/>
          </w:tcPr>
          <w:p w:rsidR="009D45A0" w:rsidRPr="004867D8" w:rsidRDefault="009D45A0" w:rsidP="00443481">
            <w:pPr>
              <w:pStyle w:val="DocumentationParagraph"/>
              <w:spacing w:before="0" w:after="0"/>
              <w:ind w:left="0"/>
            </w:pPr>
            <w:r w:rsidRPr="004867D8">
              <w:t>B7</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GPIO_25</w:t>
            </w:r>
          </w:p>
        </w:tc>
        <w:tc>
          <w:tcPr>
            <w:tcW w:w="697" w:type="pct"/>
            <w:noWrap/>
            <w:hideMark/>
          </w:tcPr>
          <w:p w:rsidR="009D45A0" w:rsidRPr="004867D8" w:rsidRDefault="009D45A0" w:rsidP="00443481">
            <w:pPr>
              <w:pStyle w:val="DocumentationParagraph"/>
              <w:spacing w:before="0" w:after="0"/>
              <w:ind w:left="0" w:right="505"/>
            </w:pPr>
            <w:r w:rsidRPr="004867D8">
              <w:t>B40</w:t>
            </w:r>
          </w:p>
        </w:tc>
        <w:tc>
          <w:tcPr>
            <w:tcW w:w="702" w:type="pct"/>
            <w:noWrap/>
            <w:hideMark/>
          </w:tcPr>
          <w:p w:rsidR="009D45A0" w:rsidRPr="004867D8" w:rsidRDefault="009D45A0" w:rsidP="00443481">
            <w:pPr>
              <w:pStyle w:val="DocumentationParagraph"/>
              <w:spacing w:before="0" w:after="0"/>
              <w:ind w:left="0"/>
            </w:pPr>
            <w:r w:rsidRPr="004867D8">
              <w:t>B9</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GPIO_26</w:t>
            </w:r>
          </w:p>
        </w:tc>
        <w:tc>
          <w:tcPr>
            <w:tcW w:w="697" w:type="pct"/>
            <w:noWrap/>
            <w:hideMark/>
          </w:tcPr>
          <w:p w:rsidR="009D45A0" w:rsidRPr="004867D8" w:rsidRDefault="009D45A0" w:rsidP="00443481">
            <w:pPr>
              <w:pStyle w:val="DocumentationParagraph"/>
              <w:spacing w:before="0" w:after="0"/>
              <w:ind w:left="0" w:right="505"/>
            </w:pPr>
            <w:r w:rsidRPr="004867D8">
              <w:t>A1</w:t>
            </w:r>
          </w:p>
        </w:tc>
        <w:tc>
          <w:tcPr>
            <w:tcW w:w="702" w:type="pct"/>
            <w:noWrap/>
            <w:hideMark/>
          </w:tcPr>
          <w:p w:rsidR="009D45A0" w:rsidRPr="004867D8" w:rsidRDefault="009D45A0" w:rsidP="00443481">
            <w:pPr>
              <w:pStyle w:val="DocumentationParagraph"/>
              <w:spacing w:before="0" w:after="0"/>
              <w:ind w:left="0"/>
            </w:pPr>
            <w:r w:rsidRPr="004867D8">
              <w:t>E10</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GPIO_27</w:t>
            </w:r>
          </w:p>
        </w:tc>
        <w:tc>
          <w:tcPr>
            <w:tcW w:w="697" w:type="pct"/>
            <w:noWrap/>
            <w:hideMark/>
          </w:tcPr>
          <w:p w:rsidR="009D45A0" w:rsidRPr="004867D8" w:rsidRDefault="009D45A0" w:rsidP="00443481">
            <w:pPr>
              <w:pStyle w:val="DocumentationParagraph"/>
              <w:spacing w:before="0" w:after="0"/>
              <w:ind w:left="0" w:right="505"/>
            </w:pPr>
            <w:r w:rsidRPr="004867D8">
              <w:t>B39</w:t>
            </w:r>
          </w:p>
        </w:tc>
        <w:tc>
          <w:tcPr>
            <w:tcW w:w="702" w:type="pct"/>
            <w:noWrap/>
            <w:hideMark/>
          </w:tcPr>
          <w:p w:rsidR="009D45A0" w:rsidRPr="004867D8" w:rsidRDefault="009D45A0" w:rsidP="00443481">
            <w:pPr>
              <w:pStyle w:val="DocumentationParagraph"/>
              <w:spacing w:before="0" w:after="0"/>
              <w:ind w:left="0"/>
            </w:pPr>
            <w:r w:rsidRPr="004867D8">
              <w:t>D9</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GPIO_28</w:t>
            </w:r>
          </w:p>
        </w:tc>
        <w:tc>
          <w:tcPr>
            <w:tcW w:w="697" w:type="pct"/>
            <w:noWrap/>
            <w:hideMark/>
          </w:tcPr>
          <w:p w:rsidR="009D45A0" w:rsidRPr="004867D8" w:rsidRDefault="009D45A0" w:rsidP="00443481">
            <w:pPr>
              <w:pStyle w:val="DocumentationParagraph"/>
              <w:spacing w:before="0" w:after="0"/>
              <w:ind w:left="0" w:right="505"/>
            </w:pPr>
            <w:r w:rsidRPr="004867D8">
              <w:t>A44</w:t>
            </w:r>
          </w:p>
        </w:tc>
        <w:tc>
          <w:tcPr>
            <w:tcW w:w="702" w:type="pct"/>
            <w:noWrap/>
            <w:hideMark/>
          </w:tcPr>
          <w:p w:rsidR="009D45A0" w:rsidRPr="004867D8" w:rsidRDefault="009D45A0" w:rsidP="00443481">
            <w:pPr>
              <w:pStyle w:val="DocumentationParagraph"/>
              <w:spacing w:before="0" w:after="0"/>
              <w:ind w:left="0"/>
            </w:pPr>
            <w:r w:rsidRPr="004867D8">
              <w:t>C8</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GPIO_29</w:t>
            </w:r>
          </w:p>
        </w:tc>
        <w:tc>
          <w:tcPr>
            <w:tcW w:w="697" w:type="pct"/>
            <w:noWrap/>
            <w:hideMark/>
          </w:tcPr>
          <w:p w:rsidR="009D45A0" w:rsidRPr="004867D8" w:rsidRDefault="009D45A0" w:rsidP="00443481">
            <w:pPr>
              <w:pStyle w:val="DocumentationParagraph"/>
              <w:spacing w:before="0" w:after="0"/>
              <w:ind w:left="0" w:right="505"/>
            </w:pPr>
            <w:r w:rsidRPr="004867D8">
              <w:t>A43</w:t>
            </w:r>
          </w:p>
        </w:tc>
        <w:tc>
          <w:tcPr>
            <w:tcW w:w="702" w:type="pct"/>
            <w:noWrap/>
            <w:hideMark/>
          </w:tcPr>
          <w:p w:rsidR="009D45A0" w:rsidRPr="004867D8" w:rsidRDefault="009D45A0" w:rsidP="00443481">
            <w:pPr>
              <w:pStyle w:val="DocumentationParagraph"/>
              <w:spacing w:before="0" w:after="0"/>
              <w:ind w:left="0"/>
            </w:pPr>
            <w:r w:rsidRPr="004867D8">
              <w:t>D7</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GPIO_30</w:t>
            </w:r>
          </w:p>
        </w:tc>
        <w:tc>
          <w:tcPr>
            <w:tcW w:w="697" w:type="pct"/>
            <w:noWrap/>
            <w:hideMark/>
          </w:tcPr>
          <w:p w:rsidR="009D45A0" w:rsidRPr="004867D8" w:rsidRDefault="009D45A0" w:rsidP="00443481">
            <w:pPr>
              <w:pStyle w:val="DocumentationParagraph"/>
              <w:spacing w:before="0" w:after="0"/>
              <w:ind w:left="0" w:right="505"/>
            </w:pPr>
            <w:r w:rsidRPr="004867D8">
              <w:t>A42</w:t>
            </w:r>
          </w:p>
        </w:tc>
        <w:tc>
          <w:tcPr>
            <w:tcW w:w="702" w:type="pct"/>
            <w:noWrap/>
            <w:hideMark/>
          </w:tcPr>
          <w:p w:rsidR="009D45A0" w:rsidRPr="004867D8" w:rsidRDefault="009D45A0" w:rsidP="000539E1">
            <w:pPr>
              <w:pStyle w:val="DocumentationParagraph"/>
              <w:spacing w:before="0" w:after="0"/>
              <w:ind w:left="0"/>
            </w:pPr>
            <w:r w:rsidRPr="004867D8">
              <w:t>A8</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GPIO_31</w:t>
            </w:r>
          </w:p>
        </w:tc>
        <w:tc>
          <w:tcPr>
            <w:tcW w:w="697" w:type="pct"/>
            <w:noWrap/>
            <w:hideMark/>
          </w:tcPr>
          <w:p w:rsidR="009D45A0" w:rsidRPr="004867D8" w:rsidRDefault="009D45A0" w:rsidP="00443481">
            <w:pPr>
              <w:pStyle w:val="DocumentationParagraph"/>
              <w:spacing w:before="0" w:after="0"/>
              <w:ind w:left="0" w:right="505"/>
            </w:pPr>
            <w:r w:rsidRPr="004867D8">
              <w:t>A17</w:t>
            </w:r>
          </w:p>
        </w:tc>
        <w:tc>
          <w:tcPr>
            <w:tcW w:w="702" w:type="pct"/>
            <w:noWrap/>
            <w:hideMark/>
          </w:tcPr>
          <w:p w:rsidR="009D45A0" w:rsidRPr="004867D8" w:rsidRDefault="009D45A0" w:rsidP="000539E1">
            <w:pPr>
              <w:pStyle w:val="DocumentationParagraph"/>
              <w:spacing w:before="0" w:after="0"/>
              <w:ind w:left="0"/>
            </w:pPr>
            <w:r w:rsidRPr="004867D8">
              <w:t>T3</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GPIO_32</w:t>
            </w:r>
          </w:p>
        </w:tc>
        <w:tc>
          <w:tcPr>
            <w:tcW w:w="697" w:type="pct"/>
            <w:noWrap/>
            <w:hideMark/>
          </w:tcPr>
          <w:p w:rsidR="009D45A0" w:rsidRPr="004867D8" w:rsidRDefault="009D45A0" w:rsidP="00443481">
            <w:pPr>
              <w:pStyle w:val="DocumentationParagraph"/>
              <w:spacing w:before="0" w:after="0"/>
              <w:ind w:left="0" w:right="505"/>
            </w:pPr>
            <w:r w:rsidRPr="004867D8">
              <w:t>B16</w:t>
            </w:r>
          </w:p>
        </w:tc>
        <w:tc>
          <w:tcPr>
            <w:tcW w:w="702" w:type="pct"/>
            <w:noWrap/>
            <w:hideMark/>
          </w:tcPr>
          <w:p w:rsidR="009D45A0" w:rsidRPr="004867D8" w:rsidRDefault="009D45A0" w:rsidP="000539E1">
            <w:pPr>
              <w:pStyle w:val="DocumentationParagraph"/>
              <w:spacing w:before="0" w:after="0"/>
              <w:ind w:left="0"/>
            </w:pPr>
            <w:r w:rsidRPr="004867D8">
              <w:t>R4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GPIO_33</w:t>
            </w:r>
          </w:p>
        </w:tc>
        <w:tc>
          <w:tcPr>
            <w:tcW w:w="697" w:type="pct"/>
            <w:noWrap/>
            <w:hideMark/>
          </w:tcPr>
          <w:p w:rsidR="009D45A0" w:rsidRPr="004867D8" w:rsidRDefault="009D45A0" w:rsidP="00443481">
            <w:pPr>
              <w:pStyle w:val="DocumentationParagraph"/>
              <w:spacing w:before="0" w:after="0"/>
              <w:ind w:left="0" w:right="505"/>
            </w:pPr>
            <w:r w:rsidRPr="004867D8">
              <w:t>A16</w:t>
            </w:r>
          </w:p>
        </w:tc>
        <w:tc>
          <w:tcPr>
            <w:tcW w:w="702" w:type="pct"/>
            <w:noWrap/>
            <w:hideMark/>
          </w:tcPr>
          <w:p w:rsidR="009D45A0" w:rsidRPr="004867D8" w:rsidRDefault="009D45A0" w:rsidP="000539E1">
            <w:pPr>
              <w:pStyle w:val="DocumentationParagraph"/>
              <w:spacing w:before="0" w:after="0"/>
              <w:ind w:left="0"/>
            </w:pPr>
            <w:r w:rsidRPr="004867D8">
              <w:t>P5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GPIO_34</w:t>
            </w:r>
          </w:p>
        </w:tc>
        <w:tc>
          <w:tcPr>
            <w:tcW w:w="697" w:type="pct"/>
            <w:noWrap/>
            <w:hideMark/>
          </w:tcPr>
          <w:p w:rsidR="009D45A0" w:rsidRPr="004867D8" w:rsidRDefault="009D45A0" w:rsidP="00443481">
            <w:pPr>
              <w:pStyle w:val="DocumentationParagraph"/>
              <w:spacing w:before="0" w:after="0"/>
              <w:ind w:left="0" w:right="505"/>
            </w:pPr>
            <w:r w:rsidRPr="004867D8">
              <w:t>B15</w:t>
            </w:r>
          </w:p>
        </w:tc>
        <w:tc>
          <w:tcPr>
            <w:tcW w:w="702" w:type="pct"/>
            <w:noWrap/>
            <w:hideMark/>
          </w:tcPr>
          <w:p w:rsidR="009D45A0" w:rsidRPr="004867D8" w:rsidRDefault="009D45A0" w:rsidP="000539E1">
            <w:pPr>
              <w:pStyle w:val="DocumentationParagraph"/>
              <w:spacing w:before="0" w:after="0"/>
              <w:ind w:left="0"/>
            </w:pPr>
            <w:r w:rsidRPr="004867D8">
              <w:t>T5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GPIO_46</w:t>
            </w:r>
          </w:p>
        </w:tc>
        <w:tc>
          <w:tcPr>
            <w:tcW w:w="697" w:type="pct"/>
            <w:noWrap/>
            <w:hideMark/>
          </w:tcPr>
          <w:p w:rsidR="009D45A0" w:rsidRPr="004867D8" w:rsidRDefault="009D45A0" w:rsidP="00443481">
            <w:pPr>
              <w:pStyle w:val="DocumentationParagraph"/>
              <w:spacing w:before="0" w:after="0"/>
              <w:ind w:left="0" w:right="505"/>
            </w:pPr>
            <w:r w:rsidRPr="004867D8">
              <w:t>A5</w:t>
            </w:r>
          </w:p>
        </w:tc>
        <w:tc>
          <w:tcPr>
            <w:tcW w:w="702" w:type="pct"/>
            <w:noWrap/>
            <w:hideMark/>
          </w:tcPr>
          <w:p w:rsidR="009D45A0" w:rsidRPr="004867D8" w:rsidRDefault="009D45A0" w:rsidP="000539E1">
            <w:pPr>
              <w:pStyle w:val="DocumentationParagraph"/>
              <w:spacing w:before="0" w:after="0"/>
              <w:ind w:left="0"/>
            </w:pPr>
            <w:r w:rsidRPr="004867D8">
              <w:t>J6</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GPIO_47</w:t>
            </w:r>
          </w:p>
        </w:tc>
        <w:tc>
          <w:tcPr>
            <w:tcW w:w="697" w:type="pct"/>
            <w:noWrap/>
            <w:hideMark/>
          </w:tcPr>
          <w:p w:rsidR="009D45A0" w:rsidRPr="004867D8" w:rsidRDefault="009D45A0" w:rsidP="00443481">
            <w:pPr>
              <w:pStyle w:val="DocumentationParagraph"/>
              <w:spacing w:before="0" w:after="0"/>
              <w:ind w:left="0" w:right="505"/>
            </w:pPr>
            <w:r w:rsidRPr="004867D8">
              <w:t>A7</w:t>
            </w:r>
          </w:p>
        </w:tc>
        <w:tc>
          <w:tcPr>
            <w:tcW w:w="702" w:type="pct"/>
            <w:noWrap/>
            <w:hideMark/>
          </w:tcPr>
          <w:p w:rsidR="009D45A0" w:rsidRPr="004867D8" w:rsidRDefault="009D45A0" w:rsidP="000539E1">
            <w:pPr>
              <w:pStyle w:val="DocumentationParagraph"/>
              <w:spacing w:before="0" w:after="0"/>
              <w:ind w:left="0"/>
            </w:pPr>
            <w:r w:rsidRPr="004867D8">
              <w:t>M5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GPIO_48</w:t>
            </w:r>
          </w:p>
        </w:tc>
        <w:tc>
          <w:tcPr>
            <w:tcW w:w="697" w:type="pct"/>
            <w:noWrap/>
            <w:hideMark/>
          </w:tcPr>
          <w:p w:rsidR="009D45A0" w:rsidRPr="004867D8" w:rsidRDefault="009D45A0" w:rsidP="00443481">
            <w:pPr>
              <w:pStyle w:val="DocumentationParagraph"/>
              <w:spacing w:before="0" w:after="0"/>
              <w:ind w:left="0" w:right="505"/>
            </w:pPr>
            <w:r w:rsidRPr="004867D8">
              <w:t>B7</w:t>
            </w:r>
          </w:p>
        </w:tc>
        <w:tc>
          <w:tcPr>
            <w:tcW w:w="702" w:type="pct"/>
            <w:noWrap/>
            <w:hideMark/>
          </w:tcPr>
          <w:p w:rsidR="009D45A0" w:rsidRPr="004867D8" w:rsidRDefault="009D45A0" w:rsidP="000539E1">
            <w:pPr>
              <w:pStyle w:val="DocumentationParagraph"/>
              <w:spacing w:before="0" w:after="0"/>
              <w:ind w:left="0"/>
            </w:pPr>
            <w:r w:rsidRPr="004867D8">
              <w:t>L6</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GPIO_49</w:t>
            </w:r>
          </w:p>
        </w:tc>
        <w:tc>
          <w:tcPr>
            <w:tcW w:w="697" w:type="pct"/>
            <w:noWrap/>
            <w:hideMark/>
          </w:tcPr>
          <w:p w:rsidR="009D45A0" w:rsidRPr="004867D8" w:rsidRDefault="009D45A0" w:rsidP="00443481">
            <w:pPr>
              <w:pStyle w:val="DocumentationParagraph"/>
              <w:spacing w:before="0" w:after="0"/>
              <w:ind w:left="0" w:right="505"/>
            </w:pPr>
            <w:r w:rsidRPr="004867D8">
              <w:t>B6</w:t>
            </w:r>
          </w:p>
        </w:tc>
        <w:tc>
          <w:tcPr>
            <w:tcW w:w="702" w:type="pct"/>
            <w:noWrap/>
            <w:hideMark/>
          </w:tcPr>
          <w:p w:rsidR="009D45A0" w:rsidRPr="004867D8" w:rsidRDefault="009D45A0" w:rsidP="000539E1">
            <w:pPr>
              <w:pStyle w:val="DocumentationParagraph"/>
              <w:spacing w:before="0" w:after="0"/>
              <w:ind w:left="0"/>
            </w:pPr>
            <w:r w:rsidRPr="004867D8">
              <w:t>K7</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GPIO_50</w:t>
            </w:r>
          </w:p>
        </w:tc>
        <w:tc>
          <w:tcPr>
            <w:tcW w:w="697" w:type="pct"/>
            <w:noWrap/>
            <w:hideMark/>
          </w:tcPr>
          <w:p w:rsidR="009D45A0" w:rsidRPr="004867D8" w:rsidRDefault="009D45A0" w:rsidP="00443481">
            <w:pPr>
              <w:pStyle w:val="DocumentationParagraph"/>
              <w:spacing w:before="0" w:after="0"/>
              <w:ind w:left="0" w:right="505"/>
            </w:pPr>
            <w:r w:rsidRPr="004867D8">
              <w:t>A6</w:t>
            </w:r>
          </w:p>
        </w:tc>
        <w:tc>
          <w:tcPr>
            <w:tcW w:w="702" w:type="pct"/>
            <w:noWrap/>
            <w:hideMark/>
          </w:tcPr>
          <w:p w:rsidR="009D45A0" w:rsidRPr="004867D8" w:rsidRDefault="009D45A0" w:rsidP="000539E1">
            <w:pPr>
              <w:pStyle w:val="DocumentationParagraph"/>
              <w:spacing w:before="0" w:after="0"/>
              <w:ind w:left="0"/>
            </w:pPr>
            <w:r w:rsidRPr="004867D8">
              <w:t>N4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GPIO_51</w:t>
            </w:r>
          </w:p>
        </w:tc>
        <w:tc>
          <w:tcPr>
            <w:tcW w:w="697" w:type="pct"/>
            <w:noWrap/>
            <w:hideMark/>
          </w:tcPr>
          <w:p w:rsidR="009D45A0" w:rsidRPr="004867D8" w:rsidRDefault="009D45A0" w:rsidP="00443481">
            <w:pPr>
              <w:pStyle w:val="DocumentationParagraph"/>
              <w:spacing w:before="0" w:after="0"/>
              <w:ind w:left="0" w:right="505"/>
            </w:pPr>
            <w:r w:rsidRPr="004867D8">
              <w:t>B5</w:t>
            </w:r>
          </w:p>
        </w:tc>
        <w:tc>
          <w:tcPr>
            <w:tcW w:w="702" w:type="pct"/>
            <w:noWrap/>
            <w:hideMark/>
          </w:tcPr>
          <w:p w:rsidR="009D45A0" w:rsidRPr="004867D8" w:rsidRDefault="009D45A0" w:rsidP="000539E1">
            <w:pPr>
              <w:pStyle w:val="DocumentationParagraph"/>
              <w:spacing w:before="0" w:after="0"/>
              <w:ind w:left="0"/>
            </w:pPr>
            <w:r w:rsidRPr="004867D8">
              <w:t>J8</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GPIO_6</w:t>
            </w:r>
          </w:p>
        </w:tc>
        <w:tc>
          <w:tcPr>
            <w:tcW w:w="697" w:type="pct"/>
            <w:noWrap/>
            <w:hideMark/>
          </w:tcPr>
          <w:p w:rsidR="009D45A0" w:rsidRPr="004867D8" w:rsidRDefault="009D45A0" w:rsidP="00443481">
            <w:pPr>
              <w:pStyle w:val="DocumentationParagraph"/>
              <w:spacing w:before="0" w:after="0"/>
              <w:ind w:left="0" w:right="505"/>
            </w:pPr>
            <w:r w:rsidRPr="004867D8">
              <w:t>B20</w:t>
            </w:r>
          </w:p>
        </w:tc>
        <w:tc>
          <w:tcPr>
            <w:tcW w:w="702" w:type="pct"/>
            <w:noWrap/>
            <w:hideMark/>
          </w:tcPr>
          <w:p w:rsidR="009D45A0" w:rsidRPr="004867D8" w:rsidRDefault="009D45A0" w:rsidP="000539E1">
            <w:pPr>
              <w:pStyle w:val="DocumentationParagraph"/>
              <w:spacing w:before="0" w:after="0"/>
              <w:ind w:left="0"/>
            </w:pPr>
            <w:r w:rsidRPr="004867D8">
              <w:t>G10</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GPIO_7</w:t>
            </w:r>
          </w:p>
        </w:tc>
        <w:tc>
          <w:tcPr>
            <w:tcW w:w="697" w:type="pct"/>
            <w:noWrap/>
            <w:hideMark/>
          </w:tcPr>
          <w:p w:rsidR="009D45A0" w:rsidRPr="004867D8" w:rsidRDefault="009D45A0" w:rsidP="00443481">
            <w:pPr>
              <w:pStyle w:val="DocumentationParagraph"/>
              <w:spacing w:before="0" w:after="0"/>
              <w:ind w:left="0" w:right="505"/>
            </w:pPr>
            <w:r w:rsidRPr="004867D8">
              <w:t>B19</w:t>
            </w:r>
          </w:p>
        </w:tc>
        <w:tc>
          <w:tcPr>
            <w:tcW w:w="702" w:type="pct"/>
            <w:noWrap/>
            <w:hideMark/>
          </w:tcPr>
          <w:p w:rsidR="009D45A0" w:rsidRPr="004867D8" w:rsidRDefault="009D45A0" w:rsidP="000539E1">
            <w:pPr>
              <w:pStyle w:val="DocumentationParagraph"/>
              <w:spacing w:before="0" w:after="0"/>
              <w:ind w:left="0"/>
            </w:pPr>
            <w:r w:rsidRPr="004867D8">
              <w:t>E6</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GPIO_8</w:t>
            </w:r>
          </w:p>
        </w:tc>
        <w:tc>
          <w:tcPr>
            <w:tcW w:w="697" w:type="pct"/>
            <w:noWrap/>
            <w:hideMark/>
          </w:tcPr>
          <w:p w:rsidR="009D45A0" w:rsidRPr="004867D8" w:rsidRDefault="009D45A0" w:rsidP="00443481">
            <w:pPr>
              <w:pStyle w:val="DocumentationParagraph"/>
              <w:spacing w:before="0" w:after="0"/>
              <w:ind w:left="0" w:right="505"/>
            </w:pPr>
            <w:r w:rsidRPr="004867D8">
              <w:t>A20</w:t>
            </w:r>
          </w:p>
        </w:tc>
        <w:tc>
          <w:tcPr>
            <w:tcW w:w="702" w:type="pct"/>
            <w:noWrap/>
            <w:hideMark/>
          </w:tcPr>
          <w:p w:rsidR="009D45A0" w:rsidRPr="004867D8" w:rsidRDefault="009D45A0" w:rsidP="000539E1">
            <w:pPr>
              <w:pStyle w:val="DocumentationParagraph"/>
              <w:spacing w:before="0" w:after="0"/>
              <w:ind w:left="0"/>
            </w:pPr>
            <w:r w:rsidRPr="004867D8">
              <w:t>F7</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GPIO_9</w:t>
            </w:r>
          </w:p>
        </w:tc>
        <w:tc>
          <w:tcPr>
            <w:tcW w:w="697" w:type="pct"/>
            <w:noWrap/>
            <w:hideMark/>
          </w:tcPr>
          <w:p w:rsidR="009D45A0" w:rsidRPr="004867D8" w:rsidRDefault="009D45A0" w:rsidP="00443481">
            <w:pPr>
              <w:pStyle w:val="DocumentationParagraph"/>
              <w:spacing w:before="0" w:after="0"/>
              <w:ind w:left="0" w:right="505"/>
            </w:pPr>
            <w:r w:rsidRPr="004867D8">
              <w:t>A21</w:t>
            </w:r>
          </w:p>
        </w:tc>
        <w:tc>
          <w:tcPr>
            <w:tcW w:w="702" w:type="pct"/>
            <w:noWrap/>
            <w:hideMark/>
          </w:tcPr>
          <w:p w:rsidR="009D45A0" w:rsidRPr="004867D8" w:rsidRDefault="009D45A0" w:rsidP="000539E1">
            <w:pPr>
              <w:pStyle w:val="DocumentationParagraph"/>
              <w:spacing w:before="0" w:after="0"/>
              <w:ind w:left="0"/>
            </w:pPr>
            <w:r w:rsidRPr="004867D8">
              <w:t>H9</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General Purpose Input/Output</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ULP_GPIO_0</w:t>
            </w:r>
          </w:p>
        </w:tc>
        <w:tc>
          <w:tcPr>
            <w:tcW w:w="697" w:type="pct"/>
            <w:noWrap/>
            <w:hideMark/>
          </w:tcPr>
          <w:p w:rsidR="009D45A0" w:rsidRPr="004867D8" w:rsidRDefault="009D45A0" w:rsidP="00443481">
            <w:pPr>
              <w:pStyle w:val="DocumentationParagraph"/>
              <w:spacing w:before="0" w:after="0"/>
              <w:ind w:left="0" w:right="505"/>
            </w:pPr>
            <w:r w:rsidRPr="004867D8">
              <w:t>A35</w:t>
            </w:r>
          </w:p>
        </w:tc>
        <w:tc>
          <w:tcPr>
            <w:tcW w:w="702" w:type="pct"/>
            <w:noWrap/>
            <w:hideMark/>
          </w:tcPr>
          <w:p w:rsidR="009D45A0" w:rsidRPr="004867D8" w:rsidRDefault="009D45A0" w:rsidP="000539E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ULP_GPIO_1</w:t>
            </w:r>
          </w:p>
        </w:tc>
        <w:tc>
          <w:tcPr>
            <w:tcW w:w="697" w:type="pct"/>
            <w:noWrap/>
            <w:hideMark/>
          </w:tcPr>
          <w:p w:rsidR="009D45A0" w:rsidRPr="004867D8" w:rsidRDefault="009D45A0" w:rsidP="00443481">
            <w:pPr>
              <w:pStyle w:val="DocumentationParagraph"/>
              <w:spacing w:before="0" w:after="0"/>
              <w:ind w:left="0" w:right="505"/>
            </w:pPr>
            <w:r w:rsidRPr="004867D8">
              <w:t>B22</w:t>
            </w:r>
          </w:p>
        </w:tc>
        <w:tc>
          <w:tcPr>
            <w:tcW w:w="702" w:type="pct"/>
            <w:noWrap/>
            <w:hideMark/>
          </w:tcPr>
          <w:p w:rsidR="009D45A0" w:rsidRPr="004867D8" w:rsidRDefault="009D45A0" w:rsidP="000539E1">
            <w:pPr>
              <w:pStyle w:val="DocumentationParagraph"/>
              <w:spacing w:before="0" w:after="0"/>
              <w:ind w:left="0"/>
            </w:pPr>
            <w:r w:rsidRPr="004867D8">
              <w:t>NA</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ULP_GPIO_10</w:t>
            </w:r>
          </w:p>
        </w:tc>
        <w:tc>
          <w:tcPr>
            <w:tcW w:w="697" w:type="pct"/>
            <w:noWrap/>
            <w:hideMark/>
          </w:tcPr>
          <w:p w:rsidR="009D45A0" w:rsidRPr="004867D8" w:rsidRDefault="009D45A0" w:rsidP="00443481">
            <w:pPr>
              <w:pStyle w:val="DocumentationParagraph"/>
              <w:spacing w:before="0" w:after="0"/>
              <w:ind w:left="0" w:right="505"/>
            </w:pPr>
            <w:r w:rsidRPr="004867D8">
              <w:t>A23</w:t>
            </w:r>
          </w:p>
        </w:tc>
        <w:tc>
          <w:tcPr>
            <w:tcW w:w="702" w:type="pct"/>
            <w:noWrap/>
            <w:hideMark/>
          </w:tcPr>
          <w:p w:rsidR="009D45A0" w:rsidRPr="004867D8" w:rsidRDefault="009D45A0" w:rsidP="000539E1">
            <w:pPr>
              <w:pStyle w:val="DocumentationParagraph"/>
              <w:spacing w:before="0" w:after="0"/>
              <w:ind w:left="0"/>
            </w:pPr>
            <w:r w:rsidRPr="004867D8">
              <w:t>L4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ULP_GPIO_11</w:t>
            </w:r>
          </w:p>
        </w:tc>
        <w:tc>
          <w:tcPr>
            <w:tcW w:w="697" w:type="pct"/>
            <w:noWrap/>
            <w:hideMark/>
          </w:tcPr>
          <w:p w:rsidR="009D45A0" w:rsidRPr="004867D8" w:rsidRDefault="009D45A0" w:rsidP="00443481">
            <w:pPr>
              <w:pStyle w:val="DocumentationParagraph"/>
              <w:spacing w:before="0" w:after="0"/>
              <w:ind w:left="0" w:right="505"/>
            </w:pPr>
            <w:r w:rsidRPr="004867D8">
              <w:t>B17</w:t>
            </w:r>
          </w:p>
        </w:tc>
        <w:tc>
          <w:tcPr>
            <w:tcW w:w="702" w:type="pct"/>
            <w:noWrap/>
            <w:hideMark/>
          </w:tcPr>
          <w:p w:rsidR="009D45A0" w:rsidRPr="004867D8" w:rsidRDefault="009D45A0" w:rsidP="000539E1">
            <w:pPr>
              <w:pStyle w:val="DocumentationParagraph"/>
              <w:spacing w:before="0" w:after="0"/>
              <w:ind w:left="0"/>
            </w:pPr>
            <w:r w:rsidRPr="004867D8">
              <w:t>A4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ULP_GPIO_4</w:t>
            </w:r>
          </w:p>
        </w:tc>
        <w:tc>
          <w:tcPr>
            <w:tcW w:w="697" w:type="pct"/>
            <w:noWrap/>
            <w:hideMark/>
          </w:tcPr>
          <w:p w:rsidR="009D45A0" w:rsidRPr="004867D8" w:rsidRDefault="009D45A0" w:rsidP="00443481">
            <w:pPr>
              <w:pStyle w:val="DocumentationParagraph"/>
              <w:spacing w:before="0" w:after="0"/>
              <w:ind w:left="0" w:right="505"/>
            </w:pPr>
            <w:r w:rsidRPr="004867D8">
              <w:t>B21</w:t>
            </w:r>
          </w:p>
        </w:tc>
        <w:tc>
          <w:tcPr>
            <w:tcW w:w="702" w:type="pct"/>
            <w:noWrap/>
            <w:hideMark/>
          </w:tcPr>
          <w:p w:rsidR="009D45A0" w:rsidRPr="004867D8" w:rsidRDefault="009D45A0" w:rsidP="000539E1">
            <w:pPr>
              <w:pStyle w:val="DocumentationParagraph"/>
              <w:spacing w:before="0" w:after="0"/>
              <w:ind w:left="0"/>
            </w:pPr>
            <w:r w:rsidRPr="004867D8">
              <w:t>D5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ULP_GPIO_5</w:t>
            </w:r>
          </w:p>
        </w:tc>
        <w:tc>
          <w:tcPr>
            <w:tcW w:w="697" w:type="pct"/>
            <w:noWrap/>
            <w:hideMark/>
          </w:tcPr>
          <w:p w:rsidR="009D45A0" w:rsidRPr="004867D8" w:rsidRDefault="009D45A0" w:rsidP="00443481">
            <w:pPr>
              <w:pStyle w:val="DocumentationParagraph"/>
              <w:spacing w:before="0" w:after="0"/>
              <w:ind w:left="0" w:right="505"/>
            </w:pPr>
            <w:r w:rsidRPr="004867D8">
              <w:t>A19</w:t>
            </w:r>
          </w:p>
        </w:tc>
        <w:tc>
          <w:tcPr>
            <w:tcW w:w="702" w:type="pct"/>
            <w:noWrap/>
            <w:hideMark/>
          </w:tcPr>
          <w:p w:rsidR="009D45A0" w:rsidRPr="004867D8" w:rsidRDefault="009D45A0" w:rsidP="000539E1">
            <w:pPr>
              <w:pStyle w:val="DocumentationParagraph"/>
              <w:spacing w:before="0" w:after="0"/>
              <w:ind w:left="0"/>
            </w:pPr>
            <w:r w:rsidRPr="004867D8">
              <w:t>F5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ULP_GPIO_6</w:t>
            </w:r>
          </w:p>
        </w:tc>
        <w:tc>
          <w:tcPr>
            <w:tcW w:w="697" w:type="pct"/>
            <w:noWrap/>
            <w:hideMark/>
          </w:tcPr>
          <w:p w:rsidR="009D45A0" w:rsidRPr="004867D8" w:rsidRDefault="009D45A0" w:rsidP="00443481">
            <w:pPr>
              <w:pStyle w:val="DocumentationParagraph"/>
              <w:spacing w:before="0" w:after="0"/>
              <w:ind w:left="0" w:right="505"/>
            </w:pPr>
            <w:r w:rsidRPr="004867D8">
              <w:t>A22</w:t>
            </w:r>
          </w:p>
        </w:tc>
        <w:tc>
          <w:tcPr>
            <w:tcW w:w="702" w:type="pct"/>
            <w:noWrap/>
            <w:hideMark/>
          </w:tcPr>
          <w:p w:rsidR="009D45A0" w:rsidRPr="004867D8" w:rsidRDefault="009D45A0" w:rsidP="000539E1">
            <w:pPr>
              <w:pStyle w:val="DocumentationParagraph"/>
              <w:spacing w:before="0" w:after="0"/>
              <w:ind w:left="0"/>
            </w:pPr>
            <w:r w:rsidRPr="004867D8">
              <w:t>B5</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ULP_GPIO_7</w:t>
            </w:r>
          </w:p>
        </w:tc>
        <w:tc>
          <w:tcPr>
            <w:tcW w:w="697" w:type="pct"/>
            <w:noWrap/>
            <w:hideMark/>
          </w:tcPr>
          <w:p w:rsidR="009D45A0" w:rsidRPr="004867D8" w:rsidRDefault="009D45A0" w:rsidP="00443481">
            <w:pPr>
              <w:pStyle w:val="DocumentationParagraph"/>
              <w:spacing w:before="0" w:after="0"/>
              <w:ind w:left="0" w:right="505"/>
            </w:pPr>
            <w:r w:rsidRPr="004867D8">
              <w:t>B18</w:t>
            </w:r>
          </w:p>
        </w:tc>
        <w:tc>
          <w:tcPr>
            <w:tcW w:w="702" w:type="pct"/>
            <w:noWrap/>
            <w:hideMark/>
          </w:tcPr>
          <w:p w:rsidR="009D45A0" w:rsidRPr="004867D8" w:rsidRDefault="009D45A0" w:rsidP="000539E1">
            <w:pPr>
              <w:pStyle w:val="DocumentationParagraph"/>
              <w:spacing w:before="0" w:after="0"/>
              <w:ind w:left="0"/>
            </w:pPr>
            <w:r w:rsidRPr="004867D8">
              <w:t>C6</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ULP_GPIO_8</w:t>
            </w:r>
          </w:p>
        </w:tc>
        <w:tc>
          <w:tcPr>
            <w:tcW w:w="697" w:type="pct"/>
            <w:noWrap/>
            <w:hideMark/>
          </w:tcPr>
          <w:p w:rsidR="009D45A0" w:rsidRPr="004867D8" w:rsidRDefault="009D45A0" w:rsidP="00443481">
            <w:pPr>
              <w:pStyle w:val="DocumentationParagraph"/>
              <w:spacing w:before="0" w:after="0"/>
              <w:ind w:left="0" w:right="505"/>
            </w:pPr>
            <w:r w:rsidRPr="004867D8">
              <w:t>A36</w:t>
            </w:r>
          </w:p>
        </w:tc>
        <w:tc>
          <w:tcPr>
            <w:tcW w:w="702" w:type="pct"/>
            <w:noWrap/>
            <w:hideMark/>
          </w:tcPr>
          <w:p w:rsidR="009D45A0" w:rsidRPr="004867D8" w:rsidRDefault="009D45A0" w:rsidP="000539E1">
            <w:pPr>
              <w:pStyle w:val="DocumentationParagraph"/>
              <w:spacing w:before="0" w:after="0"/>
              <w:ind w:left="0"/>
            </w:pPr>
            <w:r w:rsidRPr="004867D8">
              <w:t>G4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ULP_GPIO_9</w:t>
            </w:r>
          </w:p>
        </w:tc>
        <w:tc>
          <w:tcPr>
            <w:tcW w:w="697" w:type="pct"/>
            <w:noWrap/>
            <w:hideMark/>
          </w:tcPr>
          <w:p w:rsidR="009D45A0" w:rsidRPr="004867D8" w:rsidRDefault="009D45A0" w:rsidP="00443481">
            <w:pPr>
              <w:pStyle w:val="DocumentationParagraph"/>
              <w:spacing w:before="0" w:after="0"/>
              <w:ind w:left="0" w:right="505"/>
            </w:pPr>
            <w:r w:rsidRPr="004867D8">
              <w:t>A24</w:t>
            </w:r>
          </w:p>
        </w:tc>
        <w:tc>
          <w:tcPr>
            <w:tcW w:w="702" w:type="pct"/>
            <w:noWrap/>
            <w:hideMark/>
          </w:tcPr>
          <w:p w:rsidR="009D45A0" w:rsidRPr="004867D8" w:rsidRDefault="009D45A0" w:rsidP="000539E1">
            <w:pPr>
              <w:pStyle w:val="DocumentationParagraph"/>
              <w:spacing w:before="0" w:after="0"/>
              <w:ind w:left="0"/>
            </w:pPr>
            <w:r w:rsidRPr="004867D8">
              <w:t>J4</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w:t>
            </w:r>
            <w:r>
              <w:t>VBAT</w:t>
            </w:r>
            <w:r w:rsidRPr="004867D8">
              <w:t>_GPIO_0</w:t>
            </w:r>
          </w:p>
        </w:tc>
        <w:tc>
          <w:tcPr>
            <w:tcW w:w="697" w:type="pct"/>
            <w:noWrap/>
            <w:hideMark/>
          </w:tcPr>
          <w:p w:rsidR="009D45A0" w:rsidRPr="004867D8" w:rsidRDefault="009D45A0" w:rsidP="00443481">
            <w:pPr>
              <w:pStyle w:val="DocumentationParagraph"/>
              <w:spacing w:before="0" w:after="0"/>
              <w:ind w:left="0" w:right="505"/>
            </w:pPr>
            <w:r w:rsidRPr="004867D8">
              <w:t>B10</w:t>
            </w:r>
          </w:p>
        </w:tc>
        <w:tc>
          <w:tcPr>
            <w:tcW w:w="702" w:type="pct"/>
            <w:noWrap/>
            <w:hideMark/>
          </w:tcPr>
          <w:p w:rsidR="009D45A0" w:rsidRPr="004867D8" w:rsidRDefault="009D45A0" w:rsidP="000539E1">
            <w:pPr>
              <w:pStyle w:val="DocumentationParagraph"/>
              <w:spacing w:before="0" w:after="0"/>
              <w:ind w:left="0"/>
            </w:pPr>
            <w:r w:rsidRPr="004867D8">
              <w:t>N2</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w:t>
            </w:r>
            <w:r>
              <w:t>VBAT</w:t>
            </w:r>
            <w:r w:rsidRPr="004867D8">
              <w:t>_GPIO_2</w:t>
            </w:r>
          </w:p>
        </w:tc>
        <w:tc>
          <w:tcPr>
            <w:tcW w:w="697" w:type="pct"/>
            <w:noWrap/>
            <w:hideMark/>
          </w:tcPr>
          <w:p w:rsidR="009D45A0" w:rsidRPr="004867D8" w:rsidRDefault="009D45A0" w:rsidP="00443481">
            <w:pPr>
              <w:pStyle w:val="DocumentationParagraph"/>
              <w:spacing w:before="0" w:after="0"/>
              <w:ind w:left="0" w:right="505"/>
            </w:pPr>
            <w:r w:rsidRPr="004867D8">
              <w:t>B24</w:t>
            </w:r>
          </w:p>
        </w:tc>
        <w:tc>
          <w:tcPr>
            <w:tcW w:w="702" w:type="pct"/>
            <w:noWrap/>
            <w:hideMark/>
          </w:tcPr>
          <w:p w:rsidR="009D45A0" w:rsidRPr="004867D8" w:rsidRDefault="009D45A0" w:rsidP="000539E1">
            <w:pPr>
              <w:pStyle w:val="DocumentationParagraph"/>
              <w:spacing w:before="0" w:after="0"/>
              <w:ind w:left="0"/>
            </w:pPr>
            <w:r w:rsidRPr="004867D8">
              <w:t>R2</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spacing w:before="0" w:after="0"/>
              <w:ind w:left="0"/>
            </w:pPr>
            <w:r w:rsidRPr="004867D8">
              <w:t>Ultra Low Power GPIO</w:t>
            </w:r>
          </w:p>
        </w:tc>
      </w:tr>
      <w:tr w:rsidR="009D45A0" w:rsidRPr="004867D8" w:rsidTr="00443481">
        <w:trPr>
          <w:trHeight w:val="255"/>
          <w:jc w:val="center"/>
        </w:trPr>
        <w:tc>
          <w:tcPr>
            <w:tcW w:w="992" w:type="pct"/>
            <w:noWrap/>
            <w:hideMark/>
          </w:tcPr>
          <w:p w:rsidR="009D45A0" w:rsidRPr="004867D8" w:rsidRDefault="009D45A0" w:rsidP="00443481">
            <w:pPr>
              <w:pStyle w:val="DocumentationParagraph"/>
              <w:spacing w:before="0" w:after="0"/>
              <w:ind w:left="0"/>
            </w:pPr>
            <w:r w:rsidRPr="004867D8">
              <w:t>UULP_</w:t>
            </w:r>
            <w:r>
              <w:t>VBAT</w:t>
            </w:r>
            <w:r w:rsidRPr="004867D8">
              <w:t>_GPIO_3</w:t>
            </w:r>
          </w:p>
        </w:tc>
        <w:tc>
          <w:tcPr>
            <w:tcW w:w="697" w:type="pct"/>
            <w:noWrap/>
            <w:hideMark/>
          </w:tcPr>
          <w:p w:rsidR="009D45A0" w:rsidRPr="004867D8" w:rsidRDefault="009D45A0" w:rsidP="00443481">
            <w:pPr>
              <w:pStyle w:val="DocumentationParagraph"/>
              <w:spacing w:before="0" w:after="0"/>
              <w:ind w:left="0" w:right="505"/>
            </w:pPr>
            <w:r w:rsidRPr="004867D8">
              <w:t>A25</w:t>
            </w:r>
          </w:p>
        </w:tc>
        <w:tc>
          <w:tcPr>
            <w:tcW w:w="702" w:type="pct"/>
            <w:noWrap/>
            <w:hideMark/>
          </w:tcPr>
          <w:p w:rsidR="009D45A0" w:rsidRPr="004867D8" w:rsidRDefault="009D45A0" w:rsidP="000539E1">
            <w:pPr>
              <w:pStyle w:val="DocumentationParagraph"/>
              <w:spacing w:before="0" w:after="0"/>
              <w:ind w:left="0"/>
            </w:pPr>
            <w:r w:rsidRPr="004867D8">
              <w:t>P1</w:t>
            </w:r>
          </w:p>
        </w:tc>
        <w:tc>
          <w:tcPr>
            <w:tcW w:w="615" w:type="pct"/>
          </w:tcPr>
          <w:p w:rsidR="009D45A0" w:rsidRDefault="009D45A0" w:rsidP="00223519">
            <w:r w:rsidRPr="002A2B6F">
              <w:t>TBD</w:t>
            </w:r>
          </w:p>
        </w:tc>
        <w:tc>
          <w:tcPr>
            <w:tcW w:w="591" w:type="pct"/>
            <w:noWrap/>
            <w:hideMark/>
          </w:tcPr>
          <w:p w:rsidR="009D45A0" w:rsidRPr="004867D8" w:rsidRDefault="009D45A0" w:rsidP="000539E1">
            <w:pPr>
              <w:pStyle w:val="DocumentationParagraph"/>
              <w:spacing w:before="0" w:after="0"/>
              <w:ind w:left="0"/>
            </w:pPr>
            <w:r w:rsidRPr="004867D8">
              <w:t>DIO</w:t>
            </w:r>
          </w:p>
        </w:tc>
        <w:tc>
          <w:tcPr>
            <w:tcW w:w="1403" w:type="pct"/>
            <w:noWrap/>
            <w:hideMark/>
          </w:tcPr>
          <w:p w:rsidR="009D45A0" w:rsidRPr="004867D8" w:rsidRDefault="009D45A0" w:rsidP="00443481">
            <w:pPr>
              <w:pStyle w:val="DocumentationParagraph"/>
              <w:keepNext/>
              <w:spacing w:before="0" w:after="0"/>
              <w:ind w:left="0"/>
            </w:pPr>
            <w:r w:rsidRPr="004867D8">
              <w:t>Ultra Low Power GPIO</w:t>
            </w:r>
          </w:p>
        </w:tc>
      </w:tr>
    </w:tbl>
    <w:p w:rsidR="009D45A0" w:rsidRDefault="009D45A0" w:rsidP="009D45A0">
      <w:pPr>
        <w:pStyle w:val="Caption"/>
      </w:pPr>
      <w:bookmarkStart w:id="84" w:name="_Toc506817954"/>
      <w:bookmarkStart w:id="85" w:name="_Toc498436123"/>
      <w:r>
        <w:t xml:space="preserve">Table </w:t>
      </w:r>
      <w:r w:rsidR="00DF628D">
        <w:fldChar w:fldCharType="begin"/>
      </w:r>
      <w:r w:rsidR="00DF628D">
        <w:instrText xml:space="preserve"> SEQ Table \* ARABIC </w:instrText>
      </w:r>
      <w:r w:rsidR="00DF628D">
        <w:fldChar w:fldCharType="separate"/>
      </w:r>
      <w:r w:rsidR="00F029F9">
        <w:rPr>
          <w:noProof/>
        </w:rPr>
        <w:t>4</w:t>
      </w:r>
      <w:r w:rsidR="00DF628D">
        <w:fldChar w:fldCharType="end"/>
      </w:r>
      <w:r>
        <w:t>: Chip</w:t>
      </w:r>
      <w:r w:rsidRPr="004F3C0B">
        <w:t xml:space="preserve"> Pin Descriptions</w:t>
      </w:r>
      <w:bookmarkEnd w:id="84"/>
    </w:p>
    <w:p w:rsidR="009D45A0" w:rsidRPr="00230243" w:rsidRDefault="009D45A0" w:rsidP="00572B51">
      <w:pPr>
        <w:pStyle w:val="Heading3"/>
      </w:pPr>
      <w:bookmarkStart w:id="86" w:name="_Toc498957466"/>
      <w:bookmarkStart w:id="87" w:name="_Toc504647461"/>
      <w:bookmarkStart w:id="88" w:name="_Toc506819293"/>
      <w:r w:rsidRPr="00230243">
        <w:t>GPIO</w:t>
      </w:r>
      <w:bookmarkEnd w:id="85"/>
      <w:bookmarkEnd w:id="86"/>
      <w:bookmarkEnd w:id="87"/>
      <w:bookmarkEnd w:id="88"/>
    </w:p>
    <w:p w:rsidR="009D45A0" w:rsidRPr="00230243" w:rsidRDefault="009D45A0" w:rsidP="00D653D0">
      <w:pPr>
        <w:pStyle w:val="Heading4"/>
        <w:spacing w:after="0"/>
      </w:pPr>
      <w:bookmarkStart w:id="89" w:name="_Toc506819294"/>
      <w:r w:rsidRPr="00230243">
        <w:t>GPIO Pin Multiplexing</w:t>
      </w:r>
      <w:bookmarkEnd w:id="89"/>
    </w:p>
    <w:p w:rsidR="009D45A0" w:rsidRDefault="009D45A0" w:rsidP="009D45A0">
      <w:pPr>
        <w:spacing w:after="120"/>
        <w:rPr>
          <w:rFonts w:cs="Calibri"/>
          <w:szCs w:val="20"/>
        </w:rPr>
      </w:pPr>
      <w:r w:rsidRPr="00230243">
        <w:rPr>
          <w:rFonts w:cs="Calibri"/>
          <w:szCs w:val="20"/>
        </w:rPr>
        <w:t>The SoC GPIOs below (GPIO_6 to GPIO_57) are available in the normal mode of operation (Power-states 4 and 3). For a description of power-states, refer to the Hardware Reference Manual. Each of these GPIO's Pin function is controlled by a 4-bit GPIO Mode register.</w:t>
      </w:r>
    </w:p>
    <w:tbl>
      <w:tblPr>
        <w:tblW w:w="5147" w:type="pct"/>
        <w:tblBorders>
          <w:top w:val="single" w:sz="4" w:space="0" w:color="D9D9D9"/>
          <w:left w:val="single" w:sz="4" w:space="0" w:color="D9D9D9"/>
          <w:bottom w:val="single" w:sz="4" w:space="0" w:color="D9D9D9"/>
          <w:right w:val="single" w:sz="4" w:space="0" w:color="D9D9D9"/>
          <w:insideH w:val="single" w:sz="6" w:space="0" w:color="D9D9D9"/>
          <w:insideV w:val="single" w:sz="6" w:space="0" w:color="D9D9D9"/>
        </w:tblBorders>
        <w:tblLayout w:type="fixed"/>
        <w:tblLook w:val="00A0" w:firstRow="1" w:lastRow="0" w:firstColumn="1" w:lastColumn="0" w:noHBand="0" w:noVBand="0"/>
      </w:tblPr>
      <w:tblGrid>
        <w:gridCol w:w="904"/>
        <w:gridCol w:w="1011"/>
        <w:gridCol w:w="1137"/>
        <w:gridCol w:w="1103"/>
        <w:gridCol w:w="1077"/>
        <w:gridCol w:w="1077"/>
        <w:gridCol w:w="1077"/>
        <w:gridCol w:w="1077"/>
        <w:gridCol w:w="1077"/>
        <w:gridCol w:w="1154"/>
        <w:gridCol w:w="1160"/>
        <w:gridCol w:w="1074"/>
        <w:gridCol w:w="1430"/>
      </w:tblGrid>
      <w:tr w:rsidR="009D45A0" w:rsidRPr="00945A92" w:rsidTr="00443481">
        <w:trPr>
          <w:tblHeader/>
        </w:trPr>
        <w:tc>
          <w:tcPr>
            <w:tcW w:w="315" w:type="pct"/>
            <w:shd w:val="clear" w:color="auto" w:fill="F2F2F2"/>
          </w:tcPr>
          <w:p w:rsidR="009D45A0" w:rsidRPr="00443481" w:rsidRDefault="009D45A0" w:rsidP="00223519">
            <w:pPr>
              <w:rPr>
                <w:b/>
              </w:rPr>
            </w:pPr>
            <w:r w:rsidRPr="00443481">
              <w:rPr>
                <w:b/>
              </w:rPr>
              <w:t>GPIO</w:t>
            </w:r>
          </w:p>
        </w:tc>
        <w:tc>
          <w:tcPr>
            <w:tcW w:w="352"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 0</w:t>
            </w:r>
          </w:p>
        </w:tc>
        <w:tc>
          <w:tcPr>
            <w:tcW w:w="396" w:type="pct"/>
            <w:shd w:val="clear" w:color="auto" w:fill="F2F2F2"/>
          </w:tcPr>
          <w:p w:rsidR="009D45A0" w:rsidRPr="00443481" w:rsidRDefault="009D45A0" w:rsidP="00223519">
            <w:pPr>
              <w:rPr>
                <w:b/>
              </w:rPr>
            </w:pPr>
            <w:r w:rsidRPr="00443481">
              <w:rPr>
                <w:b/>
              </w:rPr>
              <w:t xml:space="preserve">GPIO Mode </w:t>
            </w:r>
          </w:p>
          <w:p w:rsidR="009D45A0" w:rsidRPr="00443481" w:rsidRDefault="009D45A0" w:rsidP="00223519">
            <w:pPr>
              <w:rPr>
                <w:b/>
              </w:rPr>
            </w:pPr>
            <w:r w:rsidRPr="00443481">
              <w:rPr>
                <w:b/>
              </w:rPr>
              <w:t>= 1</w:t>
            </w:r>
          </w:p>
        </w:tc>
        <w:tc>
          <w:tcPr>
            <w:tcW w:w="384"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=2</w:t>
            </w:r>
          </w:p>
        </w:tc>
        <w:tc>
          <w:tcPr>
            <w:tcW w:w="375"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 3</w:t>
            </w:r>
          </w:p>
        </w:tc>
        <w:tc>
          <w:tcPr>
            <w:tcW w:w="375"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 4</w:t>
            </w:r>
          </w:p>
        </w:tc>
        <w:tc>
          <w:tcPr>
            <w:tcW w:w="375"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5</w:t>
            </w:r>
          </w:p>
        </w:tc>
        <w:tc>
          <w:tcPr>
            <w:tcW w:w="375" w:type="pct"/>
            <w:shd w:val="clear" w:color="auto" w:fill="F2F2F2"/>
          </w:tcPr>
          <w:p w:rsidR="009D45A0" w:rsidRPr="00443481" w:rsidRDefault="009D45A0" w:rsidP="00223519">
            <w:pPr>
              <w:rPr>
                <w:b/>
              </w:rPr>
            </w:pPr>
            <w:r w:rsidRPr="00443481">
              <w:rPr>
                <w:b/>
              </w:rPr>
              <w:t xml:space="preserve">GPIO Mode </w:t>
            </w:r>
          </w:p>
          <w:p w:rsidR="009D45A0" w:rsidRPr="00443481" w:rsidRDefault="009D45A0" w:rsidP="00223519">
            <w:pPr>
              <w:rPr>
                <w:b/>
              </w:rPr>
            </w:pPr>
            <w:r w:rsidRPr="00443481">
              <w:rPr>
                <w:b/>
              </w:rPr>
              <w:t>= 6</w:t>
            </w:r>
          </w:p>
        </w:tc>
        <w:tc>
          <w:tcPr>
            <w:tcW w:w="375"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 7</w:t>
            </w:r>
          </w:p>
        </w:tc>
        <w:tc>
          <w:tcPr>
            <w:tcW w:w="402" w:type="pct"/>
            <w:shd w:val="clear" w:color="auto" w:fill="F2F2F2"/>
          </w:tcPr>
          <w:p w:rsidR="009D45A0" w:rsidRPr="00443481" w:rsidRDefault="009D45A0" w:rsidP="00223519">
            <w:pPr>
              <w:rPr>
                <w:b/>
              </w:rPr>
            </w:pPr>
            <w:r w:rsidRPr="00443481">
              <w:rPr>
                <w:b/>
              </w:rPr>
              <w:t xml:space="preserve">GPIO Mode </w:t>
            </w:r>
          </w:p>
          <w:p w:rsidR="009D45A0" w:rsidRPr="00443481" w:rsidRDefault="009D45A0" w:rsidP="00223519">
            <w:pPr>
              <w:rPr>
                <w:b/>
              </w:rPr>
            </w:pPr>
            <w:r w:rsidRPr="00443481">
              <w:rPr>
                <w:b/>
              </w:rPr>
              <w:t>= 8</w:t>
            </w:r>
          </w:p>
        </w:tc>
        <w:tc>
          <w:tcPr>
            <w:tcW w:w="404" w:type="pct"/>
            <w:shd w:val="clear" w:color="auto" w:fill="F2F2F2"/>
          </w:tcPr>
          <w:p w:rsidR="009D45A0" w:rsidRPr="00443481" w:rsidRDefault="009D45A0" w:rsidP="00223519">
            <w:pPr>
              <w:rPr>
                <w:b/>
              </w:rPr>
            </w:pPr>
            <w:r w:rsidRPr="00443481">
              <w:rPr>
                <w:b/>
              </w:rPr>
              <w:t xml:space="preserve">GPIO </w:t>
            </w:r>
          </w:p>
          <w:p w:rsidR="009D45A0" w:rsidRPr="00443481" w:rsidRDefault="009D45A0" w:rsidP="00223519">
            <w:pPr>
              <w:rPr>
                <w:b/>
              </w:rPr>
            </w:pPr>
            <w:r w:rsidRPr="00443481">
              <w:rPr>
                <w:b/>
              </w:rPr>
              <w:t>Mode</w:t>
            </w:r>
          </w:p>
          <w:p w:rsidR="009D45A0" w:rsidRPr="00443481" w:rsidRDefault="009D45A0" w:rsidP="00223519">
            <w:pPr>
              <w:rPr>
                <w:b/>
              </w:rPr>
            </w:pPr>
            <w:r w:rsidRPr="00443481">
              <w:rPr>
                <w:b/>
              </w:rPr>
              <w:t xml:space="preserve"> = 9</w:t>
            </w:r>
          </w:p>
        </w:tc>
        <w:tc>
          <w:tcPr>
            <w:tcW w:w="374" w:type="pct"/>
            <w:shd w:val="clear" w:color="auto" w:fill="F2F2F2"/>
          </w:tcPr>
          <w:p w:rsidR="009D45A0" w:rsidRPr="00443481" w:rsidRDefault="009D45A0" w:rsidP="00223519">
            <w:pPr>
              <w:rPr>
                <w:b/>
              </w:rPr>
            </w:pPr>
            <w:r w:rsidRPr="00443481">
              <w:rPr>
                <w:b/>
              </w:rPr>
              <w:t>GPIO Mode</w:t>
            </w:r>
          </w:p>
          <w:p w:rsidR="009D45A0" w:rsidRPr="00443481" w:rsidRDefault="009D45A0" w:rsidP="00223519">
            <w:pPr>
              <w:rPr>
                <w:b/>
              </w:rPr>
            </w:pPr>
            <w:r w:rsidRPr="00443481">
              <w:rPr>
                <w:b/>
              </w:rPr>
              <w:t xml:space="preserve"> = 10</w:t>
            </w:r>
          </w:p>
        </w:tc>
        <w:tc>
          <w:tcPr>
            <w:tcW w:w="499" w:type="pct"/>
            <w:shd w:val="clear" w:color="auto" w:fill="F2F2F2"/>
          </w:tcPr>
          <w:p w:rsidR="009D45A0" w:rsidRPr="00443481" w:rsidRDefault="009D45A0" w:rsidP="00223519">
            <w:pPr>
              <w:rPr>
                <w:b/>
              </w:rPr>
            </w:pPr>
            <w:r w:rsidRPr="00443481">
              <w:rPr>
                <w:b/>
              </w:rPr>
              <w:t xml:space="preserve">GPIO </w:t>
            </w:r>
          </w:p>
          <w:p w:rsidR="009D45A0" w:rsidRPr="00443481" w:rsidRDefault="009D45A0" w:rsidP="00223519">
            <w:pPr>
              <w:rPr>
                <w:b/>
              </w:rPr>
            </w:pPr>
            <w:r w:rsidRPr="00443481">
              <w:rPr>
                <w:b/>
              </w:rPr>
              <w:t>Mode</w:t>
            </w:r>
          </w:p>
          <w:p w:rsidR="009D45A0" w:rsidRPr="00443481" w:rsidRDefault="009D45A0" w:rsidP="00223519">
            <w:pPr>
              <w:rPr>
                <w:b/>
              </w:rPr>
            </w:pPr>
            <w:r w:rsidRPr="00443481">
              <w:rPr>
                <w:b/>
              </w:rPr>
              <w:t>= 14</w:t>
            </w:r>
          </w:p>
        </w:tc>
      </w:tr>
      <w:tr w:rsidR="009D45A0" w:rsidRPr="00945A92" w:rsidTr="00443481">
        <w:tc>
          <w:tcPr>
            <w:tcW w:w="315" w:type="pct"/>
          </w:tcPr>
          <w:p w:rsidR="009D45A0" w:rsidRPr="00945A92" w:rsidRDefault="009D45A0" w:rsidP="00223519">
            <w:r w:rsidRPr="00945A92">
              <w:t>GPIO_6</w:t>
            </w:r>
          </w:p>
        </w:tc>
        <w:tc>
          <w:tcPr>
            <w:tcW w:w="352" w:type="pct"/>
          </w:tcPr>
          <w:p w:rsidR="009D45A0" w:rsidRPr="00945A92" w:rsidRDefault="009D45A0" w:rsidP="00223519">
            <w:r w:rsidRPr="00945A92">
              <w:t>GPIO_6</w:t>
            </w:r>
          </w:p>
        </w:tc>
        <w:tc>
          <w:tcPr>
            <w:tcW w:w="396" w:type="pct"/>
          </w:tcPr>
          <w:p w:rsidR="009D45A0" w:rsidRPr="00945A92" w:rsidRDefault="009D45A0" w:rsidP="00223519">
            <w:r w:rsidRPr="00945A92">
              <w:t>SIO_0</w:t>
            </w:r>
          </w:p>
        </w:tc>
        <w:tc>
          <w:tcPr>
            <w:tcW w:w="384" w:type="pct"/>
          </w:tcPr>
          <w:p w:rsidR="009D45A0" w:rsidRPr="00945A92" w:rsidRDefault="009D45A0" w:rsidP="00223519">
            <w:r w:rsidRPr="00945A92">
              <w:t>UART2_TX</w:t>
            </w:r>
          </w:p>
        </w:tc>
        <w:tc>
          <w:tcPr>
            <w:tcW w:w="375" w:type="pct"/>
          </w:tcPr>
          <w:p w:rsidR="009D45A0" w:rsidRPr="00945A92" w:rsidRDefault="009D45A0" w:rsidP="00223519">
            <w:r w:rsidRPr="00945A92">
              <w:t>SSI_MST_DATA0</w:t>
            </w:r>
          </w:p>
        </w:tc>
        <w:tc>
          <w:tcPr>
            <w:tcW w:w="375" w:type="pct"/>
          </w:tcPr>
          <w:p w:rsidR="009D45A0" w:rsidRPr="00945A92" w:rsidRDefault="009D45A0" w:rsidP="00223519">
            <w:r w:rsidRPr="00945A92">
              <w:t>I2C1_SDA</w:t>
            </w:r>
          </w:p>
        </w:tc>
        <w:tc>
          <w:tcPr>
            <w:tcW w:w="375" w:type="pct"/>
          </w:tcPr>
          <w:p w:rsidR="009D45A0" w:rsidRPr="00945A92" w:rsidRDefault="009D45A0" w:rsidP="00223519">
            <w:r w:rsidRPr="00945A92">
              <w:t>I2S_2CH_DOUT_0</w:t>
            </w:r>
          </w:p>
        </w:tc>
        <w:tc>
          <w:tcPr>
            <w:tcW w:w="375" w:type="pct"/>
          </w:tcPr>
          <w:p w:rsidR="009D45A0" w:rsidRPr="00945A92" w:rsidRDefault="009D45A0" w:rsidP="00223519">
            <w:r w:rsidRPr="00945A92">
              <w:t>SCT_OUT_0</w:t>
            </w:r>
          </w:p>
        </w:tc>
        <w:tc>
          <w:tcPr>
            <w:tcW w:w="375" w:type="pct"/>
          </w:tcPr>
          <w:p w:rsidR="009D45A0" w:rsidRPr="00945A92" w:rsidRDefault="009D45A0" w:rsidP="00223519">
            <w:r w:rsidRPr="00945A92">
              <w:t>QEI_IDX</w:t>
            </w:r>
          </w:p>
        </w:tc>
        <w:tc>
          <w:tcPr>
            <w:tcW w:w="402" w:type="pct"/>
          </w:tcPr>
          <w:p w:rsidR="009D45A0" w:rsidRPr="00945A92" w:rsidRDefault="009D45A0" w:rsidP="00223519">
            <w:r w:rsidRPr="00945A92">
              <w:t>M4SS_SMIH_CD_N</w:t>
            </w:r>
          </w:p>
        </w:tc>
        <w:tc>
          <w:tcPr>
            <w:tcW w:w="404" w:type="pct"/>
          </w:tcPr>
          <w:p w:rsidR="009D45A0" w:rsidRPr="00945A92" w:rsidRDefault="009D45A0" w:rsidP="00223519">
            <w:r w:rsidRPr="00945A92">
              <w:t>CCI_DATA_4</w:t>
            </w:r>
          </w:p>
        </w:tc>
        <w:tc>
          <w:tcPr>
            <w:tcW w:w="374" w:type="pct"/>
          </w:tcPr>
          <w:p w:rsidR="009D45A0" w:rsidRPr="00945A92" w:rsidRDefault="009D45A0" w:rsidP="00223519">
            <w:r w:rsidRPr="00945A92">
              <w:t>M4SS_QSPI_CLK</w:t>
            </w:r>
          </w:p>
        </w:tc>
        <w:tc>
          <w:tcPr>
            <w:tcW w:w="499" w:type="pct"/>
          </w:tcPr>
          <w:p w:rsidR="009D45A0" w:rsidRPr="00945A92" w:rsidRDefault="009D45A0" w:rsidP="00223519">
            <w:r w:rsidRPr="00945A92">
              <w:t>RMII_TXD1</w:t>
            </w:r>
          </w:p>
        </w:tc>
      </w:tr>
      <w:tr w:rsidR="009D45A0" w:rsidRPr="00945A92" w:rsidTr="00443481">
        <w:tc>
          <w:tcPr>
            <w:tcW w:w="315" w:type="pct"/>
          </w:tcPr>
          <w:p w:rsidR="009D45A0" w:rsidRPr="00945A92" w:rsidRDefault="009D45A0" w:rsidP="00223519">
            <w:r w:rsidRPr="00945A92">
              <w:t>GPIO_7</w:t>
            </w:r>
          </w:p>
        </w:tc>
        <w:tc>
          <w:tcPr>
            <w:tcW w:w="352" w:type="pct"/>
          </w:tcPr>
          <w:p w:rsidR="009D45A0" w:rsidRPr="00945A92" w:rsidRDefault="009D45A0" w:rsidP="00223519">
            <w:r w:rsidRPr="00945A92">
              <w:t>GPIO_7</w:t>
            </w:r>
          </w:p>
        </w:tc>
        <w:tc>
          <w:tcPr>
            <w:tcW w:w="396" w:type="pct"/>
          </w:tcPr>
          <w:p w:rsidR="009D45A0" w:rsidRPr="00945A92" w:rsidRDefault="009D45A0" w:rsidP="00223519">
            <w:r w:rsidRPr="00945A92">
              <w:t>SIO_1</w:t>
            </w:r>
          </w:p>
        </w:tc>
        <w:tc>
          <w:tcPr>
            <w:tcW w:w="384" w:type="pct"/>
          </w:tcPr>
          <w:p w:rsidR="009D45A0" w:rsidRPr="00945A92" w:rsidRDefault="009D45A0" w:rsidP="00223519">
            <w:r w:rsidRPr="00945A92">
              <w:t>UART2_RX</w:t>
            </w:r>
          </w:p>
        </w:tc>
        <w:tc>
          <w:tcPr>
            <w:tcW w:w="375" w:type="pct"/>
          </w:tcPr>
          <w:p w:rsidR="009D45A0" w:rsidRPr="00945A92" w:rsidRDefault="009D45A0" w:rsidP="00223519">
            <w:r w:rsidRPr="00945A92">
              <w:t>SSI_MST_DATA1</w:t>
            </w:r>
          </w:p>
        </w:tc>
        <w:tc>
          <w:tcPr>
            <w:tcW w:w="375" w:type="pct"/>
          </w:tcPr>
          <w:p w:rsidR="009D45A0" w:rsidRPr="00945A92" w:rsidRDefault="009D45A0" w:rsidP="00223519">
            <w:r w:rsidRPr="00945A92">
              <w:t>I2C1_SCL</w:t>
            </w:r>
          </w:p>
        </w:tc>
        <w:tc>
          <w:tcPr>
            <w:tcW w:w="375" w:type="pct"/>
          </w:tcPr>
          <w:p w:rsidR="009D45A0" w:rsidRPr="00945A92" w:rsidRDefault="009D45A0" w:rsidP="00223519">
            <w:r w:rsidRPr="00945A92">
              <w:t>I2S_2CH_CLK</w:t>
            </w:r>
          </w:p>
        </w:tc>
        <w:tc>
          <w:tcPr>
            <w:tcW w:w="375" w:type="pct"/>
          </w:tcPr>
          <w:p w:rsidR="009D45A0" w:rsidRPr="00945A92" w:rsidRDefault="009D45A0" w:rsidP="00223519">
            <w:r w:rsidRPr="00945A92">
              <w:t>SCT_OUT_1</w:t>
            </w:r>
          </w:p>
        </w:tc>
        <w:tc>
          <w:tcPr>
            <w:tcW w:w="375" w:type="pct"/>
          </w:tcPr>
          <w:p w:rsidR="009D45A0" w:rsidRPr="00945A92" w:rsidRDefault="009D45A0" w:rsidP="00223519">
            <w:r w:rsidRPr="00945A92">
              <w:t>QEI_PHB</w:t>
            </w:r>
          </w:p>
        </w:tc>
        <w:tc>
          <w:tcPr>
            <w:tcW w:w="402" w:type="pct"/>
          </w:tcPr>
          <w:p w:rsidR="009D45A0" w:rsidRPr="00945A92" w:rsidRDefault="009D45A0" w:rsidP="00223519">
            <w:r w:rsidRPr="00945A92">
              <w:t>M4SS_SMIH_WP</w:t>
            </w:r>
          </w:p>
        </w:tc>
        <w:tc>
          <w:tcPr>
            <w:tcW w:w="404" w:type="pct"/>
          </w:tcPr>
          <w:p w:rsidR="009D45A0" w:rsidRPr="00945A92" w:rsidRDefault="009D45A0" w:rsidP="00223519">
            <w:r w:rsidRPr="00945A92">
              <w:t>CCI_DATA_5</w:t>
            </w:r>
          </w:p>
        </w:tc>
        <w:tc>
          <w:tcPr>
            <w:tcW w:w="374" w:type="pct"/>
          </w:tcPr>
          <w:p w:rsidR="009D45A0" w:rsidRPr="00945A92" w:rsidRDefault="009D45A0" w:rsidP="00223519">
            <w:r w:rsidRPr="00945A92">
              <w:t>M4SS_QSPI_CSN0</w:t>
            </w:r>
          </w:p>
        </w:tc>
        <w:tc>
          <w:tcPr>
            <w:tcW w:w="499" w:type="pct"/>
          </w:tcPr>
          <w:p w:rsidR="009D45A0" w:rsidRPr="00945A92" w:rsidRDefault="009D45A0" w:rsidP="00223519">
            <w:r w:rsidRPr="00945A92">
              <w:t>RMII_TXD0</w:t>
            </w:r>
          </w:p>
        </w:tc>
      </w:tr>
      <w:tr w:rsidR="009D45A0" w:rsidRPr="00945A92" w:rsidTr="00443481">
        <w:tc>
          <w:tcPr>
            <w:tcW w:w="315" w:type="pct"/>
          </w:tcPr>
          <w:p w:rsidR="009D45A0" w:rsidRPr="00945A92" w:rsidRDefault="009D45A0" w:rsidP="00223519">
            <w:r w:rsidRPr="00945A92">
              <w:t>GPIO_8</w:t>
            </w:r>
          </w:p>
        </w:tc>
        <w:tc>
          <w:tcPr>
            <w:tcW w:w="352" w:type="pct"/>
          </w:tcPr>
          <w:p w:rsidR="009D45A0" w:rsidRPr="00945A92" w:rsidRDefault="009D45A0" w:rsidP="00223519">
            <w:r w:rsidRPr="00945A92">
              <w:t>GPIO_8</w:t>
            </w:r>
          </w:p>
        </w:tc>
        <w:tc>
          <w:tcPr>
            <w:tcW w:w="396" w:type="pct"/>
          </w:tcPr>
          <w:p w:rsidR="009D45A0" w:rsidRPr="00945A92" w:rsidRDefault="009D45A0" w:rsidP="00223519">
            <w:r w:rsidRPr="00945A92">
              <w:t>SIO_2</w:t>
            </w:r>
          </w:p>
        </w:tc>
        <w:tc>
          <w:tcPr>
            <w:tcW w:w="384" w:type="pct"/>
          </w:tcPr>
          <w:p w:rsidR="009D45A0" w:rsidRPr="00945A92" w:rsidRDefault="009D45A0" w:rsidP="00223519">
            <w:r w:rsidRPr="00945A92">
              <w:t>USART1_RX</w:t>
            </w:r>
          </w:p>
        </w:tc>
        <w:tc>
          <w:tcPr>
            <w:tcW w:w="375" w:type="pct"/>
          </w:tcPr>
          <w:p w:rsidR="009D45A0" w:rsidRPr="00945A92" w:rsidRDefault="009D45A0" w:rsidP="00223519">
            <w:r w:rsidRPr="00945A92">
              <w:t>SSI_MST_CLK</w:t>
            </w:r>
          </w:p>
        </w:tc>
        <w:tc>
          <w:tcPr>
            <w:tcW w:w="375" w:type="pct"/>
          </w:tcPr>
          <w:p w:rsidR="009D45A0" w:rsidRPr="00945A92" w:rsidRDefault="009D45A0" w:rsidP="00223519">
            <w:r w:rsidRPr="00945A92">
              <w:t>PLL_TESTMODE_SIG</w:t>
            </w:r>
          </w:p>
        </w:tc>
        <w:tc>
          <w:tcPr>
            <w:tcW w:w="375" w:type="pct"/>
          </w:tcPr>
          <w:p w:rsidR="009D45A0" w:rsidRPr="00945A92" w:rsidRDefault="009D45A0" w:rsidP="00223519">
            <w:r w:rsidRPr="00945A92">
              <w:t>PMU_TEST_1</w:t>
            </w:r>
          </w:p>
        </w:tc>
        <w:tc>
          <w:tcPr>
            <w:tcW w:w="375" w:type="pct"/>
          </w:tcPr>
          <w:p w:rsidR="009D45A0" w:rsidRPr="00945A92" w:rsidRDefault="009D45A0" w:rsidP="00223519">
            <w:r w:rsidRPr="00945A92">
              <w:t>SCT_OUT_2</w:t>
            </w:r>
          </w:p>
        </w:tc>
        <w:tc>
          <w:tcPr>
            <w:tcW w:w="375" w:type="pct"/>
          </w:tcPr>
          <w:p w:rsidR="009D45A0" w:rsidRPr="00945A92" w:rsidRDefault="009D45A0" w:rsidP="00223519">
            <w:r w:rsidRPr="00945A92">
              <w:t>QEI_PHA</w:t>
            </w:r>
          </w:p>
        </w:tc>
        <w:tc>
          <w:tcPr>
            <w:tcW w:w="402" w:type="pct"/>
          </w:tcPr>
          <w:p w:rsidR="009D45A0" w:rsidRPr="00945A92" w:rsidRDefault="009D45A0" w:rsidP="00223519">
            <w:r w:rsidRPr="00945A92">
              <w:t>PWM_1L</w:t>
            </w:r>
          </w:p>
        </w:tc>
        <w:tc>
          <w:tcPr>
            <w:tcW w:w="404" w:type="pct"/>
          </w:tcPr>
          <w:p w:rsidR="009D45A0" w:rsidRPr="00945A92" w:rsidRDefault="009D45A0" w:rsidP="00223519">
            <w:r w:rsidRPr="00945A92">
              <w:t>CCI_DATA_6</w:t>
            </w:r>
          </w:p>
        </w:tc>
        <w:tc>
          <w:tcPr>
            <w:tcW w:w="374" w:type="pct"/>
          </w:tcPr>
          <w:p w:rsidR="009D45A0" w:rsidRPr="00945A92" w:rsidRDefault="009D45A0" w:rsidP="00223519">
            <w:r w:rsidRPr="00945A92">
              <w:t>M4SS_QSPI_D0</w:t>
            </w:r>
          </w:p>
        </w:tc>
        <w:tc>
          <w:tcPr>
            <w:tcW w:w="499" w:type="pct"/>
          </w:tcPr>
          <w:p w:rsidR="009D45A0" w:rsidRPr="00945A92" w:rsidRDefault="009D45A0" w:rsidP="00223519">
            <w:r w:rsidRPr="00945A92">
              <w:t>RMII_REF_CLK</w:t>
            </w:r>
          </w:p>
        </w:tc>
      </w:tr>
      <w:tr w:rsidR="009D45A0" w:rsidRPr="00945A92" w:rsidTr="00443481">
        <w:tc>
          <w:tcPr>
            <w:tcW w:w="315" w:type="pct"/>
          </w:tcPr>
          <w:p w:rsidR="009D45A0" w:rsidRPr="00945A92" w:rsidRDefault="009D45A0" w:rsidP="00223519">
            <w:r w:rsidRPr="00945A92">
              <w:t>GPIO_9</w:t>
            </w:r>
          </w:p>
        </w:tc>
        <w:tc>
          <w:tcPr>
            <w:tcW w:w="352" w:type="pct"/>
          </w:tcPr>
          <w:p w:rsidR="009D45A0" w:rsidRPr="00945A92" w:rsidRDefault="009D45A0" w:rsidP="00223519">
            <w:r w:rsidRPr="00945A92">
              <w:t>GPIO_9</w:t>
            </w:r>
          </w:p>
        </w:tc>
        <w:tc>
          <w:tcPr>
            <w:tcW w:w="396" w:type="pct"/>
          </w:tcPr>
          <w:p w:rsidR="009D45A0" w:rsidRPr="00945A92" w:rsidRDefault="009D45A0" w:rsidP="00223519">
            <w:r w:rsidRPr="00945A92">
              <w:t>SIO_3</w:t>
            </w:r>
          </w:p>
        </w:tc>
        <w:tc>
          <w:tcPr>
            <w:tcW w:w="384" w:type="pct"/>
          </w:tcPr>
          <w:p w:rsidR="009D45A0" w:rsidRPr="00945A92" w:rsidRDefault="009D45A0" w:rsidP="00223519">
            <w:r w:rsidRPr="00945A92">
              <w:t>USART1_TX</w:t>
            </w:r>
          </w:p>
        </w:tc>
        <w:tc>
          <w:tcPr>
            <w:tcW w:w="375" w:type="pct"/>
          </w:tcPr>
          <w:p w:rsidR="009D45A0" w:rsidRPr="00945A92" w:rsidRDefault="009D45A0" w:rsidP="00223519">
            <w:r w:rsidRPr="00945A92">
              <w:t>SSI_MST_CS0</w:t>
            </w:r>
          </w:p>
        </w:tc>
        <w:tc>
          <w:tcPr>
            <w:tcW w:w="375" w:type="pct"/>
          </w:tcPr>
          <w:p w:rsidR="009D45A0" w:rsidRPr="00945A92" w:rsidRDefault="009D45A0" w:rsidP="00223519">
            <w:r w:rsidRPr="00945A92">
              <w:t>PMU_TEST_2</w:t>
            </w:r>
          </w:p>
        </w:tc>
        <w:tc>
          <w:tcPr>
            <w:tcW w:w="375" w:type="pct"/>
          </w:tcPr>
          <w:p w:rsidR="009D45A0" w:rsidRPr="00945A92" w:rsidRDefault="009D45A0" w:rsidP="00223519">
            <w:r w:rsidRPr="00945A92">
              <w:t>SDMEM_PRESENT</w:t>
            </w:r>
          </w:p>
        </w:tc>
        <w:tc>
          <w:tcPr>
            <w:tcW w:w="375" w:type="pct"/>
          </w:tcPr>
          <w:p w:rsidR="009D45A0" w:rsidRPr="00945A92" w:rsidRDefault="009D45A0" w:rsidP="00223519">
            <w:r w:rsidRPr="00945A92">
              <w:t>SCT_OUT_3</w:t>
            </w:r>
          </w:p>
        </w:tc>
        <w:tc>
          <w:tcPr>
            <w:tcW w:w="375" w:type="pct"/>
          </w:tcPr>
          <w:p w:rsidR="009D45A0" w:rsidRPr="00945A92" w:rsidRDefault="009D45A0" w:rsidP="00223519">
            <w:r w:rsidRPr="00945A92">
              <w:t>QEI_DIR</w:t>
            </w:r>
          </w:p>
        </w:tc>
        <w:tc>
          <w:tcPr>
            <w:tcW w:w="402" w:type="pct"/>
          </w:tcPr>
          <w:p w:rsidR="009D45A0" w:rsidRPr="00945A92" w:rsidRDefault="009D45A0" w:rsidP="00223519">
            <w:r w:rsidRPr="00945A92">
              <w:t>PWM_1H</w:t>
            </w:r>
          </w:p>
        </w:tc>
        <w:tc>
          <w:tcPr>
            <w:tcW w:w="404" w:type="pct"/>
          </w:tcPr>
          <w:p w:rsidR="009D45A0" w:rsidRPr="00945A92" w:rsidRDefault="009D45A0" w:rsidP="00223519">
            <w:r w:rsidRPr="00945A92">
              <w:t>CCI_DATA_7</w:t>
            </w:r>
          </w:p>
        </w:tc>
        <w:tc>
          <w:tcPr>
            <w:tcW w:w="374" w:type="pct"/>
          </w:tcPr>
          <w:p w:rsidR="009D45A0" w:rsidRPr="00945A92" w:rsidRDefault="009D45A0" w:rsidP="00223519">
            <w:r w:rsidRPr="00945A92">
              <w:t>M4SS_QSPI_D1</w:t>
            </w:r>
          </w:p>
        </w:tc>
        <w:tc>
          <w:tcPr>
            <w:tcW w:w="499" w:type="pct"/>
          </w:tcPr>
          <w:p w:rsidR="009D45A0" w:rsidRPr="00945A92" w:rsidRDefault="009D45A0" w:rsidP="00223519">
            <w:r w:rsidRPr="00945A92">
              <w:t>RMII_TXEN</w:t>
            </w:r>
          </w:p>
        </w:tc>
      </w:tr>
      <w:tr w:rsidR="009D45A0" w:rsidRPr="00945A92" w:rsidTr="00443481">
        <w:tc>
          <w:tcPr>
            <w:tcW w:w="315" w:type="pct"/>
          </w:tcPr>
          <w:p w:rsidR="009D45A0" w:rsidRPr="00945A92" w:rsidRDefault="009D45A0" w:rsidP="00223519">
            <w:r w:rsidRPr="00945A92">
              <w:t>GPIO_10</w:t>
            </w:r>
          </w:p>
        </w:tc>
        <w:tc>
          <w:tcPr>
            <w:tcW w:w="352" w:type="pct"/>
          </w:tcPr>
          <w:p w:rsidR="009D45A0" w:rsidRPr="00945A92" w:rsidRDefault="009D45A0" w:rsidP="00223519">
            <w:r w:rsidRPr="00945A92">
              <w:t>GPIO_10</w:t>
            </w:r>
          </w:p>
        </w:tc>
        <w:tc>
          <w:tcPr>
            <w:tcW w:w="396" w:type="pct"/>
          </w:tcPr>
          <w:p w:rsidR="009D45A0" w:rsidRPr="00945A92" w:rsidRDefault="009D45A0" w:rsidP="00223519">
            <w:r w:rsidRPr="00945A92">
              <w:t>USART1_IR_TX</w:t>
            </w:r>
          </w:p>
        </w:tc>
        <w:tc>
          <w:tcPr>
            <w:tcW w:w="384" w:type="pct"/>
          </w:tcPr>
          <w:p w:rsidR="009D45A0" w:rsidRPr="00945A92" w:rsidRDefault="009D45A0" w:rsidP="00223519">
            <w:r w:rsidRPr="00945A92">
              <w:t>USART1_CLK</w:t>
            </w:r>
          </w:p>
        </w:tc>
        <w:tc>
          <w:tcPr>
            <w:tcW w:w="375" w:type="pct"/>
          </w:tcPr>
          <w:p w:rsidR="009D45A0" w:rsidRPr="00945A92" w:rsidRDefault="009D45A0" w:rsidP="00223519">
            <w:r w:rsidRPr="00945A92">
              <w:t>SSI_MST_CS1</w:t>
            </w:r>
          </w:p>
        </w:tc>
        <w:tc>
          <w:tcPr>
            <w:tcW w:w="375" w:type="pct"/>
          </w:tcPr>
          <w:p w:rsidR="009D45A0" w:rsidRPr="00945A92" w:rsidRDefault="009D45A0" w:rsidP="00223519">
            <w:r w:rsidRPr="00945A92">
              <w:t>I2C2_SCL</w:t>
            </w:r>
          </w:p>
        </w:tc>
        <w:tc>
          <w:tcPr>
            <w:tcW w:w="375" w:type="pct"/>
          </w:tcPr>
          <w:p w:rsidR="009D45A0" w:rsidRPr="00945A92" w:rsidRDefault="009D45A0" w:rsidP="00223519">
            <w:r w:rsidRPr="00945A92">
              <w:t>I2S_2CH_DIN_0</w:t>
            </w:r>
          </w:p>
        </w:tc>
        <w:tc>
          <w:tcPr>
            <w:tcW w:w="375" w:type="pct"/>
          </w:tcPr>
          <w:p w:rsidR="009D45A0" w:rsidRPr="00945A92" w:rsidRDefault="009D45A0" w:rsidP="00223519">
            <w:r w:rsidRPr="00945A92">
              <w:t>SCT_OUT_4</w:t>
            </w:r>
          </w:p>
        </w:tc>
        <w:tc>
          <w:tcPr>
            <w:tcW w:w="375" w:type="pct"/>
          </w:tcPr>
          <w:p w:rsidR="009D45A0" w:rsidRPr="00945A92" w:rsidRDefault="009D45A0" w:rsidP="00223519">
            <w:r w:rsidRPr="00945A92">
              <w:t>RMII_RXD1</w:t>
            </w:r>
          </w:p>
        </w:tc>
        <w:tc>
          <w:tcPr>
            <w:tcW w:w="402" w:type="pct"/>
          </w:tcPr>
          <w:p w:rsidR="009D45A0" w:rsidRPr="00945A92" w:rsidRDefault="009D45A0" w:rsidP="00223519">
            <w:r w:rsidRPr="00945A92">
              <w:t>PWM_2H</w:t>
            </w:r>
          </w:p>
        </w:tc>
        <w:tc>
          <w:tcPr>
            <w:tcW w:w="404" w:type="pct"/>
          </w:tcPr>
          <w:p w:rsidR="009D45A0" w:rsidRPr="00945A92" w:rsidRDefault="009D45A0" w:rsidP="00223519">
            <w:r w:rsidRPr="00945A92">
              <w:t>CCI_CLK</w:t>
            </w:r>
          </w:p>
        </w:tc>
        <w:tc>
          <w:tcPr>
            <w:tcW w:w="374" w:type="pct"/>
          </w:tcPr>
          <w:p w:rsidR="009D45A0" w:rsidRPr="00945A92" w:rsidRDefault="009D45A0" w:rsidP="00223519">
            <w:r w:rsidRPr="00945A92">
              <w:t>M4SS_QSPI_D2</w:t>
            </w:r>
          </w:p>
        </w:tc>
        <w:tc>
          <w:tcPr>
            <w:tcW w:w="499" w:type="pct"/>
          </w:tcPr>
          <w:p w:rsidR="009D45A0" w:rsidRPr="00945A92" w:rsidRDefault="009D45A0" w:rsidP="00223519">
            <w:r w:rsidRPr="00945A92">
              <w:t>SSI_SLV_CS</w:t>
            </w:r>
          </w:p>
        </w:tc>
      </w:tr>
      <w:tr w:rsidR="009D45A0" w:rsidRPr="00945A92" w:rsidTr="00443481">
        <w:tc>
          <w:tcPr>
            <w:tcW w:w="315" w:type="pct"/>
          </w:tcPr>
          <w:p w:rsidR="009D45A0" w:rsidRPr="00945A92" w:rsidRDefault="009D45A0" w:rsidP="00223519">
            <w:r w:rsidRPr="00945A92">
              <w:t>GPIO_11</w:t>
            </w:r>
          </w:p>
        </w:tc>
        <w:tc>
          <w:tcPr>
            <w:tcW w:w="352" w:type="pct"/>
          </w:tcPr>
          <w:p w:rsidR="009D45A0" w:rsidRPr="00945A92" w:rsidRDefault="009D45A0" w:rsidP="00223519">
            <w:r w:rsidRPr="00945A92">
              <w:t>GPIO_11</w:t>
            </w:r>
          </w:p>
        </w:tc>
        <w:tc>
          <w:tcPr>
            <w:tcW w:w="396" w:type="pct"/>
          </w:tcPr>
          <w:p w:rsidR="009D45A0" w:rsidRPr="00945A92" w:rsidRDefault="009D45A0" w:rsidP="00223519">
            <w:r w:rsidRPr="00945A92">
              <w:t>SIO_5</w:t>
            </w:r>
          </w:p>
        </w:tc>
        <w:tc>
          <w:tcPr>
            <w:tcW w:w="384" w:type="pct"/>
          </w:tcPr>
          <w:p w:rsidR="009D45A0" w:rsidRPr="00945A92" w:rsidRDefault="009D45A0" w:rsidP="00223519">
            <w:r w:rsidRPr="00945A92">
              <w:t>USB_DRVVBUS</w:t>
            </w:r>
          </w:p>
        </w:tc>
        <w:tc>
          <w:tcPr>
            <w:tcW w:w="375" w:type="pct"/>
          </w:tcPr>
          <w:p w:rsidR="009D45A0" w:rsidRPr="00945A92" w:rsidRDefault="009D45A0" w:rsidP="00223519">
            <w:r w:rsidRPr="00945A92">
              <w:t>SSI_MST_CLK</w:t>
            </w:r>
          </w:p>
        </w:tc>
        <w:tc>
          <w:tcPr>
            <w:tcW w:w="375" w:type="pct"/>
          </w:tcPr>
          <w:p w:rsidR="009D45A0" w:rsidRPr="00945A92" w:rsidRDefault="009D45A0" w:rsidP="00223519">
            <w:r w:rsidRPr="00945A92">
              <w:t>I2C2_SDA</w:t>
            </w:r>
          </w:p>
        </w:tc>
        <w:tc>
          <w:tcPr>
            <w:tcW w:w="375" w:type="pct"/>
          </w:tcPr>
          <w:p w:rsidR="009D45A0" w:rsidRPr="00945A92" w:rsidRDefault="009D45A0" w:rsidP="00223519">
            <w:r w:rsidRPr="00945A92">
              <w:t>I2S_2CH_WS</w:t>
            </w:r>
          </w:p>
        </w:tc>
        <w:tc>
          <w:tcPr>
            <w:tcW w:w="375" w:type="pct"/>
          </w:tcPr>
          <w:p w:rsidR="009D45A0" w:rsidRPr="00945A92" w:rsidRDefault="009D45A0" w:rsidP="00223519">
            <w:r w:rsidRPr="00945A92">
              <w:t>SCT_OUT_5</w:t>
            </w:r>
          </w:p>
        </w:tc>
        <w:tc>
          <w:tcPr>
            <w:tcW w:w="375" w:type="pct"/>
          </w:tcPr>
          <w:p w:rsidR="009D45A0" w:rsidRPr="00945A92" w:rsidRDefault="009D45A0" w:rsidP="00223519">
            <w:r w:rsidRPr="00945A92">
              <w:t>RMII_MDC</w:t>
            </w:r>
          </w:p>
        </w:tc>
        <w:tc>
          <w:tcPr>
            <w:tcW w:w="402" w:type="pct"/>
          </w:tcPr>
          <w:p w:rsidR="009D45A0" w:rsidRPr="00945A92" w:rsidRDefault="009D45A0" w:rsidP="00223519">
            <w:r w:rsidRPr="00945A92">
              <w:t>PWM_2L</w:t>
            </w:r>
          </w:p>
        </w:tc>
        <w:tc>
          <w:tcPr>
            <w:tcW w:w="404" w:type="pct"/>
          </w:tcPr>
          <w:p w:rsidR="009D45A0" w:rsidRPr="00945A92" w:rsidRDefault="009D45A0" w:rsidP="00223519">
            <w:r w:rsidRPr="00945A92">
              <w:t>CCI_CS[0]</w:t>
            </w:r>
          </w:p>
        </w:tc>
        <w:tc>
          <w:tcPr>
            <w:tcW w:w="374" w:type="pct"/>
          </w:tcPr>
          <w:p w:rsidR="009D45A0" w:rsidRPr="00945A92" w:rsidRDefault="009D45A0" w:rsidP="00223519">
            <w:r w:rsidRPr="00945A92">
              <w:t>M4SS_QSPI_D3</w:t>
            </w:r>
          </w:p>
        </w:tc>
        <w:tc>
          <w:tcPr>
            <w:tcW w:w="499" w:type="pct"/>
          </w:tcPr>
          <w:p w:rsidR="009D45A0" w:rsidRPr="00945A92" w:rsidRDefault="009D45A0" w:rsidP="00223519">
            <w:r w:rsidRPr="00945A92">
              <w:t>SSI_SLV_CLK</w:t>
            </w:r>
          </w:p>
        </w:tc>
      </w:tr>
      <w:tr w:rsidR="009D45A0" w:rsidRPr="00945A92" w:rsidTr="00443481">
        <w:tc>
          <w:tcPr>
            <w:tcW w:w="315" w:type="pct"/>
          </w:tcPr>
          <w:p w:rsidR="009D45A0" w:rsidRPr="00945A92" w:rsidRDefault="009D45A0" w:rsidP="00223519">
            <w:r w:rsidRPr="00945A92">
              <w:t>GPIO_12</w:t>
            </w:r>
          </w:p>
        </w:tc>
        <w:tc>
          <w:tcPr>
            <w:tcW w:w="352" w:type="pct"/>
          </w:tcPr>
          <w:p w:rsidR="009D45A0" w:rsidRPr="00945A92" w:rsidRDefault="009D45A0" w:rsidP="00223519">
            <w:r w:rsidRPr="00945A92">
              <w:t>GPIO_12</w:t>
            </w:r>
          </w:p>
        </w:tc>
        <w:tc>
          <w:tcPr>
            <w:tcW w:w="396" w:type="pct"/>
          </w:tcPr>
          <w:p w:rsidR="009D45A0" w:rsidRPr="00945A92" w:rsidRDefault="009D45A0" w:rsidP="00223519">
            <w:r w:rsidRPr="00945A92">
              <w:t>USART1_IR_RX</w:t>
            </w:r>
          </w:p>
        </w:tc>
        <w:tc>
          <w:tcPr>
            <w:tcW w:w="384" w:type="pct"/>
          </w:tcPr>
          <w:p w:rsidR="009D45A0" w:rsidRPr="00945A92" w:rsidRDefault="009D45A0" w:rsidP="00223519">
            <w:r w:rsidRPr="00945A92">
              <w:t>UART2_TX</w:t>
            </w:r>
          </w:p>
        </w:tc>
        <w:tc>
          <w:tcPr>
            <w:tcW w:w="375" w:type="pct"/>
          </w:tcPr>
          <w:p w:rsidR="009D45A0" w:rsidRPr="00945A92" w:rsidRDefault="009D45A0" w:rsidP="00223519">
            <w:r w:rsidRPr="00945A92">
              <w:t>SSI_MST_DATA0</w:t>
            </w:r>
          </w:p>
        </w:tc>
        <w:tc>
          <w:tcPr>
            <w:tcW w:w="375" w:type="pct"/>
          </w:tcPr>
          <w:p w:rsidR="009D45A0" w:rsidRPr="00945A92" w:rsidRDefault="009D45A0" w:rsidP="00223519">
            <w:r w:rsidRPr="00945A92">
              <w:t>I2C1_SCL</w:t>
            </w:r>
          </w:p>
        </w:tc>
        <w:tc>
          <w:tcPr>
            <w:tcW w:w="375" w:type="pct"/>
          </w:tcPr>
          <w:p w:rsidR="009D45A0" w:rsidRPr="00945A92" w:rsidRDefault="009D45A0" w:rsidP="00223519">
            <w:r w:rsidRPr="00945A92">
              <w:t>USART1_RTS</w:t>
            </w:r>
          </w:p>
        </w:tc>
        <w:tc>
          <w:tcPr>
            <w:tcW w:w="375" w:type="pct"/>
          </w:tcPr>
          <w:p w:rsidR="009D45A0" w:rsidRPr="00945A92" w:rsidRDefault="009D45A0" w:rsidP="00223519">
            <w:r w:rsidRPr="00945A92">
              <w:t>SCT_OUT_6</w:t>
            </w:r>
          </w:p>
        </w:tc>
        <w:tc>
          <w:tcPr>
            <w:tcW w:w="375" w:type="pct"/>
          </w:tcPr>
          <w:p w:rsidR="009D45A0" w:rsidRPr="00945A92" w:rsidRDefault="009D45A0" w:rsidP="00223519">
            <w:r w:rsidRPr="00945A92">
              <w:t>RMII_MDO</w:t>
            </w:r>
          </w:p>
        </w:tc>
        <w:tc>
          <w:tcPr>
            <w:tcW w:w="402" w:type="pct"/>
          </w:tcPr>
          <w:p w:rsidR="009D45A0" w:rsidRPr="00945A92" w:rsidRDefault="009D45A0" w:rsidP="00223519">
            <w:r w:rsidRPr="00945A92">
              <w:t>SCT_IN_0</w:t>
            </w:r>
          </w:p>
        </w:tc>
        <w:tc>
          <w:tcPr>
            <w:tcW w:w="404" w:type="pct"/>
          </w:tcPr>
          <w:p w:rsidR="009D45A0" w:rsidRPr="00945A92" w:rsidRDefault="009D45A0" w:rsidP="00223519">
            <w:r w:rsidRPr="00945A92">
              <w:t>CCI_DATA_0</w:t>
            </w:r>
          </w:p>
        </w:tc>
        <w:tc>
          <w:tcPr>
            <w:tcW w:w="374" w:type="pct"/>
          </w:tcPr>
          <w:p w:rsidR="009D45A0" w:rsidRPr="00945A92" w:rsidRDefault="009D45A0" w:rsidP="00223519">
            <w:r w:rsidRPr="00945A92">
              <w:t>MCU_CLK_OUT</w:t>
            </w:r>
          </w:p>
        </w:tc>
        <w:tc>
          <w:tcPr>
            <w:tcW w:w="499" w:type="pct"/>
          </w:tcPr>
          <w:p w:rsidR="009D45A0" w:rsidRPr="00945A92" w:rsidRDefault="009D45A0" w:rsidP="00223519">
            <w:r w:rsidRPr="00945A92">
              <w:t>SSI_SLV_MISO</w:t>
            </w:r>
          </w:p>
        </w:tc>
      </w:tr>
      <w:tr w:rsidR="009D45A0" w:rsidRPr="00945A92" w:rsidTr="00443481">
        <w:tc>
          <w:tcPr>
            <w:tcW w:w="315" w:type="pct"/>
          </w:tcPr>
          <w:p w:rsidR="009D45A0" w:rsidRPr="00945A92" w:rsidRDefault="009D45A0" w:rsidP="00223519">
            <w:r w:rsidRPr="00945A92">
              <w:t>GPIO_13</w:t>
            </w:r>
          </w:p>
        </w:tc>
        <w:tc>
          <w:tcPr>
            <w:tcW w:w="352" w:type="pct"/>
          </w:tcPr>
          <w:p w:rsidR="009D45A0" w:rsidRPr="00945A92" w:rsidRDefault="009D45A0" w:rsidP="00223519">
            <w:r w:rsidRPr="00945A92">
              <w:t>GPIO_13</w:t>
            </w:r>
          </w:p>
        </w:tc>
        <w:tc>
          <w:tcPr>
            <w:tcW w:w="396" w:type="pct"/>
          </w:tcPr>
          <w:p w:rsidR="009D45A0" w:rsidRPr="00945A92" w:rsidRDefault="009D45A0" w:rsidP="00223519">
            <w:r w:rsidRPr="00945A92">
              <w:t>SIO_7</w:t>
            </w:r>
          </w:p>
        </w:tc>
        <w:tc>
          <w:tcPr>
            <w:tcW w:w="384" w:type="pct"/>
          </w:tcPr>
          <w:p w:rsidR="009D45A0" w:rsidRPr="00945A92" w:rsidRDefault="009D45A0" w:rsidP="00223519">
            <w:r w:rsidRPr="00945A92">
              <w:t>USART1_TX</w:t>
            </w:r>
          </w:p>
        </w:tc>
        <w:tc>
          <w:tcPr>
            <w:tcW w:w="375" w:type="pct"/>
          </w:tcPr>
          <w:p w:rsidR="009D45A0" w:rsidRPr="00945A92" w:rsidRDefault="009D45A0" w:rsidP="00223519">
            <w:r w:rsidRPr="00945A92">
              <w:t>GSPI_MST1_MOSI</w:t>
            </w:r>
          </w:p>
        </w:tc>
        <w:tc>
          <w:tcPr>
            <w:tcW w:w="375" w:type="pct"/>
          </w:tcPr>
          <w:p w:rsidR="009D45A0" w:rsidRPr="00945A92" w:rsidRDefault="009D45A0" w:rsidP="00223519">
            <w:r w:rsidRPr="00945A92">
              <w:t>USB_XTAL_ON</w:t>
            </w:r>
          </w:p>
        </w:tc>
        <w:tc>
          <w:tcPr>
            <w:tcW w:w="375" w:type="pct"/>
          </w:tcPr>
          <w:p w:rsidR="009D45A0" w:rsidRPr="00945A92" w:rsidRDefault="009D45A0" w:rsidP="00223519">
            <w:r w:rsidRPr="00945A92">
              <w:t>SCT_IN_1</w:t>
            </w:r>
          </w:p>
        </w:tc>
        <w:tc>
          <w:tcPr>
            <w:tcW w:w="375" w:type="pct"/>
          </w:tcPr>
          <w:p w:rsidR="009D45A0" w:rsidRPr="00945A92" w:rsidRDefault="009D45A0" w:rsidP="00223519">
            <w:r w:rsidRPr="00945A92">
              <w:t>XTAL_ON_IN</w:t>
            </w:r>
          </w:p>
        </w:tc>
        <w:tc>
          <w:tcPr>
            <w:tcW w:w="375" w:type="pct"/>
          </w:tcPr>
          <w:p w:rsidR="009D45A0" w:rsidRPr="00945A92" w:rsidRDefault="009D45A0" w:rsidP="00223519">
            <w:r w:rsidRPr="00945A92">
              <w:t>RMII_REF_CLK</w:t>
            </w:r>
          </w:p>
        </w:tc>
        <w:tc>
          <w:tcPr>
            <w:tcW w:w="402" w:type="pct"/>
          </w:tcPr>
          <w:p w:rsidR="009D45A0" w:rsidRPr="00945A92" w:rsidRDefault="009D45A0" w:rsidP="00223519">
            <w:r w:rsidRPr="00945A92">
              <w:t>PWM_3L</w:t>
            </w:r>
          </w:p>
        </w:tc>
        <w:tc>
          <w:tcPr>
            <w:tcW w:w="404" w:type="pct"/>
          </w:tcPr>
          <w:p w:rsidR="009D45A0" w:rsidRPr="00945A92" w:rsidRDefault="009D45A0" w:rsidP="00223519">
            <w:r w:rsidRPr="00945A92">
              <w:t>CCI_DATA_4</w:t>
            </w:r>
          </w:p>
        </w:tc>
        <w:tc>
          <w:tcPr>
            <w:tcW w:w="374" w:type="pct"/>
          </w:tcPr>
          <w:p w:rsidR="009D45A0" w:rsidRPr="00945A92" w:rsidRDefault="009D45A0" w:rsidP="00223519">
            <w:r w:rsidRPr="00945A92">
              <w:t>CCI_DATA_1</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GPIO_14</w:t>
            </w:r>
          </w:p>
        </w:tc>
        <w:tc>
          <w:tcPr>
            <w:tcW w:w="352" w:type="pct"/>
          </w:tcPr>
          <w:p w:rsidR="009D45A0" w:rsidRPr="00945A92" w:rsidRDefault="009D45A0" w:rsidP="00223519">
            <w:r w:rsidRPr="00945A92">
              <w:t>GPIO_14</w:t>
            </w:r>
          </w:p>
        </w:tc>
        <w:tc>
          <w:tcPr>
            <w:tcW w:w="396" w:type="pct"/>
          </w:tcPr>
          <w:p w:rsidR="009D45A0" w:rsidRPr="00945A92" w:rsidRDefault="009D45A0" w:rsidP="00223519">
            <w:r w:rsidRPr="00945A92">
              <w:t>ULP_GPIO_7</w:t>
            </w:r>
          </w:p>
        </w:tc>
        <w:tc>
          <w:tcPr>
            <w:tcW w:w="384" w:type="pct"/>
          </w:tcPr>
          <w:p w:rsidR="009D45A0" w:rsidRPr="00945A92" w:rsidRDefault="009D45A0" w:rsidP="00223519">
            <w:r w:rsidRPr="00945A92">
              <w:t>USART1_RX</w:t>
            </w:r>
          </w:p>
        </w:tc>
        <w:tc>
          <w:tcPr>
            <w:tcW w:w="375" w:type="pct"/>
          </w:tcPr>
          <w:p w:rsidR="009D45A0" w:rsidRPr="00945A92" w:rsidRDefault="009D45A0" w:rsidP="00223519">
            <w:r w:rsidRPr="00945A92">
              <w:t>GSPI_MST1_MISO</w:t>
            </w:r>
          </w:p>
        </w:tc>
        <w:tc>
          <w:tcPr>
            <w:tcW w:w="375" w:type="pct"/>
          </w:tcPr>
          <w:p w:rsidR="009D45A0" w:rsidRPr="00945A92" w:rsidRDefault="009D45A0" w:rsidP="00223519">
            <w:r w:rsidRPr="00945A92">
              <w:t>SCT_IN_2</w:t>
            </w:r>
          </w:p>
        </w:tc>
        <w:tc>
          <w:tcPr>
            <w:tcW w:w="375" w:type="pct"/>
          </w:tcPr>
          <w:p w:rsidR="009D45A0" w:rsidRPr="00945A92" w:rsidRDefault="009D45A0" w:rsidP="00223519">
            <w:r w:rsidRPr="00945A92">
              <w:t>USB_DRVVBUS</w:t>
            </w:r>
          </w:p>
        </w:tc>
        <w:tc>
          <w:tcPr>
            <w:tcW w:w="375" w:type="pct"/>
          </w:tcPr>
          <w:p w:rsidR="009D45A0" w:rsidRPr="00945A92" w:rsidRDefault="009D45A0" w:rsidP="00223519">
            <w:r w:rsidRPr="00945A92">
              <w:t>SCT_OUT_0</w:t>
            </w:r>
          </w:p>
        </w:tc>
        <w:tc>
          <w:tcPr>
            <w:tcW w:w="375" w:type="pct"/>
          </w:tcPr>
          <w:p w:rsidR="009D45A0" w:rsidRPr="00945A92" w:rsidRDefault="009D45A0" w:rsidP="00223519">
            <w:r w:rsidRPr="00945A92">
              <w:t>RMII_CRS_DV</w:t>
            </w:r>
          </w:p>
        </w:tc>
        <w:tc>
          <w:tcPr>
            <w:tcW w:w="402" w:type="pct"/>
          </w:tcPr>
          <w:p w:rsidR="009D45A0" w:rsidRPr="00945A92" w:rsidRDefault="009D45A0" w:rsidP="00223519">
            <w:r w:rsidRPr="00945A92">
              <w:t>PWM_3H</w:t>
            </w:r>
          </w:p>
        </w:tc>
        <w:tc>
          <w:tcPr>
            <w:tcW w:w="404" w:type="pct"/>
          </w:tcPr>
          <w:p w:rsidR="009D45A0" w:rsidRPr="00945A92" w:rsidRDefault="009D45A0" w:rsidP="00223519">
            <w:r w:rsidRPr="00945A92">
              <w:t>CCI_DATA_5</w:t>
            </w:r>
          </w:p>
        </w:tc>
        <w:tc>
          <w:tcPr>
            <w:tcW w:w="374" w:type="pct"/>
          </w:tcPr>
          <w:p w:rsidR="009D45A0" w:rsidRPr="00945A92" w:rsidRDefault="009D45A0" w:rsidP="00223519">
            <w:r w:rsidRPr="00945A92">
              <w:t>CCI_DATA_2</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GPIO_15</w:t>
            </w:r>
          </w:p>
        </w:tc>
        <w:tc>
          <w:tcPr>
            <w:tcW w:w="352" w:type="pct"/>
          </w:tcPr>
          <w:p w:rsidR="009D45A0" w:rsidRPr="00945A92" w:rsidRDefault="009D45A0" w:rsidP="00223519">
            <w:r w:rsidRPr="00945A92">
              <w:t>GPIO_15</w:t>
            </w:r>
          </w:p>
        </w:tc>
        <w:tc>
          <w:tcPr>
            <w:tcW w:w="396" w:type="pct"/>
          </w:tcPr>
          <w:p w:rsidR="009D45A0" w:rsidRPr="00945A92" w:rsidRDefault="009D45A0" w:rsidP="00223519">
            <w:r w:rsidRPr="00945A92">
              <w:t>MCU_CLK_OUT</w:t>
            </w:r>
          </w:p>
        </w:tc>
        <w:tc>
          <w:tcPr>
            <w:tcW w:w="384" w:type="pct"/>
          </w:tcPr>
          <w:p w:rsidR="009D45A0" w:rsidRPr="00945A92" w:rsidRDefault="009D45A0" w:rsidP="00223519">
            <w:r w:rsidRPr="00945A92">
              <w:t>UART2_RX</w:t>
            </w:r>
          </w:p>
        </w:tc>
        <w:tc>
          <w:tcPr>
            <w:tcW w:w="375" w:type="pct"/>
          </w:tcPr>
          <w:p w:rsidR="009D45A0" w:rsidRPr="00945A92" w:rsidRDefault="009D45A0" w:rsidP="00223519">
            <w:r w:rsidRPr="00945A92">
              <w:t>SSI_MST_DATA1</w:t>
            </w:r>
          </w:p>
        </w:tc>
        <w:tc>
          <w:tcPr>
            <w:tcW w:w="375" w:type="pct"/>
          </w:tcPr>
          <w:p w:rsidR="009D45A0" w:rsidRPr="00945A92" w:rsidRDefault="009D45A0" w:rsidP="00223519">
            <w:r w:rsidRPr="00945A92">
              <w:t>I2C1_SDA</w:t>
            </w:r>
          </w:p>
        </w:tc>
        <w:tc>
          <w:tcPr>
            <w:tcW w:w="375" w:type="pct"/>
          </w:tcPr>
          <w:p w:rsidR="009D45A0" w:rsidRPr="00945A92" w:rsidRDefault="009D45A0" w:rsidP="00223519">
            <w:r w:rsidRPr="00945A92">
              <w:t>USART1_CTS</w:t>
            </w:r>
          </w:p>
        </w:tc>
        <w:tc>
          <w:tcPr>
            <w:tcW w:w="375" w:type="pct"/>
          </w:tcPr>
          <w:p w:rsidR="009D45A0" w:rsidRPr="00945A92" w:rsidRDefault="009D45A0" w:rsidP="00223519">
            <w:r w:rsidRPr="00945A92">
              <w:t>SCT_OUT_7</w:t>
            </w:r>
          </w:p>
        </w:tc>
        <w:tc>
          <w:tcPr>
            <w:tcW w:w="375" w:type="pct"/>
          </w:tcPr>
          <w:p w:rsidR="009D45A0" w:rsidRPr="00945A92" w:rsidRDefault="009D45A0" w:rsidP="00223519">
            <w:r w:rsidRPr="00945A92">
              <w:t>RMII_RXD0</w:t>
            </w:r>
          </w:p>
        </w:tc>
        <w:tc>
          <w:tcPr>
            <w:tcW w:w="402" w:type="pct"/>
          </w:tcPr>
          <w:p w:rsidR="009D45A0" w:rsidRPr="00945A92" w:rsidRDefault="009D45A0" w:rsidP="00223519">
            <w:r w:rsidRPr="00945A92">
              <w:t>GSPI_MST1_CLK</w:t>
            </w:r>
          </w:p>
        </w:tc>
        <w:tc>
          <w:tcPr>
            <w:tcW w:w="404" w:type="pct"/>
          </w:tcPr>
          <w:p w:rsidR="009D45A0" w:rsidRPr="00945A92" w:rsidRDefault="009D45A0" w:rsidP="00223519">
            <w:r w:rsidRPr="00945A92">
              <w:t>CCI_DATA_6</w:t>
            </w:r>
          </w:p>
        </w:tc>
        <w:tc>
          <w:tcPr>
            <w:tcW w:w="374" w:type="pct"/>
          </w:tcPr>
          <w:p w:rsidR="009D45A0" w:rsidRPr="00945A92" w:rsidRDefault="009D45A0" w:rsidP="00223519">
            <w:r w:rsidRPr="00945A92">
              <w:t>CCI_DATA_3</w:t>
            </w:r>
          </w:p>
        </w:tc>
        <w:tc>
          <w:tcPr>
            <w:tcW w:w="499" w:type="pct"/>
          </w:tcPr>
          <w:p w:rsidR="009D45A0" w:rsidRPr="00945A92" w:rsidRDefault="009D45A0" w:rsidP="00223519">
            <w:r w:rsidRPr="00945A92">
              <w:t>SSI_SLV_MOSI</w:t>
            </w:r>
          </w:p>
        </w:tc>
      </w:tr>
      <w:tr w:rsidR="009D45A0" w:rsidRPr="00945A92" w:rsidTr="00443481">
        <w:tc>
          <w:tcPr>
            <w:tcW w:w="315" w:type="pct"/>
          </w:tcPr>
          <w:p w:rsidR="009D45A0" w:rsidRPr="00945A92" w:rsidRDefault="009D45A0" w:rsidP="00223519">
            <w:r w:rsidRPr="00945A92">
              <w:t>GPIO_16</w:t>
            </w:r>
          </w:p>
        </w:tc>
        <w:tc>
          <w:tcPr>
            <w:tcW w:w="352" w:type="pct"/>
          </w:tcPr>
          <w:p w:rsidR="009D45A0" w:rsidRPr="00945A92" w:rsidRDefault="009D45A0" w:rsidP="00223519">
            <w:r w:rsidRPr="00945A92">
              <w:t>GPIO_16</w:t>
            </w:r>
          </w:p>
        </w:tc>
        <w:tc>
          <w:tcPr>
            <w:tcW w:w="396" w:type="pct"/>
          </w:tcPr>
          <w:p w:rsidR="009D45A0" w:rsidRPr="00945A92" w:rsidRDefault="009D45A0" w:rsidP="00223519">
            <w:r w:rsidRPr="00945A92">
              <w:t>SIO_4</w:t>
            </w:r>
          </w:p>
        </w:tc>
        <w:tc>
          <w:tcPr>
            <w:tcW w:w="384" w:type="pct"/>
          </w:tcPr>
          <w:p w:rsidR="009D45A0" w:rsidRPr="00945A92" w:rsidRDefault="009D45A0" w:rsidP="00223519">
            <w:r w:rsidRPr="00945A92">
              <w:t>USB_DRVVBUS</w:t>
            </w:r>
          </w:p>
        </w:tc>
        <w:tc>
          <w:tcPr>
            <w:tcW w:w="375" w:type="pct"/>
          </w:tcPr>
          <w:p w:rsidR="009D45A0" w:rsidRPr="00945A92" w:rsidRDefault="009D45A0" w:rsidP="00223519">
            <w:r w:rsidRPr="00945A92">
              <w:t>SSI_MST_CS0</w:t>
            </w:r>
          </w:p>
        </w:tc>
        <w:tc>
          <w:tcPr>
            <w:tcW w:w="375" w:type="pct"/>
          </w:tcPr>
          <w:p w:rsidR="009D45A0" w:rsidRPr="00945A92" w:rsidRDefault="009D45A0" w:rsidP="00223519">
            <w:r w:rsidRPr="00945A92">
              <w:t>CAN1_RXD</w:t>
            </w:r>
          </w:p>
        </w:tc>
        <w:tc>
          <w:tcPr>
            <w:tcW w:w="375" w:type="pct"/>
          </w:tcPr>
          <w:p w:rsidR="009D45A0" w:rsidRPr="00945A92" w:rsidRDefault="009D45A0" w:rsidP="00223519">
            <w:r w:rsidRPr="00945A92">
              <w:t>GSPI_MST1_CS0</w:t>
            </w:r>
          </w:p>
        </w:tc>
        <w:tc>
          <w:tcPr>
            <w:tcW w:w="375" w:type="pct"/>
          </w:tcPr>
          <w:p w:rsidR="009D45A0" w:rsidRPr="00945A92" w:rsidRDefault="009D45A0" w:rsidP="00223519">
            <w:r w:rsidRPr="00945A92">
              <w:t>I2S_2CH_WS</w:t>
            </w:r>
          </w:p>
        </w:tc>
        <w:tc>
          <w:tcPr>
            <w:tcW w:w="375" w:type="pct"/>
          </w:tcPr>
          <w:p w:rsidR="009D45A0" w:rsidRPr="00945A92" w:rsidRDefault="009D45A0" w:rsidP="00223519">
            <w:r w:rsidRPr="00945A92">
              <w:t>XTAL_ON_IN</w:t>
            </w:r>
          </w:p>
        </w:tc>
        <w:tc>
          <w:tcPr>
            <w:tcW w:w="402" w:type="pct"/>
          </w:tcPr>
          <w:p w:rsidR="009D45A0" w:rsidRPr="00945A92" w:rsidRDefault="009D45A0" w:rsidP="00223519">
            <w:r w:rsidRPr="00945A92">
              <w:t>SSI_SLV_CS</w:t>
            </w:r>
          </w:p>
        </w:tc>
        <w:tc>
          <w:tcPr>
            <w:tcW w:w="404" w:type="pct"/>
          </w:tcPr>
          <w:p w:rsidR="009D45A0" w:rsidRPr="00945A92" w:rsidRDefault="009D45A0" w:rsidP="00223519">
            <w:r w:rsidRPr="00945A92">
              <w:t>CCI_DATA_0</w:t>
            </w:r>
          </w:p>
        </w:tc>
        <w:tc>
          <w:tcPr>
            <w:tcW w:w="374" w:type="pct"/>
          </w:tcPr>
          <w:p w:rsidR="009D45A0" w:rsidRPr="00945A92" w:rsidRDefault="009D45A0" w:rsidP="00223519">
            <w:r w:rsidRPr="00945A92">
              <w:t>ULP_GPIO_1</w:t>
            </w:r>
          </w:p>
        </w:tc>
        <w:tc>
          <w:tcPr>
            <w:tcW w:w="499" w:type="pct"/>
          </w:tcPr>
          <w:p w:rsidR="009D45A0" w:rsidRPr="00945A92" w:rsidRDefault="009D45A0" w:rsidP="00223519">
            <w:r w:rsidRPr="00945A92">
              <w:t>RMII_CRS_DV</w:t>
            </w:r>
          </w:p>
        </w:tc>
      </w:tr>
      <w:tr w:rsidR="009D45A0" w:rsidRPr="00945A92" w:rsidTr="00443481">
        <w:tc>
          <w:tcPr>
            <w:tcW w:w="315" w:type="pct"/>
          </w:tcPr>
          <w:p w:rsidR="009D45A0" w:rsidRPr="00945A92" w:rsidRDefault="009D45A0" w:rsidP="00223519">
            <w:r w:rsidRPr="00945A92">
              <w:t>GPIO_17</w:t>
            </w:r>
          </w:p>
        </w:tc>
        <w:tc>
          <w:tcPr>
            <w:tcW w:w="352" w:type="pct"/>
          </w:tcPr>
          <w:p w:rsidR="009D45A0" w:rsidRPr="00945A92" w:rsidRDefault="009D45A0" w:rsidP="00223519">
            <w:r w:rsidRPr="00945A92">
              <w:t>GPIO_17</w:t>
            </w:r>
          </w:p>
        </w:tc>
        <w:tc>
          <w:tcPr>
            <w:tcW w:w="396" w:type="pct"/>
          </w:tcPr>
          <w:p w:rsidR="009D45A0" w:rsidRPr="00945A92" w:rsidRDefault="009D45A0" w:rsidP="00223519">
            <w:r w:rsidRPr="00945A92">
              <w:t>SIO_5</w:t>
            </w:r>
          </w:p>
        </w:tc>
        <w:tc>
          <w:tcPr>
            <w:tcW w:w="384" w:type="pct"/>
          </w:tcPr>
          <w:p w:rsidR="009D45A0" w:rsidRPr="00945A92" w:rsidRDefault="009D45A0" w:rsidP="00223519">
            <w:r w:rsidRPr="00945A92">
              <w:t>USB_XTAL_ON</w:t>
            </w:r>
          </w:p>
        </w:tc>
        <w:tc>
          <w:tcPr>
            <w:tcW w:w="375" w:type="pct"/>
          </w:tcPr>
          <w:p w:rsidR="009D45A0" w:rsidRPr="00945A92" w:rsidRDefault="009D45A0" w:rsidP="00223519">
            <w:r w:rsidRPr="00945A92">
              <w:t>SSI_MST_CS1</w:t>
            </w:r>
          </w:p>
        </w:tc>
        <w:tc>
          <w:tcPr>
            <w:tcW w:w="375" w:type="pct"/>
          </w:tcPr>
          <w:p w:rsidR="009D45A0" w:rsidRPr="00945A92" w:rsidRDefault="009D45A0" w:rsidP="00223519">
            <w:r w:rsidRPr="00945A92">
              <w:t>CAN1_TXD</w:t>
            </w:r>
          </w:p>
        </w:tc>
        <w:tc>
          <w:tcPr>
            <w:tcW w:w="375" w:type="pct"/>
          </w:tcPr>
          <w:p w:rsidR="009D45A0" w:rsidRPr="00945A92" w:rsidRDefault="009D45A0" w:rsidP="00223519">
            <w:r w:rsidRPr="00945A92">
              <w:t>GSPI_MST1_CLK</w:t>
            </w:r>
          </w:p>
        </w:tc>
        <w:tc>
          <w:tcPr>
            <w:tcW w:w="375" w:type="pct"/>
          </w:tcPr>
          <w:p w:rsidR="009D45A0" w:rsidRPr="00945A92" w:rsidRDefault="009D45A0" w:rsidP="00223519">
            <w:r w:rsidRPr="00945A92">
              <w:t>I2S_2CH_CLK</w:t>
            </w:r>
          </w:p>
        </w:tc>
        <w:tc>
          <w:tcPr>
            <w:tcW w:w="375" w:type="pct"/>
          </w:tcPr>
          <w:p w:rsidR="009D45A0" w:rsidRPr="00945A92" w:rsidRDefault="009D45A0" w:rsidP="00223519">
            <w:r w:rsidRPr="00945A92">
              <w:t>SCT_IN_0</w:t>
            </w:r>
          </w:p>
        </w:tc>
        <w:tc>
          <w:tcPr>
            <w:tcW w:w="402" w:type="pct"/>
          </w:tcPr>
          <w:p w:rsidR="009D45A0" w:rsidRPr="00945A92" w:rsidRDefault="009D45A0" w:rsidP="00223519">
            <w:r w:rsidRPr="00945A92">
              <w:t>SSI_SLV_CLK</w:t>
            </w:r>
          </w:p>
        </w:tc>
        <w:tc>
          <w:tcPr>
            <w:tcW w:w="404" w:type="pct"/>
          </w:tcPr>
          <w:p w:rsidR="009D45A0" w:rsidRPr="00945A92" w:rsidRDefault="009D45A0" w:rsidP="00223519">
            <w:r w:rsidRPr="00945A92">
              <w:t>CCI_INTR[0]</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GPIO_18</w:t>
            </w:r>
          </w:p>
        </w:tc>
        <w:tc>
          <w:tcPr>
            <w:tcW w:w="352" w:type="pct"/>
          </w:tcPr>
          <w:p w:rsidR="009D45A0" w:rsidRPr="00945A92" w:rsidRDefault="009D45A0" w:rsidP="00223519">
            <w:r w:rsidRPr="00945A92">
              <w:t>GPIO_18</w:t>
            </w:r>
          </w:p>
        </w:tc>
        <w:tc>
          <w:tcPr>
            <w:tcW w:w="396" w:type="pct"/>
          </w:tcPr>
          <w:p w:rsidR="009D45A0" w:rsidRPr="00945A92" w:rsidRDefault="009D45A0" w:rsidP="00223519">
            <w:r w:rsidRPr="00945A92">
              <w:t>SIO_6</w:t>
            </w:r>
          </w:p>
        </w:tc>
        <w:tc>
          <w:tcPr>
            <w:tcW w:w="384" w:type="pct"/>
          </w:tcPr>
          <w:p w:rsidR="009D45A0" w:rsidRPr="00945A92" w:rsidRDefault="009D45A0" w:rsidP="00223519">
            <w:r w:rsidRPr="00945A92">
              <w:t>USART1_RTS</w:t>
            </w:r>
          </w:p>
        </w:tc>
        <w:tc>
          <w:tcPr>
            <w:tcW w:w="375" w:type="pct"/>
          </w:tcPr>
          <w:p w:rsidR="009D45A0" w:rsidRPr="00945A92" w:rsidRDefault="009D45A0" w:rsidP="00223519">
            <w:r w:rsidRPr="00945A92">
              <w:t>SSI_MST_DATA2</w:t>
            </w:r>
          </w:p>
        </w:tc>
        <w:tc>
          <w:tcPr>
            <w:tcW w:w="375" w:type="pct"/>
          </w:tcPr>
          <w:p w:rsidR="009D45A0" w:rsidRPr="00945A92" w:rsidRDefault="009D45A0" w:rsidP="00223519">
            <w:r w:rsidRPr="00945A92">
              <w:t>I2C2_SDA</w:t>
            </w:r>
          </w:p>
        </w:tc>
        <w:tc>
          <w:tcPr>
            <w:tcW w:w="375" w:type="pct"/>
          </w:tcPr>
          <w:p w:rsidR="009D45A0" w:rsidRPr="00945A92" w:rsidRDefault="009D45A0" w:rsidP="00223519">
            <w:r w:rsidRPr="00945A92">
              <w:t>GSPI_MST1_MOSI</w:t>
            </w:r>
          </w:p>
        </w:tc>
        <w:tc>
          <w:tcPr>
            <w:tcW w:w="375" w:type="pct"/>
          </w:tcPr>
          <w:p w:rsidR="009D45A0" w:rsidRPr="00945A92" w:rsidRDefault="009D45A0" w:rsidP="00223519">
            <w:r w:rsidRPr="00945A92">
              <w:t>I2S_2CH_DOUT_1</w:t>
            </w:r>
          </w:p>
        </w:tc>
        <w:tc>
          <w:tcPr>
            <w:tcW w:w="375" w:type="pct"/>
          </w:tcPr>
          <w:p w:rsidR="009D45A0" w:rsidRPr="00945A92" w:rsidRDefault="009D45A0" w:rsidP="00223519">
            <w:r w:rsidRPr="00945A92">
              <w:t>SSI_SLV_MOSI</w:t>
            </w:r>
          </w:p>
        </w:tc>
        <w:tc>
          <w:tcPr>
            <w:tcW w:w="402" w:type="pct"/>
          </w:tcPr>
          <w:p w:rsidR="009D45A0" w:rsidRPr="00945A92" w:rsidRDefault="009D45A0" w:rsidP="00223519">
            <w:r w:rsidRPr="00945A92">
              <w:t>USART1_TX</w:t>
            </w:r>
          </w:p>
        </w:tc>
        <w:tc>
          <w:tcPr>
            <w:tcW w:w="404" w:type="pct"/>
          </w:tcPr>
          <w:p w:rsidR="009D45A0" w:rsidRPr="00945A92" w:rsidRDefault="009D45A0" w:rsidP="00223519">
            <w:r w:rsidRPr="00945A92">
              <w:t>PWM_1H</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GPIO_19</w:t>
            </w:r>
          </w:p>
        </w:tc>
        <w:tc>
          <w:tcPr>
            <w:tcW w:w="352" w:type="pct"/>
          </w:tcPr>
          <w:p w:rsidR="009D45A0" w:rsidRPr="00945A92" w:rsidRDefault="009D45A0" w:rsidP="00223519">
            <w:r w:rsidRPr="00945A92">
              <w:t>GPIO_19</w:t>
            </w:r>
          </w:p>
        </w:tc>
        <w:tc>
          <w:tcPr>
            <w:tcW w:w="396" w:type="pct"/>
          </w:tcPr>
          <w:p w:rsidR="009D45A0" w:rsidRPr="00945A92" w:rsidRDefault="009D45A0" w:rsidP="00223519">
            <w:r w:rsidRPr="00945A92">
              <w:t>SIO_7</w:t>
            </w:r>
          </w:p>
        </w:tc>
        <w:tc>
          <w:tcPr>
            <w:tcW w:w="384" w:type="pct"/>
          </w:tcPr>
          <w:p w:rsidR="009D45A0" w:rsidRPr="00945A92" w:rsidRDefault="009D45A0" w:rsidP="00223519">
            <w:r w:rsidRPr="00945A92">
              <w:t>USART1_CTS</w:t>
            </w:r>
          </w:p>
        </w:tc>
        <w:tc>
          <w:tcPr>
            <w:tcW w:w="375" w:type="pct"/>
          </w:tcPr>
          <w:p w:rsidR="009D45A0" w:rsidRPr="00945A92" w:rsidRDefault="009D45A0" w:rsidP="00223519">
            <w:r w:rsidRPr="00945A92">
              <w:t>SSI_MST_DATA3</w:t>
            </w:r>
          </w:p>
        </w:tc>
        <w:tc>
          <w:tcPr>
            <w:tcW w:w="375" w:type="pct"/>
          </w:tcPr>
          <w:p w:rsidR="009D45A0" w:rsidRPr="00945A92" w:rsidRDefault="009D45A0" w:rsidP="00223519"/>
        </w:tc>
        <w:tc>
          <w:tcPr>
            <w:tcW w:w="375" w:type="pct"/>
          </w:tcPr>
          <w:p w:rsidR="009D45A0" w:rsidRPr="00945A92" w:rsidRDefault="009D45A0" w:rsidP="00223519">
            <w:r w:rsidRPr="00945A92">
              <w:t>GSPI_MST1_MISO</w:t>
            </w:r>
          </w:p>
        </w:tc>
        <w:tc>
          <w:tcPr>
            <w:tcW w:w="375" w:type="pct"/>
          </w:tcPr>
          <w:p w:rsidR="009D45A0" w:rsidRPr="00945A92" w:rsidRDefault="009D45A0" w:rsidP="00223519">
            <w:r w:rsidRPr="00945A92">
              <w:t>I2S_2CH_DIN_1</w:t>
            </w:r>
          </w:p>
        </w:tc>
        <w:tc>
          <w:tcPr>
            <w:tcW w:w="375" w:type="pct"/>
          </w:tcPr>
          <w:p w:rsidR="009D45A0" w:rsidRPr="00945A92" w:rsidRDefault="009D45A0" w:rsidP="00223519">
            <w:r w:rsidRPr="00945A92">
              <w:t>SSI_SLV_MISO</w:t>
            </w:r>
          </w:p>
        </w:tc>
        <w:tc>
          <w:tcPr>
            <w:tcW w:w="402" w:type="pct"/>
          </w:tcPr>
          <w:p w:rsidR="009D45A0" w:rsidRPr="00945A92" w:rsidRDefault="009D45A0" w:rsidP="00223519">
            <w:r w:rsidRPr="00945A92">
              <w:t>USART1_RX</w:t>
            </w:r>
          </w:p>
        </w:tc>
        <w:tc>
          <w:tcPr>
            <w:tcW w:w="404" w:type="pct"/>
          </w:tcPr>
          <w:p w:rsidR="009D45A0" w:rsidRPr="00945A92" w:rsidRDefault="009D45A0" w:rsidP="00223519">
            <w:r w:rsidRPr="00945A92">
              <w:t>PWM_1L</w:t>
            </w:r>
          </w:p>
        </w:tc>
        <w:tc>
          <w:tcPr>
            <w:tcW w:w="374" w:type="pct"/>
          </w:tcPr>
          <w:p w:rsidR="009D45A0" w:rsidRPr="00945A92" w:rsidRDefault="009D45A0" w:rsidP="00223519">
            <w:r w:rsidRPr="00945A92">
              <w:t>SCT_OUT_0</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GPIO_20</w:t>
            </w:r>
          </w:p>
        </w:tc>
        <w:tc>
          <w:tcPr>
            <w:tcW w:w="352" w:type="pct"/>
          </w:tcPr>
          <w:p w:rsidR="009D45A0" w:rsidRPr="00945A92" w:rsidRDefault="009D45A0" w:rsidP="00223519">
            <w:r w:rsidRPr="00945A92">
              <w:t>GPIO_20</w:t>
            </w:r>
          </w:p>
        </w:tc>
        <w:tc>
          <w:tcPr>
            <w:tcW w:w="396" w:type="pct"/>
          </w:tcPr>
          <w:p w:rsidR="009D45A0" w:rsidRPr="00945A92" w:rsidRDefault="009D45A0" w:rsidP="00223519"/>
        </w:tc>
        <w:tc>
          <w:tcPr>
            <w:tcW w:w="384" w:type="pct"/>
          </w:tcPr>
          <w:p w:rsidR="009D45A0" w:rsidRPr="00945A92" w:rsidRDefault="009D45A0" w:rsidP="00223519">
            <w:r w:rsidRPr="00945A92">
              <w:t>USB_CDC</w:t>
            </w:r>
          </w:p>
        </w:tc>
        <w:tc>
          <w:tcPr>
            <w:tcW w:w="375" w:type="pct"/>
          </w:tcPr>
          <w:p w:rsidR="009D45A0" w:rsidRPr="00945A92" w:rsidRDefault="009D45A0" w:rsidP="00223519">
            <w:r w:rsidRPr="00945A92">
              <w:t>SSI_MST_CS2</w:t>
            </w:r>
          </w:p>
        </w:tc>
        <w:tc>
          <w:tcPr>
            <w:tcW w:w="375" w:type="pct"/>
          </w:tcPr>
          <w:p w:rsidR="009D45A0" w:rsidRPr="00945A92" w:rsidRDefault="009D45A0" w:rsidP="00223519">
            <w:r w:rsidRPr="00945A92">
              <w:t>I2C2_SCL</w:t>
            </w:r>
          </w:p>
        </w:tc>
        <w:tc>
          <w:tcPr>
            <w:tcW w:w="375" w:type="pct"/>
          </w:tcPr>
          <w:p w:rsidR="009D45A0" w:rsidRPr="00945A92" w:rsidRDefault="009D45A0" w:rsidP="00223519">
            <w:r w:rsidRPr="00945A92">
              <w:t>GSPI_MST1_CLK</w:t>
            </w:r>
          </w:p>
        </w:tc>
        <w:tc>
          <w:tcPr>
            <w:tcW w:w="375" w:type="pct"/>
          </w:tcPr>
          <w:p w:rsidR="009D45A0" w:rsidRPr="00945A92" w:rsidRDefault="009D45A0" w:rsidP="00223519"/>
        </w:tc>
        <w:tc>
          <w:tcPr>
            <w:tcW w:w="375" w:type="pct"/>
          </w:tcPr>
          <w:p w:rsidR="009D45A0" w:rsidRPr="00945A92" w:rsidRDefault="009D45A0" w:rsidP="00223519">
            <w:r w:rsidRPr="00945A92">
              <w:t>XTAL_ON_IN</w:t>
            </w:r>
          </w:p>
        </w:tc>
        <w:tc>
          <w:tcPr>
            <w:tcW w:w="402" w:type="pct"/>
          </w:tcPr>
          <w:p w:rsidR="009D45A0" w:rsidRPr="00945A92" w:rsidRDefault="009D45A0" w:rsidP="00223519">
            <w:r w:rsidRPr="00945A92">
              <w:t>USART1_CLK</w:t>
            </w:r>
          </w:p>
        </w:tc>
        <w:tc>
          <w:tcPr>
            <w:tcW w:w="404" w:type="pct"/>
          </w:tcPr>
          <w:p w:rsidR="009D45A0" w:rsidRPr="00945A92" w:rsidRDefault="009D45A0" w:rsidP="00223519">
            <w:r w:rsidRPr="00945A92">
              <w:t>PWM_2L</w:t>
            </w:r>
          </w:p>
        </w:tc>
        <w:tc>
          <w:tcPr>
            <w:tcW w:w="374" w:type="pct"/>
          </w:tcPr>
          <w:p w:rsidR="009D45A0" w:rsidRPr="00945A92" w:rsidRDefault="009D45A0" w:rsidP="00223519">
            <w:r w:rsidRPr="00945A92">
              <w:t>SCT_OUT_0</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GPIO_21</w:t>
            </w:r>
          </w:p>
        </w:tc>
        <w:tc>
          <w:tcPr>
            <w:tcW w:w="352" w:type="pct"/>
          </w:tcPr>
          <w:p w:rsidR="009D45A0" w:rsidRPr="00945A92" w:rsidRDefault="009D45A0" w:rsidP="00223519">
            <w:r w:rsidRPr="00945A92">
              <w:t>GPIO_21</w:t>
            </w:r>
          </w:p>
        </w:tc>
        <w:tc>
          <w:tcPr>
            <w:tcW w:w="396" w:type="pct"/>
          </w:tcPr>
          <w:p w:rsidR="009D45A0" w:rsidRPr="00945A92" w:rsidRDefault="009D45A0" w:rsidP="00223519"/>
        </w:tc>
        <w:tc>
          <w:tcPr>
            <w:tcW w:w="384" w:type="pct"/>
          </w:tcPr>
          <w:p w:rsidR="009D45A0" w:rsidRPr="00945A92" w:rsidRDefault="009D45A0" w:rsidP="00223519">
            <w:r w:rsidRPr="00945A92">
              <w:t>USART1_RTS</w:t>
            </w:r>
          </w:p>
        </w:tc>
        <w:tc>
          <w:tcPr>
            <w:tcW w:w="375" w:type="pct"/>
          </w:tcPr>
          <w:p w:rsidR="009D45A0" w:rsidRPr="00945A92" w:rsidRDefault="009D45A0" w:rsidP="00223519">
            <w:r w:rsidRPr="00945A92">
              <w:t>GSPI_MST1_CS0</w:t>
            </w:r>
          </w:p>
        </w:tc>
        <w:tc>
          <w:tcPr>
            <w:tcW w:w="375" w:type="pct"/>
          </w:tcPr>
          <w:p w:rsidR="009D45A0" w:rsidRPr="00945A92" w:rsidRDefault="009D45A0" w:rsidP="00223519">
            <w:r w:rsidRPr="00945A92">
              <w:t>SCT_IN_0</w:t>
            </w:r>
          </w:p>
        </w:tc>
        <w:tc>
          <w:tcPr>
            <w:tcW w:w="375" w:type="pct"/>
          </w:tcPr>
          <w:p w:rsidR="009D45A0" w:rsidRPr="00945A92" w:rsidRDefault="009D45A0" w:rsidP="00223519">
            <w:r w:rsidRPr="00945A92">
              <w:t>USB_XTAL_ON</w:t>
            </w:r>
          </w:p>
        </w:tc>
        <w:tc>
          <w:tcPr>
            <w:tcW w:w="375" w:type="pct"/>
          </w:tcPr>
          <w:p w:rsidR="009D45A0" w:rsidRPr="00945A92" w:rsidRDefault="009D45A0" w:rsidP="00223519">
            <w:r w:rsidRPr="00945A92">
              <w:t>ULP_GPIO_8</w:t>
            </w:r>
          </w:p>
        </w:tc>
        <w:tc>
          <w:tcPr>
            <w:tcW w:w="375" w:type="pct"/>
          </w:tcPr>
          <w:p w:rsidR="009D45A0" w:rsidRPr="00945A92" w:rsidRDefault="009D45A0" w:rsidP="00223519">
            <w:r w:rsidRPr="00945A92">
              <w:t>PWM_SLP_EVENT_TRIG</w:t>
            </w:r>
          </w:p>
        </w:tc>
        <w:tc>
          <w:tcPr>
            <w:tcW w:w="402" w:type="pct"/>
          </w:tcPr>
          <w:p w:rsidR="009D45A0" w:rsidRPr="00945A92" w:rsidRDefault="009D45A0" w:rsidP="00223519">
            <w:r w:rsidRPr="00945A92">
              <w:t>M4SS_SMIH_D4</w:t>
            </w:r>
          </w:p>
        </w:tc>
        <w:tc>
          <w:tcPr>
            <w:tcW w:w="404" w:type="pct"/>
          </w:tcPr>
          <w:p w:rsidR="009D45A0" w:rsidRPr="00945A92" w:rsidRDefault="009D45A0" w:rsidP="00223519">
            <w:r w:rsidRPr="00945A92">
              <w:t>CCI_CLK</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GPIO_22</w:t>
            </w:r>
          </w:p>
        </w:tc>
        <w:tc>
          <w:tcPr>
            <w:tcW w:w="352" w:type="pct"/>
          </w:tcPr>
          <w:p w:rsidR="009D45A0" w:rsidRPr="00945A92" w:rsidRDefault="009D45A0" w:rsidP="00223519">
            <w:r w:rsidRPr="00945A92">
              <w:t>GPIO_22</w:t>
            </w:r>
          </w:p>
        </w:tc>
        <w:tc>
          <w:tcPr>
            <w:tcW w:w="396" w:type="pct"/>
          </w:tcPr>
          <w:p w:rsidR="009D45A0" w:rsidRPr="00945A92" w:rsidRDefault="009D45A0" w:rsidP="00223519"/>
        </w:tc>
        <w:tc>
          <w:tcPr>
            <w:tcW w:w="384" w:type="pct"/>
          </w:tcPr>
          <w:p w:rsidR="009D45A0" w:rsidRPr="00945A92" w:rsidRDefault="009D45A0" w:rsidP="00223519">
            <w:r w:rsidRPr="00945A92">
              <w:t>USART1_CTS</w:t>
            </w:r>
          </w:p>
        </w:tc>
        <w:tc>
          <w:tcPr>
            <w:tcW w:w="375" w:type="pct"/>
          </w:tcPr>
          <w:p w:rsidR="009D45A0" w:rsidRPr="00945A92" w:rsidRDefault="009D45A0" w:rsidP="00223519">
            <w:r w:rsidRPr="00945A92">
              <w:t>SOC_PLL_CLOCK</w:t>
            </w:r>
          </w:p>
        </w:tc>
        <w:tc>
          <w:tcPr>
            <w:tcW w:w="375" w:type="pct"/>
          </w:tcPr>
          <w:p w:rsidR="009D45A0" w:rsidRPr="00945A92" w:rsidRDefault="009D45A0" w:rsidP="00223519">
            <w:r w:rsidRPr="00945A92">
              <w:t>SCT_IN_1</w:t>
            </w:r>
          </w:p>
        </w:tc>
        <w:tc>
          <w:tcPr>
            <w:tcW w:w="375" w:type="pct"/>
          </w:tcPr>
          <w:p w:rsidR="009D45A0" w:rsidRPr="00945A92" w:rsidRDefault="009D45A0" w:rsidP="00223519">
            <w:r w:rsidRPr="00945A92">
              <w:t>USB_DRVVBUS</w:t>
            </w:r>
          </w:p>
        </w:tc>
        <w:tc>
          <w:tcPr>
            <w:tcW w:w="375" w:type="pct"/>
          </w:tcPr>
          <w:p w:rsidR="009D45A0" w:rsidRPr="00945A92" w:rsidRDefault="009D45A0" w:rsidP="00223519">
            <w:r w:rsidRPr="00945A92">
              <w:t>ULP_GPIO_9</w:t>
            </w:r>
          </w:p>
        </w:tc>
        <w:tc>
          <w:tcPr>
            <w:tcW w:w="375" w:type="pct"/>
          </w:tcPr>
          <w:p w:rsidR="009D45A0" w:rsidRPr="00945A92" w:rsidRDefault="009D45A0" w:rsidP="00223519">
            <w:r w:rsidRPr="00945A92">
              <w:t>PWM_FAULTA</w:t>
            </w:r>
          </w:p>
        </w:tc>
        <w:tc>
          <w:tcPr>
            <w:tcW w:w="402" w:type="pct"/>
          </w:tcPr>
          <w:p w:rsidR="009D45A0" w:rsidRPr="00945A92" w:rsidRDefault="009D45A0" w:rsidP="00223519">
            <w:r w:rsidRPr="00945A92">
              <w:t>M4SS_SMIH_D5</w:t>
            </w:r>
          </w:p>
        </w:tc>
        <w:tc>
          <w:tcPr>
            <w:tcW w:w="404" w:type="pct"/>
          </w:tcPr>
          <w:p w:rsidR="009D45A0" w:rsidRPr="00945A92" w:rsidRDefault="009D45A0" w:rsidP="00223519">
            <w:r w:rsidRPr="00945A92">
              <w:t>CCI_CS[0]</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GPIO_23</w:t>
            </w:r>
          </w:p>
        </w:tc>
        <w:tc>
          <w:tcPr>
            <w:tcW w:w="352" w:type="pct"/>
          </w:tcPr>
          <w:p w:rsidR="009D45A0" w:rsidRPr="00945A92" w:rsidRDefault="009D45A0" w:rsidP="00223519">
            <w:r w:rsidRPr="00945A92">
              <w:t>GPIO_23</w:t>
            </w:r>
          </w:p>
        </w:tc>
        <w:tc>
          <w:tcPr>
            <w:tcW w:w="396" w:type="pct"/>
          </w:tcPr>
          <w:p w:rsidR="009D45A0" w:rsidRPr="00945A92" w:rsidRDefault="009D45A0" w:rsidP="00223519">
            <w:r w:rsidRPr="00945A92">
              <w:t>SIO_2</w:t>
            </w:r>
          </w:p>
        </w:tc>
        <w:tc>
          <w:tcPr>
            <w:tcW w:w="384" w:type="pct"/>
          </w:tcPr>
          <w:p w:rsidR="009D45A0" w:rsidRPr="00945A92" w:rsidRDefault="009D45A0" w:rsidP="00223519"/>
        </w:tc>
        <w:tc>
          <w:tcPr>
            <w:tcW w:w="375" w:type="pct"/>
          </w:tcPr>
          <w:p w:rsidR="009D45A0" w:rsidRPr="00945A92" w:rsidRDefault="009D45A0" w:rsidP="00223519">
            <w:r w:rsidRPr="00945A92">
              <w:t>SSI_MST_CS3</w:t>
            </w:r>
          </w:p>
        </w:tc>
        <w:tc>
          <w:tcPr>
            <w:tcW w:w="375" w:type="pct"/>
          </w:tcPr>
          <w:p w:rsidR="009D45A0" w:rsidRPr="00945A92" w:rsidRDefault="009D45A0" w:rsidP="00223519">
            <w:r w:rsidRPr="00945A92">
              <w:t>SCT_IN_2</w:t>
            </w:r>
          </w:p>
        </w:tc>
        <w:tc>
          <w:tcPr>
            <w:tcW w:w="375" w:type="pct"/>
          </w:tcPr>
          <w:p w:rsidR="009D45A0" w:rsidRPr="00945A92" w:rsidRDefault="009D45A0" w:rsidP="00223519">
            <w:r w:rsidRPr="00945A92">
              <w:t>I2S_2CH_DIN_1</w:t>
            </w:r>
          </w:p>
        </w:tc>
        <w:tc>
          <w:tcPr>
            <w:tcW w:w="375" w:type="pct"/>
          </w:tcPr>
          <w:p w:rsidR="009D45A0" w:rsidRPr="00945A92" w:rsidRDefault="009D45A0" w:rsidP="00223519">
            <w:r w:rsidRPr="00945A92">
              <w:t>ULP_GPIO_10</w:t>
            </w:r>
          </w:p>
        </w:tc>
        <w:tc>
          <w:tcPr>
            <w:tcW w:w="375" w:type="pct"/>
          </w:tcPr>
          <w:p w:rsidR="009D45A0" w:rsidRPr="00945A92" w:rsidRDefault="009D45A0" w:rsidP="00223519">
            <w:r w:rsidRPr="00945A92">
              <w:t>PWM_FAULTB</w:t>
            </w:r>
          </w:p>
        </w:tc>
        <w:tc>
          <w:tcPr>
            <w:tcW w:w="402" w:type="pct"/>
          </w:tcPr>
          <w:p w:rsidR="009D45A0" w:rsidRPr="00945A92" w:rsidRDefault="009D45A0" w:rsidP="00223519">
            <w:r w:rsidRPr="00945A92">
              <w:t>M4SS_SMIH_D6</w:t>
            </w:r>
          </w:p>
        </w:tc>
        <w:tc>
          <w:tcPr>
            <w:tcW w:w="404" w:type="pct"/>
          </w:tcPr>
          <w:p w:rsidR="009D45A0" w:rsidRPr="00945A92" w:rsidRDefault="009D45A0" w:rsidP="00223519">
            <w:r w:rsidRPr="00945A92">
              <w:t>CCI_RDY[0]</w:t>
            </w:r>
          </w:p>
        </w:tc>
        <w:tc>
          <w:tcPr>
            <w:tcW w:w="374" w:type="pct"/>
          </w:tcPr>
          <w:p w:rsidR="009D45A0" w:rsidRPr="00945A92" w:rsidRDefault="009D45A0" w:rsidP="00223519"/>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GPIO_24</w:t>
            </w:r>
          </w:p>
        </w:tc>
        <w:tc>
          <w:tcPr>
            <w:tcW w:w="352" w:type="pct"/>
          </w:tcPr>
          <w:p w:rsidR="009D45A0" w:rsidRPr="00945A92" w:rsidRDefault="009D45A0" w:rsidP="00223519">
            <w:r w:rsidRPr="00945A92">
              <w:t>GPIO_24</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r w:rsidRPr="00945A92">
              <w:t>SCT_IN_3</w:t>
            </w:r>
          </w:p>
        </w:tc>
        <w:tc>
          <w:tcPr>
            <w:tcW w:w="375" w:type="pct"/>
          </w:tcPr>
          <w:p w:rsidR="009D45A0" w:rsidRPr="00945A92" w:rsidRDefault="009D45A0" w:rsidP="00223519">
            <w:r w:rsidRPr="00945A92">
              <w:t>I2S_2CH_DOUT_1</w:t>
            </w:r>
          </w:p>
        </w:tc>
        <w:tc>
          <w:tcPr>
            <w:tcW w:w="375" w:type="pct"/>
          </w:tcPr>
          <w:p w:rsidR="009D45A0" w:rsidRPr="00945A92" w:rsidRDefault="009D45A0" w:rsidP="00223519">
            <w:r w:rsidRPr="00945A92">
              <w:t>ULP_GPIO_11</w:t>
            </w:r>
          </w:p>
        </w:tc>
        <w:tc>
          <w:tcPr>
            <w:tcW w:w="375" w:type="pct"/>
          </w:tcPr>
          <w:p w:rsidR="009D45A0" w:rsidRPr="00945A92" w:rsidRDefault="009D45A0" w:rsidP="00223519"/>
        </w:tc>
        <w:tc>
          <w:tcPr>
            <w:tcW w:w="402" w:type="pct"/>
          </w:tcPr>
          <w:p w:rsidR="009D45A0" w:rsidRPr="00945A92" w:rsidRDefault="009D45A0" w:rsidP="00223519">
            <w:r w:rsidRPr="00945A92">
              <w:t>M4SS_SMIH_D7</w:t>
            </w:r>
          </w:p>
        </w:tc>
        <w:tc>
          <w:tcPr>
            <w:tcW w:w="404" w:type="pct"/>
          </w:tcPr>
          <w:p w:rsidR="009D45A0" w:rsidRPr="00945A92" w:rsidRDefault="009D45A0" w:rsidP="00223519">
            <w:r w:rsidRPr="00945A92">
              <w:t>CCI_DATA_VALID</w:t>
            </w:r>
          </w:p>
        </w:tc>
        <w:tc>
          <w:tcPr>
            <w:tcW w:w="374" w:type="pct"/>
          </w:tcPr>
          <w:p w:rsidR="009D45A0" w:rsidRPr="00945A92" w:rsidRDefault="009D45A0" w:rsidP="00223519"/>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GPIO_25</w:t>
            </w:r>
          </w:p>
        </w:tc>
        <w:tc>
          <w:tcPr>
            <w:tcW w:w="352" w:type="pct"/>
          </w:tcPr>
          <w:p w:rsidR="009D45A0" w:rsidRPr="00945A92" w:rsidRDefault="009D45A0" w:rsidP="00223519">
            <w:r w:rsidRPr="00945A92">
              <w:t>GPIO_25</w:t>
            </w:r>
          </w:p>
        </w:tc>
        <w:tc>
          <w:tcPr>
            <w:tcW w:w="396" w:type="pct"/>
          </w:tcPr>
          <w:p w:rsidR="009D45A0" w:rsidRPr="00945A92" w:rsidRDefault="009D45A0" w:rsidP="00223519">
            <w:r w:rsidRPr="00945A92">
              <w:t>SIO_4</w:t>
            </w:r>
          </w:p>
        </w:tc>
        <w:tc>
          <w:tcPr>
            <w:tcW w:w="384" w:type="pct"/>
          </w:tcPr>
          <w:p w:rsidR="009D45A0" w:rsidRPr="00945A92" w:rsidRDefault="009D45A0" w:rsidP="00223519">
            <w:r w:rsidRPr="00945A92">
              <w:t>USART1_CLK</w:t>
            </w:r>
          </w:p>
        </w:tc>
        <w:tc>
          <w:tcPr>
            <w:tcW w:w="375" w:type="pct"/>
          </w:tcPr>
          <w:p w:rsidR="009D45A0" w:rsidRPr="00945A92" w:rsidRDefault="009D45A0" w:rsidP="00223519">
            <w:r w:rsidRPr="00945A92">
              <w:t>SSI_MST_CLK</w:t>
            </w:r>
          </w:p>
        </w:tc>
        <w:tc>
          <w:tcPr>
            <w:tcW w:w="375" w:type="pct"/>
          </w:tcPr>
          <w:p w:rsidR="009D45A0" w:rsidRPr="00945A92" w:rsidRDefault="009D45A0" w:rsidP="00223519">
            <w:r w:rsidRPr="00945A92">
              <w:t>I2C1_SCL</w:t>
            </w:r>
          </w:p>
        </w:tc>
        <w:tc>
          <w:tcPr>
            <w:tcW w:w="375" w:type="pct"/>
          </w:tcPr>
          <w:p w:rsidR="009D45A0" w:rsidRPr="00945A92" w:rsidRDefault="009D45A0" w:rsidP="00223519">
            <w:r w:rsidRPr="00945A92">
              <w:t>RMII_TXD1</w:t>
            </w:r>
          </w:p>
        </w:tc>
        <w:tc>
          <w:tcPr>
            <w:tcW w:w="375" w:type="pct"/>
          </w:tcPr>
          <w:p w:rsidR="009D45A0" w:rsidRPr="00945A92" w:rsidRDefault="009D45A0" w:rsidP="00223519">
            <w:r w:rsidRPr="00945A92">
              <w:t>SCT_IN_2</w:t>
            </w:r>
          </w:p>
        </w:tc>
        <w:tc>
          <w:tcPr>
            <w:tcW w:w="375" w:type="pct"/>
          </w:tcPr>
          <w:p w:rsidR="009D45A0" w:rsidRPr="00945A92" w:rsidRDefault="009D45A0" w:rsidP="00223519">
            <w:r w:rsidRPr="00945A92">
              <w:t>SCT_OUT_0</w:t>
            </w:r>
          </w:p>
        </w:tc>
        <w:tc>
          <w:tcPr>
            <w:tcW w:w="402" w:type="pct"/>
          </w:tcPr>
          <w:p w:rsidR="009D45A0" w:rsidRPr="00945A92" w:rsidRDefault="009D45A0" w:rsidP="00223519">
            <w:r w:rsidRPr="00945A92">
              <w:t>M4SS_SMIH_CLK</w:t>
            </w:r>
          </w:p>
        </w:tc>
        <w:tc>
          <w:tcPr>
            <w:tcW w:w="404" w:type="pct"/>
          </w:tcPr>
          <w:p w:rsidR="009D45A0" w:rsidRPr="00945A92" w:rsidRDefault="009D45A0" w:rsidP="00223519">
            <w:r w:rsidRPr="00945A92">
              <w:t>UART2_TX</w:t>
            </w:r>
          </w:p>
        </w:tc>
        <w:tc>
          <w:tcPr>
            <w:tcW w:w="374" w:type="pct"/>
          </w:tcPr>
          <w:p w:rsidR="009D45A0" w:rsidRPr="00945A92" w:rsidRDefault="009D45A0" w:rsidP="00223519">
            <w:r w:rsidRPr="00945A92">
              <w:t>PMU_TEST_1</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GPIO_26</w:t>
            </w:r>
          </w:p>
        </w:tc>
        <w:tc>
          <w:tcPr>
            <w:tcW w:w="352" w:type="pct"/>
          </w:tcPr>
          <w:p w:rsidR="009D45A0" w:rsidRPr="00945A92" w:rsidRDefault="009D45A0" w:rsidP="00223519">
            <w:r w:rsidRPr="00945A92">
              <w:t>GPIO_26</w:t>
            </w:r>
          </w:p>
        </w:tc>
        <w:tc>
          <w:tcPr>
            <w:tcW w:w="396" w:type="pct"/>
          </w:tcPr>
          <w:p w:rsidR="009D45A0" w:rsidRPr="00945A92" w:rsidRDefault="009D45A0" w:rsidP="00223519">
            <w:r w:rsidRPr="00945A92">
              <w:t>SIO_5</w:t>
            </w:r>
          </w:p>
        </w:tc>
        <w:tc>
          <w:tcPr>
            <w:tcW w:w="384" w:type="pct"/>
          </w:tcPr>
          <w:p w:rsidR="009D45A0" w:rsidRPr="00945A92" w:rsidRDefault="009D45A0" w:rsidP="00223519">
            <w:r w:rsidRPr="00945A92">
              <w:t>USART1_TX</w:t>
            </w:r>
          </w:p>
        </w:tc>
        <w:tc>
          <w:tcPr>
            <w:tcW w:w="375" w:type="pct"/>
          </w:tcPr>
          <w:p w:rsidR="009D45A0" w:rsidRPr="00945A92" w:rsidRDefault="009D45A0" w:rsidP="00223519">
            <w:r w:rsidRPr="00945A92">
              <w:t>SSI_MST_DATA0</w:t>
            </w:r>
          </w:p>
        </w:tc>
        <w:tc>
          <w:tcPr>
            <w:tcW w:w="375" w:type="pct"/>
          </w:tcPr>
          <w:p w:rsidR="009D45A0" w:rsidRPr="00945A92" w:rsidRDefault="009D45A0" w:rsidP="00223519">
            <w:r w:rsidRPr="00945A92">
              <w:t>I2C1_SDA</w:t>
            </w:r>
          </w:p>
        </w:tc>
        <w:tc>
          <w:tcPr>
            <w:tcW w:w="375" w:type="pct"/>
          </w:tcPr>
          <w:p w:rsidR="009D45A0" w:rsidRPr="00945A92" w:rsidRDefault="009D45A0" w:rsidP="00223519">
            <w:r w:rsidRPr="00945A92">
              <w:t>RMII_TXD0</w:t>
            </w:r>
          </w:p>
        </w:tc>
        <w:tc>
          <w:tcPr>
            <w:tcW w:w="375" w:type="pct"/>
          </w:tcPr>
          <w:p w:rsidR="009D45A0" w:rsidRPr="00945A92" w:rsidRDefault="009D45A0" w:rsidP="00223519">
            <w:r w:rsidRPr="00945A92">
              <w:t>SCT_IN_3</w:t>
            </w:r>
          </w:p>
        </w:tc>
        <w:tc>
          <w:tcPr>
            <w:tcW w:w="375" w:type="pct"/>
          </w:tcPr>
          <w:p w:rsidR="009D45A0" w:rsidRPr="00945A92" w:rsidRDefault="009D45A0" w:rsidP="00223519">
            <w:r w:rsidRPr="00945A92">
              <w:t>SCT_OUT_1</w:t>
            </w:r>
          </w:p>
        </w:tc>
        <w:tc>
          <w:tcPr>
            <w:tcW w:w="402" w:type="pct"/>
          </w:tcPr>
          <w:p w:rsidR="009D45A0" w:rsidRPr="00945A92" w:rsidRDefault="009D45A0" w:rsidP="00223519">
            <w:r w:rsidRPr="00945A92">
              <w:t>M4SS_SMIH_CMD</w:t>
            </w:r>
          </w:p>
        </w:tc>
        <w:tc>
          <w:tcPr>
            <w:tcW w:w="404" w:type="pct"/>
          </w:tcPr>
          <w:p w:rsidR="009D45A0" w:rsidRPr="00945A92" w:rsidRDefault="009D45A0" w:rsidP="00223519">
            <w:r w:rsidRPr="00945A92">
              <w:t>UART2_RX</w:t>
            </w:r>
          </w:p>
        </w:tc>
        <w:tc>
          <w:tcPr>
            <w:tcW w:w="374" w:type="pct"/>
          </w:tcPr>
          <w:p w:rsidR="009D45A0" w:rsidRPr="00945A92" w:rsidRDefault="009D45A0" w:rsidP="00223519">
            <w:r w:rsidRPr="00945A92">
              <w:t>PMU_TEST_2</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GPIO_27</w:t>
            </w:r>
          </w:p>
        </w:tc>
        <w:tc>
          <w:tcPr>
            <w:tcW w:w="352" w:type="pct"/>
          </w:tcPr>
          <w:p w:rsidR="009D45A0" w:rsidRPr="00945A92" w:rsidRDefault="009D45A0" w:rsidP="00223519">
            <w:r w:rsidRPr="00945A92">
              <w:t>GPIO_27</w:t>
            </w:r>
          </w:p>
        </w:tc>
        <w:tc>
          <w:tcPr>
            <w:tcW w:w="396" w:type="pct"/>
          </w:tcPr>
          <w:p w:rsidR="009D45A0" w:rsidRPr="00945A92" w:rsidRDefault="009D45A0" w:rsidP="00223519">
            <w:r w:rsidRPr="00945A92">
              <w:t>SIO_6</w:t>
            </w:r>
          </w:p>
        </w:tc>
        <w:tc>
          <w:tcPr>
            <w:tcW w:w="384" w:type="pct"/>
          </w:tcPr>
          <w:p w:rsidR="009D45A0" w:rsidRPr="00945A92" w:rsidRDefault="009D45A0" w:rsidP="00223519">
            <w:r w:rsidRPr="00945A92">
              <w:t>USART1_RX</w:t>
            </w:r>
          </w:p>
        </w:tc>
        <w:tc>
          <w:tcPr>
            <w:tcW w:w="375" w:type="pct"/>
          </w:tcPr>
          <w:p w:rsidR="009D45A0" w:rsidRPr="00945A92" w:rsidRDefault="009D45A0" w:rsidP="00223519">
            <w:r w:rsidRPr="00945A92">
              <w:t>SSI_MST_DATA1</w:t>
            </w:r>
          </w:p>
        </w:tc>
        <w:tc>
          <w:tcPr>
            <w:tcW w:w="375" w:type="pct"/>
          </w:tcPr>
          <w:p w:rsidR="009D45A0" w:rsidRPr="00945A92" w:rsidRDefault="009D45A0" w:rsidP="00223519">
            <w:r w:rsidRPr="00945A92">
              <w:t>GSPI_MST1_CS0</w:t>
            </w:r>
          </w:p>
        </w:tc>
        <w:tc>
          <w:tcPr>
            <w:tcW w:w="375" w:type="pct"/>
          </w:tcPr>
          <w:p w:rsidR="009D45A0" w:rsidRPr="00945A92" w:rsidRDefault="009D45A0" w:rsidP="00223519">
            <w:r w:rsidRPr="00945A92">
              <w:t>I2S_2CH_WS</w:t>
            </w:r>
          </w:p>
        </w:tc>
        <w:tc>
          <w:tcPr>
            <w:tcW w:w="375" w:type="pct"/>
          </w:tcPr>
          <w:p w:rsidR="009D45A0" w:rsidRPr="00945A92" w:rsidRDefault="009D45A0" w:rsidP="00223519">
            <w:r w:rsidRPr="00945A92">
              <w:t>SCT_IN_4</w:t>
            </w:r>
          </w:p>
        </w:tc>
        <w:tc>
          <w:tcPr>
            <w:tcW w:w="375" w:type="pct"/>
          </w:tcPr>
          <w:p w:rsidR="009D45A0" w:rsidRPr="00945A92" w:rsidRDefault="009D45A0" w:rsidP="00223519">
            <w:r w:rsidRPr="00945A92">
              <w:t>USART1_RTS</w:t>
            </w:r>
          </w:p>
        </w:tc>
        <w:tc>
          <w:tcPr>
            <w:tcW w:w="402" w:type="pct"/>
          </w:tcPr>
          <w:p w:rsidR="009D45A0" w:rsidRPr="00945A92" w:rsidRDefault="009D45A0" w:rsidP="00223519">
            <w:r w:rsidRPr="00945A92">
              <w:t>M4SS_SMIH_D0</w:t>
            </w:r>
          </w:p>
        </w:tc>
        <w:tc>
          <w:tcPr>
            <w:tcW w:w="404" w:type="pct"/>
          </w:tcPr>
          <w:p w:rsidR="009D45A0" w:rsidRPr="00945A92" w:rsidRDefault="009D45A0" w:rsidP="00223519">
            <w:r w:rsidRPr="00945A92">
              <w:t>SSI_SLV_CS</w:t>
            </w:r>
          </w:p>
        </w:tc>
        <w:tc>
          <w:tcPr>
            <w:tcW w:w="374" w:type="pct"/>
          </w:tcPr>
          <w:p w:rsidR="009D45A0" w:rsidRPr="00945A92" w:rsidRDefault="009D45A0" w:rsidP="00223519">
            <w:r w:rsidRPr="00945A92">
              <w:t>QEI_IDX</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GPIO_28</w:t>
            </w:r>
          </w:p>
        </w:tc>
        <w:tc>
          <w:tcPr>
            <w:tcW w:w="352" w:type="pct"/>
          </w:tcPr>
          <w:p w:rsidR="009D45A0" w:rsidRPr="00945A92" w:rsidRDefault="009D45A0" w:rsidP="00223519">
            <w:r w:rsidRPr="00945A92">
              <w:t>GPIO_28</w:t>
            </w:r>
          </w:p>
        </w:tc>
        <w:tc>
          <w:tcPr>
            <w:tcW w:w="396" w:type="pct"/>
          </w:tcPr>
          <w:p w:rsidR="009D45A0" w:rsidRPr="00945A92" w:rsidRDefault="009D45A0" w:rsidP="00223519">
            <w:r w:rsidRPr="00945A92">
              <w:t>SIO_7</w:t>
            </w:r>
          </w:p>
        </w:tc>
        <w:tc>
          <w:tcPr>
            <w:tcW w:w="384" w:type="pct"/>
          </w:tcPr>
          <w:p w:rsidR="009D45A0" w:rsidRPr="00945A92" w:rsidRDefault="009D45A0" w:rsidP="00223519">
            <w:r w:rsidRPr="00945A92">
              <w:t>USART1_CLK</w:t>
            </w:r>
          </w:p>
        </w:tc>
        <w:tc>
          <w:tcPr>
            <w:tcW w:w="375" w:type="pct"/>
          </w:tcPr>
          <w:p w:rsidR="009D45A0" w:rsidRPr="00945A92" w:rsidRDefault="009D45A0" w:rsidP="00223519">
            <w:r w:rsidRPr="00945A92">
              <w:t>SSI_MST_CS0</w:t>
            </w:r>
          </w:p>
        </w:tc>
        <w:tc>
          <w:tcPr>
            <w:tcW w:w="375" w:type="pct"/>
          </w:tcPr>
          <w:p w:rsidR="009D45A0" w:rsidRPr="00945A92" w:rsidRDefault="009D45A0" w:rsidP="00223519">
            <w:r w:rsidRPr="00945A92">
              <w:t>GSPI_MST1_CLK</w:t>
            </w:r>
          </w:p>
        </w:tc>
        <w:tc>
          <w:tcPr>
            <w:tcW w:w="375" w:type="pct"/>
          </w:tcPr>
          <w:p w:rsidR="009D45A0" w:rsidRPr="00945A92" w:rsidRDefault="009D45A0" w:rsidP="00223519">
            <w:r w:rsidRPr="00945A92">
              <w:t>I2S_2CH_CLK</w:t>
            </w:r>
          </w:p>
        </w:tc>
        <w:tc>
          <w:tcPr>
            <w:tcW w:w="375" w:type="pct"/>
          </w:tcPr>
          <w:p w:rsidR="009D45A0" w:rsidRPr="00945A92" w:rsidRDefault="009D45A0" w:rsidP="00223519">
            <w:r w:rsidRPr="00945A92">
              <w:t>I2C2_SCL</w:t>
            </w:r>
          </w:p>
        </w:tc>
        <w:tc>
          <w:tcPr>
            <w:tcW w:w="375" w:type="pct"/>
          </w:tcPr>
          <w:p w:rsidR="009D45A0" w:rsidRPr="00945A92" w:rsidRDefault="009D45A0" w:rsidP="00223519">
            <w:r w:rsidRPr="00945A92">
              <w:t>USART1_CTS</w:t>
            </w:r>
          </w:p>
        </w:tc>
        <w:tc>
          <w:tcPr>
            <w:tcW w:w="402" w:type="pct"/>
          </w:tcPr>
          <w:p w:rsidR="009D45A0" w:rsidRPr="00945A92" w:rsidRDefault="009D45A0" w:rsidP="00223519">
            <w:r w:rsidRPr="00945A92">
              <w:t>M4SS_SMIH_D1</w:t>
            </w:r>
          </w:p>
        </w:tc>
        <w:tc>
          <w:tcPr>
            <w:tcW w:w="404" w:type="pct"/>
          </w:tcPr>
          <w:p w:rsidR="009D45A0" w:rsidRPr="00945A92" w:rsidRDefault="009D45A0" w:rsidP="00223519">
            <w:r w:rsidRPr="00945A92">
              <w:t>SSI_SLV_CLK</w:t>
            </w:r>
          </w:p>
        </w:tc>
        <w:tc>
          <w:tcPr>
            <w:tcW w:w="374" w:type="pct"/>
          </w:tcPr>
          <w:p w:rsidR="009D45A0" w:rsidRPr="00945A92" w:rsidRDefault="009D45A0" w:rsidP="00223519">
            <w:r w:rsidRPr="00945A92">
              <w:t>QEI_PHB</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GPIO_29</w:t>
            </w:r>
          </w:p>
        </w:tc>
        <w:tc>
          <w:tcPr>
            <w:tcW w:w="352" w:type="pct"/>
          </w:tcPr>
          <w:p w:rsidR="009D45A0" w:rsidRPr="00945A92" w:rsidRDefault="009D45A0" w:rsidP="00223519">
            <w:r w:rsidRPr="00945A92">
              <w:t>GPIO_29</w:t>
            </w:r>
          </w:p>
        </w:tc>
        <w:tc>
          <w:tcPr>
            <w:tcW w:w="396" w:type="pct"/>
          </w:tcPr>
          <w:p w:rsidR="009D45A0" w:rsidRPr="00945A92" w:rsidRDefault="009D45A0" w:rsidP="00223519">
            <w:r w:rsidRPr="00945A92">
              <w:t>CAN1_RXD</w:t>
            </w:r>
          </w:p>
        </w:tc>
        <w:tc>
          <w:tcPr>
            <w:tcW w:w="384" w:type="pct"/>
          </w:tcPr>
          <w:p w:rsidR="009D45A0" w:rsidRPr="00945A92" w:rsidRDefault="009D45A0" w:rsidP="00223519">
            <w:r w:rsidRPr="00945A92">
              <w:t>USART1_RX</w:t>
            </w:r>
          </w:p>
        </w:tc>
        <w:tc>
          <w:tcPr>
            <w:tcW w:w="375" w:type="pct"/>
          </w:tcPr>
          <w:p w:rsidR="009D45A0" w:rsidRPr="00945A92" w:rsidRDefault="009D45A0" w:rsidP="00223519">
            <w:r w:rsidRPr="00945A92">
              <w:t>SSI_MST_CS1</w:t>
            </w:r>
          </w:p>
        </w:tc>
        <w:tc>
          <w:tcPr>
            <w:tcW w:w="375" w:type="pct"/>
          </w:tcPr>
          <w:p w:rsidR="009D45A0" w:rsidRPr="00945A92" w:rsidRDefault="009D45A0" w:rsidP="00223519">
            <w:r w:rsidRPr="00945A92">
              <w:t>GSPI_MST1_MISO</w:t>
            </w:r>
          </w:p>
        </w:tc>
        <w:tc>
          <w:tcPr>
            <w:tcW w:w="375" w:type="pct"/>
          </w:tcPr>
          <w:p w:rsidR="009D45A0" w:rsidRPr="00945A92" w:rsidRDefault="009D45A0" w:rsidP="00223519">
            <w:r w:rsidRPr="00945A92">
              <w:t>I2S_2CH_DIN_0</w:t>
            </w:r>
          </w:p>
        </w:tc>
        <w:tc>
          <w:tcPr>
            <w:tcW w:w="375" w:type="pct"/>
          </w:tcPr>
          <w:p w:rsidR="009D45A0" w:rsidRPr="00945A92" w:rsidRDefault="009D45A0" w:rsidP="00223519">
            <w:r w:rsidRPr="00945A92">
              <w:t>I2C2_SDA</w:t>
            </w:r>
          </w:p>
        </w:tc>
        <w:tc>
          <w:tcPr>
            <w:tcW w:w="375" w:type="pct"/>
          </w:tcPr>
          <w:p w:rsidR="009D45A0" w:rsidRPr="00945A92" w:rsidRDefault="009D45A0" w:rsidP="00223519">
            <w:r w:rsidRPr="00945A92">
              <w:t>SCT_OUT_2</w:t>
            </w:r>
          </w:p>
        </w:tc>
        <w:tc>
          <w:tcPr>
            <w:tcW w:w="402" w:type="pct"/>
          </w:tcPr>
          <w:p w:rsidR="009D45A0" w:rsidRPr="00945A92" w:rsidRDefault="009D45A0" w:rsidP="00223519">
            <w:r w:rsidRPr="00945A92">
              <w:t>M4SS_SMIH_D2</w:t>
            </w:r>
          </w:p>
        </w:tc>
        <w:tc>
          <w:tcPr>
            <w:tcW w:w="404" w:type="pct"/>
          </w:tcPr>
          <w:p w:rsidR="009D45A0" w:rsidRPr="00945A92" w:rsidRDefault="009D45A0" w:rsidP="00223519">
            <w:r w:rsidRPr="00945A92">
              <w:t>SSI_SLV_MOSI</w:t>
            </w:r>
          </w:p>
        </w:tc>
        <w:tc>
          <w:tcPr>
            <w:tcW w:w="374" w:type="pct"/>
          </w:tcPr>
          <w:p w:rsidR="009D45A0" w:rsidRPr="00945A92" w:rsidRDefault="009D45A0" w:rsidP="00223519">
            <w:r w:rsidRPr="00945A92">
              <w:t>QEI_PHA</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GPIO_30</w:t>
            </w:r>
          </w:p>
        </w:tc>
        <w:tc>
          <w:tcPr>
            <w:tcW w:w="352" w:type="pct"/>
          </w:tcPr>
          <w:p w:rsidR="009D45A0" w:rsidRPr="00945A92" w:rsidRDefault="009D45A0" w:rsidP="00223519">
            <w:r w:rsidRPr="00945A92">
              <w:t>GPIO_30</w:t>
            </w:r>
          </w:p>
        </w:tc>
        <w:tc>
          <w:tcPr>
            <w:tcW w:w="396" w:type="pct"/>
          </w:tcPr>
          <w:p w:rsidR="009D45A0" w:rsidRPr="00945A92" w:rsidRDefault="009D45A0" w:rsidP="00223519">
            <w:r w:rsidRPr="00945A92">
              <w:t>CAN1_TXD</w:t>
            </w:r>
          </w:p>
        </w:tc>
        <w:tc>
          <w:tcPr>
            <w:tcW w:w="384" w:type="pct"/>
          </w:tcPr>
          <w:p w:rsidR="009D45A0" w:rsidRPr="00945A92" w:rsidRDefault="009D45A0" w:rsidP="00223519">
            <w:r w:rsidRPr="00945A92">
              <w:t>USART1_TX</w:t>
            </w:r>
          </w:p>
        </w:tc>
        <w:tc>
          <w:tcPr>
            <w:tcW w:w="375" w:type="pct"/>
          </w:tcPr>
          <w:p w:rsidR="009D45A0" w:rsidRPr="00945A92" w:rsidRDefault="009D45A0" w:rsidP="00223519">
            <w:r w:rsidRPr="00945A92">
              <w:t>SSI_MST_CS2</w:t>
            </w:r>
          </w:p>
        </w:tc>
        <w:tc>
          <w:tcPr>
            <w:tcW w:w="375" w:type="pct"/>
          </w:tcPr>
          <w:p w:rsidR="009D45A0" w:rsidRPr="00945A92" w:rsidRDefault="009D45A0" w:rsidP="00223519">
            <w:r w:rsidRPr="00945A92">
              <w:t>GSPI_MST1_MOSI</w:t>
            </w:r>
          </w:p>
        </w:tc>
        <w:tc>
          <w:tcPr>
            <w:tcW w:w="375" w:type="pct"/>
          </w:tcPr>
          <w:p w:rsidR="009D45A0" w:rsidRPr="00945A92" w:rsidRDefault="009D45A0" w:rsidP="00223519">
            <w:r w:rsidRPr="00945A92">
              <w:t>I2S_2CH_DOUT_0</w:t>
            </w:r>
          </w:p>
        </w:tc>
        <w:tc>
          <w:tcPr>
            <w:tcW w:w="375" w:type="pct"/>
          </w:tcPr>
          <w:p w:rsidR="009D45A0" w:rsidRPr="00945A92" w:rsidRDefault="009D45A0" w:rsidP="00223519">
            <w:r w:rsidRPr="00945A92">
              <w:t>RMII_TXEN</w:t>
            </w:r>
          </w:p>
        </w:tc>
        <w:tc>
          <w:tcPr>
            <w:tcW w:w="375" w:type="pct"/>
          </w:tcPr>
          <w:p w:rsidR="009D45A0" w:rsidRPr="00945A92" w:rsidRDefault="009D45A0" w:rsidP="00223519">
            <w:r w:rsidRPr="00945A92">
              <w:t>SCT_OUT_4</w:t>
            </w:r>
          </w:p>
        </w:tc>
        <w:tc>
          <w:tcPr>
            <w:tcW w:w="402" w:type="pct"/>
          </w:tcPr>
          <w:p w:rsidR="009D45A0" w:rsidRPr="00945A92" w:rsidRDefault="009D45A0" w:rsidP="00223519">
            <w:r w:rsidRPr="00945A92">
              <w:t>M4SS_SMIH_D3</w:t>
            </w:r>
          </w:p>
        </w:tc>
        <w:tc>
          <w:tcPr>
            <w:tcW w:w="404" w:type="pct"/>
          </w:tcPr>
          <w:p w:rsidR="009D45A0" w:rsidRPr="00945A92" w:rsidRDefault="009D45A0" w:rsidP="00223519">
            <w:r w:rsidRPr="00945A92">
              <w:t>SSI_SLV_MISO</w:t>
            </w:r>
          </w:p>
        </w:tc>
        <w:tc>
          <w:tcPr>
            <w:tcW w:w="374" w:type="pct"/>
          </w:tcPr>
          <w:p w:rsidR="009D45A0" w:rsidRPr="00945A92" w:rsidRDefault="009D45A0" w:rsidP="00223519">
            <w:r w:rsidRPr="00945A92">
              <w:t>QEI_DIR</w:t>
            </w:r>
          </w:p>
        </w:tc>
        <w:tc>
          <w:tcPr>
            <w:tcW w:w="499" w:type="pct"/>
          </w:tcPr>
          <w:p w:rsidR="009D45A0" w:rsidRPr="00945A92" w:rsidRDefault="009D45A0" w:rsidP="00223519">
            <w:r w:rsidRPr="00945A92">
              <w:t>Analog Function</w:t>
            </w:r>
          </w:p>
        </w:tc>
      </w:tr>
      <w:tr w:rsidR="009D45A0" w:rsidRPr="00945A92" w:rsidTr="00443481">
        <w:tc>
          <w:tcPr>
            <w:tcW w:w="315" w:type="pct"/>
          </w:tcPr>
          <w:p w:rsidR="009D45A0" w:rsidRPr="00945A92" w:rsidRDefault="009D45A0" w:rsidP="00223519">
            <w:r w:rsidRPr="00945A92">
              <w:t>GPIO_31</w:t>
            </w:r>
          </w:p>
        </w:tc>
        <w:tc>
          <w:tcPr>
            <w:tcW w:w="352" w:type="pct"/>
          </w:tcPr>
          <w:p w:rsidR="009D45A0" w:rsidRPr="00945A92" w:rsidRDefault="009D45A0" w:rsidP="00223519">
            <w:r w:rsidRPr="00945A92">
              <w:t>GPIO_31</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r w:rsidRPr="00945A92">
              <w:t>SCT_OUT_4</w:t>
            </w:r>
          </w:p>
        </w:tc>
        <w:tc>
          <w:tcPr>
            <w:tcW w:w="375" w:type="pct"/>
          </w:tcPr>
          <w:p w:rsidR="009D45A0" w:rsidRPr="00945A92" w:rsidRDefault="009D45A0" w:rsidP="00223519">
            <w:r w:rsidRPr="00945A92">
              <w:t>QEI_PHA</w:t>
            </w:r>
          </w:p>
        </w:tc>
        <w:tc>
          <w:tcPr>
            <w:tcW w:w="402" w:type="pct"/>
          </w:tcPr>
          <w:p w:rsidR="009D45A0" w:rsidRPr="00945A92" w:rsidRDefault="009D45A0" w:rsidP="00223519">
            <w:r w:rsidRPr="00945A92">
              <w:t>PWM_4L</w:t>
            </w:r>
          </w:p>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GPIO_32</w:t>
            </w:r>
          </w:p>
        </w:tc>
        <w:tc>
          <w:tcPr>
            <w:tcW w:w="352" w:type="pct"/>
          </w:tcPr>
          <w:p w:rsidR="009D45A0" w:rsidRPr="00945A92" w:rsidRDefault="009D45A0" w:rsidP="00223519">
            <w:r w:rsidRPr="00945A92">
              <w:t>GPIO_32</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r w:rsidRPr="00945A92">
              <w:t>SCT_OUT_5</w:t>
            </w:r>
          </w:p>
        </w:tc>
        <w:tc>
          <w:tcPr>
            <w:tcW w:w="375" w:type="pct"/>
          </w:tcPr>
          <w:p w:rsidR="009D45A0" w:rsidRPr="00945A92" w:rsidRDefault="009D45A0" w:rsidP="00223519">
            <w:r w:rsidRPr="00945A92">
              <w:t>QEI_PHB</w:t>
            </w:r>
          </w:p>
        </w:tc>
        <w:tc>
          <w:tcPr>
            <w:tcW w:w="402" w:type="pct"/>
          </w:tcPr>
          <w:p w:rsidR="009D45A0" w:rsidRPr="00945A92" w:rsidRDefault="009D45A0" w:rsidP="00223519">
            <w:r w:rsidRPr="00945A92">
              <w:t>PWM_4H</w:t>
            </w:r>
          </w:p>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GPIO_33</w:t>
            </w:r>
          </w:p>
        </w:tc>
        <w:tc>
          <w:tcPr>
            <w:tcW w:w="352" w:type="pct"/>
          </w:tcPr>
          <w:p w:rsidR="009D45A0" w:rsidRPr="00945A92" w:rsidRDefault="009D45A0" w:rsidP="00223519">
            <w:r w:rsidRPr="00945A92">
              <w:t>GPIO_33</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402" w:type="pct"/>
          </w:tcPr>
          <w:p w:rsidR="009D45A0" w:rsidRPr="00945A92" w:rsidRDefault="009D45A0" w:rsidP="00223519"/>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GPIO_34</w:t>
            </w:r>
          </w:p>
        </w:tc>
        <w:tc>
          <w:tcPr>
            <w:tcW w:w="352" w:type="pct"/>
          </w:tcPr>
          <w:p w:rsidR="009D45A0" w:rsidRPr="00945A92" w:rsidRDefault="009D45A0" w:rsidP="00223519">
            <w:r w:rsidRPr="00945A92">
              <w:t>GPIO_34</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tc>
        <w:tc>
          <w:tcPr>
            <w:tcW w:w="402" w:type="pct"/>
          </w:tcPr>
          <w:p w:rsidR="009D45A0" w:rsidRPr="00945A92" w:rsidRDefault="009D45A0" w:rsidP="00223519"/>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GPIO_35</w:t>
            </w:r>
          </w:p>
        </w:tc>
        <w:tc>
          <w:tcPr>
            <w:tcW w:w="352" w:type="pct"/>
          </w:tcPr>
          <w:p w:rsidR="009D45A0" w:rsidRPr="00945A92" w:rsidRDefault="009D45A0" w:rsidP="00223519">
            <w:r w:rsidRPr="00945A92">
              <w:t>GPIO_35</w:t>
            </w:r>
          </w:p>
        </w:tc>
        <w:tc>
          <w:tcPr>
            <w:tcW w:w="396" w:type="pct"/>
          </w:tcPr>
          <w:p w:rsidR="009D45A0" w:rsidRPr="00945A92" w:rsidRDefault="009D45A0" w:rsidP="00223519">
            <w:r w:rsidRPr="00945A92">
              <w:t>SIO_0</w:t>
            </w:r>
          </w:p>
        </w:tc>
        <w:tc>
          <w:tcPr>
            <w:tcW w:w="384" w:type="pct"/>
          </w:tcPr>
          <w:p w:rsidR="009D45A0" w:rsidRPr="00945A92" w:rsidRDefault="009D45A0" w:rsidP="00223519">
            <w:r w:rsidRPr="00945A92">
              <w:t>REF_CLK_OUT</w:t>
            </w:r>
          </w:p>
        </w:tc>
        <w:tc>
          <w:tcPr>
            <w:tcW w:w="375" w:type="pct"/>
          </w:tcPr>
          <w:p w:rsidR="009D45A0" w:rsidRPr="00945A92" w:rsidRDefault="009D45A0" w:rsidP="00223519">
            <w:r w:rsidRPr="00945A92">
              <w:t>SSI_MST_CLK</w:t>
            </w:r>
          </w:p>
        </w:tc>
        <w:tc>
          <w:tcPr>
            <w:tcW w:w="375" w:type="pct"/>
          </w:tcPr>
          <w:p w:rsidR="009D45A0" w:rsidRPr="00945A92" w:rsidRDefault="009D45A0" w:rsidP="00223519">
            <w:r w:rsidRPr="00945A92">
              <w:t>SSI_MST_CS2</w:t>
            </w:r>
          </w:p>
        </w:tc>
        <w:tc>
          <w:tcPr>
            <w:tcW w:w="375" w:type="pct"/>
          </w:tcPr>
          <w:p w:rsidR="009D45A0" w:rsidRPr="00945A92" w:rsidRDefault="009D45A0" w:rsidP="00223519">
            <w:r w:rsidRPr="00945A92">
              <w:t>I2C2_SCL</w:t>
            </w:r>
          </w:p>
        </w:tc>
        <w:tc>
          <w:tcPr>
            <w:tcW w:w="375" w:type="pct"/>
          </w:tcPr>
          <w:p w:rsidR="009D45A0" w:rsidRPr="00945A92" w:rsidRDefault="009D45A0" w:rsidP="00223519">
            <w:r w:rsidRPr="00945A92">
              <w:t>SCT_IN_3</w:t>
            </w:r>
          </w:p>
        </w:tc>
        <w:tc>
          <w:tcPr>
            <w:tcW w:w="375" w:type="pct"/>
          </w:tcPr>
          <w:p w:rsidR="009D45A0" w:rsidRPr="00945A92" w:rsidRDefault="009D45A0" w:rsidP="00223519">
            <w:r w:rsidRPr="00945A92">
              <w:t>RMII_TXD1</w:t>
            </w:r>
          </w:p>
        </w:tc>
        <w:tc>
          <w:tcPr>
            <w:tcW w:w="402" w:type="pct"/>
          </w:tcPr>
          <w:p w:rsidR="009D45A0" w:rsidRPr="00945A92" w:rsidRDefault="009D45A0" w:rsidP="00223519">
            <w:r w:rsidRPr="00945A92">
              <w:t>PWM_4L</w:t>
            </w:r>
          </w:p>
        </w:tc>
        <w:tc>
          <w:tcPr>
            <w:tcW w:w="404" w:type="pct"/>
          </w:tcPr>
          <w:p w:rsidR="009D45A0" w:rsidRPr="00945A92" w:rsidRDefault="009D45A0" w:rsidP="00223519">
            <w:r w:rsidRPr="00945A92">
              <w:t>CCI_RDY[0]</w:t>
            </w:r>
          </w:p>
        </w:tc>
        <w:tc>
          <w:tcPr>
            <w:tcW w:w="374" w:type="pct"/>
          </w:tcPr>
          <w:p w:rsidR="009D45A0" w:rsidRPr="00945A92" w:rsidRDefault="009D45A0" w:rsidP="00223519">
            <w:r w:rsidRPr="00945A92">
              <w:t>QEI_PHA</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GPIO_36</w:t>
            </w:r>
          </w:p>
        </w:tc>
        <w:tc>
          <w:tcPr>
            <w:tcW w:w="352" w:type="pct"/>
          </w:tcPr>
          <w:p w:rsidR="009D45A0" w:rsidRPr="00945A92" w:rsidRDefault="009D45A0" w:rsidP="00223519">
            <w:r w:rsidRPr="00945A92">
              <w:t>GPIO_36</w:t>
            </w:r>
          </w:p>
        </w:tc>
        <w:tc>
          <w:tcPr>
            <w:tcW w:w="396" w:type="pct"/>
          </w:tcPr>
          <w:p w:rsidR="009D45A0" w:rsidRPr="00945A92" w:rsidRDefault="009D45A0" w:rsidP="00223519">
            <w:r w:rsidRPr="00945A92">
              <w:t>SIO_1</w:t>
            </w:r>
          </w:p>
        </w:tc>
        <w:tc>
          <w:tcPr>
            <w:tcW w:w="384" w:type="pct"/>
          </w:tcPr>
          <w:p w:rsidR="009D45A0" w:rsidRPr="00945A92" w:rsidRDefault="009D45A0" w:rsidP="00223519">
            <w:r w:rsidRPr="00945A92">
              <w:t>UART2_TX</w:t>
            </w:r>
          </w:p>
        </w:tc>
        <w:tc>
          <w:tcPr>
            <w:tcW w:w="375" w:type="pct"/>
          </w:tcPr>
          <w:p w:rsidR="009D45A0" w:rsidRPr="00945A92" w:rsidRDefault="009D45A0" w:rsidP="00223519">
            <w:r w:rsidRPr="00945A92">
              <w:t>SSI_MST_DATA0</w:t>
            </w:r>
          </w:p>
        </w:tc>
        <w:tc>
          <w:tcPr>
            <w:tcW w:w="375" w:type="pct"/>
          </w:tcPr>
          <w:p w:rsidR="009D45A0" w:rsidRPr="00945A92" w:rsidRDefault="009D45A0" w:rsidP="00223519">
            <w:r w:rsidRPr="00945A92">
              <w:t>M4SS_SMIH_WP</w:t>
            </w:r>
          </w:p>
        </w:tc>
        <w:tc>
          <w:tcPr>
            <w:tcW w:w="375" w:type="pct"/>
          </w:tcPr>
          <w:p w:rsidR="009D45A0" w:rsidRPr="00945A92" w:rsidRDefault="009D45A0" w:rsidP="00223519">
            <w:r w:rsidRPr="00945A92">
              <w:t>I2C2_SDA</w:t>
            </w:r>
          </w:p>
        </w:tc>
        <w:tc>
          <w:tcPr>
            <w:tcW w:w="375" w:type="pct"/>
          </w:tcPr>
          <w:p w:rsidR="009D45A0" w:rsidRPr="00945A92" w:rsidRDefault="009D45A0" w:rsidP="00223519">
            <w:r w:rsidRPr="00945A92">
              <w:t>SCT_OUT_5</w:t>
            </w:r>
          </w:p>
        </w:tc>
        <w:tc>
          <w:tcPr>
            <w:tcW w:w="375" w:type="pct"/>
          </w:tcPr>
          <w:p w:rsidR="009D45A0" w:rsidRPr="00945A92" w:rsidRDefault="009D45A0" w:rsidP="00223519">
            <w:r w:rsidRPr="00945A92">
              <w:t>RMII_TXD0</w:t>
            </w:r>
          </w:p>
        </w:tc>
        <w:tc>
          <w:tcPr>
            <w:tcW w:w="402" w:type="pct"/>
          </w:tcPr>
          <w:p w:rsidR="009D45A0" w:rsidRPr="00945A92" w:rsidRDefault="009D45A0" w:rsidP="00223519">
            <w:r w:rsidRPr="00945A92">
              <w:t>PWM_4H</w:t>
            </w:r>
          </w:p>
        </w:tc>
        <w:tc>
          <w:tcPr>
            <w:tcW w:w="404" w:type="pct"/>
          </w:tcPr>
          <w:p w:rsidR="009D45A0" w:rsidRPr="00945A92" w:rsidRDefault="009D45A0" w:rsidP="00223519">
            <w:r w:rsidRPr="00945A92">
              <w:t>CCI_DATA_VALID</w:t>
            </w:r>
          </w:p>
        </w:tc>
        <w:tc>
          <w:tcPr>
            <w:tcW w:w="374" w:type="pct"/>
          </w:tcPr>
          <w:p w:rsidR="009D45A0" w:rsidRPr="00945A92" w:rsidRDefault="009D45A0" w:rsidP="00223519">
            <w:r w:rsidRPr="00945A92">
              <w:t>QEI_PHB</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GPIO_37</w:t>
            </w:r>
          </w:p>
        </w:tc>
        <w:tc>
          <w:tcPr>
            <w:tcW w:w="352" w:type="pct"/>
          </w:tcPr>
          <w:p w:rsidR="009D45A0" w:rsidRPr="00945A92" w:rsidRDefault="009D45A0" w:rsidP="00223519">
            <w:r w:rsidRPr="00945A92">
              <w:t>GPIO_37</w:t>
            </w:r>
          </w:p>
        </w:tc>
        <w:tc>
          <w:tcPr>
            <w:tcW w:w="396" w:type="pct"/>
          </w:tcPr>
          <w:p w:rsidR="009D45A0" w:rsidRPr="00945A92" w:rsidRDefault="009D45A0" w:rsidP="00223519">
            <w:r w:rsidRPr="00945A92">
              <w:t>XTAL_ON_IN</w:t>
            </w:r>
          </w:p>
        </w:tc>
        <w:tc>
          <w:tcPr>
            <w:tcW w:w="384" w:type="pct"/>
          </w:tcPr>
          <w:p w:rsidR="009D45A0" w:rsidRPr="00945A92" w:rsidRDefault="009D45A0" w:rsidP="00223519">
            <w:r w:rsidRPr="00945A92">
              <w:t>UART2_RX</w:t>
            </w:r>
          </w:p>
        </w:tc>
        <w:tc>
          <w:tcPr>
            <w:tcW w:w="375" w:type="pct"/>
          </w:tcPr>
          <w:p w:rsidR="009D45A0" w:rsidRPr="00945A92" w:rsidRDefault="009D45A0" w:rsidP="00223519">
            <w:r w:rsidRPr="00945A92">
              <w:t>SSI_MST_DATA1</w:t>
            </w:r>
          </w:p>
        </w:tc>
        <w:tc>
          <w:tcPr>
            <w:tcW w:w="375" w:type="pct"/>
          </w:tcPr>
          <w:p w:rsidR="009D45A0" w:rsidRPr="00945A92" w:rsidRDefault="009D45A0" w:rsidP="00223519">
            <w:r w:rsidRPr="00945A92">
              <w:t>CCI_INTR[0]</w:t>
            </w:r>
          </w:p>
        </w:tc>
        <w:tc>
          <w:tcPr>
            <w:tcW w:w="375" w:type="pct"/>
          </w:tcPr>
          <w:p w:rsidR="009D45A0" w:rsidRPr="00945A92" w:rsidRDefault="009D45A0" w:rsidP="00223519">
            <w:r w:rsidRPr="00945A92">
              <w:t>M4SS_SMIH_CD_N</w:t>
            </w:r>
          </w:p>
        </w:tc>
        <w:tc>
          <w:tcPr>
            <w:tcW w:w="375" w:type="pct"/>
          </w:tcPr>
          <w:p w:rsidR="009D45A0" w:rsidRPr="00945A92" w:rsidRDefault="009D45A0" w:rsidP="00223519">
            <w:r w:rsidRPr="00945A92">
              <w:t>SCT_OUT_5</w:t>
            </w:r>
          </w:p>
        </w:tc>
        <w:tc>
          <w:tcPr>
            <w:tcW w:w="375" w:type="pct"/>
          </w:tcPr>
          <w:p w:rsidR="009D45A0" w:rsidRPr="00945A92" w:rsidRDefault="009D45A0" w:rsidP="00223519">
            <w:r w:rsidRPr="00945A92">
              <w:t>RMII_TXEN</w:t>
            </w:r>
          </w:p>
        </w:tc>
        <w:tc>
          <w:tcPr>
            <w:tcW w:w="402" w:type="pct"/>
          </w:tcPr>
          <w:p w:rsidR="009D45A0" w:rsidRPr="00945A92" w:rsidRDefault="009D45A0" w:rsidP="00223519">
            <w:r w:rsidRPr="00945A92">
              <w:t>PWM_3L</w:t>
            </w:r>
          </w:p>
        </w:tc>
        <w:tc>
          <w:tcPr>
            <w:tcW w:w="404" w:type="pct"/>
          </w:tcPr>
          <w:p w:rsidR="009D45A0" w:rsidRPr="00945A92" w:rsidRDefault="009D45A0" w:rsidP="00223519">
            <w:r w:rsidRPr="00945A92">
              <w:t>CCI_DATA_0</w:t>
            </w:r>
          </w:p>
        </w:tc>
        <w:tc>
          <w:tcPr>
            <w:tcW w:w="374" w:type="pct"/>
          </w:tcPr>
          <w:p w:rsidR="009D45A0" w:rsidRPr="00945A92" w:rsidRDefault="009D45A0" w:rsidP="00223519">
            <w:r w:rsidRPr="00945A92">
              <w:t>QEI_IDX</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GPIO_38</w:t>
            </w:r>
          </w:p>
        </w:tc>
        <w:tc>
          <w:tcPr>
            <w:tcW w:w="352" w:type="pct"/>
          </w:tcPr>
          <w:p w:rsidR="009D45A0" w:rsidRPr="00945A92" w:rsidRDefault="009D45A0" w:rsidP="00223519">
            <w:r w:rsidRPr="00945A92">
              <w:t>GPIO_38</w:t>
            </w:r>
          </w:p>
        </w:tc>
        <w:tc>
          <w:tcPr>
            <w:tcW w:w="396" w:type="pct"/>
          </w:tcPr>
          <w:p w:rsidR="009D45A0" w:rsidRPr="00945A92" w:rsidRDefault="009D45A0" w:rsidP="00223519">
            <w:r w:rsidRPr="00945A92">
              <w:t>RF_REF_CLK_OUT</w:t>
            </w:r>
          </w:p>
        </w:tc>
        <w:tc>
          <w:tcPr>
            <w:tcW w:w="384" w:type="pct"/>
          </w:tcPr>
          <w:p w:rsidR="009D45A0" w:rsidRPr="00945A92" w:rsidRDefault="009D45A0" w:rsidP="00223519">
            <w:r w:rsidRPr="00945A92">
              <w:t>UART2_CTS</w:t>
            </w:r>
          </w:p>
        </w:tc>
        <w:tc>
          <w:tcPr>
            <w:tcW w:w="375" w:type="pct"/>
          </w:tcPr>
          <w:p w:rsidR="009D45A0" w:rsidRPr="00945A92" w:rsidRDefault="009D45A0" w:rsidP="00223519">
            <w:r w:rsidRPr="00945A92">
              <w:t>SDMEM_PRESENT</w:t>
            </w:r>
          </w:p>
        </w:tc>
        <w:tc>
          <w:tcPr>
            <w:tcW w:w="375" w:type="pct"/>
          </w:tcPr>
          <w:p w:rsidR="009D45A0" w:rsidRPr="00945A92" w:rsidRDefault="009D45A0" w:rsidP="00223519">
            <w:r w:rsidRPr="00945A92">
              <w:t>MEMS_REF_CLOCK</w:t>
            </w:r>
          </w:p>
        </w:tc>
        <w:tc>
          <w:tcPr>
            <w:tcW w:w="375" w:type="pct"/>
          </w:tcPr>
          <w:p w:rsidR="009D45A0" w:rsidRPr="00945A92" w:rsidRDefault="009D45A0" w:rsidP="00223519"/>
        </w:tc>
        <w:tc>
          <w:tcPr>
            <w:tcW w:w="375" w:type="pct"/>
          </w:tcPr>
          <w:p w:rsidR="009D45A0" w:rsidRPr="00945A92" w:rsidRDefault="009D45A0" w:rsidP="00223519">
            <w:r w:rsidRPr="00945A92">
              <w:t>ULP_GPIO_12</w:t>
            </w:r>
          </w:p>
        </w:tc>
        <w:tc>
          <w:tcPr>
            <w:tcW w:w="375" w:type="pct"/>
          </w:tcPr>
          <w:p w:rsidR="009D45A0" w:rsidRPr="00945A92" w:rsidRDefault="009D45A0" w:rsidP="00223519"/>
        </w:tc>
        <w:tc>
          <w:tcPr>
            <w:tcW w:w="402" w:type="pct"/>
          </w:tcPr>
          <w:p w:rsidR="009D45A0" w:rsidRPr="00945A92" w:rsidRDefault="009D45A0" w:rsidP="00223519">
            <w:r w:rsidRPr="00945A92">
              <w:t>PWM_3L</w:t>
            </w:r>
          </w:p>
        </w:tc>
        <w:tc>
          <w:tcPr>
            <w:tcW w:w="404" w:type="pct"/>
          </w:tcPr>
          <w:p w:rsidR="009D45A0" w:rsidRPr="00945A92" w:rsidRDefault="009D45A0" w:rsidP="00223519">
            <w:r w:rsidRPr="00945A92">
              <w:t>CCI_DATA_7</w:t>
            </w:r>
          </w:p>
        </w:tc>
        <w:tc>
          <w:tcPr>
            <w:tcW w:w="374" w:type="pct"/>
          </w:tcPr>
          <w:p w:rsidR="009D45A0" w:rsidRPr="00945A92" w:rsidRDefault="009D45A0" w:rsidP="00223519">
            <w:r w:rsidRPr="00945A92">
              <w:t>PWM_TMR_EXT_TRIG_1</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GPIO_39</w:t>
            </w:r>
          </w:p>
        </w:tc>
        <w:tc>
          <w:tcPr>
            <w:tcW w:w="352" w:type="pct"/>
          </w:tcPr>
          <w:p w:rsidR="009D45A0" w:rsidRPr="00945A92" w:rsidRDefault="009D45A0" w:rsidP="00223519">
            <w:r w:rsidRPr="00945A92">
              <w:t>GPIO_39</w:t>
            </w:r>
          </w:p>
        </w:tc>
        <w:tc>
          <w:tcPr>
            <w:tcW w:w="396" w:type="pct"/>
          </w:tcPr>
          <w:p w:rsidR="009D45A0" w:rsidRPr="00945A92" w:rsidRDefault="009D45A0" w:rsidP="00223519">
            <w:r w:rsidRPr="00945A92">
              <w:t>XTAL_ON_IN</w:t>
            </w:r>
          </w:p>
        </w:tc>
        <w:tc>
          <w:tcPr>
            <w:tcW w:w="384" w:type="pct"/>
          </w:tcPr>
          <w:p w:rsidR="009D45A0" w:rsidRPr="00945A92" w:rsidRDefault="009D45A0" w:rsidP="00223519">
            <w:r w:rsidRPr="00945A92">
              <w:t>UART2_RTS</w:t>
            </w:r>
          </w:p>
        </w:tc>
        <w:tc>
          <w:tcPr>
            <w:tcW w:w="375" w:type="pct"/>
          </w:tcPr>
          <w:p w:rsidR="009D45A0" w:rsidRPr="00945A92" w:rsidRDefault="009D45A0" w:rsidP="00223519"/>
        </w:tc>
        <w:tc>
          <w:tcPr>
            <w:tcW w:w="375" w:type="pct"/>
          </w:tcPr>
          <w:p w:rsidR="009D45A0" w:rsidRPr="00945A92" w:rsidRDefault="009D45A0" w:rsidP="00223519">
            <w:r w:rsidRPr="00945A92">
              <w:t>USB_PLL_CLOCK</w:t>
            </w:r>
          </w:p>
        </w:tc>
        <w:tc>
          <w:tcPr>
            <w:tcW w:w="375" w:type="pct"/>
          </w:tcPr>
          <w:p w:rsidR="009D45A0" w:rsidRPr="00945A92" w:rsidRDefault="009D45A0" w:rsidP="00223519"/>
        </w:tc>
        <w:tc>
          <w:tcPr>
            <w:tcW w:w="375" w:type="pct"/>
          </w:tcPr>
          <w:p w:rsidR="009D45A0" w:rsidRPr="00945A92" w:rsidRDefault="009D45A0" w:rsidP="00223519">
            <w:r w:rsidRPr="00945A92">
              <w:t>ULP_GPIO_13</w:t>
            </w:r>
          </w:p>
        </w:tc>
        <w:tc>
          <w:tcPr>
            <w:tcW w:w="375" w:type="pct"/>
          </w:tcPr>
          <w:p w:rsidR="009D45A0" w:rsidRPr="00945A92" w:rsidRDefault="009D45A0" w:rsidP="00223519">
            <w:r w:rsidRPr="00945A92">
              <w:t>PWM_TMR_EXT_TRIG_2</w:t>
            </w:r>
          </w:p>
        </w:tc>
        <w:tc>
          <w:tcPr>
            <w:tcW w:w="402" w:type="pct"/>
          </w:tcPr>
          <w:p w:rsidR="009D45A0" w:rsidRPr="00945A92" w:rsidRDefault="009D45A0" w:rsidP="00223519">
            <w:r w:rsidRPr="00945A92">
              <w:t>PWM_3H</w:t>
            </w:r>
          </w:p>
        </w:tc>
        <w:tc>
          <w:tcPr>
            <w:tcW w:w="404" w:type="pct"/>
          </w:tcPr>
          <w:p w:rsidR="009D45A0" w:rsidRPr="00945A92" w:rsidRDefault="009D45A0" w:rsidP="00223519">
            <w:r w:rsidRPr="00945A92">
              <w:t>CCI_DATA_1</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GPIO_40</w:t>
            </w:r>
          </w:p>
        </w:tc>
        <w:tc>
          <w:tcPr>
            <w:tcW w:w="352" w:type="pct"/>
          </w:tcPr>
          <w:p w:rsidR="009D45A0" w:rsidRPr="00945A92" w:rsidRDefault="009D45A0" w:rsidP="00223519">
            <w:r w:rsidRPr="00945A92">
              <w:t>GPIO_40</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r w:rsidRPr="00945A92">
              <w:t>I2S_PLL_CLOCK</w:t>
            </w:r>
          </w:p>
        </w:tc>
        <w:tc>
          <w:tcPr>
            <w:tcW w:w="375" w:type="pct"/>
          </w:tcPr>
          <w:p w:rsidR="009D45A0" w:rsidRPr="00945A92" w:rsidRDefault="009D45A0" w:rsidP="00223519">
            <w:r w:rsidRPr="00945A92">
              <w:t>I2C2_SCL</w:t>
            </w:r>
          </w:p>
        </w:tc>
        <w:tc>
          <w:tcPr>
            <w:tcW w:w="375" w:type="pct"/>
          </w:tcPr>
          <w:p w:rsidR="009D45A0" w:rsidRPr="00945A92" w:rsidRDefault="009D45A0" w:rsidP="00223519">
            <w:r w:rsidRPr="00945A92">
              <w:t>ULP_GPIO_14</w:t>
            </w:r>
          </w:p>
        </w:tc>
        <w:tc>
          <w:tcPr>
            <w:tcW w:w="375" w:type="pct"/>
          </w:tcPr>
          <w:p w:rsidR="009D45A0" w:rsidRPr="00945A92" w:rsidRDefault="009D45A0" w:rsidP="00223519">
            <w:r w:rsidRPr="00945A92">
              <w:t>PWM_TMR_EXT_TRIG_3</w:t>
            </w:r>
          </w:p>
        </w:tc>
        <w:tc>
          <w:tcPr>
            <w:tcW w:w="402" w:type="pct"/>
          </w:tcPr>
          <w:p w:rsidR="009D45A0" w:rsidRPr="00945A92" w:rsidRDefault="009D45A0" w:rsidP="00223519">
            <w:r w:rsidRPr="00945A92">
              <w:t>PWM_4L</w:t>
            </w:r>
          </w:p>
        </w:tc>
        <w:tc>
          <w:tcPr>
            <w:tcW w:w="404" w:type="pct"/>
          </w:tcPr>
          <w:p w:rsidR="009D45A0" w:rsidRPr="00945A92" w:rsidRDefault="009D45A0" w:rsidP="00223519">
            <w:r w:rsidRPr="00945A92">
              <w:t>CCI_DATA_2</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GPIO_41</w:t>
            </w:r>
          </w:p>
        </w:tc>
        <w:tc>
          <w:tcPr>
            <w:tcW w:w="352" w:type="pct"/>
          </w:tcPr>
          <w:p w:rsidR="009D45A0" w:rsidRPr="00945A92" w:rsidRDefault="009D45A0" w:rsidP="00223519">
            <w:r w:rsidRPr="00945A92">
              <w:t>GPIO_41</w:t>
            </w:r>
          </w:p>
        </w:tc>
        <w:tc>
          <w:tcPr>
            <w:tcW w:w="396" w:type="pct"/>
          </w:tcPr>
          <w:p w:rsidR="009D45A0" w:rsidRPr="00945A92" w:rsidRDefault="009D45A0" w:rsidP="00223519"/>
        </w:tc>
        <w:tc>
          <w:tcPr>
            <w:tcW w:w="384" w:type="pct"/>
          </w:tcPr>
          <w:p w:rsidR="009D45A0" w:rsidRPr="00945A92" w:rsidRDefault="009D45A0" w:rsidP="00223519"/>
        </w:tc>
        <w:tc>
          <w:tcPr>
            <w:tcW w:w="375" w:type="pct"/>
          </w:tcPr>
          <w:p w:rsidR="009D45A0" w:rsidRPr="00945A92" w:rsidRDefault="009D45A0" w:rsidP="00223519"/>
        </w:tc>
        <w:tc>
          <w:tcPr>
            <w:tcW w:w="375" w:type="pct"/>
          </w:tcPr>
          <w:p w:rsidR="009D45A0" w:rsidRPr="00945A92" w:rsidRDefault="009D45A0" w:rsidP="00223519">
            <w:r w:rsidRPr="00945A92">
              <w:t>INTERFACE_PLL_CLOCK</w:t>
            </w:r>
          </w:p>
        </w:tc>
        <w:tc>
          <w:tcPr>
            <w:tcW w:w="375" w:type="pct"/>
          </w:tcPr>
          <w:p w:rsidR="009D45A0" w:rsidRPr="00945A92" w:rsidRDefault="009D45A0" w:rsidP="00223519">
            <w:r w:rsidRPr="00945A92">
              <w:t>I2C2_SDA</w:t>
            </w:r>
          </w:p>
        </w:tc>
        <w:tc>
          <w:tcPr>
            <w:tcW w:w="375" w:type="pct"/>
          </w:tcPr>
          <w:p w:rsidR="009D45A0" w:rsidRPr="00945A92" w:rsidRDefault="009D45A0" w:rsidP="00223519">
            <w:r w:rsidRPr="00945A92">
              <w:t>ULP_GPIO_15</w:t>
            </w:r>
          </w:p>
        </w:tc>
        <w:tc>
          <w:tcPr>
            <w:tcW w:w="375" w:type="pct"/>
          </w:tcPr>
          <w:p w:rsidR="009D45A0" w:rsidRPr="00945A92" w:rsidRDefault="009D45A0" w:rsidP="00223519">
            <w:r w:rsidRPr="00945A92">
              <w:t>PWM_TMR_EXT_TRIG_4</w:t>
            </w:r>
          </w:p>
        </w:tc>
        <w:tc>
          <w:tcPr>
            <w:tcW w:w="402" w:type="pct"/>
          </w:tcPr>
          <w:p w:rsidR="009D45A0" w:rsidRPr="00945A92" w:rsidRDefault="009D45A0" w:rsidP="00223519">
            <w:r w:rsidRPr="00945A92">
              <w:t>PWM_4H</w:t>
            </w:r>
          </w:p>
        </w:tc>
        <w:tc>
          <w:tcPr>
            <w:tcW w:w="404" w:type="pct"/>
          </w:tcPr>
          <w:p w:rsidR="009D45A0" w:rsidRPr="00945A92" w:rsidRDefault="009D45A0" w:rsidP="00223519">
            <w:r w:rsidRPr="00945A92">
              <w:t>CCI_DATA_3</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GPIO_42</w:t>
            </w:r>
          </w:p>
        </w:tc>
        <w:tc>
          <w:tcPr>
            <w:tcW w:w="352" w:type="pct"/>
          </w:tcPr>
          <w:p w:rsidR="009D45A0" w:rsidRPr="00945A92" w:rsidRDefault="009D45A0" w:rsidP="00223519">
            <w:r w:rsidRPr="00945A92">
              <w:t>GPIO_42</w:t>
            </w:r>
          </w:p>
        </w:tc>
        <w:tc>
          <w:tcPr>
            <w:tcW w:w="396" w:type="pct"/>
          </w:tcPr>
          <w:p w:rsidR="009D45A0" w:rsidRPr="00945A92" w:rsidRDefault="009D45A0" w:rsidP="00223519"/>
        </w:tc>
        <w:tc>
          <w:tcPr>
            <w:tcW w:w="384" w:type="pct"/>
          </w:tcPr>
          <w:p w:rsidR="009D45A0" w:rsidRPr="00945A92" w:rsidRDefault="009D45A0" w:rsidP="00223519">
            <w:r w:rsidRPr="00945A92">
              <w:t>CCI_DATA_4</w:t>
            </w:r>
          </w:p>
        </w:tc>
        <w:tc>
          <w:tcPr>
            <w:tcW w:w="375" w:type="pct"/>
          </w:tcPr>
          <w:p w:rsidR="009D45A0" w:rsidRPr="00945A92" w:rsidRDefault="009D45A0" w:rsidP="00223519"/>
        </w:tc>
        <w:tc>
          <w:tcPr>
            <w:tcW w:w="375" w:type="pct"/>
          </w:tcPr>
          <w:p w:rsidR="009D45A0" w:rsidRPr="00945A92" w:rsidRDefault="009D45A0" w:rsidP="00223519">
            <w:r w:rsidRPr="00945A92">
              <w:t>I2S_2CH_CLK</w:t>
            </w:r>
          </w:p>
        </w:tc>
        <w:tc>
          <w:tcPr>
            <w:tcW w:w="375" w:type="pct"/>
          </w:tcPr>
          <w:p w:rsidR="009D45A0" w:rsidRPr="00945A92" w:rsidRDefault="009D45A0" w:rsidP="00223519">
            <w:r w:rsidRPr="00945A92">
              <w:t>SSI_MST_CS0</w:t>
            </w:r>
          </w:p>
        </w:tc>
        <w:tc>
          <w:tcPr>
            <w:tcW w:w="375" w:type="pct"/>
          </w:tcPr>
          <w:p w:rsidR="009D45A0" w:rsidRPr="00945A92" w:rsidRDefault="009D45A0" w:rsidP="00223519">
            <w:r w:rsidRPr="00945A92">
              <w:t>SCT_IN_4</w:t>
            </w:r>
          </w:p>
        </w:tc>
        <w:tc>
          <w:tcPr>
            <w:tcW w:w="375" w:type="pct"/>
          </w:tcPr>
          <w:p w:rsidR="009D45A0" w:rsidRPr="00945A92" w:rsidRDefault="009D45A0" w:rsidP="00223519">
            <w:r w:rsidRPr="00945A92">
              <w:t>GSPI_MST1_CS0</w:t>
            </w:r>
          </w:p>
        </w:tc>
        <w:tc>
          <w:tcPr>
            <w:tcW w:w="402" w:type="pct"/>
          </w:tcPr>
          <w:p w:rsidR="009D45A0" w:rsidRPr="00945A92" w:rsidRDefault="009D45A0" w:rsidP="00223519">
            <w:r w:rsidRPr="00945A92">
              <w:t>PWM_1L</w:t>
            </w:r>
          </w:p>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GPIO_43</w:t>
            </w:r>
          </w:p>
        </w:tc>
        <w:tc>
          <w:tcPr>
            <w:tcW w:w="352" w:type="pct"/>
          </w:tcPr>
          <w:p w:rsidR="009D45A0" w:rsidRPr="00945A92" w:rsidRDefault="009D45A0" w:rsidP="00223519">
            <w:r w:rsidRPr="00945A92">
              <w:t>GPIO_43</w:t>
            </w:r>
          </w:p>
        </w:tc>
        <w:tc>
          <w:tcPr>
            <w:tcW w:w="396" w:type="pct"/>
          </w:tcPr>
          <w:p w:rsidR="009D45A0" w:rsidRPr="00945A92" w:rsidRDefault="009D45A0" w:rsidP="00223519"/>
        </w:tc>
        <w:tc>
          <w:tcPr>
            <w:tcW w:w="384" w:type="pct"/>
          </w:tcPr>
          <w:p w:rsidR="009D45A0" w:rsidRPr="00945A92" w:rsidRDefault="009D45A0" w:rsidP="00223519">
            <w:r w:rsidRPr="00945A92">
              <w:t>CCI_DATA_5</w:t>
            </w:r>
          </w:p>
        </w:tc>
        <w:tc>
          <w:tcPr>
            <w:tcW w:w="375" w:type="pct"/>
          </w:tcPr>
          <w:p w:rsidR="009D45A0" w:rsidRPr="00945A92" w:rsidRDefault="009D45A0" w:rsidP="00223519">
            <w:r w:rsidRPr="00945A92">
              <w:t>UART2_RS485_EN</w:t>
            </w:r>
          </w:p>
        </w:tc>
        <w:tc>
          <w:tcPr>
            <w:tcW w:w="375" w:type="pct"/>
          </w:tcPr>
          <w:p w:rsidR="009D45A0" w:rsidRPr="00945A92" w:rsidRDefault="009D45A0" w:rsidP="00223519">
            <w:r w:rsidRPr="00945A92">
              <w:t>I2S_2CH_WS</w:t>
            </w:r>
          </w:p>
        </w:tc>
        <w:tc>
          <w:tcPr>
            <w:tcW w:w="375" w:type="pct"/>
          </w:tcPr>
          <w:p w:rsidR="009D45A0" w:rsidRPr="00945A92" w:rsidRDefault="009D45A0" w:rsidP="00223519">
            <w:r w:rsidRPr="00945A92">
              <w:t>SSI_MST_CS1</w:t>
            </w:r>
          </w:p>
        </w:tc>
        <w:tc>
          <w:tcPr>
            <w:tcW w:w="375" w:type="pct"/>
          </w:tcPr>
          <w:p w:rsidR="009D45A0" w:rsidRPr="00945A92" w:rsidRDefault="009D45A0" w:rsidP="00223519">
            <w:r w:rsidRPr="00945A92">
              <w:t>SCT_IN_5</w:t>
            </w:r>
          </w:p>
        </w:tc>
        <w:tc>
          <w:tcPr>
            <w:tcW w:w="375" w:type="pct"/>
          </w:tcPr>
          <w:p w:rsidR="009D45A0" w:rsidRPr="00945A92" w:rsidRDefault="009D45A0" w:rsidP="00223519">
            <w:r w:rsidRPr="00945A92">
              <w:t>GSPI_MST1_CS1</w:t>
            </w:r>
          </w:p>
        </w:tc>
        <w:tc>
          <w:tcPr>
            <w:tcW w:w="402" w:type="pct"/>
          </w:tcPr>
          <w:p w:rsidR="009D45A0" w:rsidRPr="00945A92" w:rsidRDefault="009D45A0" w:rsidP="00223519">
            <w:r w:rsidRPr="00945A92">
              <w:t>PWM_1H</w:t>
            </w:r>
          </w:p>
        </w:tc>
        <w:tc>
          <w:tcPr>
            <w:tcW w:w="404" w:type="pct"/>
          </w:tcPr>
          <w:p w:rsidR="009D45A0" w:rsidRPr="00945A92" w:rsidRDefault="009D45A0" w:rsidP="00223519">
            <w:r w:rsidRPr="00945A92">
              <w:t>USB_XTAL_ON</w:t>
            </w:r>
          </w:p>
        </w:tc>
        <w:tc>
          <w:tcPr>
            <w:tcW w:w="374" w:type="pct"/>
          </w:tcPr>
          <w:p w:rsidR="009D45A0" w:rsidRPr="00945A92" w:rsidRDefault="009D45A0" w:rsidP="00223519"/>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GPIO_44</w:t>
            </w:r>
          </w:p>
        </w:tc>
        <w:tc>
          <w:tcPr>
            <w:tcW w:w="352" w:type="pct"/>
          </w:tcPr>
          <w:p w:rsidR="009D45A0" w:rsidRPr="00945A92" w:rsidRDefault="009D45A0" w:rsidP="00223519">
            <w:r w:rsidRPr="00945A92">
              <w:t>GPIO_44</w:t>
            </w:r>
          </w:p>
        </w:tc>
        <w:tc>
          <w:tcPr>
            <w:tcW w:w="396" w:type="pct"/>
          </w:tcPr>
          <w:p w:rsidR="009D45A0" w:rsidRPr="00945A92" w:rsidRDefault="009D45A0" w:rsidP="00223519"/>
        </w:tc>
        <w:tc>
          <w:tcPr>
            <w:tcW w:w="384" w:type="pct"/>
          </w:tcPr>
          <w:p w:rsidR="009D45A0" w:rsidRPr="00945A92" w:rsidRDefault="009D45A0" w:rsidP="00223519">
            <w:r w:rsidRPr="00945A92">
              <w:t>CCI_DATA_6</w:t>
            </w:r>
          </w:p>
        </w:tc>
        <w:tc>
          <w:tcPr>
            <w:tcW w:w="375" w:type="pct"/>
          </w:tcPr>
          <w:p w:rsidR="009D45A0" w:rsidRPr="00945A92" w:rsidRDefault="009D45A0" w:rsidP="00223519">
            <w:r w:rsidRPr="00945A92">
              <w:t>UART2_RS485_RE</w:t>
            </w:r>
          </w:p>
        </w:tc>
        <w:tc>
          <w:tcPr>
            <w:tcW w:w="375" w:type="pct"/>
          </w:tcPr>
          <w:p w:rsidR="009D45A0" w:rsidRPr="00945A92" w:rsidRDefault="009D45A0" w:rsidP="00223519">
            <w:r w:rsidRPr="00945A92">
              <w:t>I2S_2CH_DIN_0</w:t>
            </w:r>
          </w:p>
        </w:tc>
        <w:tc>
          <w:tcPr>
            <w:tcW w:w="375" w:type="pct"/>
          </w:tcPr>
          <w:p w:rsidR="009D45A0" w:rsidRPr="00945A92" w:rsidRDefault="009D45A0" w:rsidP="00223519">
            <w:r w:rsidRPr="00945A92">
              <w:t>SSI_MST_CS2</w:t>
            </w:r>
          </w:p>
        </w:tc>
        <w:tc>
          <w:tcPr>
            <w:tcW w:w="375" w:type="pct"/>
          </w:tcPr>
          <w:p w:rsidR="009D45A0" w:rsidRPr="00945A92" w:rsidRDefault="009D45A0" w:rsidP="00223519">
            <w:r w:rsidRPr="00945A92">
              <w:t>SCT_IN_6</w:t>
            </w:r>
          </w:p>
        </w:tc>
        <w:tc>
          <w:tcPr>
            <w:tcW w:w="375" w:type="pct"/>
          </w:tcPr>
          <w:p w:rsidR="009D45A0" w:rsidRPr="00945A92" w:rsidRDefault="009D45A0" w:rsidP="00223519">
            <w:r w:rsidRPr="00945A92">
              <w:t>GSPI_MST1_CS2</w:t>
            </w:r>
          </w:p>
        </w:tc>
        <w:tc>
          <w:tcPr>
            <w:tcW w:w="402" w:type="pct"/>
          </w:tcPr>
          <w:p w:rsidR="009D45A0" w:rsidRPr="00945A92" w:rsidRDefault="009D45A0" w:rsidP="00223519">
            <w:r w:rsidRPr="00945A92">
              <w:t>PWM_2L</w:t>
            </w:r>
          </w:p>
        </w:tc>
        <w:tc>
          <w:tcPr>
            <w:tcW w:w="404" w:type="pct"/>
          </w:tcPr>
          <w:p w:rsidR="009D45A0" w:rsidRPr="00945A92" w:rsidRDefault="009D45A0" w:rsidP="00223519">
            <w:r w:rsidRPr="00945A92">
              <w:t>USB_DRVVBUS</w:t>
            </w:r>
          </w:p>
        </w:tc>
        <w:tc>
          <w:tcPr>
            <w:tcW w:w="374" w:type="pct"/>
          </w:tcPr>
          <w:p w:rsidR="009D45A0" w:rsidRPr="00945A92" w:rsidRDefault="009D45A0" w:rsidP="00223519"/>
        </w:tc>
        <w:tc>
          <w:tcPr>
            <w:tcW w:w="499" w:type="pct"/>
          </w:tcPr>
          <w:p w:rsidR="009D45A0" w:rsidRPr="00945A92" w:rsidRDefault="009D45A0" w:rsidP="00223519"/>
        </w:tc>
      </w:tr>
      <w:tr w:rsidR="009D45A0" w:rsidRPr="00E56CB3" w:rsidTr="00443481">
        <w:tc>
          <w:tcPr>
            <w:tcW w:w="315" w:type="pct"/>
          </w:tcPr>
          <w:p w:rsidR="009D45A0" w:rsidRPr="00945A92" w:rsidRDefault="009D45A0" w:rsidP="00223519">
            <w:r w:rsidRPr="00945A92">
              <w:t>GPIO_45</w:t>
            </w:r>
          </w:p>
        </w:tc>
        <w:tc>
          <w:tcPr>
            <w:tcW w:w="352" w:type="pct"/>
          </w:tcPr>
          <w:p w:rsidR="009D45A0" w:rsidRPr="00945A92" w:rsidRDefault="009D45A0" w:rsidP="00223519">
            <w:r w:rsidRPr="00945A92">
              <w:t>GPIO_45</w:t>
            </w:r>
          </w:p>
        </w:tc>
        <w:tc>
          <w:tcPr>
            <w:tcW w:w="396" w:type="pct"/>
          </w:tcPr>
          <w:p w:rsidR="009D45A0" w:rsidRPr="00945A92" w:rsidRDefault="009D45A0" w:rsidP="00223519"/>
        </w:tc>
        <w:tc>
          <w:tcPr>
            <w:tcW w:w="384" w:type="pct"/>
          </w:tcPr>
          <w:p w:rsidR="009D45A0" w:rsidRPr="00945A92" w:rsidRDefault="009D45A0" w:rsidP="00223519">
            <w:r w:rsidRPr="00945A92">
              <w:t>CCI_DATA_0</w:t>
            </w:r>
          </w:p>
        </w:tc>
        <w:tc>
          <w:tcPr>
            <w:tcW w:w="375" w:type="pct"/>
          </w:tcPr>
          <w:p w:rsidR="009D45A0" w:rsidRPr="00945A92" w:rsidRDefault="009D45A0" w:rsidP="00223519">
            <w:r w:rsidRPr="00945A92">
              <w:t>UART2_RS485_DE</w:t>
            </w:r>
          </w:p>
        </w:tc>
        <w:tc>
          <w:tcPr>
            <w:tcW w:w="375" w:type="pct"/>
          </w:tcPr>
          <w:p w:rsidR="009D45A0" w:rsidRPr="00945A92" w:rsidRDefault="009D45A0" w:rsidP="00223519">
            <w:r w:rsidRPr="00945A92">
              <w:t>I2S_2CH_DOUT_0</w:t>
            </w:r>
          </w:p>
        </w:tc>
        <w:tc>
          <w:tcPr>
            <w:tcW w:w="375" w:type="pct"/>
          </w:tcPr>
          <w:p w:rsidR="009D45A0" w:rsidRPr="00945A92" w:rsidRDefault="009D45A0" w:rsidP="00223519">
            <w:r w:rsidRPr="00945A92">
              <w:t>SSI_MST_CS3</w:t>
            </w:r>
          </w:p>
        </w:tc>
        <w:tc>
          <w:tcPr>
            <w:tcW w:w="375" w:type="pct"/>
          </w:tcPr>
          <w:p w:rsidR="009D45A0" w:rsidRPr="00945A92" w:rsidRDefault="009D45A0" w:rsidP="00223519">
            <w:r w:rsidRPr="00945A92">
              <w:t>SCT_IN_7</w:t>
            </w:r>
          </w:p>
        </w:tc>
        <w:tc>
          <w:tcPr>
            <w:tcW w:w="375" w:type="pct"/>
          </w:tcPr>
          <w:p w:rsidR="009D45A0" w:rsidRPr="00945A92" w:rsidRDefault="009D45A0" w:rsidP="00223519">
            <w:r w:rsidRPr="00945A92">
              <w:t>GSPI_MST1_CS3</w:t>
            </w:r>
          </w:p>
        </w:tc>
        <w:tc>
          <w:tcPr>
            <w:tcW w:w="402" w:type="pct"/>
          </w:tcPr>
          <w:p w:rsidR="009D45A0" w:rsidRPr="00945A92" w:rsidRDefault="009D45A0" w:rsidP="00223519">
            <w:r w:rsidRPr="00945A92">
              <w:t>PWM_2H</w:t>
            </w:r>
          </w:p>
        </w:tc>
        <w:tc>
          <w:tcPr>
            <w:tcW w:w="404" w:type="pct"/>
          </w:tcPr>
          <w:p w:rsidR="009D45A0" w:rsidRPr="00945A92" w:rsidRDefault="009D45A0" w:rsidP="00223519"/>
        </w:tc>
        <w:tc>
          <w:tcPr>
            <w:tcW w:w="374" w:type="pct"/>
          </w:tcPr>
          <w:p w:rsidR="009D45A0" w:rsidRPr="00945A92" w:rsidRDefault="009D45A0" w:rsidP="00223519"/>
        </w:tc>
        <w:tc>
          <w:tcPr>
            <w:tcW w:w="499" w:type="pct"/>
          </w:tcPr>
          <w:p w:rsidR="009D45A0" w:rsidRPr="00E56CB3" w:rsidRDefault="009D45A0" w:rsidP="00223519"/>
        </w:tc>
      </w:tr>
      <w:tr w:rsidR="009D45A0" w:rsidRPr="00945A92" w:rsidTr="00443481">
        <w:tc>
          <w:tcPr>
            <w:tcW w:w="315" w:type="pct"/>
          </w:tcPr>
          <w:p w:rsidR="009D45A0" w:rsidRPr="00945A92" w:rsidRDefault="009D45A0" w:rsidP="00223519">
            <w:r w:rsidRPr="00945A92">
              <w:t>GPIO_46</w:t>
            </w:r>
          </w:p>
        </w:tc>
        <w:tc>
          <w:tcPr>
            <w:tcW w:w="352" w:type="pct"/>
          </w:tcPr>
          <w:p w:rsidR="009D45A0" w:rsidRPr="00945A92" w:rsidRDefault="009D45A0" w:rsidP="00223519">
            <w:r w:rsidRPr="00945A92">
              <w:t>GPIO_46</w:t>
            </w:r>
          </w:p>
        </w:tc>
        <w:tc>
          <w:tcPr>
            <w:tcW w:w="396" w:type="pct"/>
          </w:tcPr>
          <w:p w:rsidR="009D45A0" w:rsidRPr="00945A92" w:rsidRDefault="009D45A0" w:rsidP="00223519">
            <w:r w:rsidRPr="00945A92">
              <w:t>CAN1_RXD</w:t>
            </w:r>
          </w:p>
        </w:tc>
        <w:tc>
          <w:tcPr>
            <w:tcW w:w="384" w:type="pct"/>
          </w:tcPr>
          <w:p w:rsidR="009D45A0" w:rsidRPr="00945A92" w:rsidRDefault="009D45A0" w:rsidP="00223519">
            <w:r w:rsidRPr="00945A92">
              <w:t>UART2_RX</w:t>
            </w:r>
          </w:p>
        </w:tc>
        <w:tc>
          <w:tcPr>
            <w:tcW w:w="375" w:type="pct"/>
          </w:tcPr>
          <w:p w:rsidR="009D45A0" w:rsidRPr="00945A92" w:rsidRDefault="009D45A0" w:rsidP="00223519">
            <w:r w:rsidRPr="00945A92">
              <w:t>ULP_GPIO_12</w:t>
            </w:r>
          </w:p>
        </w:tc>
        <w:tc>
          <w:tcPr>
            <w:tcW w:w="375" w:type="pct"/>
          </w:tcPr>
          <w:p w:rsidR="009D45A0" w:rsidRPr="00945A92" w:rsidRDefault="009D45A0" w:rsidP="00223519">
            <w:r w:rsidRPr="00945A92">
              <w:t>GSPI_MST1_CS3</w:t>
            </w:r>
          </w:p>
        </w:tc>
        <w:tc>
          <w:tcPr>
            <w:tcW w:w="375" w:type="pct"/>
          </w:tcPr>
          <w:p w:rsidR="009D45A0" w:rsidRPr="00945A92" w:rsidRDefault="009D45A0" w:rsidP="00223519">
            <w:r w:rsidRPr="00945A92">
              <w:t>USART1_DSR</w:t>
            </w:r>
          </w:p>
        </w:tc>
        <w:tc>
          <w:tcPr>
            <w:tcW w:w="375" w:type="pct"/>
          </w:tcPr>
          <w:p w:rsidR="009D45A0" w:rsidRPr="00945A92" w:rsidRDefault="009D45A0" w:rsidP="00223519">
            <w:r w:rsidRPr="00945A92">
              <w:t>SCT_OUT_2</w:t>
            </w:r>
          </w:p>
        </w:tc>
        <w:tc>
          <w:tcPr>
            <w:tcW w:w="375" w:type="pct"/>
          </w:tcPr>
          <w:p w:rsidR="009D45A0" w:rsidRPr="00945A92" w:rsidRDefault="009D45A0" w:rsidP="00223519">
            <w:r w:rsidRPr="00945A92">
              <w:t>I2S_2CH_DIN_1</w:t>
            </w:r>
          </w:p>
        </w:tc>
        <w:tc>
          <w:tcPr>
            <w:tcW w:w="402" w:type="pct"/>
          </w:tcPr>
          <w:p w:rsidR="009D45A0" w:rsidRPr="00945A92" w:rsidRDefault="009D45A0" w:rsidP="00223519">
            <w:r w:rsidRPr="00945A92">
              <w:t>M4SS_SMIH_CLK</w:t>
            </w:r>
          </w:p>
        </w:tc>
        <w:tc>
          <w:tcPr>
            <w:tcW w:w="404" w:type="pct"/>
          </w:tcPr>
          <w:p w:rsidR="009D45A0" w:rsidRPr="00945A92" w:rsidRDefault="009D45A0" w:rsidP="00223519">
            <w:r w:rsidRPr="00945A92">
              <w:t>CCI_INTR[1]</w:t>
            </w:r>
          </w:p>
        </w:tc>
        <w:tc>
          <w:tcPr>
            <w:tcW w:w="374" w:type="pct"/>
          </w:tcPr>
          <w:p w:rsidR="009D45A0" w:rsidRPr="00945A92" w:rsidRDefault="009D45A0" w:rsidP="00223519">
            <w:r w:rsidRPr="00945A92">
              <w:t>M4SS_QSPI_CLK</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GPIO_47</w:t>
            </w:r>
          </w:p>
        </w:tc>
        <w:tc>
          <w:tcPr>
            <w:tcW w:w="352" w:type="pct"/>
          </w:tcPr>
          <w:p w:rsidR="009D45A0" w:rsidRPr="00945A92" w:rsidRDefault="009D45A0" w:rsidP="00223519">
            <w:r w:rsidRPr="00945A92">
              <w:t>GPIO_47</w:t>
            </w:r>
          </w:p>
        </w:tc>
        <w:tc>
          <w:tcPr>
            <w:tcW w:w="396" w:type="pct"/>
          </w:tcPr>
          <w:p w:rsidR="009D45A0" w:rsidRPr="00945A92" w:rsidRDefault="009D45A0" w:rsidP="00223519">
            <w:r w:rsidRPr="00945A92">
              <w:t>CAN1_TXD</w:t>
            </w:r>
          </w:p>
        </w:tc>
        <w:tc>
          <w:tcPr>
            <w:tcW w:w="384" w:type="pct"/>
          </w:tcPr>
          <w:p w:rsidR="009D45A0" w:rsidRPr="00945A92" w:rsidRDefault="009D45A0" w:rsidP="00223519">
            <w:r w:rsidRPr="00945A92">
              <w:t>UART2_TX</w:t>
            </w:r>
          </w:p>
        </w:tc>
        <w:tc>
          <w:tcPr>
            <w:tcW w:w="375" w:type="pct"/>
          </w:tcPr>
          <w:p w:rsidR="009D45A0" w:rsidRPr="00945A92" w:rsidRDefault="009D45A0" w:rsidP="00223519">
            <w:r w:rsidRPr="00945A92">
              <w:t>SSI_MST_CS3</w:t>
            </w:r>
          </w:p>
        </w:tc>
        <w:tc>
          <w:tcPr>
            <w:tcW w:w="375" w:type="pct"/>
          </w:tcPr>
          <w:p w:rsidR="009D45A0" w:rsidRPr="00945A92" w:rsidRDefault="009D45A0" w:rsidP="00223519">
            <w:r w:rsidRPr="00945A92">
              <w:t>GSPI_MST1_CS2</w:t>
            </w:r>
          </w:p>
        </w:tc>
        <w:tc>
          <w:tcPr>
            <w:tcW w:w="375" w:type="pct"/>
          </w:tcPr>
          <w:p w:rsidR="009D45A0" w:rsidRPr="00945A92" w:rsidRDefault="009D45A0" w:rsidP="00223519">
            <w:r w:rsidRPr="00945A92">
              <w:t>USART1_DCD</w:t>
            </w:r>
          </w:p>
        </w:tc>
        <w:tc>
          <w:tcPr>
            <w:tcW w:w="375" w:type="pct"/>
          </w:tcPr>
          <w:p w:rsidR="009D45A0" w:rsidRPr="00945A92" w:rsidRDefault="009D45A0" w:rsidP="00223519">
            <w:r w:rsidRPr="00945A92">
              <w:t>SCT_OUT_3</w:t>
            </w:r>
          </w:p>
        </w:tc>
        <w:tc>
          <w:tcPr>
            <w:tcW w:w="375" w:type="pct"/>
          </w:tcPr>
          <w:p w:rsidR="009D45A0" w:rsidRPr="00945A92" w:rsidRDefault="009D45A0" w:rsidP="00223519">
            <w:r w:rsidRPr="00945A92">
              <w:t>I2S_2CH_DOUT_1</w:t>
            </w:r>
          </w:p>
        </w:tc>
        <w:tc>
          <w:tcPr>
            <w:tcW w:w="402" w:type="pct"/>
          </w:tcPr>
          <w:p w:rsidR="009D45A0" w:rsidRPr="00945A92" w:rsidRDefault="009D45A0" w:rsidP="00223519">
            <w:r w:rsidRPr="00945A92">
              <w:t>M4SS_SMIH_CMD</w:t>
            </w:r>
          </w:p>
        </w:tc>
        <w:tc>
          <w:tcPr>
            <w:tcW w:w="404" w:type="pct"/>
          </w:tcPr>
          <w:p w:rsidR="009D45A0" w:rsidRPr="00945A92" w:rsidRDefault="009D45A0" w:rsidP="00223519">
            <w:r w:rsidRPr="00945A92">
              <w:t>CCI_RDY[0]</w:t>
            </w:r>
          </w:p>
        </w:tc>
        <w:tc>
          <w:tcPr>
            <w:tcW w:w="374" w:type="pct"/>
          </w:tcPr>
          <w:p w:rsidR="009D45A0" w:rsidRPr="00945A92" w:rsidRDefault="009D45A0" w:rsidP="00223519">
            <w:r w:rsidRPr="00945A92">
              <w:t>M4SS_QSPI_D0</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GPIO_48</w:t>
            </w:r>
          </w:p>
        </w:tc>
        <w:tc>
          <w:tcPr>
            <w:tcW w:w="352" w:type="pct"/>
          </w:tcPr>
          <w:p w:rsidR="009D45A0" w:rsidRPr="00945A92" w:rsidRDefault="009D45A0" w:rsidP="00223519">
            <w:r w:rsidRPr="00945A92">
              <w:t>GPIO_48</w:t>
            </w:r>
          </w:p>
        </w:tc>
        <w:tc>
          <w:tcPr>
            <w:tcW w:w="396" w:type="pct"/>
          </w:tcPr>
          <w:p w:rsidR="009D45A0" w:rsidRPr="00945A92" w:rsidRDefault="009D45A0" w:rsidP="00223519">
            <w:r w:rsidRPr="00945A92">
              <w:t>SIO_0</w:t>
            </w:r>
          </w:p>
        </w:tc>
        <w:tc>
          <w:tcPr>
            <w:tcW w:w="384" w:type="pct"/>
          </w:tcPr>
          <w:p w:rsidR="009D45A0" w:rsidRPr="00945A92" w:rsidRDefault="009D45A0" w:rsidP="00223519">
            <w:r w:rsidRPr="00945A92">
              <w:t>ULP_GPIO_0</w:t>
            </w:r>
          </w:p>
        </w:tc>
        <w:tc>
          <w:tcPr>
            <w:tcW w:w="375" w:type="pct"/>
          </w:tcPr>
          <w:p w:rsidR="009D45A0" w:rsidRPr="00945A92" w:rsidRDefault="009D45A0" w:rsidP="00223519">
            <w:r w:rsidRPr="00945A92">
              <w:t>SSI_MST_CS2</w:t>
            </w:r>
          </w:p>
        </w:tc>
        <w:tc>
          <w:tcPr>
            <w:tcW w:w="375" w:type="pct"/>
          </w:tcPr>
          <w:p w:rsidR="009D45A0" w:rsidRPr="00945A92" w:rsidRDefault="009D45A0" w:rsidP="00223519">
            <w:r w:rsidRPr="00945A92">
              <w:t>UART2_RS485_EN</w:t>
            </w:r>
          </w:p>
        </w:tc>
        <w:tc>
          <w:tcPr>
            <w:tcW w:w="375" w:type="pct"/>
          </w:tcPr>
          <w:p w:rsidR="009D45A0" w:rsidRPr="00945A92" w:rsidRDefault="009D45A0" w:rsidP="00223519">
            <w:r w:rsidRPr="00945A92">
              <w:t>USART1_DTR</w:t>
            </w:r>
          </w:p>
        </w:tc>
        <w:tc>
          <w:tcPr>
            <w:tcW w:w="375" w:type="pct"/>
          </w:tcPr>
          <w:p w:rsidR="009D45A0" w:rsidRPr="00945A92" w:rsidRDefault="009D45A0" w:rsidP="00223519">
            <w:r w:rsidRPr="00945A92">
              <w:t>SCT_OUT_4</w:t>
            </w:r>
          </w:p>
        </w:tc>
        <w:tc>
          <w:tcPr>
            <w:tcW w:w="375" w:type="pct"/>
          </w:tcPr>
          <w:p w:rsidR="009D45A0" w:rsidRPr="00945A92" w:rsidRDefault="009D45A0" w:rsidP="00223519">
            <w:r w:rsidRPr="00945A92">
              <w:t>I2S_2CH_WS</w:t>
            </w:r>
          </w:p>
        </w:tc>
        <w:tc>
          <w:tcPr>
            <w:tcW w:w="402" w:type="pct"/>
          </w:tcPr>
          <w:p w:rsidR="009D45A0" w:rsidRPr="00945A92" w:rsidRDefault="009D45A0" w:rsidP="00223519">
            <w:r w:rsidRPr="00945A92">
              <w:t>M4SS_SMIH_D0</w:t>
            </w:r>
          </w:p>
        </w:tc>
        <w:tc>
          <w:tcPr>
            <w:tcW w:w="404" w:type="pct"/>
          </w:tcPr>
          <w:p w:rsidR="009D45A0" w:rsidRPr="00945A92" w:rsidRDefault="009D45A0" w:rsidP="00223519">
            <w:r w:rsidRPr="00945A92">
              <w:t>CCI_DATA_VALID</w:t>
            </w:r>
          </w:p>
        </w:tc>
        <w:tc>
          <w:tcPr>
            <w:tcW w:w="374" w:type="pct"/>
          </w:tcPr>
          <w:p w:rsidR="009D45A0" w:rsidRPr="00945A92" w:rsidRDefault="009D45A0" w:rsidP="00223519">
            <w:r w:rsidRPr="00945A92">
              <w:t>M4SS_QSPI_D1</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GPIO_49</w:t>
            </w:r>
          </w:p>
        </w:tc>
        <w:tc>
          <w:tcPr>
            <w:tcW w:w="352" w:type="pct"/>
          </w:tcPr>
          <w:p w:rsidR="009D45A0" w:rsidRPr="00945A92" w:rsidRDefault="009D45A0" w:rsidP="00223519">
            <w:r w:rsidRPr="00945A92">
              <w:t>GPIO_49</w:t>
            </w:r>
          </w:p>
        </w:tc>
        <w:tc>
          <w:tcPr>
            <w:tcW w:w="396" w:type="pct"/>
          </w:tcPr>
          <w:p w:rsidR="009D45A0" w:rsidRPr="00945A92" w:rsidRDefault="009D45A0" w:rsidP="00223519">
            <w:r w:rsidRPr="00945A92">
              <w:t>SIO_1</w:t>
            </w:r>
          </w:p>
        </w:tc>
        <w:tc>
          <w:tcPr>
            <w:tcW w:w="384" w:type="pct"/>
          </w:tcPr>
          <w:p w:rsidR="009D45A0" w:rsidRPr="00945A92" w:rsidRDefault="009D45A0" w:rsidP="00223519">
            <w:r w:rsidRPr="00945A92">
              <w:t>ULP_GPIO_1</w:t>
            </w:r>
          </w:p>
        </w:tc>
        <w:tc>
          <w:tcPr>
            <w:tcW w:w="375" w:type="pct"/>
          </w:tcPr>
          <w:p w:rsidR="009D45A0" w:rsidRPr="00945A92" w:rsidRDefault="009D45A0" w:rsidP="00223519">
            <w:r w:rsidRPr="00945A92">
              <w:t>UART2_RTS</w:t>
            </w:r>
          </w:p>
        </w:tc>
        <w:tc>
          <w:tcPr>
            <w:tcW w:w="375" w:type="pct"/>
          </w:tcPr>
          <w:p w:rsidR="009D45A0" w:rsidRPr="00945A92" w:rsidRDefault="009D45A0" w:rsidP="00223519">
            <w:r w:rsidRPr="00945A92">
              <w:t>GSPI_MST1_CS1</w:t>
            </w:r>
          </w:p>
        </w:tc>
        <w:tc>
          <w:tcPr>
            <w:tcW w:w="375" w:type="pct"/>
          </w:tcPr>
          <w:p w:rsidR="009D45A0" w:rsidRPr="00945A92" w:rsidRDefault="009D45A0" w:rsidP="00223519">
            <w:r w:rsidRPr="00945A92">
              <w:t>I2S_2CH_CLK</w:t>
            </w:r>
          </w:p>
        </w:tc>
        <w:tc>
          <w:tcPr>
            <w:tcW w:w="375" w:type="pct"/>
          </w:tcPr>
          <w:p w:rsidR="009D45A0" w:rsidRPr="00945A92" w:rsidRDefault="009D45A0" w:rsidP="00223519">
            <w:r w:rsidRPr="00945A92">
              <w:t>SCT_OUT_5</w:t>
            </w:r>
          </w:p>
        </w:tc>
        <w:tc>
          <w:tcPr>
            <w:tcW w:w="375" w:type="pct"/>
          </w:tcPr>
          <w:p w:rsidR="009D45A0" w:rsidRPr="00945A92" w:rsidRDefault="009D45A0" w:rsidP="00223519">
            <w:r w:rsidRPr="00945A92">
              <w:t>RMII_TXD1</w:t>
            </w:r>
          </w:p>
        </w:tc>
        <w:tc>
          <w:tcPr>
            <w:tcW w:w="402" w:type="pct"/>
          </w:tcPr>
          <w:p w:rsidR="009D45A0" w:rsidRPr="00945A92" w:rsidRDefault="009D45A0" w:rsidP="00223519">
            <w:r w:rsidRPr="00945A92">
              <w:t>M4SS_SMIH_D1</w:t>
            </w:r>
          </w:p>
        </w:tc>
        <w:tc>
          <w:tcPr>
            <w:tcW w:w="404" w:type="pct"/>
          </w:tcPr>
          <w:p w:rsidR="009D45A0" w:rsidRPr="00945A92" w:rsidRDefault="009D45A0" w:rsidP="00223519">
            <w:r w:rsidRPr="00945A92">
              <w:t>CCI_CS[1]</w:t>
            </w:r>
          </w:p>
        </w:tc>
        <w:tc>
          <w:tcPr>
            <w:tcW w:w="374" w:type="pct"/>
          </w:tcPr>
          <w:p w:rsidR="009D45A0" w:rsidRPr="00945A92" w:rsidRDefault="009D45A0" w:rsidP="00223519">
            <w:r w:rsidRPr="00945A92">
              <w:t>M4SS_QSPI_CSN0</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GPIO_50</w:t>
            </w:r>
          </w:p>
        </w:tc>
        <w:tc>
          <w:tcPr>
            <w:tcW w:w="352" w:type="pct"/>
          </w:tcPr>
          <w:p w:rsidR="009D45A0" w:rsidRPr="00945A92" w:rsidRDefault="009D45A0" w:rsidP="00223519">
            <w:r w:rsidRPr="00945A92">
              <w:t>GPIO_50</w:t>
            </w:r>
          </w:p>
        </w:tc>
        <w:tc>
          <w:tcPr>
            <w:tcW w:w="396" w:type="pct"/>
          </w:tcPr>
          <w:p w:rsidR="009D45A0" w:rsidRPr="00945A92" w:rsidRDefault="009D45A0" w:rsidP="00223519">
            <w:r w:rsidRPr="00945A92">
              <w:t>SIO_2</w:t>
            </w:r>
          </w:p>
        </w:tc>
        <w:tc>
          <w:tcPr>
            <w:tcW w:w="384" w:type="pct"/>
          </w:tcPr>
          <w:p w:rsidR="009D45A0" w:rsidRPr="00945A92" w:rsidRDefault="009D45A0" w:rsidP="00223519">
            <w:r w:rsidRPr="00945A92">
              <w:t>ULP_GPIO_2</w:t>
            </w:r>
          </w:p>
        </w:tc>
        <w:tc>
          <w:tcPr>
            <w:tcW w:w="375" w:type="pct"/>
          </w:tcPr>
          <w:p w:rsidR="009D45A0" w:rsidRPr="00945A92" w:rsidRDefault="009D45A0" w:rsidP="00223519">
            <w:r w:rsidRPr="00945A92">
              <w:t>UART2_CTS</w:t>
            </w:r>
          </w:p>
        </w:tc>
        <w:tc>
          <w:tcPr>
            <w:tcW w:w="375" w:type="pct"/>
          </w:tcPr>
          <w:p w:rsidR="009D45A0" w:rsidRPr="00945A92" w:rsidRDefault="009D45A0" w:rsidP="00223519">
            <w:r w:rsidRPr="00945A92">
              <w:t>UART2_RS485_RE</w:t>
            </w:r>
          </w:p>
        </w:tc>
        <w:tc>
          <w:tcPr>
            <w:tcW w:w="375" w:type="pct"/>
          </w:tcPr>
          <w:p w:rsidR="009D45A0" w:rsidRPr="00945A92" w:rsidRDefault="009D45A0" w:rsidP="00223519">
            <w:r w:rsidRPr="00945A92">
              <w:t>I2C1_SCL</w:t>
            </w:r>
          </w:p>
        </w:tc>
        <w:tc>
          <w:tcPr>
            <w:tcW w:w="375" w:type="pct"/>
          </w:tcPr>
          <w:p w:rsidR="009D45A0" w:rsidRPr="00945A92" w:rsidRDefault="009D45A0" w:rsidP="00223519">
            <w:r w:rsidRPr="00945A92">
              <w:t>SCT_OUT_0</w:t>
            </w:r>
          </w:p>
        </w:tc>
        <w:tc>
          <w:tcPr>
            <w:tcW w:w="375" w:type="pct"/>
          </w:tcPr>
          <w:p w:rsidR="009D45A0" w:rsidRPr="00945A92" w:rsidRDefault="009D45A0" w:rsidP="00223519">
            <w:r w:rsidRPr="00945A92">
              <w:t>RMII_TXD0</w:t>
            </w:r>
          </w:p>
        </w:tc>
        <w:tc>
          <w:tcPr>
            <w:tcW w:w="402" w:type="pct"/>
          </w:tcPr>
          <w:p w:rsidR="009D45A0" w:rsidRPr="00945A92" w:rsidRDefault="009D45A0" w:rsidP="00223519">
            <w:r w:rsidRPr="00945A92">
              <w:t>M4SS_SMIH_D2</w:t>
            </w:r>
          </w:p>
        </w:tc>
        <w:tc>
          <w:tcPr>
            <w:tcW w:w="404" w:type="pct"/>
          </w:tcPr>
          <w:p w:rsidR="009D45A0" w:rsidRPr="00945A92" w:rsidRDefault="009D45A0" w:rsidP="00223519">
            <w:r w:rsidRPr="00945A92">
              <w:t>CCI_RDY[1]</w:t>
            </w:r>
          </w:p>
        </w:tc>
        <w:tc>
          <w:tcPr>
            <w:tcW w:w="374" w:type="pct"/>
          </w:tcPr>
          <w:p w:rsidR="009D45A0" w:rsidRPr="00945A92" w:rsidRDefault="009D45A0" w:rsidP="00223519">
            <w:r w:rsidRPr="00945A92">
              <w:t>M4SS_QSPI_D2</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GPIO_51</w:t>
            </w:r>
          </w:p>
        </w:tc>
        <w:tc>
          <w:tcPr>
            <w:tcW w:w="352" w:type="pct"/>
          </w:tcPr>
          <w:p w:rsidR="009D45A0" w:rsidRPr="00945A92" w:rsidRDefault="009D45A0" w:rsidP="00223519">
            <w:r w:rsidRPr="00945A92">
              <w:t>GPIO_51</w:t>
            </w:r>
          </w:p>
        </w:tc>
        <w:tc>
          <w:tcPr>
            <w:tcW w:w="396" w:type="pct"/>
          </w:tcPr>
          <w:p w:rsidR="009D45A0" w:rsidRPr="00945A92" w:rsidRDefault="009D45A0" w:rsidP="00223519">
            <w:r w:rsidRPr="00945A92">
              <w:t>SIO_3</w:t>
            </w:r>
          </w:p>
        </w:tc>
        <w:tc>
          <w:tcPr>
            <w:tcW w:w="384" w:type="pct"/>
          </w:tcPr>
          <w:p w:rsidR="009D45A0" w:rsidRPr="00945A92" w:rsidRDefault="009D45A0" w:rsidP="00223519">
            <w:r w:rsidRPr="00945A92">
              <w:t>ULP_GPIO_3</w:t>
            </w:r>
          </w:p>
        </w:tc>
        <w:tc>
          <w:tcPr>
            <w:tcW w:w="375" w:type="pct"/>
          </w:tcPr>
          <w:p w:rsidR="009D45A0" w:rsidRPr="00945A92" w:rsidRDefault="009D45A0" w:rsidP="00223519">
            <w:r w:rsidRPr="00945A92">
              <w:t>USB_XTAL_ON</w:t>
            </w:r>
          </w:p>
        </w:tc>
        <w:tc>
          <w:tcPr>
            <w:tcW w:w="375" w:type="pct"/>
          </w:tcPr>
          <w:p w:rsidR="009D45A0" w:rsidRPr="00945A92" w:rsidRDefault="009D45A0" w:rsidP="00223519">
            <w:r w:rsidRPr="00945A92">
              <w:t>UART2_RS485_DE</w:t>
            </w:r>
          </w:p>
        </w:tc>
        <w:tc>
          <w:tcPr>
            <w:tcW w:w="375" w:type="pct"/>
          </w:tcPr>
          <w:p w:rsidR="009D45A0" w:rsidRPr="00945A92" w:rsidRDefault="009D45A0" w:rsidP="00223519">
            <w:r w:rsidRPr="00945A92">
              <w:t>I2C1_SDA</w:t>
            </w:r>
          </w:p>
        </w:tc>
        <w:tc>
          <w:tcPr>
            <w:tcW w:w="375" w:type="pct"/>
          </w:tcPr>
          <w:p w:rsidR="009D45A0" w:rsidRPr="00945A92" w:rsidRDefault="009D45A0" w:rsidP="00223519">
            <w:r w:rsidRPr="00945A92">
              <w:t>SCT_OUT_1</w:t>
            </w:r>
          </w:p>
        </w:tc>
        <w:tc>
          <w:tcPr>
            <w:tcW w:w="375" w:type="pct"/>
          </w:tcPr>
          <w:p w:rsidR="009D45A0" w:rsidRPr="00945A92" w:rsidRDefault="009D45A0" w:rsidP="00223519">
            <w:r w:rsidRPr="00945A92">
              <w:t>RMII_TXEN</w:t>
            </w:r>
          </w:p>
        </w:tc>
        <w:tc>
          <w:tcPr>
            <w:tcW w:w="402" w:type="pct"/>
          </w:tcPr>
          <w:p w:rsidR="009D45A0" w:rsidRPr="00945A92" w:rsidRDefault="009D45A0" w:rsidP="00223519">
            <w:r w:rsidRPr="00945A92">
              <w:t>M4SS_SMIH_D3</w:t>
            </w:r>
          </w:p>
        </w:tc>
        <w:tc>
          <w:tcPr>
            <w:tcW w:w="404" w:type="pct"/>
          </w:tcPr>
          <w:p w:rsidR="009D45A0" w:rsidRPr="00945A92" w:rsidRDefault="009D45A0" w:rsidP="00223519">
            <w:r w:rsidRPr="00945A92">
              <w:t>CCI_INTR[0]</w:t>
            </w:r>
          </w:p>
        </w:tc>
        <w:tc>
          <w:tcPr>
            <w:tcW w:w="374" w:type="pct"/>
          </w:tcPr>
          <w:p w:rsidR="009D45A0" w:rsidRPr="00945A92" w:rsidRDefault="009D45A0" w:rsidP="00223519">
            <w:r w:rsidRPr="00945A92">
              <w:t>M4SS_QSPI_D3</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GPIO_52</w:t>
            </w:r>
          </w:p>
        </w:tc>
        <w:tc>
          <w:tcPr>
            <w:tcW w:w="352" w:type="pct"/>
          </w:tcPr>
          <w:p w:rsidR="009D45A0" w:rsidRPr="00945A92" w:rsidRDefault="009D45A0" w:rsidP="00223519">
            <w:r w:rsidRPr="00945A92">
              <w:t>GPIO_52</w:t>
            </w:r>
          </w:p>
        </w:tc>
        <w:tc>
          <w:tcPr>
            <w:tcW w:w="396" w:type="pct"/>
          </w:tcPr>
          <w:p w:rsidR="009D45A0" w:rsidRPr="00945A92" w:rsidRDefault="009D45A0" w:rsidP="00223519">
            <w:r w:rsidRPr="00945A92">
              <w:t>SIO_4</w:t>
            </w:r>
          </w:p>
        </w:tc>
        <w:tc>
          <w:tcPr>
            <w:tcW w:w="384" w:type="pct"/>
          </w:tcPr>
          <w:p w:rsidR="009D45A0" w:rsidRPr="00945A92" w:rsidRDefault="009D45A0" w:rsidP="00223519">
            <w:r w:rsidRPr="00945A92">
              <w:t>M4SS_QSPI_CLK</w:t>
            </w:r>
          </w:p>
        </w:tc>
        <w:tc>
          <w:tcPr>
            <w:tcW w:w="375" w:type="pct"/>
          </w:tcPr>
          <w:p w:rsidR="009D45A0" w:rsidRPr="00945A92" w:rsidRDefault="009D45A0" w:rsidP="00223519">
            <w:r w:rsidRPr="00945A92">
              <w:t>M4SS_TRACE_CLKIN</w:t>
            </w:r>
          </w:p>
        </w:tc>
        <w:tc>
          <w:tcPr>
            <w:tcW w:w="375" w:type="pct"/>
          </w:tcPr>
          <w:p w:rsidR="009D45A0" w:rsidRPr="00945A92" w:rsidRDefault="009D45A0" w:rsidP="00223519">
            <w:r w:rsidRPr="00945A92">
              <w:t>ULP_GPIO_13</w:t>
            </w:r>
          </w:p>
        </w:tc>
        <w:tc>
          <w:tcPr>
            <w:tcW w:w="375" w:type="pct"/>
          </w:tcPr>
          <w:p w:rsidR="009D45A0" w:rsidRPr="00945A92" w:rsidRDefault="009D45A0" w:rsidP="00223519">
            <w:r w:rsidRPr="00945A92">
              <w:t>USART1_RI</w:t>
            </w:r>
          </w:p>
        </w:tc>
        <w:tc>
          <w:tcPr>
            <w:tcW w:w="375" w:type="pct"/>
          </w:tcPr>
          <w:p w:rsidR="009D45A0" w:rsidRPr="00945A92" w:rsidRDefault="009D45A0" w:rsidP="00223519">
            <w:r w:rsidRPr="00945A92">
              <w:t>SCT_OUT_7</w:t>
            </w:r>
          </w:p>
        </w:tc>
        <w:tc>
          <w:tcPr>
            <w:tcW w:w="375" w:type="pct"/>
          </w:tcPr>
          <w:p w:rsidR="009D45A0" w:rsidRPr="00945A92" w:rsidRDefault="009D45A0" w:rsidP="00223519">
            <w:r w:rsidRPr="00945A92">
              <w:t>RMII_RXD1</w:t>
            </w:r>
          </w:p>
        </w:tc>
        <w:tc>
          <w:tcPr>
            <w:tcW w:w="402" w:type="pct"/>
          </w:tcPr>
          <w:p w:rsidR="009D45A0" w:rsidRPr="00945A92" w:rsidRDefault="009D45A0" w:rsidP="00223519">
            <w:r w:rsidRPr="00945A92">
              <w:t>M4SS_SMIH_WP</w:t>
            </w:r>
          </w:p>
        </w:tc>
        <w:tc>
          <w:tcPr>
            <w:tcW w:w="404" w:type="pct"/>
          </w:tcPr>
          <w:p w:rsidR="009D45A0" w:rsidRPr="00945A92" w:rsidRDefault="009D45A0" w:rsidP="00223519">
            <w:r w:rsidRPr="00945A92">
              <w:t>CCI_CLK</w:t>
            </w:r>
          </w:p>
        </w:tc>
        <w:tc>
          <w:tcPr>
            <w:tcW w:w="374" w:type="pct"/>
          </w:tcPr>
          <w:p w:rsidR="009D45A0" w:rsidRPr="00945A92" w:rsidRDefault="009D45A0" w:rsidP="00223519">
            <w:r w:rsidRPr="00945A92">
              <w:t>M4SS_QSPI_DQS</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GPIO_53</w:t>
            </w:r>
          </w:p>
        </w:tc>
        <w:tc>
          <w:tcPr>
            <w:tcW w:w="352" w:type="pct"/>
          </w:tcPr>
          <w:p w:rsidR="009D45A0" w:rsidRPr="00945A92" w:rsidRDefault="009D45A0" w:rsidP="00223519">
            <w:r w:rsidRPr="00945A92">
              <w:t>GPIO_53</w:t>
            </w:r>
          </w:p>
        </w:tc>
        <w:tc>
          <w:tcPr>
            <w:tcW w:w="396" w:type="pct"/>
          </w:tcPr>
          <w:p w:rsidR="009D45A0" w:rsidRPr="00945A92" w:rsidRDefault="009D45A0" w:rsidP="00223519">
            <w:r w:rsidRPr="00945A92">
              <w:t>SIO_5</w:t>
            </w:r>
          </w:p>
        </w:tc>
        <w:tc>
          <w:tcPr>
            <w:tcW w:w="384" w:type="pct"/>
          </w:tcPr>
          <w:p w:rsidR="009D45A0" w:rsidRPr="00945A92" w:rsidRDefault="009D45A0" w:rsidP="00223519">
            <w:r w:rsidRPr="00945A92">
              <w:t>M4SS_QSPI_CSN0</w:t>
            </w:r>
          </w:p>
        </w:tc>
        <w:tc>
          <w:tcPr>
            <w:tcW w:w="375" w:type="pct"/>
          </w:tcPr>
          <w:p w:rsidR="009D45A0" w:rsidRPr="00945A92" w:rsidRDefault="009D45A0" w:rsidP="00223519">
            <w:r w:rsidRPr="00945A92">
              <w:t>M4SS_TRACE_CLK</w:t>
            </w:r>
          </w:p>
        </w:tc>
        <w:tc>
          <w:tcPr>
            <w:tcW w:w="375" w:type="pct"/>
          </w:tcPr>
          <w:p w:rsidR="009D45A0" w:rsidRPr="00945A92" w:rsidRDefault="009D45A0" w:rsidP="00223519">
            <w:r w:rsidRPr="00945A92">
              <w:t>PMU_TEST_2</w:t>
            </w:r>
          </w:p>
        </w:tc>
        <w:tc>
          <w:tcPr>
            <w:tcW w:w="375" w:type="pct"/>
          </w:tcPr>
          <w:p w:rsidR="009D45A0" w:rsidRPr="00945A92" w:rsidRDefault="009D45A0" w:rsidP="00223519">
            <w:r w:rsidRPr="00945A92">
              <w:t>USART1_IR_RX</w:t>
            </w:r>
          </w:p>
        </w:tc>
        <w:tc>
          <w:tcPr>
            <w:tcW w:w="375" w:type="pct"/>
          </w:tcPr>
          <w:p w:rsidR="009D45A0" w:rsidRPr="00945A92" w:rsidRDefault="009D45A0" w:rsidP="00223519">
            <w:r w:rsidRPr="00945A92">
              <w:t>SCT_IN_3</w:t>
            </w:r>
          </w:p>
        </w:tc>
        <w:tc>
          <w:tcPr>
            <w:tcW w:w="375" w:type="pct"/>
          </w:tcPr>
          <w:p w:rsidR="009D45A0" w:rsidRPr="00945A92" w:rsidRDefault="009D45A0" w:rsidP="00223519">
            <w:r w:rsidRPr="00945A92">
              <w:t>RMII_MDC</w:t>
            </w:r>
          </w:p>
        </w:tc>
        <w:tc>
          <w:tcPr>
            <w:tcW w:w="402" w:type="pct"/>
          </w:tcPr>
          <w:p w:rsidR="009D45A0" w:rsidRPr="00945A92" w:rsidRDefault="009D45A0" w:rsidP="00223519">
            <w:r w:rsidRPr="00945A92">
              <w:t>M4SS_SMIH_CD_N</w:t>
            </w:r>
          </w:p>
        </w:tc>
        <w:tc>
          <w:tcPr>
            <w:tcW w:w="404" w:type="pct"/>
          </w:tcPr>
          <w:p w:rsidR="009D45A0" w:rsidRPr="00945A92" w:rsidRDefault="009D45A0" w:rsidP="00223519">
            <w:r w:rsidRPr="00945A92">
              <w:t>CCI_CS[0]</w:t>
            </w:r>
          </w:p>
        </w:tc>
        <w:tc>
          <w:tcPr>
            <w:tcW w:w="374" w:type="pct"/>
          </w:tcPr>
          <w:p w:rsidR="009D45A0" w:rsidRPr="00945A92" w:rsidRDefault="009D45A0" w:rsidP="00223519">
            <w:r w:rsidRPr="00945A92">
              <w:t>M4SS_QSPI_CSN1</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GPIO_54</w:t>
            </w:r>
          </w:p>
        </w:tc>
        <w:tc>
          <w:tcPr>
            <w:tcW w:w="352" w:type="pct"/>
          </w:tcPr>
          <w:p w:rsidR="009D45A0" w:rsidRPr="00945A92" w:rsidRDefault="009D45A0" w:rsidP="00223519">
            <w:r w:rsidRPr="00945A92">
              <w:t>GPIO_54</w:t>
            </w:r>
          </w:p>
        </w:tc>
        <w:tc>
          <w:tcPr>
            <w:tcW w:w="396" w:type="pct"/>
          </w:tcPr>
          <w:p w:rsidR="009D45A0" w:rsidRPr="00945A92" w:rsidRDefault="009D45A0" w:rsidP="00223519">
            <w:r w:rsidRPr="00945A92">
              <w:t>SIO_6</w:t>
            </w:r>
          </w:p>
        </w:tc>
        <w:tc>
          <w:tcPr>
            <w:tcW w:w="384" w:type="pct"/>
          </w:tcPr>
          <w:p w:rsidR="009D45A0" w:rsidRPr="00945A92" w:rsidRDefault="009D45A0" w:rsidP="00223519">
            <w:r w:rsidRPr="00945A92">
              <w:t>M4SS_QSPI_D0</w:t>
            </w:r>
          </w:p>
        </w:tc>
        <w:tc>
          <w:tcPr>
            <w:tcW w:w="375" w:type="pct"/>
          </w:tcPr>
          <w:p w:rsidR="009D45A0" w:rsidRPr="00945A92" w:rsidRDefault="009D45A0" w:rsidP="00223519">
            <w:r w:rsidRPr="00945A92">
              <w:t>M4SS_TRACE_D0</w:t>
            </w:r>
          </w:p>
        </w:tc>
        <w:tc>
          <w:tcPr>
            <w:tcW w:w="375" w:type="pct"/>
          </w:tcPr>
          <w:p w:rsidR="009D45A0" w:rsidRPr="00945A92" w:rsidRDefault="009D45A0" w:rsidP="00223519">
            <w:r w:rsidRPr="00945A92">
              <w:t>CCI_DATA_0</w:t>
            </w:r>
          </w:p>
        </w:tc>
        <w:tc>
          <w:tcPr>
            <w:tcW w:w="375" w:type="pct"/>
          </w:tcPr>
          <w:p w:rsidR="009D45A0" w:rsidRPr="00945A92" w:rsidRDefault="009D45A0" w:rsidP="00223519">
            <w:r w:rsidRPr="00945A92">
              <w:t>USART1_IR_TX</w:t>
            </w:r>
          </w:p>
        </w:tc>
        <w:tc>
          <w:tcPr>
            <w:tcW w:w="375" w:type="pct"/>
          </w:tcPr>
          <w:p w:rsidR="009D45A0" w:rsidRPr="00945A92" w:rsidRDefault="009D45A0" w:rsidP="00223519">
            <w:r w:rsidRPr="00945A92">
              <w:t>ULP_GPIO_4</w:t>
            </w:r>
          </w:p>
        </w:tc>
        <w:tc>
          <w:tcPr>
            <w:tcW w:w="375" w:type="pct"/>
          </w:tcPr>
          <w:p w:rsidR="009D45A0" w:rsidRPr="00945A92" w:rsidRDefault="009D45A0" w:rsidP="00223519">
            <w:r w:rsidRPr="00945A92">
              <w:t>RMII_MDO</w:t>
            </w:r>
          </w:p>
        </w:tc>
        <w:tc>
          <w:tcPr>
            <w:tcW w:w="402" w:type="pct"/>
          </w:tcPr>
          <w:p w:rsidR="009D45A0" w:rsidRPr="00945A92" w:rsidRDefault="009D45A0" w:rsidP="00223519">
            <w:r w:rsidRPr="00945A92">
              <w:t>M4SS_SMIH_D4</w:t>
            </w:r>
          </w:p>
        </w:tc>
        <w:tc>
          <w:tcPr>
            <w:tcW w:w="404" w:type="pct"/>
          </w:tcPr>
          <w:p w:rsidR="009D45A0" w:rsidRPr="00945A92" w:rsidRDefault="009D45A0" w:rsidP="00223519">
            <w:r w:rsidRPr="00945A92">
              <w:t>CCI_DATA_4</w:t>
            </w:r>
          </w:p>
        </w:tc>
        <w:tc>
          <w:tcPr>
            <w:tcW w:w="374" w:type="pct"/>
          </w:tcPr>
          <w:p w:rsidR="009D45A0" w:rsidRPr="00945A92" w:rsidRDefault="009D45A0" w:rsidP="00223519">
            <w:r w:rsidRPr="00945A92">
              <w:t>M4SS_QSPI_D4</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GPIO_55</w:t>
            </w:r>
          </w:p>
        </w:tc>
        <w:tc>
          <w:tcPr>
            <w:tcW w:w="352" w:type="pct"/>
          </w:tcPr>
          <w:p w:rsidR="009D45A0" w:rsidRPr="00945A92" w:rsidRDefault="009D45A0" w:rsidP="00223519">
            <w:r w:rsidRPr="00945A92">
              <w:t>GPIO_55</w:t>
            </w:r>
          </w:p>
        </w:tc>
        <w:tc>
          <w:tcPr>
            <w:tcW w:w="396" w:type="pct"/>
          </w:tcPr>
          <w:p w:rsidR="009D45A0" w:rsidRPr="00945A92" w:rsidRDefault="009D45A0" w:rsidP="00223519">
            <w:r w:rsidRPr="00945A92">
              <w:t>SIO_7</w:t>
            </w:r>
          </w:p>
        </w:tc>
        <w:tc>
          <w:tcPr>
            <w:tcW w:w="384" w:type="pct"/>
          </w:tcPr>
          <w:p w:rsidR="009D45A0" w:rsidRPr="00945A92" w:rsidRDefault="009D45A0" w:rsidP="00223519">
            <w:r w:rsidRPr="00945A92">
              <w:t>M4SS_QSPI_D1</w:t>
            </w:r>
          </w:p>
        </w:tc>
        <w:tc>
          <w:tcPr>
            <w:tcW w:w="375" w:type="pct"/>
          </w:tcPr>
          <w:p w:rsidR="009D45A0" w:rsidRPr="00945A92" w:rsidRDefault="009D45A0" w:rsidP="00223519">
            <w:r w:rsidRPr="00945A92">
              <w:t>M4SS_TRACE_D1</w:t>
            </w:r>
          </w:p>
        </w:tc>
        <w:tc>
          <w:tcPr>
            <w:tcW w:w="375" w:type="pct"/>
          </w:tcPr>
          <w:p w:rsidR="009D45A0" w:rsidRPr="00945A92" w:rsidRDefault="009D45A0" w:rsidP="00223519">
            <w:r w:rsidRPr="00945A92">
              <w:t>CCI_DATA_1</w:t>
            </w:r>
          </w:p>
        </w:tc>
        <w:tc>
          <w:tcPr>
            <w:tcW w:w="375" w:type="pct"/>
          </w:tcPr>
          <w:p w:rsidR="009D45A0" w:rsidRPr="00945A92" w:rsidRDefault="009D45A0" w:rsidP="00223519">
            <w:r w:rsidRPr="00945A92">
              <w:t>USART1_RS485_EN</w:t>
            </w:r>
          </w:p>
        </w:tc>
        <w:tc>
          <w:tcPr>
            <w:tcW w:w="375" w:type="pct"/>
          </w:tcPr>
          <w:p w:rsidR="009D45A0" w:rsidRPr="00945A92" w:rsidRDefault="009D45A0" w:rsidP="00223519">
            <w:r w:rsidRPr="00945A92">
              <w:t>ULP_GPIO_5</w:t>
            </w:r>
          </w:p>
        </w:tc>
        <w:tc>
          <w:tcPr>
            <w:tcW w:w="375" w:type="pct"/>
          </w:tcPr>
          <w:p w:rsidR="009D45A0" w:rsidRPr="00945A92" w:rsidRDefault="009D45A0" w:rsidP="00223519">
            <w:r w:rsidRPr="00945A92">
              <w:t>RMII_REF_CLK</w:t>
            </w:r>
          </w:p>
        </w:tc>
        <w:tc>
          <w:tcPr>
            <w:tcW w:w="402" w:type="pct"/>
          </w:tcPr>
          <w:p w:rsidR="009D45A0" w:rsidRPr="00945A92" w:rsidRDefault="009D45A0" w:rsidP="00223519">
            <w:r w:rsidRPr="00945A92">
              <w:t>M4SS_SMIH_D5</w:t>
            </w:r>
          </w:p>
        </w:tc>
        <w:tc>
          <w:tcPr>
            <w:tcW w:w="404" w:type="pct"/>
          </w:tcPr>
          <w:p w:rsidR="009D45A0" w:rsidRPr="00945A92" w:rsidRDefault="009D45A0" w:rsidP="00223519">
            <w:r w:rsidRPr="00945A92">
              <w:t>CCI_DATA_5</w:t>
            </w:r>
          </w:p>
        </w:tc>
        <w:tc>
          <w:tcPr>
            <w:tcW w:w="374" w:type="pct"/>
          </w:tcPr>
          <w:p w:rsidR="009D45A0" w:rsidRPr="00945A92" w:rsidRDefault="009D45A0" w:rsidP="00223519">
            <w:r w:rsidRPr="00945A92">
              <w:t>M4SS_QSPI_D5</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GPIO_56</w:t>
            </w:r>
          </w:p>
        </w:tc>
        <w:tc>
          <w:tcPr>
            <w:tcW w:w="352" w:type="pct"/>
          </w:tcPr>
          <w:p w:rsidR="009D45A0" w:rsidRPr="00945A92" w:rsidRDefault="009D45A0" w:rsidP="00223519">
            <w:r w:rsidRPr="00945A92">
              <w:t>GPIO_56</w:t>
            </w:r>
          </w:p>
        </w:tc>
        <w:tc>
          <w:tcPr>
            <w:tcW w:w="396" w:type="pct"/>
          </w:tcPr>
          <w:p w:rsidR="009D45A0" w:rsidRPr="00945A92" w:rsidRDefault="009D45A0" w:rsidP="00223519"/>
        </w:tc>
        <w:tc>
          <w:tcPr>
            <w:tcW w:w="384" w:type="pct"/>
          </w:tcPr>
          <w:p w:rsidR="009D45A0" w:rsidRPr="00945A92" w:rsidRDefault="009D45A0" w:rsidP="00223519">
            <w:r w:rsidRPr="00945A92">
              <w:t>M4SS_QSPI_D2</w:t>
            </w:r>
          </w:p>
        </w:tc>
        <w:tc>
          <w:tcPr>
            <w:tcW w:w="375" w:type="pct"/>
          </w:tcPr>
          <w:p w:rsidR="009D45A0" w:rsidRPr="00945A92" w:rsidRDefault="009D45A0" w:rsidP="00223519">
            <w:r w:rsidRPr="00945A92">
              <w:t>M4SS_TRACE_D2</w:t>
            </w:r>
          </w:p>
        </w:tc>
        <w:tc>
          <w:tcPr>
            <w:tcW w:w="375" w:type="pct"/>
          </w:tcPr>
          <w:p w:rsidR="009D45A0" w:rsidRPr="00945A92" w:rsidRDefault="009D45A0" w:rsidP="00223519">
            <w:r w:rsidRPr="00945A92">
              <w:t>CCI_DATA_2</w:t>
            </w:r>
          </w:p>
        </w:tc>
        <w:tc>
          <w:tcPr>
            <w:tcW w:w="375" w:type="pct"/>
          </w:tcPr>
          <w:p w:rsidR="009D45A0" w:rsidRPr="00945A92" w:rsidRDefault="009D45A0" w:rsidP="00223519">
            <w:r w:rsidRPr="00945A92">
              <w:t>USART1_RS485_RE</w:t>
            </w:r>
          </w:p>
        </w:tc>
        <w:tc>
          <w:tcPr>
            <w:tcW w:w="375" w:type="pct"/>
          </w:tcPr>
          <w:p w:rsidR="009D45A0" w:rsidRPr="00945A92" w:rsidRDefault="009D45A0" w:rsidP="00223519">
            <w:r w:rsidRPr="00945A92">
              <w:t>ULP_GPIO_6</w:t>
            </w:r>
          </w:p>
        </w:tc>
        <w:tc>
          <w:tcPr>
            <w:tcW w:w="375" w:type="pct"/>
          </w:tcPr>
          <w:p w:rsidR="009D45A0" w:rsidRPr="00945A92" w:rsidRDefault="009D45A0" w:rsidP="00223519">
            <w:r w:rsidRPr="00945A92">
              <w:t>RMII_CRS_DV</w:t>
            </w:r>
          </w:p>
        </w:tc>
        <w:tc>
          <w:tcPr>
            <w:tcW w:w="402" w:type="pct"/>
          </w:tcPr>
          <w:p w:rsidR="009D45A0" w:rsidRPr="00945A92" w:rsidRDefault="009D45A0" w:rsidP="00223519">
            <w:r w:rsidRPr="00945A92">
              <w:t>M4SS_SMIH_D6</w:t>
            </w:r>
          </w:p>
        </w:tc>
        <w:tc>
          <w:tcPr>
            <w:tcW w:w="404" w:type="pct"/>
          </w:tcPr>
          <w:p w:rsidR="009D45A0" w:rsidRPr="00945A92" w:rsidRDefault="009D45A0" w:rsidP="00223519">
            <w:r w:rsidRPr="00945A92">
              <w:t>CCI_DATA_6</w:t>
            </w:r>
          </w:p>
        </w:tc>
        <w:tc>
          <w:tcPr>
            <w:tcW w:w="374" w:type="pct"/>
          </w:tcPr>
          <w:p w:rsidR="009D45A0" w:rsidRPr="00945A92" w:rsidRDefault="009D45A0" w:rsidP="00223519">
            <w:r w:rsidRPr="00945A92">
              <w:t>M4SS_QSPI_D6</w:t>
            </w:r>
          </w:p>
        </w:tc>
        <w:tc>
          <w:tcPr>
            <w:tcW w:w="499" w:type="pct"/>
          </w:tcPr>
          <w:p w:rsidR="009D45A0" w:rsidRPr="00945A92" w:rsidRDefault="009D45A0" w:rsidP="00223519"/>
        </w:tc>
      </w:tr>
      <w:tr w:rsidR="009D45A0" w:rsidRPr="00945A92" w:rsidTr="00443481">
        <w:tc>
          <w:tcPr>
            <w:tcW w:w="315" w:type="pct"/>
          </w:tcPr>
          <w:p w:rsidR="009D45A0" w:rsidRPr="00945A92" w:rsidRDefault="009D45A0" w:rsidP="00223519">
            <w:r w:rsidRPr="00945A92">
              <w:t>GPIO_57</w:t>
            </w:r>
          </w:p>
        </w:tc>
        <w:tc>
          <w:tcPr>
            <w:tcW w:w="352" w:type="pct"/>
          </w:tcPr>
          <w:p w:rsidR="009D45A0" w:rsidRPr="00945A92" w:rsidRDefault="009D45A0" w:rsidP="00223519">
            <w:r w:rsidRPr="00945A92">
              <w:t>GPIO_57</w:t>
            </w:r>
          </w:p>
        </w:tc>
        <w:tc>
          <w:tcPr>
            <w:tcW w:w="396" w:type="pct"/>
          </w:tcPr>
          <w:p w:rsidR="009D45A0" w:rsidRPr="00945A92" w:rsidRDefault="009D45A0" w:rsidP="00223519"/>
        </w:tc>
        <w:tc>
          <w:tcPr>
            <w:tcW w:w="384" w:type="pct"/>
          </w:tcPr>
          <w:p w:rsidR="009D45A0" w:rsidRPr="00945A92" w:rsidRDefault="009D45A0" w:rsidP="00223519">
            <w:r w:rsidRPr="00945A92">
              <w:t>M4SS_QSPI_D3</w:t>
            </w:r>
          </w:p>
        </w:tc>
        <w:tc>
          <w:tcPr>
            <w:tcW w:w="375" w:type="pct"/>
          </w:tcPr>
          <w:p w:rsidR="009D45A0" w:rsidRPr="00945A92" w:rsidRDefault="009D45A0" w:rsidP="00223519">
            <w:r w:rsidRPr="00945A92">
              <w:t>M4SS_TRACE_D3</w:t>
            </w:r>
          </w:p>
        </w:tc>
        <w:tc>
          <w:tcPr>
            <w:tcW w:w="375" w:type="pct"/>
          </w:tcPr>
          <w:p w:rsidR="009D45A0" w:rsidRPr="00945A92" w:rsidRDefault="009D45A0" w:rsidP="00223519">
            <w:r w:rsidRPr="00945A92">
              <w:t>CCI_DATA_3</w:t>
            </w:r>
          </w:p>
        </w:tc>
        <w:tc>
          <w:tcPr>
            <w:tcW w:w="375" w:type="pct"/>
          </w:tcPr>
          <w:p w:rsidR="009D45A0" w:rsidRPr="00945A92" w:rsidRDefault="009D45A0" w:rsidP="00223519">
            <w:r w:rsidRPr="00945A92">
              <w:t>USART1_RS485_DE</w:t>
            </w:r>
          </w:p>
        </w:tc>
        <w:tc>
          <w:tcPr>
            <w:tcW w:w="375" w:type="pct"/>
          </w:tcPr>
          <w:p w:rsidR="009D45A0" w:rsidRPr="00945A92" w:rsidRDefault="009D45A0" w:rsidP="00223519">
            <w:r w:rsidRPr="00945A92">
              <w:t>ULP_GPIO_7</w:t>
            </w:r>
          </w:p>
        </w:tc>
        <w:tc>
          <w:tcPr>
            <w:tcW w:w="375" w:type="pct"/>
          </w:tcPr>
          <w:p w:rsidR="009D45A0" w:rsidRPr="00945A92" w:rsidRDefault="009D45A0" w:rsidP="00223519">
            <w:r w:rsidRPr="00945A92">
              <w:t>RMII_RXD0</w:t>
            </w:r>
          </w:p>
        </w:tc>
        <w:tc>
          <w:tcPr>
            <w:tcW w:w="402" w:type="pct"/>
          </w:tcPr>
          <w:p w:rsidR="009D45A0" w:rsidRPr="00945A92" w:rsidRDefault="009D45A0" w:rsidP="00223519">
            <w:r w:rsidRPr="00945A92">
              <w:t>M4SS_SMIH_D7</w:t>
            </w:r>
          </w:p>
        </w:tc>
        <w:tc>
          <w:tcPr>
            <w:tcW w:w="404" w:type="pct"/>
          </w:tcPr>
          <w:p w:rsidR="009D45A0" w:rsidRPr="00945A92" w:rsidRDefault="009D45A0" w:rsidP="00223519">
            <w:r w:rsidRPr="00945A92">
              <w:t>CCI_DATA_7</w:t>
            </w:r>
          </w:p>
        </w:tc>
        <w:tc>
          <w:tcPr>
            <w:tcW w:w="374" w:type="pct"/>
          </w:tcPr>
          <w:p w:rsidR="009D45A0" w:rsidRPr="00945A92" w:rsidRDefault="009D45A0" w:rsidP="00223519">
            <w:r w:rsidRPr="00945A92">
              <w:t>M4SS_QSPI_D7</w:t>
            </w:r>
          </w:p>
        </w:tc>
        <w:tc>
          <w:tcPr>
            <w:tcW w:w="499" w:type="pct"/>
          </w:tcPr>
          <w:p w:rsidR="009D45A0" w:rsidRPr="00945A92" w:rsidRDefault="009D45A0" w:rsidP="00223519"/>
        </w:tc>
      </w:tr>
    </w:tbl>
    <w:p w:rsidR="009D45A0" w:rsidRDefault="009D45A0" w:rsidP="009D45A0">
      <w:pPr>
        <w:pStyle w:val="Caption"/>
      </w:pPr>
      <w:bookmarkStart w:id="90" w:name="_Toc498436158"/>
      <w:bookmarkStart w:id="91" w:name="_Toc506817955"/>
      <w:r>
        <w:t xml:space="preserve">Table </w:t>
      </w:r>
      <w:r w:rsidR="00DF628D">
        <w:fldChar w:fldCharType="begin"/>
      </w:r>
      <w:r w:rsidR="00DF628D">
        <w:instrText xml:space="preserve"> SEQ Table \* ARABIC </w:instrText>
      </w:r>
      <w:r w:rsidR="00DF628D">
        <w:fldChar w:fldCharType="separate"/>
      </w:r>
      <w:r w:rsidR="00F029F9">
        <w:rPr>
          <w:noProof/>
        </w:rPr>
        <w:t>5</w:t>
      </w:r>
      <w:r w:rsidR="00DF628D">
        <w:fldChar w:fldCharType="end"/>
      </w:r>
      <w:r>
        <w:t>:  GPIO Pin Multiplexing</w:t>
      </w:r>
      <w:bookmarkEnd w:id="90"/>
      <w:bookmarkEnd w:id="91"/>
    </w:p>
    <w:p w:rsidR="00C42533" w:rsidRPr="00C42533" w:rsidRDefault="00C42533" w:rsidP="00C42533"/>
    <w:p w:rsidR="009D45A0" w:rsidRDefault="009D45A0" w:rsidP="009D45A0">
      <w:pPr>
        <w:rPr>
          <w:rFonts w:cs="Calibri"/>
          <w:szCs w:val="20"/>
        </w:rPr>
      </w:pPr>
      <w:r w:rsidRPr="00230243">
        <w:rPr>
          <w:rFonts w:cs="Calibri"/>
          <w:szCs w:val="20"/>
        </w:rPr>
        <w:t>Note that GPIO's 23 to 30 can be used for Analog functions when GPIO Mode = 14. The analog function available on these GPIOs is further determined by GPIO Analog Mode (2-bit programmable value) for each of these GPIOs.</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1645"/>
        <w:gridCol w:w="4101"/>
        <w:gridCol w:w="4101"/>
        <w:gridCol w:w="4101"/>
      </w:tblGrid>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b/>
                <w:szCs w:val="20"/>
              </w:rPr>
              <w:t>GPIO</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r w:rsidRPr="00443481">
              <w:rPr>
                <w:rFonts w:cs="Calibri"/>
                <w:b/>
                <w:szCs w:val="20"/>
              </w:rPr>
              <w:t>GPIO Analog Mode = 0</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r w:rsidRPr="00443481">
              <w:rPr>
                <w:rFonts w:cs="Calibri"/>
                <w:b/>
                <w:szCs w:val="20"/>
              </w:rPr>
              <w:t>GPIO Analog Mode = 1</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r w:rsidRPr="00443481">
              <w:rPr>
                <w:rFonts w:cs="Calibri"/>
                <w:b/>
                <w:szCs w:val="20"/>
              </w:rPr>
              <w:t>GPIO Analog Mode = 4</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ADCP9</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ADCP19 / ADCN9</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ADCP6</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GPIO_26</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ADCP16 / ADCN6</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TOUCH_VREF_EXT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OPAMP3OUT0</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GPIO_28</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ADCP17 / ADCN7</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GPIO_29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ADCP8</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GPIO_30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ADCP18 / ADCN8</w:t>
            </w:r>
          </w:p>
        </w:tc>
        <w:tc>
          <w:tcPr>
            <w:tcW w:w="0" w:type="auto"/>
            <w:tcMar>
              <w:top w:w="30" w:type="dxa"/>
              <w:left w:w="30" w:type="dxa"/>
              <w:right w:w="30" w:type="dxa"/>
            </w:tcMar>
          </w:tcPr>
          <w:p w:rsidR="009D45A0" w:rsidRPr="00443481" w:rsidRDefault="009D45A0" w:rsidP="00443481">
            <w:pPr>
              <w:spacing w:after="120"/>
              <w:rPr>
                <w:rFonts w:cs="Calibri"/>
                <w:szCs w:val="20"/>
              </w:rPr>
            </w:pPr>
          </w:p>
        </w:tc>
        <w:tc>
          <w:tcPr>
            <w:tcW w:w="0" w:type="auto"/>
            <w:tcMar>
              <w:top w:w="30" w:type="dxa"/>
              <w:left w:w="30" w:type="dxa"/>
              <w:right w:w="30" w:type="dxa"/>
            </w:tcMar>
          </w:tcPr>
          <w:p w:rsidR="009D45A0" w:rsidRPr="00443481" w:rsidRDefault="009D45A0" w:rsidP="00443481">
            <w:pPr>
              <w:spacing w:after="120"/>
              <w:rPr>
                <w:rFonts w:cs="Calibri"/>
                <w:szCs w:val="20"/>
              </w:rPr>
            </w:pPr>
          </w:p>
        </w:tc>
      </w:tr>
    </w:tbl>
    <w:p w:rsidR="00C42533" w:rsidRDefault="00C42533" w:rsidP="00C42533">
      <w:pPr>
        <w:pStyle w:val="DocumentationParagraph"/>
      </w:pPr>
    </w:p>
    <w:p w:rsidR="009D45A0" w:rsidRPr="00230243" w:rsidRDefault="009D45A0" w:rsidP="00572B51">
      <w:pPr>
        <w:pStyle w:val="Heading4"/>
      </w:pPr>
      <w:bookmarkStart w:id="92" w:name="_Toc506819295"/>
      <w:r w:rsidRPr="00230243">
        <w:t>ULP GPIO Pin Multiplexing</w:t>
      </w:r>
      <w:bookmarkEnd w:id="92"/>
    </w:p>
    <w:p w:rsidR="009D45A0" w:rsidRPr="00230243" w:rsidRDefault="009D45A0" w:rsidP="009D45A0">
      <w:pPr>
        <w:spacing w:after="120"/>
        <w:rPr>
          <w:rFonts w:cs="Calibri"/>
          <w:szCs w:val="20"/>
        </w:rPr>
      </w:pPr>
      <w:r w:rsidRPr="00230243">
        <w:rPr>
          <w:rFonts w:cs="Calibri"/>
          <w:szCs w:val="20"/>
        </w:rPr>
        <w:t>The ULP GPIOs listed in the table below (ULP_GPIO_0 to ULP_GPIO_15) are available in the normal mode of operation (Power-states 4 and 3) and also in Ultra-low power mode of operation of the Microcontroller (Power-states 2 and 1). For a description of power-states, refer to the Hardware Reference Manual. Each of these ULP GPIO's Pin function is controlled by a 3-bit ULP GPIO Mode register.</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90"/>
        <w:gridCol w:w="1588"/>
        <w:gridCol w:w="1587"/>
        <w:gridCol w:w="1586"/>
        <w:gridCol w:w="1785"/>
        <w:gridCol w:w="1554"/>
        <w:gridCol w:w="1636"/>
        <w:gridCol w:w="1563"/>
        <w:gridCol w:w="1459"/>
      </w:tblGrid>
      <w:tr w:rsidR="009D45A0" w:rsidRPr="00230243"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ULP_GPIO</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0</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1</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2</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3</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4</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5</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6</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ULP GPIO Mode = 7</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ULP_UART_CTS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ULP_I2S_WS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COMP1_OUT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ULP_UART_TX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AUX_ULP_TRIG_0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ULP_I2S_WS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AUX_ULP_TRIG_1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IR_OUTPUT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ULP_UART_CTS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AUX_ULP_TRIG_0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ULP_GPIO_6</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ULP_EGPIO[6]</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SOC_GPIO_6</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IR_INPUT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ULP_UART_TX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ULP_GPIO_8</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ULP_EGPIO[8]</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ULP_UART_CTS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SOC_GPIO_8</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COMP1_OUT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ULP_I2S_WS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ULP_UART_RTS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IR_INPUT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ULP_UART_TX</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AUX_ULP_TRIG_0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ULP_I2S_CLK</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NPSS_TEST_MODE_0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ULP_SPI_CS2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ULP_I2S_DIN</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COMP2_OUT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SOC_GPIO_13</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ULP_I2S_WS</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IR_OUTPUT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COMP1_OUT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Analog Function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ULP_GPIO_15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ULP_EGPIO[15]</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Timer2</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ULP_I2S_DOUT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NPSS_GPIO_4</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IR_INPUT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AUX_ULP_TRIG_0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SOC_GPIO_15</w:t>
            </w:r>
          </w:p>
        </w:tc>
        <w:tc>
          <w:tcPr>
            <w:tcW w:w="0" w:type="auto"/>
            <w:tcMar>
              <w:top w:w="30" w:type="dxa"/>
              <w:left w:w="30" w:type="dxa"/>
              <w:right w:w="30" w:type="dxa"/>
            </w:tcMar>
          </w:tcPr>
          <w:p w:rsidR="009D45A0" w:rsidRPr="00443481" w:rsidRDefault="009D45A0" w:rsidP="00443481">
            <w:pPr>
              <w:keepNext/>
              <w:spacing w:after="120"/>
              <w:rPr>
                <w:rFonts w:cs="Calibri"/>
                <w:szCs w:val="20"/>
              </w:rPr>
            </w:pPr>
            <w:r w:rsidRPr="00443481">
              <w:rPr>
                <w:rFonts w:cs="Calibri"/>
                <w:szCs w:val="20"/>
              </w:rPr>
              <w:t>Analog Function</w:t>
            </w:r>
          </w:p>
        </w:tc>
      </w:tr>
    </w:tbl>
    <w:p w:rsidR="009D45A0" w:rsidRPr="00230243" w:rsidRDefault="009D45A0" w:rsidP="009D45A0">
      <w:pPr>
        <w:spacing w:after="120"/>
        <w:rPr>
          <w:rFonts w:cs="Calibri"/>
          <w:szCs w:val="20"/>
        </w:rPr>
      </w:pPr>
      <w:r w:rsidRPr="00230243">
        <w:rPr>
          <w:rFonts w:cs="Calibri"/>
          <w:szCs w:val="20"/>
        </w:rPr>
        <w:t>Note that each of the ULP_GPIO's 0 to 15 can be used for Analog functions when ULP GPIO Mode = 7. The analog function available on these ULP_GPIOs is further determined by ULP GPIO Analog Mode (3-bit programmable value) for each of these ULP_GPIOs.</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90"/>
        <w:gridCol w:w="1493"/>
        <w:gridCol w:w="1681"/>
        <w:gridCol w:w="1456"/>
        <w:gridCol w:w="1650"/>
        <w:gridCol w:w="1765"/>
        <w:gridCol w:w="1456"/>
        <w:gridCol w:w="1666"/>
        <w:gridCol w:w="1591"/>
      </w:tblGrid>
      <w:tr w:rsidR="009D45A0" w:rsidRPr="00230243"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9D45A0" w:rsidRPr="00443481" w:rsidRDefault="009D45A0" w:rsidP="00223519">
            <w:pPr>
              <w:rPr>
                <w:rFonts w:cs="Calibri"/>
                <w:color w:val="262626"/>
                <w:szCs w:val="20"/>
              </w:rPr>
            </w:pPr>
            <w:r w:rsidRPr="00443481">
              <w:rPr>
                <w:rFonts w:cs="Calibri"/>
                <w:b/>
                <w:color w:val="262626"/>
                <w:szCs w:val="20"/>
              </w:rPr>
              <w:t>ULP_GPIO</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0</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1</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2</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3</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4</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5</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6</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ULP GPIO Analog Mode = 7</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TOUCH6</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COMPA_P0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OPAMP1P2</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ADCP10 / ADCN0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COMPA_N0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REF0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ULP_GPIO_2</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COMPB_P0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OPAMP1P3</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ADCP11 / ADCN1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TOUCH5</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COMPB_N0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REF1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ULP_GPIO_4</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ADCP2</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C_int_res_in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DAC0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COMPA_N1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OPAMP1OUT0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REF2</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ULP_GPIO_5</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ADCP12 / ADCN2</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res_out</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COMPA_P1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OPAMP2P1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ULP_GPIO_6</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TOUCH4</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OPAMP1P4</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ADCP15 / ADCN5</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TOUCH3</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OPAMP1P1 / OPAMP1N1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ULP_GPIO_8</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ADCP4</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TOUCH0 / C_int_res_in</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OPAMP1P5</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TESTOUT0</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ULP_GPIO_9</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ADCP14 / ADCN4</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OPAMP2OUT0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TESTOUT1</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ADCP5</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TOUCH2 / res_out</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OPAMP3P0 / OPAMP3N0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MEMSOUT0</w:t>
            </w: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ADCP13 / ADCN3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TOUCH7</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OPAMP2P0 / OPAMP2N0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ULP_GPIO_12</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COMPB_P1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OPAMP1P0 / OPAMP1N0</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ULP_GPIO_13</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COMPB_N1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ULP_GPIO_14</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OPAMP3P1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ULP_GPIO_15</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DAC1</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OPAMP1OUT1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REF3</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443481">
            <w:pPr>
              <w:keepNext/>
              <w:rPr>
                <w:rFonts w:cs="Calibri"/>
                <w:szCs w:val="20"/>
              </w:rPr>
            </w:pPr>
          </w:p>
        </w:tc>
      </w:tr>
    </w:tbl>
    <w:p w:rsidR="009D45A0" w:rsidRDefault="009D45A0" w:rsidP="009D45A0">
      <w:pPr>
        <w:pStyle w:val="Caption"/>
      </w:pPr>
      <w:bookmarkStart w:id="93" w:name="_Toc498436159"/>
      <w:bookmarkStart w:id="94" w:name="_Toc506817956"/>
      <w:r>
        <w:t xml:space="preserve">Table </w:t>
      </w:r>
      <w:r w:rsidR="00DF628D">
        <w:fldChar w:fldCharType="begin"/>
      </w:r>
      <w:r w:rsidR="00DF628D">
        <w:instrText xml:space="preserve"> SEQ Table \* ARABIC </w:instrText>
      </w:r>
      <w:r w:rsidR="00DF628D">
        <w:fldChar w:fldCharType="separate"/>
      </w:r>
      <w:r w:rsidR="00F029F9">
        <w:rPr>
          <w:noProof/>
        </w:rPr>
        <w:t>6</w:t>
      </w:r>
      <w:r w:rsidR="00DF628D">
        <w:fldChar w:fldCharType="end"/>
      </w:r>
      <w:r>
        <w:t xml:space="preserve">: </w:t>
      </w:r>
      <w:r w:rsidRPr="000F2F6D">
        <w:t>ULP GPIO Pin Multiplexing</w:t>
      </w:r>
      <w:bookmarkEnd w:id="93"/>
      <w:bookmarkEnd w:id="94"/>
    </w:p>
    <w:p w:rsidR="009D45A0" w:rsidRPr="00230243" w:rsidRDefault="009D45A0" w:rsidP="00572B51">
      <w:pPr>
        <w:pStyle w:val="Heading4"/>
      </w:pPr>
      <w:bookmarkStart w:id="95" w:name="_Toc506819296"/>
      <w:r w:rsidRPr="00230243">
        <w:t xml:space="preserve">UULP </w:t>
      </w:r>
      <w:r>
        <w:t>VBAT</w:t>
      </w:r>
      <w:r w:rsidRPr="00230243">
        <w:t xml:space="preserve"> GPIO Pin Multiplexing</w:t>
      </w:r>
      <w:bookmarkEnd w:id="95"/>
    </w:p>
    <w:p w:rsidR="009D45A0" w:rsidRPr="00230243" w:rsidRDefault="009D45A0" w:rsidP="009D45A0">
      <w:pPr>
        <w:spacing w:after="120"/>
        <w:rPr>
          <w:rFonts w:cs="Calibri"/>
          <w:szCs w:val="20"/>
        </w:rPr>
      </w:pPr>
      <w:r>
        <w:rPr>
          <w:rFonts w:cs="Calibri"/>
          <w:szCs w:val="20"/>
        </w:rPr>
        <w:t>The UULP VBAT</w:t>
      </w:r>
      <w:r w:rsidRPr="00230243">
        <w:rPr>
          <w:rFonts w:cs="Calibri"/>
          <w:szCs w:val="20"/>
        </w:rPr>
        <w:t xml:space="preserve"> GPIOs listed in the table below (UULP_</w:t>
      </w:r>
      <w:r>
        <w:rPr>
          <w:rFonts w:cs="Calibri"/>
          <w:szCs w:val="20"/>
        </w:rPr>
        <w:t>VBAT</w:t>
      </w:r>
      <w:r w:rsidRPr="00230243">
        <w:rPr>
          <w:rFonts w:cs="Calibri"/>
          <w:szCs w:val="20"/>
        </w:rPr>
        <w:t>_GPIO_0 to UULP_</w:t>
      </w:r>
      <w:r>
        <w:rPr>
          <w:rFonts w:cs="Calibri"/>
          <w:szCs w:val="20"/>
        </w:rPr>
        <w:t>VBAT</w:t>
      </w:r>
      <w:r w:rsidRPr="00230243">
        <w:rPr>
          <w:rFonts w:cs="Calibri"/>
          <w:szCs w:val="20"/>
        </w:rPr>
        <w:t>_GPIO_4) are available in the normal mode of operation (Power-states 4 and 3), in Ultra-low power mode of operation (Power-states 2 and 1) and also in the retention and deep</w:t>
      </w:r>
      <w:r>
        <w:rPr>
          <w:rFonts w:cs="Calibri"/>
          <w:szCs w:val="20"/>
        </w:rPr>
        <w:t xml:space="preserve"> </w:t>
      </w:r>
      <w:r w:rsidRPr="00230243">
        <w:rPr>
          <w:rFonts w:cs="Calibri"/>
          <w:szCs w:val="20"/>
        </w:rPr>
        <w:t xml:space="preserve">sleep mode of operation (Retention and Power-state 0). For a description of power-states, refer to the Hardware Reference Manual. Each of this UULP </w:t>
      </w:r>
      <w:r>
        <w:rPr>
          <w:rFonts w:cs="Calibri"/>
          <w:szCs w:val="20"/>
        </w:rPr>
        <w:t>VBAT</w:t>
      </w:r>
      <w:r w:rsidRPr="00230243">
        <w:rPr>
          <w:rFonts w:cs="Calibri"/>
          <w:szCs w:val="20"/>
        </w:rPr>
        <w:t xml:space="preserve"> GPIO's Pin function is controlled by a 3-bit UULP </w:t>
      </w:r>
      <w:r>
        <w:rPr>
          <w:rFonts w:cs="Calibri"/>
          <w:szCs w:val="20"/>
        </w:rPr>
        <w:t>VBAT</w:t>
      </w:r>
      <w:r w:rsidRPr="00230243">
        <w:rPr>
          <w:rFonts w:cs="Calibri"/>
          <w:szCs w:val="20"/>
        </w:rPr>
        <w:t xml:space="preserve"> GPIO Mode register.</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1752"/>
        <w:gridCol w:w="1911"/>
        <w:gridCol w:w="1704"/>
        <w:gridCol w:w="2008"/>
        <w:gridCol w:w="1692"/>
        <w:gridCol w:w="1692"/>
        <w:gridCol w:w="1692"/>
        <w:gridCol w:w="1497"/>
      </w:tblGrid>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UULP VBAT GPIO</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0</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1</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2</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4</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5</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UULP VBAT GPIO Mode = 6</w:t>
            </w:r>
          </w:p>
        </w:tc>
        <w:tc>
          <w:tcPr>
            <w:tcW w:w="0" w:type="auto"/>
            <w:shd w:val="solid" w:color="F0F0F0" w:fill="F0F0F0"/>
            <w:tcMar>
              <w:top w:w="30" w:type="dxa"/>
              <w:left w:w="30" w:type="dxa"/>
              <w:right w:w="30" w:type="dxa"/>
            </w:tcMar>
          </w:tcPr>
          <w:p w:rsidR="009D45A0" w:rsidRPr="00443481" w:rsidRDefault="009D45A0" w:rsidP="00223519">
            <w:pPr>
              <w:rPr>
                <w:rFonts w:cs="Calibri"/>
                <w:szCs w:val="20"/>
              </w:rPr>
            </w:pPr>
            <w:r w:rsidRPr="00443481">
              <w:rPr>
                <w:rFonts w:cs="Calibri"/>
                <w:b/>
                <w:szCs w:val="20"/>
              </w:rPr>
              <w:t>Default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UULP_VBAT_GPIO_0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UULP_VBAT_GPIO[0]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BUCK_BOOST_EN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MCU_GPIO0_WAKEUP</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BUCK_BOOST_EN</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UULP_VBAT_GPIO_1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UULP_VBAT_GPIO[1]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XTAL_EN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MCU_GPIO1_WAKEUP</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XTAL_EN</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UULP_VBAT_GPIO_2</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UULP_VBAT_GPIO[2]</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MCU_GPIO2_WAKEUP</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32KHZ_XTAL_CLK</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UULP_VBAT_GPIO_3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UULP_VBAT_GPIO[3]</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MCU_GPIO3_WAKEUP</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32KHZ_XTAL_CLK</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NPSS_GPIO[3]</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UULP_VBAT_GPIO_4</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UULP_VBAT_GPIO[4]</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MCU_GPIO4_WAKEUP</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32KHZ_XTAL_CLK</w:t>
            </w:r>
          </w:p>
        </w:tc>
        <w:tc>
          <w:tcPr>
            <w:tcW w:w="0" w:type="auto"/>
            <w:tcMar>
              <w:top w:w="30" w:type="dxa"/>
              <w:left w:w="30" w:type="dxa"/>
              <w:right w:w="30" w:type="dxa"/>
            </w:tcMar>
          </w:tcPr>
          <w:p w:rsidR="009D45A0" w:rsidRPr="00443481" w:rsidRDefault="009D45A0" w:rsidP="00443481">
            <w:pPr>
              <w:keepNext/>
              <w:rPr>
                <w:rFonts w:cs="Calibri"/>
                <w:szCs w:val="20"/>
              </w:rPr>
            </w:pPr>
            <w:r w:rsidRPr="00443481">
              <w:rPr>
                <w:rFonts w:cs="Calibri"/>
                <w:szCs w:val="20"/>
              </w:rPr>
              <w:t>NPSS_GPIO[4]</w:t>
            </w:r>
          </w:p>
        </w:tc>
      </w:tr>
    </w:tbl>
    <w:p w:rsidR="009D45A0" w:rsidRPr="00230243" w:rsidRDefault="009D45A0" w:rsidP="009D45A0">
      <w:pPr>
        <w:pStyle w:val="Caption"/>
        <w:rPr>
          <w:rFonts w:cs="Calibri"/>
        </w:rPr>
      </w:pPr>
      <w:bookmarkStart w:id="96" w:name="_Toc498436160"/>
      <w:bookmarkStart w:id="97" w:name="_Toc506817957"/>
      <w:r>
        <w:t xml:space="preserve">Table </w:t>
      </w:r>
      <w:r w:rsidR="00DF628D">
        <w:fldChar w:fldCharType="begin"/>
      </w:r>
      <w:r w:rsidR="00DF628D">
        <w:instrText xml:space="preserve"> SEQ Table \* ARABIC </w:instrText>
      </w:r>
      <w:r w:rsidR="00DF628D">
        <w:fldChar w:fldCharType="separate"/>
      </w:r>
      <w:r w:rsidR="00F029F9">
        <w:rPr>
          <w:noProof/>
        </w:rPr>
        <w:t>7</w:t>
      </w:r>
      <w:r w:rsidR="00DF628D">
        <w:fldChar w:fldCharType="end"/>
      </w:r>
      <w:r>
        <w:t>: UULP GPIO Pin Multiplexing</w:t>
      </w:r>
      <w:bookmarkEnd w:id="96"/>
      <w:bookmarkEnd w:id="97"/>
    </w:p>
    <w:p w:rsidR="009D45A0" w:rsidRPr="00230243" w:rsidRDefault="009D45A0" w:rsidP="00572B51">
      <w:pPr>
        <w:pStyle w:val="Heading4"/>
      </w:pPr>
      <w:bookmarkStart w:id="98" w:name="_Toc506819297"/>
      <w:r w:rsidRPr="00230243">
        <w:t>Description of Digital Pins Multiplexed on GPIOs</w:t>
      </w:r>
      <w:bookmarkEnd w:id="9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752"/>
        <w:gridCol w:w="1085"/>
        <w:gridCol w:w="9111"/>
      </w:tblGrid>
      <w:tr w:rsidR="009D45A0" w:rsidRPr="00230243"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9D45A0" w:rsidRPr="00443481" w:rsidRDefault="009D45A0" w:rsidP="00223519">
            <w:pPr>
              <w:rPr>
                <w:rFonts w:cs="Calibri"/>
                <w:color w:val="262626"/>
                <w:szCs w:val="20"/>
              </w:rPr>
            </w:pPr>
            <w:r w:rsidRPr="00443481">
              <w:rPr>
                <w:rFonts w:cs="Calibri"/>
                <w:b/>
                <w:color w:val="262626"/>
                <w:szCs w:val="20"/>
              </w:rPr>
              <w:t>Pin Name</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Direction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9D45A0" w:rsidRPr="00443481" w:rsidRDefault="009D45A0" w:rsidP="00223519">
            <w:pPr>
              <w:rPr>
                <w:rFonts w:cs="Calibri"/>
                <w:color w:val="262626"/>
                <w:szCs w:val="20"/>
              </w:rPr>
            </w:pPr>
            <w:r w:rsidRPr="00443481">
              <w:rPr>
                <w:rFonts w:cs="Calibri"/>
                <w:b/>
                <w:color w:val="262626"/>
                <w:szCs w:val="20"/>
              </w:rPr>
              <w:t>Description</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CAN (Controller Area Network)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CAN1_RXD</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CAN Receive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CAN1_TXD</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CAN Transmit Data</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CCI (Companion Chip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from the CCI Controller when CCI is in Arbiter-Master-Slave(AMS) Mode</w:t>
            </w:r>
          </w:p>
          <w:p w:rsidR="009D45A0" w:rsidRPr="00443481" w:rsidRDefault="009D45A0" w:rsidP="00223519">
            <w:pPr>
              <w:rPr>
                <w:rFonts w:cs="Calibri"/>
                <w:szCs w:val="20"/>
              </w:rPr>
            </w:pPr>
            <w:r w:rsidRPr="00443481">
              <w:rPr>
                <w:rFonts w:cs="Calibri"/>
                <w:szCs w:val="20"/>
              </w:rPr>
              <w:t>Input Clock from the CCI Controller when CCI is in Master-Slave(MS) Mode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CCI_CS[1: 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Chip Select. Output in AMS Mode and input in MS Mode.</w:t>
            </w:r>
          </w:p>
          <w:p w:rsidR="009D45A0" w:rsidRPr="00443481" w:rsidRDefault="009D45A0" w:rsidP="00223519">
            <w:pPr>
              <w:rPr>
                <w:rFonts w:cs="Calibri"/>
                <w:szCs w:val="20"/>
              </w:rPr>
            </w:pPr>
            <w:r w:rsidRPr="00443481">
              <w:rPr>
                <w:rFonts w:cs="Calibri"/>
                <w:szCs w:val="20"/>
              </w:rPr>
              <w:t>All the 3 bits are valid and CCI Controller can select three external slaves in AMS Mode.</w:t>
            </w:r>
          </w:p>
          <w:p w:rsidR="009D45A0" w:rsidRPr="00443481" w:rsidRDefault="009D45A0" w:rsidP="00223519">
            <w:pPr>
              <w:rPr>
                <w:rFonts w:cs="Calibri"/>
                <w:szCs w:val="20"/>
              </w:rPr>
            </w:pPr>
            <w:r w:rsidRPr="00443481">
              <w:rPr>
                <w:rFonts w:cs="Calibri"/>
                <w:szCs w:val="20"/>
              </w:rPr>
              <w:t>Only bit [0] is only valid in MS Mode.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CCI_DATA_0 to CCI_DATA_7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Bidirectional Data. All the bits are under the control of AMS or one of the three MS</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CCI_DATA_VALID</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Indicates that the data on CCI_DATA_0 to CCI_DATA_7 is valid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CCI_INTR[1:0]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interrupt. Input in AMS Mode and Output in MS Mode</w:t>
            </w:r>
          </w:p>
          <w:p w:rsidR="009D45A0" w:rsidRPr="00443481" w:rsidRDefault="009D45A0" w:rsidP="00223519">
            <w:pPr>
              <w:rPr>
                <w:rFonts w:cs="Calibri"/>
                <w:szCs w:val="20"/>
              </w:rPr>
            </w:pPr>
            <w:r w:rsidRPr="00443481">
              <w:rPr>
                <w:rFonts w:cs="Calibri"/>
                <w:szCs w:val="20"/>
              </w:rPr>
              <w:t>All the 3 bits are valid and CCI Controller can get interrupt from any of the three external slaved in AMS Mode.</w:t>
            </w:r>
          </w:p>
          <w:p w:rsidR="009D45A0" w:rsidRPr="00443481" w:rsidRDefault="009D45A0" w:rsidP="00223519">
            <w:pPr>
              <w:rPr>
                <w:rFonts w:cs="Calibri"/>
                <w:szCs w:val="20"/>
              </w:rPr>
            </w:pPr>
            <w:r w:rsidRPr="00443481">
              <w:rPr>
                <w:rFonts w:cs="Calibri"/>
                <w:szCs w:val="20"/>
              </w:rPr>
              <w:t>Only bit [0] is only valid in MS Mode.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CCI_RDY[1:0]</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Ready. Input in AMS Mode and Output in MS Mode. MS accepts data from AMS only when corresponding CCI_RDY is zero.</w:t>
            </w:r>
          </w:p>
          <w:p w:rsidR="009D45A0" w:rsidRPr="00443481" w:rsidRDefault="009D45A0" w:rsidP="00223519">
            <w:pPr>
              <w:rPr>
                <w:rFonts w:cs="Calibri"/>
                <w:szCs w:val="20"/>
              </w:rPr>
            </w:pPr>
            <w:r w:rsidRPr="00443481">
              <w:rPr>
                <w:rFonts w:cs="Calibri"/>
                <w:szCs w:val="20"/>
              </w:rPr>
              <w:t>All the 3 bits are valid and CCI Controller can get ready from any of the three external slaved in AMS Mode.</w:t>
            </w:r>
          </w:p>
          <w:p w:rsidR="009D45A0" w:rsidRPr="00443481" w:rsidRDefault="009D45A0" w:rsidP="00223519">
            <w:pPr>
              <w:rPr>
                <w:rFonts w:cs="Calibri"/>
                <w:szCs w:val="20"/>
              </w:rPr>
            </w:pPr>
            <w:r w:rsidRPr="00443481">
              <w:rPr>
                <w:rFonts w:cs="Calibri"/>
                <w:szCs w:val="20"/>
              </w:rPr>
              <w:t>Only bit [0] is only valid in MS Mode.</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GSPI (General SPI)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GSPI_MST1_CLK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from the GSPI master to external slave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GSPI_MST1_CS0 to GSPI_MST1_CS3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CSN. GSPI Master can select a maximum of 4 slaves.</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GSPI_MST1_MISO</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 data to master from external slave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GSPI_MST1_MOSI</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data from master to external slave</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I2C (Inter-integrated Circuit)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I2Cx_SCL,</w:t>
            </w:r>
          </w:p>
          <w:p w:rsidR="009D45A0" w:rsidRPr="00443481" w:rsidRDefault="009D45A0" w:rsidP="00223519">
            <w:pPr>
              <w:rPr>
                <w:rFonts w:cs="Calibri"/>
                <w:szCs w:val="20"/>
              </w:rPr>
            </w:pPr>
            <w:r w:rsidRPr="00443481">
              <w:rPr>
                <w:rFonts w:cs="Calibri"/>
                <w:szCs w:val="20"/>
              </w:rPr>
              <w:t>ULP_I2C_SCL</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I2C Serial Clock</w:t>
            </w:r>
          </w:p>
          <w:p w:rsidR="009D45A0" w:rsidRPr="00443481" w:rsidRDefault="009D45A0" w:rsidP="00223519">
            <w:pPr>
              <w:rPr>
                <w:rFonts w:cs="Calibri"/>
                <w:szCs w:val="20"/>
              </w:rPr>
            </w:pPr>
            <w:r w:rsidRPr="00443481">
              <w:rPr>
                <w:rFonts w:cs="Calibri"/>
                <w:szCs w:val="20"/>
              </w:rPr>
              <w:t>x= 1, 2</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I2Cx_SDA,</w:t>
            </w:r>
          </w:p>
          <w:p w:rsidR="009D45A0" w:rsidRPr="00443481" w:rsidRDefault="009D45A0" w:rsidP="00223519">
            <w:pPr>
              <w:rPr>
                <w:rFonts w:cs="Calibri"/>
                <w:szCs w:val="20"/>
              </w:rPr>
            </w:pPr>
            <w:r w:rsidRPr="00443481">
              <w:rPr>
                <w:rFonts w:cs="Calibri"/>
                <w:szCs w:val="20"/>
              </w:rPr>
              <w:t>ULP_I2C_SDA</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I2C Serial Data</w:t>
            </w:r>
          </w:p>
          <w:p w:rsidR="009D45A0" w:rsidRPr="00443481" w:rsidRDefault="009D45A0" w:rsidP="00223519">
            <w:pPr>
              <w:rPr>
                <w:rFonts w:cs="Calibri"/>
                <w:szCs w:val="20"/>
              </w:rPr>
            </w:pPr>
            <w:r w:rsidRPr="00443481">
              <w:rPr>
                <w:rFonts w:cs="Calibri"/>
                <w:szCs w:val="20"/>
              </w:rPr>
              <w:t>x= 1, 2</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2 Channel I2S (Inter-IC Sound)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I2S_2CH_CLK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I2S Clock</w:t>
            </w:r>
          </w:p>
          <w:p w:rsidR="009D45A0" w:rsidRPr="00443481" w:rsidRDefault="009D45A0" w:rsidP="00223519">
            <w:pPr>
              <w:rPr>
                <w:rFonts w:cs="Calibri"/>
                <w:szCs w:val="20"/>
              </w:rPr>
            </w:pPr>
            <w:r w:rsidRPr="00443481">
              <w:rPr>
                <w:rFonts w:cs="Calibri"/>
                <w:szCs w:val="20"/>
              </w:rPr>
              <w:t>Output in Master Mode and Input in Slave Mode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I2S_2CH_WS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I2S Word Select</w:t>
            </w:r>
          </w:p>
          <w:p w:rsidR="009D45A0" w:rsidRPr="00443481" w:rsidRDefault="009D45A0" w:rsidP="00223519">
            <w:pPr>
              <w:rPr>
                <w:rFonts w:cs="Calibri"/>
                <w:szCs w:val="20"/>
              </w:rPr>
            </w:pPr>
            <w:r w:rsidRPr="00443481">
              <w:rPr>
                <w:rFonts w:cs="Calibri"/>
                <w:szCs w:val="20"/>
              </w:rPr>
              <w:t>Output in Master Mode and Input in Slave Mode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I2S_2CH_DIN_0 to I2S_2CH_DIN_1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I2S Input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I2S_2CH_DOUT_0 to I2S_2CH_DOUT_1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I2S Output Data</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QSPI (Quad SPI)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M4SS_QSPI_CLK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to the external SPI slave.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M4SS_QSPI_CSN0 to M4SS_QSPI_CSN1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Chip Select to select a maximum of two slaves.</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M4SS_QSPI_D0 to M4SS_QSPI_D7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QSPI Data. Supports both QUAD and OCTA Data. In Quad Mode, only Bits M4SS_QSPI_D0 to M4SS_QSPI_D3 are valid. In Octa Mode, all the bits are valid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M4SS_QSPI_DQS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Data Strobe signal</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SMIH (SD/SDIO/MMC Host Controller)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M4SS_SMIH_CLK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from the SMIH Controller</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M4SS_SMIH_CMD</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Command from the SMIH Controller</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M4SS_SMIH_D0 to M4SS_SMIH_D7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Bidirectional 8-bit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M4SS_SMIH_CD_N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Card Detect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M4SS_SMIH_WP</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Write Protect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M4 Trace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M4SS_TRACE_CLK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Trace Clock from Cortex M4</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M4SS_TRACE_CLKIN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Trace Port Clock to Cortex M4</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M4SS_TRACE_D0 to M4SS_TRACE_D3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Trace Port Data bus from Cortex M4</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PWM (Pulse Width Modulation)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PWM_xH</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vMerge w:val="restart"/>
            <w:tcMar>
              <w:top w:w="30" w:type="dxa"/>
              <w:left w:w="30" w:type="dxa"/>
              <w:right w:w="30" w:type="dxa"/>
            </w:tcMar>
          </w:tcPr>
          <w:p w:rsidR="009D45A0" w:rsidRPr="00443481" w:rsidRDefault="009D45A0" w:rsidP="00223519">
            <w:pPr>
              <w:rPr>
                <w:rFonts w:cs="Calibri"/>
                <w:szCs w:val="20"/>
              </w:rPr>
            </w:pPr>
            <w:r w:rsidRPr="00443481">
              <w:rPr>
                <w:rFonts w:cs="Calibri"/>
                <w:szCs w:val="20"/>
              </w:rPr>
              <w:t>PWM output signals. The output pins are grouped in pairs, to facilitate driving the low side and high side of a power half-bridge.</w:t>
            </w:r>
          </w:p>
          <w:p w:rsidR="009D45A0" w:rsidRPr="00443481" w:rsidRDefault="009D45A0" w:rsidP="00223519">
            <w:pPr>
              <w:rPr>
                <w:rFonts w:cs="Calibri"/>
                <w:szCs w:val="20"/>
              </w:rPr>
            </w:pPr>
            <w:r w:rsidRPr="00443481">
              <w:rPr>
                <w:rFonts w:cs="Calibri"/>
                <w:szCs w:val="20"/>
              </w:rPr>
              <w:t>x = 1,2,3,4</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PWM_xL</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vMerge/>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PWM_FAULTA</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External fault signal 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PWM_FAULTB</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External fault signal B</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PWM_SLP_EVENT_TRIG</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Special event trigger for synchronizing analog to digital conversions.</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PWM_TMR_EXT_TRIG_1 to PWM_TMR_EXT_TRIG_4</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External trigger for base timers to increment. Each Channel has separate trigger input.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QEI (Quadrature Encode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QEI_DIR</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Position counter direction. ‘1’ means counter direction is positive. ‘0’ means counter direction is negative.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QEI_IDX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QE Index. Index pulse occurs once per mechanical revolution and is used as a reference to indicate an absolute position.</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QEI_PHA</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QE Phase A input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QEI_PHB</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QE Phase B input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RMII (Reduced media-independent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RMII_CRS_DV</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PHY Receive Data Valid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RMII_MDC</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Management Data Clock</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RMII_MDO</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Management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RMII_REF_CLK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when clock is provided from Internal PLL</w:t>
            </w:r>
          </w:p>
          <w:p w:rsidR="009D45A0" w:rsidRPr="00443481" w:rsidRDefault="009D45A0" w:rsidP="00223519">
            <w:pPr>
              <w:rPr>
                <w:rFonts w:cs="Calibri"/>
                <w:szCs w:val="20"/>
              </w:rPr>
            </w:pPr>
            <w:r w:rsidRPr="00443481">
              <w:rPr>
                <w:rFonts w:cs="Calibri"/>
                <w:szCs w:val="20"/>
              </w:rPr>
              <w:t>The Clock is taken from external interface when internal PLL is not used.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RMII_RXD0 to RMII_RXD1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Receive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RMII_TXD0 to RMII_TXD1</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Transmit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RMII_TXEN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Transmit Data Enable. When asserted indicates that Transmit Data is valid.</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SCT (State Configurable Timer)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SCT_IN_0 to SCT_IN_7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Timer input event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SCT_OUT_0 to SCT_OUT_7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Timer output event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SIO (Serial Input Output)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SIO_0 to SIO_7</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Serial Input-Output Data</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SSI (Synchronous Serial Interface) Master</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SSI_MST_CLK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 clock from SSI Master</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SSI_MST_CS0 to SSI_MST_CS3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Chip select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SSI_MST_DATA0 to SSI_MST_DATA3</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Bidirectional Data</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SSI (Synchronous Serial Interface) Slave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SSI_SLV_CLK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 clock to SSI Slave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SSI_SLV_CS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Low Chip select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SSI_SLV_MISO</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Slave Output Data</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SSI_SLV_MOSI</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Slave Input Data</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UART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UART2_CTS,</w:t>
            </w:r>
          </w:p>
          <w:p w:rsidR="009D45A0" w:rsidRPr="00443481" w:rsidRDefault="009D45A0" w:rsidP="00223519">
            <w:pPr>
              <w:rPr>
                <w:rFonts w:cs="Calibri"/>
                <w:szCs w:val="20"/>
              </w:rPr>
            </w:pPr>
            <w:r w:rsidRPr="00443481">
              <w:rPr>
                <w:rFonts w:cs="Calibri"/>
                <w:szCs w:val="20"/>
              </w:rPr>
              <w:t>ULP_UART_CTS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Clear to Send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UART2_RTS,</w:t>
            </w:r>
          </w:p>
          <w:p w:rsidR="009D45A0" w:rsidRPr="00443481" w:rsidRDefault="009D45A0" w:rsidP="00223519">
            <w:pPr>
              <w:rPr>
                <w:rFonts w:cs="Calibri"/>
                <w:szCs w:val="20"/>
              </w:rPr>
            </w:pPr>
            <w:r w:rsidRPr="00443481">
              <w:rPr>
                <w:rFonts w:cs="Calibri"/>
                <w:szCs w:val="20"/>
              </w:rPr>
              <w:t>ULP_UART_RTS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Request to Send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UART2_RS485_DE</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Driver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UART2_RS485_EN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RS485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UART2_RS485_RE</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Receiver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UART2_RX,</w:t>
            </w:r>
          </w:p>
          <w:p w:rsidR="009D45A0" w:rsidRPr="00443481" w:rsidRDefault="009D45A0" w:rsidP="00223519">
            <w:pPr>
              <w:rPr>
                <w:rFonts w:cs="Calibri"/>
                <w:szCs w:val="20"/>
              </w:rPr>
            </w:pPr>
            <w:r w:rsidRPr="00443481">
              <w:rPr>
                <w:rFonts w:cs="Calibri"/>
                <w:szCs w:val="20"/>
              </w:rPr>
              <w:t>ULP_UART_RX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Serial Input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UART2_TX,</w:t>
            </w:r>
          </w:p>
          <w:p w:rsidR="009D45A0" w:rsidRPr="00443481" w:rsidRDefault="009D45A0" w:rsidP="00223519">
            <w:pPr>
              <w:rPr>
                <w:rFonts w:cs="Calibri"/>
                <w:szCs w:val="20"/>
              </w:rPr>
            </w:pPr>
            <w:r w:rsidRPr="00443481">
              <w:rPr>
                <w:rFonts w:cs="Calibri"/>
                <w:szCs w:val="20"/>
              </w:rPr>
              <w:t>ULP_UART_TX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Serial Output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USART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USART1_CLK</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USART1_CTS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Clear to Send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USART1_RTS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Request to Send</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USART1_DCD</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Data Carrier Detect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USART1_DSR</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Data Set Ready</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USART1_DTR</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Data Terminal Ready</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USART1_IR_RX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IrDA SIR Input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USART1_IR_TX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IrDA SIR Output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USART1_RI</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Ring Indicator</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USART1_RS485_DE</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Driver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USART1_RS485_EN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Active high RS485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USART1_RS485_RE</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Receiver Enable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USART1_RX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Serial Input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USART1_TX</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Serial Output</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Miscellaneous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INTERFACE_PLL_CLOCK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Clock from Interface PLL</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I2S_PLL_CLOCK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Clock from I2S PLL</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USB_PLL_CLOCK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USB Clock from Modem PLL</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SOC_PLL_CLOCK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Clock from SoC PLL</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MEMS_REF_CLOCK</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Mems Ref Clock from Modem PLL</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REF_CLK_OUT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Reference Clock used by M4 SoC</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RF_REF_CLK_OUT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Clock from Internal RF</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MCU_CLK_OUT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All the Clocks that are used by M4 SoC are multiplexed and connected on this pin</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PLL_TESTMODE_SIG</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Test Mode Signal from SoC PLL for Debug</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PMU_TEST_1 to PMU_TEST_2</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Inout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Test Pins from IPMU for Debug</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SDMEM_PRESENT</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USB_CDC</w:t>
            </w:r>
          </w:p>
        </w:tc>
        <w:tc>
          <w:tcPr>
            <w:tcW w:w="0" w:type="auto"/>
            <w:tcMar>
              <w:top w:w="30" w:type="dxa"/>
              <w:left w:w="30" w:type="dxa"/>
              <w:right w:w="30" w:type="dxa"/>
            </w:tcMar>
          </w:tcPr>
          <w:p w:rsidR="009D45A0" w:rsidRPr="00443481" w:rsidRDefault="009D45A0" w:rsidP="00223519">
            <w:pPr>
              <w:rPr>
                <w:rFonts w:cs="Calibri"/>
                <w:szCs w:val="20"/>
              </w:rPr>
            </w:pPr>
          </w:p>
        </w:tc>
        <w:tc>
          <w:tcPr>
            <w:tcW w:w="0" w:type="auto"/>
            <w:tcMar>
              <w:top w:w="30" w:type="dxa"/>
              <w:left w:w="30" w:type="dxa"/>
              <w:right w:w="30" w:type="dxa"/>
            </w:tcMar>
          </w:tcPr>
          <w:p w:rsidR="009D45A0" w:rsidRPr="00443481" w:rsidRDefault="009D45A0" w:rsidP="00223519">
            <w:pPr>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USB_DRVVBUS</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Signal from USB Controller to be connected to off-chip charge pump circuit.</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USB_XTAL_ON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If the reference clock to the USB PLL is fed through GPIO_25, this signal is used to control the Crystal Oscillator which generates the reference clock</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XTAL_ON_IN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Crystal oscillator enable input when crystal is shared by another chip</w:t>
            </w:r>
          </w:p>
        </w:tc>
      </w:tr>
      <w:tr w:rsidR="009D45A0" w:rsidRPr="00230243" w:rsidTr="00443481">
        <w:tc>
          <w:tcPr>
            <w:tcW w:w="0" w:type="auto"/>
            <w:gridSpan w:val="3"/>
            <w:shd w:val="solid" w:color="F0F0F0" w:fill="F0F0F0"/>
            <w:tcMar>
              <w:top w:w="30" w:type="dxa"/>
              <w:left w:w="30" w:type="dxa"/>
              <w:bottom w:w="20" w:type="dxa"/>
              <w:right w:w="30" w:type="dxa"/>
            </w:tcMar>
          </w:tcPr>
          <w:p w:rsidR="009D45A0" w:rsidRPr="00443481" w:rsidRDefault="009D45A0" w:rsidP="00223519">
            <w:pPr>
              <w:rPr>
                <w:rFonts w:cs="Calibri"/>
                <w:szCs w:val="20"/>
              </w:rPr>
            </w:pPr>
            <w:r w:rsidRPr="00443481">
              <w:rPr>
                <w:rFonts w:cs="Calibri"/>
                <w:b/>
                <w:szCs w:val="20"/>
              </w:rPr>
              <w:t>UULP VBAT Pin Interface</w:t>
            </w:r>
          </w:p>
        </w:tc>
      </w:tr>
      <w:tr w:rsidR="009D45A0" w:rsidRPr="00230243" w:rsidTr="00443481">
        <w:tc>
          <w:tcPr>
            <w:tcW w:w="0" w:type="auto"/>
            <w:tcMar>
              <w:top w:w="30" w:type="dxa"/>
              <w:left w:w="30" w:type="dxa"/>
              <w:bottom w:w="20" w:type="dxa"/>
              <w:right w:w="30" w:type="dxa"/>
            </w:tcMar>
          </w:tcPr>
          <w:p w:rsidR="009D45A0" w:rsidRPr="00443481" w:rsidRDefault="009D45A0" w:rsidP="00223519">
            <w:pPr>
              <w:rPr>
                <w:rFonts w:cs="Calibri"/>
                <w:szCs w:val="20"/>
              </w:rPr>
            </w:pPr>
            <w:r w:rsidRPr="00443481">
              <w:rPr>
                <w:rFonts w:cs="Calibri"/>
                <w:szCs w:val="20"/>
              </w:rPr>
              <w:t>BUCK_BOOST_EN</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223519">
            <w:pPr>
              <w:rPr>
                <w:rFonts w:cs="Calibri"/>
                <w:szCs w:val="20"/>
              </w:rPr>
            </w:pPr>
            <w:r w:rsidRPr="00443481">
              <w:rPr>
                <w:rFonts w:cs="Calibri"/>
                <w:szCs w:val="20"/>
              </w:rPr>
              <w:t>Enable to an external Buck boost regulator or Power gate that controls the supply to all supply pins of the chip except the UULP VBAT GPIO supply</w:t>
            </w:r>
          </w:p>
        </w:tc>
      </w:tr>
      <w:tr w:rsidR="009D45A0" w:rsidRPr="00230243" w:rsidTr="00443481">
        <w:tc>
          <w:tcPr>
            <w:tcW w:w="0" w:type="auto"/>
            <w:tcMar>
              <w:top w:w="30" w:type="dxa"/>
              <w:left w:w="30" w:type="dxa"/>
              <w:bottom w:w="20" w:type="dxa"/>
              <w:right w:w="30" w:type="dxa"/>
            </w:tcMar>
          </w:tcPr>
          <w:p w:rsidR="009D45A0" w:rsidRPr="006440DE" w:rsidRDefault="009D45A0" w:rsidP="00223519">
            <w:pPr>
              <w:rPr>
                <w:rFonts w:cs="Calibri"/>
                <w:sz w:val="18"/>
                <w:szCs w:val="18"/>
              </w:rPr>
            </w:pPr>
            <w:r w:rsidRPr="006440DE">
              <w:rPr>
                <w:rFonts w:cs="Calibri"/>
                <w:sz w:val="18"/>
                <w:szCs w:val="18"/>
              </w:rPr>
              <w:t>XTAL_EN</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Output</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External crystal oscillator enable</w:t>
            </w:r>
          </w:p>
        </w:tc>
      </w:tr>
      <w:tr w:rsidR="009D45A0" w:rsidRPr="00230243" w:rsidTr="00443481">
        <w:tc>
          <w:tcPr>
            <w:tcW w:w="0" w:type="auto"/>
            <w:tcMar>
              <w:top w:w="30" w:type="dxa"/>
              <w:left w:w="30" w:type="dxa"/>
              <w:bottom w:w="20" w:type="dxa"/>
              <w:right w:w="30" w:type="dxa"/>
            </w:tcMar>
          </w:tcPr>
          <w:p w:rsidR="009D45A0" w:rsidRPr="006440DE" w:rsidRDefault="009D45A0" w:rsidP="00223519">
            <w:pPr>
              <w:rPr>
                <w:rFonts w:cs="Calibri"/>
                <w:sz w:val="18"/>
                <w:szCs w:val="18"/>
              </w:rPr>
            </w:pPr>
            <w:r w:rsidRPr="006440DE">
              <w:rPr>
                <w:rFonts w:cs="Calibri"/>
                <w:sz w:val="18"/>
                <w:szCs w:val="18"/>
              </w:rPr>
              <w:t>32KHZ_XTAL_CLK</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Input</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Low Frequency clock input from an External 32KHz Crystal oscillator</w:t>
            </w:r>
          </w:p>
        </w:tc>
      </w:tr>
      <w:tr w:rsidR="009D45A0" w:rsidRPr="00230243" w:rsidTr="00443481">
        <w:tc>
          <w:tcPr>
            <w:tcW w:w="0" w:type="auto"/>
            <w:tcMar>
              <w:top w:w="30" w:type="dxa"/>
              <w:left w:w="30" w:type="dxa"/>
              <w:bottom w:w="20" w:type="dxa"/>
              <w:right w:w="30" w:type="dxa"/>
            </w:tcMar>
          </w:tcPr>
          <w:p w:rsidR="009D45A0" w:rsidRPr="006440DE" w:rsidRDefault="009D45A0" w:rsidP="00223519">
            <w:pPr>
              <w:rPr>
                <w:rFonts w:cs="Calibri"/>
                <w:sz w:val="18"/>
                <w:szCs w:val="18"/>
              </w:rPr>
            </w:pPr>
            <w:r w:rsidRPr="006440DE">
              <w:rPr>
                <w:rFonts w:cs="Calibri"/>
                <w:sz w:val="18"/>
                <w:szCs w:val="18"/>
              </w:rPr>
              <w:t>MCU_GPIO0/1/2/3/4_WAKEUP</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Input</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GPIOs that can be used as Wakeup interrupt to MCU while in Retention or Deep sleep mode</w:t>
            </w:r>
          </w:p>
        </w:tc>
      </w:tr>
      <w:tr w:rsidR="009D45A0" w:rsidRPr="00230243" w:rsidTr="00443481">
        <w:tc>
          <w:tcPr>
            <w:tcW w:w="0" w:type="auto"/>
            <w:tcMar>
              <w:top w:w="30" w:type="dxa"/>
              <w:left w:w="30" w:type="dxa"/>
              <w:bottom w:w="20" w:type="dxa"/>
              <w:right w:w="30" w:type="dxa"/>
            </w:tcMar>
          </w:tcPr>
          <w:p w:rsidR="009D45A0" w:rsidRPr="006440DE" w:rsidRDefault="009D45A0" w:rsidP="00223519">
            <w:pPr>
              <w:rPr>
                <w:rFonts w:cs="Calibri"/>
                <w:sz w:val="18"/>
                <w:szCs w:val="18"/>
              </w:rPr>
            </w:pPr>
            <w:r w:rsidRPr="006440DE">
              <w:rPr>
                <w:rFonts w:cs="Calibri"/>
                <w:sz w:val="18"/>
                <w:szCs w:val="18"/>
              </w:rPr>
              <w:t>NWP_GPIO0/2/3_WAKEUP</w:t>
            </w:r>
          </w:p>
        </w:tc>
        <w:tc>
          <w:tcPr>
            <w:tcW w:w="0" w:type="auto"/>
            <w:tcMar>
              <w:top w:w="30" w:type="dxa"/>
              <w:left w:w="30" w:type="dxa"/>
              <w:right w:w="30" w:type="dxa"/>
            </w:tcMar>
          </w:tcPr>
          <w:p w:rsidR="009D45A0" w:rsidRPr="006440DE" w:rsidRDefault="009D45A0" w:rsidP="00223519">
            <w:pPr>
              <w:rPr>
                <w:rFonts w:cs="Calibri"/>
                <w:sz w:val="18"/>
                <w:szCs w:val="18"/>
              </w:rPr>
            </w:pPr>
            <w:r w:rsidRPr="006440DE">
              <w:rPr>
                <w:rFonts w:cs="Calibri"/>
                <w:sz w:val="18"/>
                <w:szCs w:val="18"/>
              </w:rPr>
              <w:t>Input</w:t>
            </w:r>
          </w:p>
        </w:tc>
        <w:tc>
          <w:tcPr>
            <w:tcW w:w="0" w:type="auto"/>
            <w:tcMar>
              <w:top w:w="30" w:type="dxa"/>
              <w:left w:w="30" w:type="dxa"/>
              <w:right w:w="30" w:type="dxa"/>
            </w:tcMar>
          </w:tcPr>
          <w:p w:rsidR="009D45A0" w:rsidRPr="006440DE" w:rsidRDefault="009D45A0" w:rsidP="00443481">
            <w:pPr>
              <w:keepNext/>
              <w:rPr>
                <w:rFonts w:cs="Calibri"/>
                <w:sz w:val="18"/>
                <w:szCs w:val="18"/>
              </w:rPr>
            </w:pPr>
            <w:r w:rsidRPr="006440DE">
              <w:rPr>
                <w:rFonts w:cs="Calibri"/>
                <w:sz w:val="18"/>
                <w:szCs w:val="18"/>
              </w:rPr>
              <w:t>GPIOs that can be used as Wakeup interrupt to Wireless Network processor (NWP) while in retention or deep sleep mode.</w:t>
            </w:r>
          </w:p>
        </w:tc>
      </w:tr>
    </w:tbl>
    <w:p w:rsidR="009D45A0" w:rsidRPr="00230243" w:rsidRDefault="009D45A0" w:rsidP="009D45A0">
      <w:pPr>
        <w:pStyle w:val="Caption"/>
        <w:rPr>
          <w:rFonts w:cs="Calibri"/>
        </w:rPr>
      </w:pPr>
      <w:bookmarkStart w:id="99" w:name="_Toc498436161"/>
      <w:bookmarkStart w:id="100" w:name="_Toc506817958"/>
      <w:r>
        <w:t xml:space="preserve">Table </w:t>
      </w:r>
      <w:r w:rsidR="00DF628D">
        <w:fldChar w:fldCharType="begin"/>
      </w:r>
      <w:r w:rsidR="00DF628D">
        <w:instrText xml:space="preserve"> SEQ Table \* ARABIC </w:instrText>
      </w:r>
      <w:r w:rsidR="00DF628D">
        <w:fldChar w:fldCharType="separate"/>
      </w:r>
      <w:r w:rsidR="00F029F9">
        <w:rPr>
          <w:noProof/>
        </w:rPr>
        <w:t>8</w:t>
      </w:r>
      <w:r w:rsidR="00DF628D">
        <w:fldChar w:fldCharType="end"/>
      </w:r>
      <w:r>
        <w:t xml:space="preserve">: </w:t>
      </w:r>
      <w:r w:rsidRPr="00B36239">
        <w:t>of Digital Pins Multiplexed on GPIOs</w:t>
      </w:r>
      <w:bookmarkEnd w:id="99"/>
      <w:bookmarkEnd w:id="100"/>
    </w:p>
    <w:p w:rsidR="009D45A0" w:rsidRPr="00230243" w:rsidRDefault="009D45A0" w:rsidP="00D653D0">
      <w:pPr>
        <w:pStyle w:val="Heading4"/>
      </w:pPr>
      <w:bookmarkStart w:id="101" w:name="_Toc506819298"/>
      <w:r w:rsidRPr="00230243">
        <w:t>Description of Analog Pins Multiplexed on GPIOs</w:t>
      </w:r>
      <w:bookmarkEnd w:id="10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002"/>
        <w:gridCol w:w="824"/>
        <w:gridCol w:w="11122"/>
      </w:tblGrid>
      <w:tr w:rsidR="009D45A0" w:rsidRPr="00230243"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Pin Name</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Direction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9D45A0" w:rsidRPr="00443481" w:rsidRDefault="009D45A0" w:rsidP="00443481">
            <w:pPr>
              <w:spacing w:after="120"/>
              <w:rPr>
                <w:rFonts w:cs="Calibri"/>
                <w:color w:val="262626"/>
                <w:szCs w:val="20"/>
              </w:rPr>
            </w:pPr>
            <w:r w:rsidRPr="00443481">
              <w:rPr>
                <w:rFonts w:cs="Calibri"/>
                <w:b/>
                <w:color w:val="262626"/>
                <w:szCs w:val="20"/>
              </w:rPr>
              <w:t>Description</w:t>
            </w:r>
          </w:p>
        </w:tc>
      </w:tr>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b/>
                <w:szCs w:val="20"/>
              </w:rPr>
              <w:t>ADC Interface</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ADCP0 - ADCP19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The 20 single ended input channels that are multiplexed onto the ADC</w:t>
            </w:r>
          </w:p>
          <w:p w:rsidR="009D45A0" w:rsidRPr="00443481" w:rsidRDefault="009D45A0" w:rsidP="00443481">
            <w:pPr>
              <w:spacing w:after="120"/>
              <w:rPr>
                <w:rFonts w:cs="Calibri"/>
                <w:szCs w:val="20"/>
              </w:rPr>
            </w:pPr>
            <w:r w:rsidRPr="00443481">
              <w:rPr>
                <w:rFonts w:cs="Calibri"/>
                <w:szCs w:val="20"/>
              </w:rPr>
              <w:t>P0 - P9 can be coupled with N0 - N9 for differential mode of operation of the ADC</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ADCN0 - ADCN9</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The N pins of the 10 possible differential channels multiplexed onto the ADC</w:t>
            </w:r>
          </w:p>
        </w:tc>
      </w:tr>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b/>
                <w:szCs w:val="20"/>
              </w:rPr>
              <w:t>DAC Interface</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DAC0, DAC1</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Possible output pins from the internal DAC</w:t>
            </w:r>
          </w:p>
        </w:tc>
      </w:tr>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b/>
                <w:szCs w:val="20"/>
              </w:rPr>
              <w:t>OpAmp Interface</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OPAMP"</w:t>
            </w:r>
            <w:r w:rsidRPr="00443481">
              <w:rPr>
                <w:rFonts w:cs="Calibri"/>
                <w:i/>
                <w:szCs w:val="20"/>
              </w:rPr>
              <w:t>xyz</w:t>
            </w:r>
            <w:r w:rsidRPr="00443481">
              <w:rPr>
                <w:rFonts w:cs="Calibri"/>
                <w:szCs w:val="20"/>
              </w:rPr>
              <w: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 xml:space="preserve">Multiplexed inputs of the three OpAmps. </w:t>
            </w:r>
            <w:r w:rsidRPr="00443481">
              <w:rPr>
                <w:rFonts w:cs="Calibri"/>
                <w:i/>
                <w:szCs w:val="20"/>
              </w:rPr>
              <w:t>xyz</w:t>
            </w:r>
            <w:r w:rsidRPr="00443481">
              <w:rPr>
                <w:rFonts w:cs="Calibri"/>
                <w:szCs w:val="20"/>
              </w:rPr>
              <w:t xml:space="preserve"> denote the OpAmp number, the terminal and the multiplexing on that pin of the OpAmp</w:t>
            </w:r>
          </w:p>
          <w:p w:rsidR="009D45A0" w:rsidRPr="00443481" w:rsidRDefault="009D45A0" w:rsidP="00443481">
            <w:pPr>
              <w:spacing w:after="120"/>
              <w:rPr>
                <w:rFonts w:cs="Calibri"/>
                <w:szCs w:val="20"/>
              </w:rPr>
            </w:pPr>
            <w:r w:rsidRPr="00443481">
              <w:rPr>
                <w:rFonts w:cs="Calibri"/>
                <w:szCs w:val="20"/>
              </w:rPr>
              <w:t>x = OpAmp number (1, 2 or 3)</w:t>
            </w:r>
          </w:p>
          <w:p w:rsidR="009D45A0" w:rsidRPr="00443481" w:rsidRDefault="009D45A0" w:rsidP="00443481">
            <w:pPr>
              <w:spacing w:after="120"/>
              <w:rPr>
                <w:rFonts w:cs="Calibri"/>
                <w:szCs w:val="20"/>
              </w:rPr>
            </w:pPr>
            <w:r w:rsidRPr="00443481">
              <w:rPr>
                <w:rFonts w:cs="Calibri"/>
                <w:szCs w:val="20"/>
              </w:rPr>
              <w:t>y = P or N terminal of OpAmp</w:t>
            </w:r>
          </w:p>
          <w:p w:rsidR="009D45A0" w:rsidRPr="00443481" w:rsidRDefault="009D45A0" w:rsidP="00443481">
            <w:pPr>
              <w:spacing w:after="120"/>
              <w:rPr>
                <w:rFonts w:cs="Calibri"/>
                <w:szCs w:val="20"/>
              </w:rPr>
            </w:pPr>
            <w:r w:rsidRPr="00443481">
              <w:rPr>
                <w:rFonts w:cs="Calibri"/>
                <w:szCs w:val="20"/>
              </w:rPr>
              <w:t>z = 0, 1, 2, 3, 4, 5 (Multiplexing at OpAmp input pin). Note that OPAMP1P is available at 6 locations, OPAMP2P, 3P and 1N are available at 2 locations each and OPAMP2N and 3N pins are available at only one location</w:t>
            </w: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OPAMP1OUT0/1,</w:t>
            </w:r>
          </w:p>
          <w:p w:rsidR="009D45A0" w:rsidRPr="00443481" w:rsidRDefault="009D45A0" w:rsidP="00443481">
            <w:pPr>
              <w:spacing w:after="120"/>
              <w:rPr>
                <w:rFonts w:cs="Calibri"/>
                <w:szCs w:val="20"/>
              </w:rPr>
            </w:pPr>
            <w:r w:rsidRPr="00443481">
              <w:rPr>
                <w:rFonts w:cs="Calibri"/>
                <w:szCs w:val="20"/>
              </w:rPr>
              <w:t>OPAMP2/3OUT0</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Output</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Outputs of the three OpAmps. Note that OPAMP1 output is available at two possible pin locations whereas OPAMP2 and 3 outputs are available at a fixed pin</w:t>
            </w:r>
          </w:p>
        </w:tc>
      </w:tr>
      <w:tr w:rsidR="009D45A0" w:rsidRPr="00230243" w:rsidTr="00443481">
        <w:tc>
          <w:tcPr>
            <w:tcW w:w="0" w:type="auto"/>
            <w:shd w:val="solid" w:color="F0F0F0" w:fill="F0F0F0"/>
            <w:tcMar>
              <w:top w:w="30" w:type="dxa"/>
              <w:left w:w="30" w:type="dxa"/>
              <w:bottom w:w="20" w:type="dxa"/>
              <w:right w:w="30" w:type="dxa"/>
            </w:tcMar>
          </w:tcPr>
          <w:p w:rsidR="009D45A0" w:rsidRPr="006440DE" w:rsidRDefault="009D45A0" w:rsidP="00443481">
            <w:pPr>
              <w:spacing w:after="120"/>
              <w:rPr>
                <w:rFonts w:cs="Calibri"/>
                <w:szCs w:val="20"/>
              </w:rPr>
            </w:pPr>
            <w:r w:rsidRPr="006440DE">
              <w:rPr>
                <w:rFonts w:cs="Calibri"/>
                <w:b/>
                <w:szCs w:val="20"/>
              </w:rPr>
              <w:t>Comparator Interface</w:t>
            </w:r>
          </w:p>
        </w:tc>
        <w:tc>
          <w:tcPr>
            <w:tcW w:w="0" w:type="auto"/>
            <w:shd w:val="solid" w:color="F0F0F0" w:fill="F0F0F0"/>
            <w:tcMar>
              <w:top w:w="30" w:type="dxa"/>
              <w:left w:w="30" w:type="dxa"/>
              <w:right w:w="30" w:type="dxa"/>
            </w:tcMar>
          </w:tcPr>
          <w:p w:rsidR="009D45A0" w:rsidRPr="006440DE" w:rsidRDefault="009D45A0" w:rsidP="00443481">
            <w:pPr>
              <w:spacing w:after="120"/>
              <w:rPr>
                <w:rFonts w:cs="Calibri"/>
                <w:szCs w:val="20"/>
              </w:rPr>
            </w:pPr>
          </w:p>
        </w:tc>
        <w:tc>
          <w:tcPr>
            <w:tcW w:w="0" w:type="auto"/>
            <w:shd w:val="solid" w:color="F0F0F0" w:fill="F0F0F0"/>
            <w:tcMar>
              <w:top w:w="30" w:type="dxa"/>
              <w:left w:w="30" w:type="dxa"/>
              <w:right w:w="30" w:type="dxa"/>
            </w:tcMar>
          </w:tcPr>
          <w:p w:rsidR="009D45A0" w:rsidRPr="006440DE"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6440DE" w:rsidRDefault="009D45A0" w:rsidP="00443481">
            <w:pPr>
              <w:spacing w:after="120"/>
              <w:rPr>
                <w:rFonts w:cs="Calibri"/>
                <w:szCs w:val="20"/>
              </w:rPr>
            </w:pPr>
            <w:r w:rsidRPr="006440DE">
              <w:rPr>
                <w:rFonts w:cs="Calibri"/>
                <w:szCs w:val="20"/>
              </w:rPr>
              <w:t>CMP"</w:t>
            </w:r>
            <w:r w:rsidRPr="006440DE">
              <w:rPr>
                <w:rFonts w:cs="Calibri"/>
                <w:i/>
                <w:szCs w:val="20"/>
              </w:rPr>
              <w:t>xyz</w:t>
            </w:r>
            <w:r w:rsidRPr="006440DE">
              <w:rPr>
                <w:rFonts w:cs="Calibri"/>
                <w:szCs w:val="20"/>
              </w:rPr>
              <w:t>"</w:t>
            </w:r>
          </w:p>
        </w:tc>
        <w:tc>
          <w:tcPr>
            <w:tcW w:w="0" w:type="auto"/>
            <w:tcMar>
              <w:top w:w="30" w:type="dxa"/>
              <w:left w:w="30" w:type="dxa"/>
              <w:right w:w="30" w:type="dxa"/>
            </w:tcMar>
          </w:tcPr>
          <w:p w:rsidR="009D45A0" w:rsidRPr="006440DE" w:rsidRDefault="009D45A0" w:rsidP="00443481">
            <w:pPr>
              <w:spacing w:after="120"/>
              <w:rPr>
                <w:rFonts w:cs="Calibri"/>
                <w:szCs w:val="20"/>
              </w:rPr>
            </w:pPr>
          </w:p>
        </w:tc>
        <w:tc>
          <w:tcPr>
            <w:tcW w:w="0" w:type="auto"/>
            <w:tcMar>
              <w:top w:w="30" w:type="dxa"/>
              <w:left w:w="30" w:type="dxa"/>
              <w:right w:w="30" w:type="dxa"/>
            </w:tcMar>
          </w:tcPr>
          <w:p w:rsidR="009D45A0" w:rsidRPr="006440DE" w:rsidRDefault="009D45A0" w:rsidP="00443481">
            <w:pPr>
              <w:spacing w:after="120"/>
              <w:rPr>
                <w:rFonts w:cs="Calibri"/>
                <w:szCs w:val="20"/>
              </w:rPr>
            </w:pPr>
            <w:r w:rsidRPr="006440DE">
              <w:rPr>
                <w:rFonts w:cs="Calibri"/>
                <w:szCs w:val="20"/>
              </w:rPr>
              <w:t xml:space="preserve">Multiplexed inputs of the two Comparators. </w:t>
            </w:r>
            <w:r w:rsidRPr="006440DE">
              <w:rPr>
                <w:rFonts w:cs="Calibri"/>
                <w:i/>
                <w:szCs w:val="20"/>
              </w:rPr>
              <w:t>xyz</w:t>
            </w:r>
            <w:r w:rsidRPr="006440DE">
              <w:rPr>
                <w:rFonts w:cs="Calibri"/>
                <w:szCs w:val="20"/>
              </w:rPr>
              <w:t xml:space="preserve"> denote the Comparator number, the terminal and the multiplexing on that pin of the Comparator</w:t>
            </w:r>
          </w:p>
          <w:p w:rsidR="009D45A0" w:rsidRPr="006440DE" w:rsidRDefault="009D45A0" w:rsidP="00443481">
            <w:pPr>
              <w:spacing w:after="120"/>
              <w:rPr>
                <w:rFonts w:cs="Calibri"/>
                <w:szCs w:val="20"/>
              </w:rPr>
            </w:pPr>
            <w:r w:rsidRPr="006440DE">
              <w:rPr>
                <w:rFonts w:cs="Calibri"/>
                <w:szCs w:val="20"/>
              </w:rPr>
              <w:t>x = Comparator number (A or B)</w:t>
            </w:r>
          </w:p>
          <w:p w:rsidR="009D45A0" w:rsidRPr="006440DE" w:rsidRDefault="009D45A0" w:rsidP="00443481">
            <w:pPr>
              <w:spacing w:after="120"/>
              <w:rPr>
                <w:rFonts w:cs="Calibri"/>
                <w:szCs w:val="20"/>
              </w:rPr>
            </w:pPr>
            <w:r w:rsidRPr="006440DE">
              <w:rPr>
                <w:rFonts w:cs="Calibri"/>
                <w:szCs w:val="20"/>
              </w:rPr>
              <w:t>y = P or N terminal of OpAmp</w:t>
            </w:r>
          </w:p>
          <w:p w:rsidR="009D45A0" w:rsidRPr="006440DE" w:rsidRDefault="009D45A0" w:rsidP="00443481">
            <w:pPr>
              <w:spacing w:after="120"/>
              <w:rPr>
                <w:rFonts w:cs="Calibri"/>
                <w:szCs w:val="20"/>
              </w:rPr>
            </w:pPr>
            <w:r w:rsidRPr="006440DE">
              <w:rPr>
                <w:rFonts w:cs="Calibri"/>
                <w:szCs w:val="20"/>
              </w:rPr>
              <w:t>z = 0, 1 (Multiplexing at Comparator Input pin). Note that each input pin of both comparators is available on two possible GPIO pins.</w:t>
            </w:r>
          </w:p>
        </w:tc>
      </w:tr>
      <w:tr w:rsidR="009D45A0" w:rsidRPr="00230243" w:rsidTr="00443481">
        <w:tc>
          <w:tcPr>
            <w:tcW w:w="0" w:type="auto"/>
            <w:shd w:val="solid" w:color="F0F0F0" w:fill="F0F0F0"/>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b/>
                <w:szCs w:val="20"/>
              </w:rPr>
              <w:t>Touch Interface</w:t>
            </w: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c>
          <w:tcPr>
            <w:tcW w:w="0" w:type="auto"/>
            <w:shd w:val="solid" w:color="F0F0F0" w:fill="F0F0F0"/>
            <w:tcMar>
              <w:top w:w="30" w:type="dxa"/>
              <w:left w:w="30" w:type="dxa"/>
              <w:right w:w="30" w:type="dxa"/>
            </w:tcMar>
          </w:tcPr>
          <w:p w:rsidR="009D45A0" w:rsidRPr="00443481" w:rsidRDefault="009D45A0" w:rsidP="00443481">
            <w:pPr>
              <w:spacing w:after="120"/>
              <w:rPr>
                <w:rFonts w:cs="Calibri"/>
                <w:szCs w:val="20"/>
              </w:rPr>
            </w:pPr>
          </w:p>
        </w:tc>
      </w:tr>
      <w:tr w:rsidR="009D45A0" w:rsidRPr="00230243" w:rsidTr="00443481">
        <w:tc>
          <w:tcPr>
            <w:tcW w:w="0" w:type="auto"/>
            <w:tcMar>
              <w:top w:w="30" w:type="dxa"/>
              <w:left w:w="30" w:type="dxa"/>
              <w:bottom w:w="20" w:type="dxa"/>
              <w:right w:w="30" w:type="dxa"/>
            </w:tcMar>
          </w:tcPr>
          <w:p w:rsidR="009D45A0" w:rsidRPr="00443481" w:rsidRDefault="009D45A0" w:rsidP="00443481">
            <w:pPr>
              <w:spacing w:after="120"/>
              <w:rPr>
                <w:rFonts w:cs="Calibri"/>
                <w:szCs w:val="20"/>
              </w:rPr>
            </w:pPr>
            <w:r w:rsidRPr="00443481">
              <w:rPr>
                <w:rFonts w:cs="Calibri"/>
                <w:szCs w:val="20"/>
              </w:rPr>
              <w:t>TOUCH0/1/2/3/4/5/6/7</w:t>
            </w:r>
          </w:p>
        </w:tc>
        <w:tc>
          <w:tcPr>
            <w:tcW w:w="0" w:type="auto"/>
            <w:tcMar>
              <w:top w:w="30" w:type="dxa"/>
              <w:left w:w="30" w:type="dxa"/>
              <w:right w:w="30" w:type="dxa"/>
            </w:tcMar>
          </w:tcPr>
          <w:p w:rsidR="009D45A0" w:rsidRPr="00443481" w:rsidRDefault="009D45A0" w:rsidP="00443481">
            <w:pPr>
              <w:spacing w:after="120"/>
              <w:rPr>
                <w:rFonts w:cs="Calibri"/>
                <w:szCs w:val="20"/>
              </w:rPr>
            </w:pPr>
            <w:r w:rsidRPr="00443481">
              <w:rPr>
                <w:rFonts w:cs="Calibri"/>
                <w:szCs w:val="20"/>
              </w:rPr>
              <w:t>Input</w:t>
            </w:r>
          </w:p>
        </w:tc>
        <w:tc>
          <w:tcPr>
            <w:tcW w:w="0" w:type="auto"/>
            <w:tcMar>
              <w:top w:w="30" w:type="dxa"/>
              <w:left w:w="30" w:type="dxa"/>
              <w:right w:w="30" w:type="dxa"/>
            </w:tcMar>
          </w:tcPr>
          <w:p w:rsidR="009D45A0" w:rsidRPr="00443481" w:rsidRDefault="009D45A0" w:rsidP="00443481">
            <w:pPr>
              <w:keepNext/>
              <w:spacing w:after="120"/>
              <w:rPr>
                <w:rFonts w:cs="Calibri"/>
                <w:szCs w:val="20"/>
              </w:rPr>
            </w:pPr>
            <w:r w:rsidRPr="00443481">
              <w:rPr>
                <w:rFonts w:cs="Calibri"/>
                <w:szCs w:val="20"/>
              </w:rPr>
              <w:t>Capacitive Touch inputs</w:t>
            </w:r>
          </w:p>
        </w:tc>
      </w:tr>
    </w:tbl>
    <w:p w:rsidR="009D45A0" w:rsidRPr="006A725F" w:rsidRDefault="009D45A0" w:rsidP="006A725F">
      <w:pPr>
        <w:pStyle w:val="DocumentationParagraph"/>
        <w:spacing w:after="0"/>
        <w:ind w:left="0"/>
        <w:jc w:val="center"/>
        <w:rPr>
          <w:b/>
          <w:u w:val="single"/>
        </w:rPr>
        <w:sectPr w:rsidR="009D45A0" w:rsidRPr="006A725F" w:rsidSect="001D2299">
          <w:headerReference w:type="even" r:id="rId18"/>
          <w:headerReference w:type="default" r:id="rId19"/>
          <w:footerReference w:type="default" r:id="rId20"/>
          <w:headerReference w:type="first" r:id="rId21"/>
          <w:pgSz w:w="16838" w:h="11899" w:orient="landscape"/>
          <w:pgMar w:top="1701" w:right="1440" w:bottom="1701" w:left="1440" w:header="709" w:footer="709" w:gutter="0"/>
          <w:cols w:space="708"/>
          <w:docGrid w:linePitch="360"/>
        </w:sectPr>
      </w:pPr>
      <w:bookmarkStart w:id="102" w:name="_Toc498436162"/>
      <w:bookmarkStart w:id="103" w:name="_Toc506817959"/>
      <w:r w:rsidRPr="006A725F">
        <w:rPr>
          <w:b/>
          <w:u w:val="single"/>
        </w:rPr>
        <w:t xml:space="preserve">Table </w:t>
      </w:r>
      <w:r w:rsidR="00DF628D" w:rsidRPr="006A725F">
        <w:rPr>
          <w:b/>
          <w:u w:val="single"/>
        </w:rPr>
        <w:fldChar w:fldCharType="begin"/>
      </w:r>
      <w:r w:rsidR="00D8492F" w:rsidRPr="006A725F">
        <w:rPr>
          <w:b/>
          <w:u w:val="single"/>
        </w:rPr>
        <w:instrText xml:space="preserve"> SEQ Table \* ARABIC </w:instrText>
      </w:r>
      <w:r w:rsidR="00DF628D" w:rsidRPr="006A725F">
        <w:rPr>
          <w:b/>
          <w:u w:val="single"/>
        </w:rPr>
        <w:fldChar w:fldCharType="separate"/>
      </w:r>
      <w:r w:rsidR="00F029F9">
        <w:rPr>
          <w:b/>
          <w:noProof/>
          <w:u w:val="single"/>
        </w:rPr>
        <w:t>9</w:t>
      </w:r>
      <w:r w:rsidR="00DF628D" w:rsidRPr="006A725F">
        <w:rPr>
          <w:b/>
          <w:u w:val="single"/>
        </w:rPr>
        <w:fldChar w:fldCharType="end"/>
      </w:r>
      <w:r w:rsidRPr="006A725F">
        <w:rPr>
          <w:b/>
          <w:u w:val="single"/>
        </w:rPr>
        <w:t>: Analog Pins Multiplexed on GPIOs</w:t>
      </w:r>
      <w:bookmarkEnd w:id="102"/>
      <w:bookmarkEnd w:id="103"/>
    </w:p>
    <w:p w:rsidR="00CA4084" w:rsidRPr="001D2299" w:rsidRDefault="006C2945" w:rsidP="00661E79">
      <w:pPr>
        <w:pStyle w:val="Heading1"/>
      </w:pPr>
      <w:bookmarkStart w:id="104" w:name="scroll-bookmark-24"/>
      <w:bookmarkStart w:id="105" w:name="_Toc498957467"/>
      <w:bookmarkStart w:id="106" w:name="_Toc504647462"/>
      <w:bookmarkStart w:id="107" w:name="_Toc506819299"/>
      <w:r w:rsidRPr="001D2299">
        <w:t>RS</w:t>
      </w:r>
      <w:r w:rsidR="00A11A6F">
        <w:t>14100</w:t>
      </w:r>
      <w:r w:rsidRPr="001D2299">
        <w:t xml:space="preserve"> Regulatory Approvals</w:t>
      </w:r>
      <w:bookmarkEnd w:id="104"/>
      <w:bookmarkEnd w:id="105"/>
      <w:bookmarkEnd w:id="106"/>
      <w:bookmarkEnd w:id="107"/>
    </w:p>
    <w:p w:rsidR="00CA4084" w:rsidRPr="001D2299" w:rsidRDefault="006C2945">
      <w:pPr>
        <w:rPr>
          <w:rFonts w:cs="Calibri"/>
        </w:rPr>
      </w:pPr>
      <w:r w:rsidRPr="001D2299">
        <w:rPr>
          <w:rFonts w:cs="Calibri"/>
        </w:rPr>
        <w:t>This section will outline the regulatory information for the RS</w:t>
      </w:r>
      <w:r w:rsidR="00A11A6F">
        <w:rPr>
          <w:rFonts w:cs="Calibri"/>
        </w:rPr>
        <w:t>14100</w:t>
      </w:r>
      <w:r w:rsidRPr="001D2299">
        <w:rPr>
          <w:rFonts w:cs="Calibri"/>
        </w:rPr>
        <w:t xml:space="preserve"> modules for the countries listed below. This information will be updated when available.</w:t>
      </w:r>
    </w:p>
    <w:p w:rsidR="00CA4084" w:rsidRPr="001D2299" w:rsidRDefault="006C2945" w:rsidP="0005150A">
      <w:pPr>
        <w:numPr>
          <w:ilvl w:val="0"/>
          <w:numId w:val="3"/>
        </w:numPr>
        <w:rPr>
          <w:rFonts w:cs="Calibri"/>
        </w:rPr>
      </w:pPr>
      <w:r w:rsidRPr="001D2299">
        <w:rPr>
          <w:rFonts w:cs="Calibri"/>
        </w:rPr>
        <w:t>United States</w:t>
      </w:r>
    </w:p>
    <w:p w:rsidR="00CA4084" w:rsidRPr="001D2299" w:rsidRDefault="006C2945" w:rsidP="0005150A">
      <w:pPr>
        <w:numPr>
          <w:ilvl w:val="0"/>
          <w:numId w:val="3"/>
        </w:numPr>
        <w:rPr>
          <w:rFonts w:cs="Calibri"/>
        </w:rPr>
      </w:pPr>
      <w:r w:rsidRPr="001D2299">
        <w:rPr>
          <w:rFonts w:cs="Calibri"/>
        </w:rPr>
        <w:t>Canada</w:t>
      </w:r>
    </w:p>
    <w:p w:rsidR="00CA4084" w:rsidRPr="001D2299" w:rsidRDefault="006C2945" w:rsidP="0005150A">
      <w:pPr>
        <w:numPr>
          <w:ilvl w:val="0"/>
          <w:numId w:val="3"/>
        </w:numPr>
        <w:rPr>
          <w:rFonts w:cs="Calibri"/>
        </w:rPr>
      </w:pPr>
      <w:r w:rsidRPr="001D2299">
        <w:rPr>
          <w:rFonts w:cs="Calibri"/>
        </w:rPr>
        <w:t>Europe</w:t>
      </w:r>
    </w:p>
    <w:p w:rsidR="00CA4084" w:rsidRPr="001D2299" w:rsidRDefault="006C2945" w:rsidP="0005150A">
      <w:pPr>
        <w:numPr>
          <w:ilvl w:val="0"/>
          <w:numId w:val="3"/>
        </w:numPr>
        <w:rPr>
          <w:rFonts w:cs="Calibri"/>
        </w:rPr>
      </w:pPr>
      <w:r w:rsidRPr="001D2299">
        <w:rPr>
          <w:rFonts w:cs="Calibri"/>
        </w:rPr>
        <w:t>Japan</w:t>
      </w:r>
    </w:p>
    <w:p w:rsidR="00CA4084" w:rsidRPr="001D2299" w:rsidRDefault="006C2945" w:rsidP="0005150A">
      <w:pPr>
        <w:numPr>
          <w:ilvl w:val="0"/>
          <w:numId w:val="3"/>
        </w:numPr>
        <w:rPr>
          <w:rFonts w:cs="Calibri"/>
        </w:rPr>
      </w:pPr>
      <w:r w:rsidRPr="001D2299">
        <w:rPr>
          <w:rFonts w:cs="Calibri"/>
        </w:rPr>
        <w:t>Other Regulatory Jurisdictions</w:t>
      </w:r>
    </w:p>
    <w:p w:rsidR="00CA4084" w:rsidRPr="001D2299" w:rsidRDefault="006C2945" w:rsidP="00661E79">
      <w:pPr>
        <w:pStyle w:val="Heading1"/>
      </w:pPr>
      <w:bookmarkStart w:id="108" w:name="scroll-bookmark-25"/>
      <w:bookmarkStart w:id="109" w:name="_Toc498957468"/>
      <w:bookmarkStart w:id="110" w:name="_Toc504647463"/>
      <w:bookmarkStart w:id="111" w:name="_Toc506819300"/>
      <w:r w:rsidRPr="001D2299">
        <w:t>RS</w:t>
      </w:r>
      <w:r w:rsidR="00A11A6F">
        <w:t>14100</w:t>
      </w:r>
      <w:r w:rsidRPr="001D2299">
        <w:t xml:space="preserve"> Electrical Specifications</w:t>
      </w:r>
      <w:bookmarkEnd w:id="108"/>
      <w:bookmarkEnd w:id="109"/>
      <w:bookmarkEnd w:id="110"/>
      <w:bookmarkEnd w:id="111"/>
    </w:p>
    <w:p w:rsidR="00CA4084" w:rsidRPr="001D2299" w:rsidRDefault="002D4F48" w:rsidP="0005150A">
      <w:pPr>
        <w:numPr>
          <w:ilvl w:val="0"/>
          <w:numId w:val="9"/>
        </w:numPr>
        <w:rPr>
          <w:rFonts w:cs="Calibri"/>
        </w:rPr>
      </w:pPr>
      <w:hyperlink w:anchor="scroll-bookmark-26"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Absolute Maximum Ratings</w:t>
        </w:r>
      </w:hyperlink>
    </w:p>
    <w:p w:rsidR="00CA4084" w:rsidRPr="001D2299" w:rsidRDefault="002D4F48" w:rsidP="0005150A">
      <w:pPr>
        <w:numPr>
          <w:ilvl w:val="0"/>
          <w:numId w:val="9"/>
        </w:numPr>
        <w:rPr>
          <w:rFonts w:cs="Calibri"/>
        </w:rPr>
      </w:pPr>
      <w:hyperlink w:anchor="scroll-bookmark-27"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Recommended Operating Conditions</w:t>
        </w:r>
      </w:hyperlink>
    </w:p>
    <w:p w:rsidR="00CA4084" w:rsidRPr="001D2299" w:rsidRDefault="002D4F48" w:rsidP="0005150A">
      <w:pPr>
        <w:numPr>
          <w:ilvl w:val="0"/>
          <w:numId w:val="9"/>
        </w:numPr>
        <w:rPr>
          <w:rFonts w:cs="Calibri"/>
        </w:rPr>
      </w:pPr>
      <w:hyperlink w:anchor="scroll-bookmark-28"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w:t>
        </w:r>
        <w:r w:rsidR="00B66BED" w:rsidRPr="001D2299">
          <w:rPr>
            <w:rStyle w:val="Hyperlink"/>
            <w:rFonts w:cs="Calibri"/>
          </w:rPr>
          <w:t>Current</w:t>
        </w:r>
        <w:r w:rsidR="006C2945" w:rsidRPr="001D2299">
          <w:rPr>
            <w:rStyle w:val="Hyperlink"/>
            <w:rFonts w:cs="Calibri"/>
          </w:rPr>
          <w:t xml:space="preserve"> Consumption</w:t>
        </w:r>
      </w:hyperlink>
    </w:p>
    <w:p w:rsidR="00CA4084" w:rsidRPr="001D2299" w:rsidRDefault="002D4F48" w:rsidP="0005150A">
      <w:pPr>
        <w:numPr>
          <w:ilvl w:val="0"/>
          <w:numId w:val="9"/>
        </w:numPr>
        <w:rPr>
          <w:rFonts w:cs="Calibri"/>
        </w:rPr>
      </w:pPr>
      <w:hyperlink w:anchor="scroll-bookmark-29"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Wakeup and Transition Times</w:t>
        </w:r>
      </w:hyperlink>
    </w:p>
    <w:p w:rsidR="00CA4084" w:rsidRPr="001D2299" w:rsidRDefault="002D4F48" w:rsidP="0005150A">
      <w:pPr>
        <w:numPr>
          <w:ilvl w:val="0"/>
          <w:numId w:val="9"/>
        </w:numPr>
        <w:rPr>
          <w:rFonts w:cs="Calibri"/>
        </w:rPr>
      </w:pPr>
      <w:hyperlink w:anchor="scroll-bookmark-30"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DC Characteristics</w:t>
        </w:r>
      </w:hyperlink>
    </w:p>
    <w:p w:rsidR="00CA4084" w:rsidRPr="001D2299" w:rsidRDefault="002D4F48" w:rsidP="0005150A">
      <w:pPr>
        <w:numPr>
          <w:ilvl w:val="0"/>
          <w:numId w:val="9"/>
        </w:numPr>
        <w:rPr>
          <w:rFonts w:cs="Calibri"/>
        </w:rPr>
      </w:pPr>
      <w:hyperlink w:anchor="_RS14100_Connectivity_AC"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AC Characteristics</w:t>
        </w:r>
      </w:hyperlink>
    </w:p>
    <w:p w:rsidR="00CA4084" w:rsidRPr="001D2299" w:rsidRDefault="002D4F48" w:rsidP="0005150A">
      <w:pPr>
        <w:numPr>
          <w:ilvl w:val="0"/>
          <w:numId w:val="9"/>
        </w:numPr>
        <w:rPr>
          <w:rFonts w:cs="Calibri"/>
        </w:rPr>
      </w:pPr>
      <w:hyperlink w:anchor="scroll-bookmark-32"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RF Characteristics</w:t>
        </w:r>
      </w:hyperlink>
    </w:p>
    <w:p w:rsidR="00CA4084" w:rsidRPr="001D2299" w:rsidRDefault="002D4F48" w:rsidP="0005150A">
      <w:pPr>
        <w:numPr>
          <w:ilvl w:val="0"/>
          <w:numId w:val="9"/>
        </w:numPr>
        <w:rPr>
          <w:rFonts w:cs="Calibri"/>
        </w:rPr>
      </w:pPr>
      <w:hyperlink w:anchor="scroll-bookmark-33"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Reliability Parameters</w:t>
        </w:r>
      </w:hyperlink>
    </w:p>
    <w:p w:rsidR="00CA4084" w:rsidRPr="001D2299" w:rsidRDefault="002D4F48" w:rsidP="0005150A">
      <w:pPr>
        <w:numPr>
          <w:ilvl w:val="0"/>
          <w:numId w:val="9"/>
        </w:numPr>
        <w:rPr>
          <w:rFonts w:cs="Calibri"/>
        </w:rPr>
      </w:pPr>
      <w:hyperlink w:anchor="scroll-bookmark-34" w:history="1">
        <w:r w:rsidR="006C2945" w:rsidRPr="001D2299">
          <w:rPr>
            <w:rStyle w:val="Hyperlink"/>
            <w:rFonts w:cs="Calibri"/>
          </w:rPr>
          <w:t>RS</w:t>
        </w:r>
        <w:r w:rsidR="00A11A6F">
          <w:rPr>
            <w:rStyle w:val="Hyperlink"/>
            <w:rFonts w:cs="Calibri"/>
          </w:rPr>
          <w:t>14100</w:t>
        </w:r>
        <w:r w:rsidR="006C2945" w:rsidRPr="001D2299">
          <w:rPr>
            <w:rStyle w:val="Hyperlink"/>
            <w:rFonts w:cs="Calibri"/>
          </w:rPr>
          <w:t xml:space="preserve"> Connectivity Wakeup Receiver</w:t>
        </w:r>
      </w:hyperlink>
    </w:p>
    <w:p w:rsidR="00CA4084" w:rsidRPr="001D2299" w:rsidRDefault="006C2945">
      <w:pPr>
        <w:pStyle w:val="Heading2"/>
        <w:rPr>
          <w:rFonts w:cs="Calibri"/>
        </w:rPr>
      </w:pPr>
      <w:bookmarkStart w:id="112" w:name="scroll-bookmark-26"/>
      <w:bookmarkStart w:id="113" w:name="_Toc498957469"/>
      <w:bookmarkStart w:id="114" w:name="_Toc504647464"/>
      <w:bookmarkStart w:id="115" w:name="_Toc506819301"/>
      <w:r w:rsidRPr="001D2299">
        <w:rPr>
          <w:rFonts w:cs="Calibri"/>
        </w:rPr>
        <w:t>Absolute Maximum Ratings</w:t>
      </w:r>
      <w:bookmarkEnd w:id="112"/>
      <w:bookmarkEnd w:id="113"/>
      <w:bookmarkEnd w:id="114"/>
      <w:bookmarkEnd w:id="115"/>
    </w:p>
    <w:p w:rsidR="00CA4084" w:rsidRDefault="006C2945">
      <w:pPr>
        <w:rPr>
          <w:rFonts w:cs="Calibri"/>
        </w:rPr>
      </w:pPr>
      <w:r w:rsidRPr="001D2299">
        <w:rPr>
          <w:rFonts w:cs="Calibri"/>
        </w:rPr>
        <w:t>Functional operation above maximum ratings is not guaranteed and may damage the device.</w:t>
      </w:r>
    </w:p>
    <w:p w:rsidR="000124FE" w:rsidRPr="000124FE" w:rsidRDefault="000124FE" w:rsidP="000124FE">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964"/>
        <w:gridCol w:w="5299"/>
        <w:gridCol w:w="424"/>
        <w:gridCol w:w="1303"/>
        <w:gridCol w:w="497"/>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 xml:space="preserve">Min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C_VDD_*</w:t>
            </w:r>
          </w:p>
        </w:tc>
        <w:tc>
          <w:tcPr>
            <w:tcW w:w="0" w:type="auto"/>
            <w:tcMar>
              <w:top w:w="30" w:type="dxa"/>
              <w:left w:w="30" w:type="dxa"/>
              <w:right w:w="30" w:type="dxa"/>
            </w:tcMar>
          </w:tcPr>
          <w:p w:rsidR="00CA4084" w:rsidRPr="00443481" w:rsidRDefault="006C2945">
            <w:pPr>
              <w:rPr>
                <w:rFonts w:cs="Calibri"/>
              </w:rPr>
            </w:pPr>
            <w:r w:rsidRPr="00443481">
              <w:rPr>
                <w:rFonts w:cs="Calibri"/>
              </w:rPr>
              <w:t>All Core Supplies</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1.26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IO_VDD_*</w:t>
            </w:r>
          </w:p>
        </w:tc>
        <w:tc>
          <w:tcPr>
            <w:tcW w:w="0" w:type="auto"/>
            <w:tcMar>
              <w:top w:w="30" w:type="dxa"/>
              <w:left w:w="30" w:type="dxa"/>
              <w:right w:w="30" w:type="dxa"/>
            </w:tcMar>
          </w:tcPr>
          <w:p w:rsidR="00CA4084" w:rsidRPr="00443481" w:rsidRDefault="006C2945">
            <w:pPr>
              <w:rPr>
                <w:rFonts w:cs="Calibri"/>
              </w:rPr>
            </w:pPr>
            <w:r w:rsidRPr="00443481">
              <w:rPr>
                <w:rFonts w:cs="Calibri"/>
              </w:rPr>
              <w:t>All IO Supplies</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3.63</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GPIO_x</w:t>
            </w:r>
          </w:p>
        </w:tc>
        <w:tc>
          <w:tcPr>
            <w:tcW w:w="0" w:type="auto"/>
            <w:tcMar>
              <w:top w:w="30" w:type="dxa"/>
              <w:left w:w="30" w:type="dxa"/>
              <w:right w:w="30" w:type="dxa"/>
            </w:tcMar>
          </w:tcPr>
          <w:p w:rsidR="00CA4084" w:rsidRPr="00443481" w:rsidRDefault="006C2945">
            <w:pPr>
              <w:rPr>
                <w:rFonts w:cs="Calibri"/>
              </w:rPr>
            </w:pPr>
            <w:r w:rsidRPr="00443481">
              <w:rPr>
                <w:rFonts w:cs="Calibri"/>
              </w:rPr>
              <w:t>All Digital Pads</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IO_VDD_x + 0.5</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USB_VBUS</w:t>
            </w:r>
          </w:p>
        </w:tc>
        <w:tc>
          <w:tcPr>
            <w:tcW w:w="0" w:type="auto"/>
            <w:tcMar>
              <w:top w:w="30" w:type="dxa"/>
              <w:left w:w="30" w:type="dxa"/>
              <w:right w:w="30" w:type="dxa"/>
            </w:tcMar>
          </w:tcPr>
          <w:p w:rsidR="00CA4084" w:rsidRPr="00443481" w:rsidRDefault="006C2945">
            <w:pPr>
              <w:rPr>
                <w:rFonts w:cs="Calibri"/>
              </w:rPr>
            </w:pPr>
            <w:r w:rsidRPr="00443481">
              <w:rPr>
                <w:rFonts w:cs="Calibri"/>
              </w:rPr>
              <w:t>USB VBUS voltage</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USB_VDDA</w:t>
            </w:r>
          </w:p>
        </w:tc>
        <w:tc>
          <w:tcPr>
            <w:tcW w:w="0" w:type="auto"/>
            <w:tcMar>
              <w:top w:w="30" w:type="dxa"/>
              <w:left w:w="30" w:type="dxa"/>
              <w:right w:w="30" w:type="dxa"/>
            </w:tcMar>
          </w:tcPr>
          <w:p w:rsidR="00CA4084" w:rsidRPr="00443481" w:rsidRDefault="006C2945">
            <w:pPr>
              <w:rPr>
                <w:rFonts w:cs="Calibri"/>
              </w:rPr>
            </w:pPr>
            <w:r w:rsidRPr="00443481">
              <w:rPr>
                <w:rFonts w:cs="Calibri"/>
              </w:rPr>
              <w:t>Input analog voltage for USB</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USB_VDDS</w:t>
            </w:r>
          </w:p>
        </w:tc>
        <w:tc>
          <w:tcPr>
            <w:tcW w:w="0" w:type="auto"/>
            <w:tcMar>
              <w:top w:w="30" w:type="dxa"/>
              <w:left w:w="30" w:type="dxa"/>
              <w:right w:w="30" w:type="dxa"/>
            </w:tcMar>
          </w:tcPr>
          <w:p w:rsidR="00CA4084" w:rsidRPr="00443481" w:rsidRDefault="006C2945">
            <w:pPr>
              <w:rPr>
                <w:rFonts w:cs="Calibri"/>
              </w:rPr>
            </w:pPr>
            <w:r w:rsidRPr="00443481">
              <w:rPr>
                <w:rFonts w:cs="Calibri"/>
              </w:rPr>
              <w:t>Input digital voltage for USB</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T</w:t>
            </w:r>
            <w:r w:rsidRPr="00443481">
              <w:rPr>
                <w:rFonts w:cs="Calibri"/>
                <w:vertAlign w:val="subscript"/>
              </w:rPr>
              <w:t>store</w:t>
            </w:r>
          </w:p>
        </w:tc>
        <w:tc>
          <w:tcPr>
            <w:tcW w:w="0" w:type="auto"/>
            <w:tcMar>
              <w:top w:w="30" w:type="dxa"/>
              <w:left w:w="30" w:type="dxa"/>
              <w:right w:w="30" w:type="dxa"/>
            </w:tcMar>
          </w:tcPr>
          <w:p w:rsidR="00CA4084" w:rsidRPr="00443481" w:rsidRDefault="006C2945">
            <w:pPr>
              <w:rPr>
                <w:rFonts w:cs="Calibri"/>
              </w:rPr>
            </w:pPr>
            <w:r w:rsidRPr="00443481">
              <w:rPr>
                <w:rFonts w:cs="Calibri"/>
              </w:rPr>
              <w:t>Storage temperature</w:t>
            </w:r>
          </w:p>
        </w:tc>
        <w:tc>
          <w:tcPr>
            <w:tcW w:w="0" w:type="auto"/>
            <w:tcMar>
              <w:top w:w="30" w:type="dxa"/>
              <w:left w:w="30" w:type="dxa"/>
              <w:right w:w="30" w:type="dxa"/>
            </w:tcMar>
          </w:tcPr>
          <w:p w:rsidR="00CA4084" w:rsidRPr="00443481" w:rsidRDefault="006C2945">
            <w:pPr>
              <w:rPr>
                <w:rFonts w:cs="Calibri"/>
              </w:rPr>
            </w:pPr>
            <w:r w:rsidRPr="00443481">
              <w:rPr>
                <w:rFonts w:cs="Calibri"/>
              </w:rPr>
              <w:t>-40</w:t>
            </w:r>
          </w:p>
        </w:tc>
        <w:tc>
          <w:tcPr>
            <w:tcW w:w="0" w:type="auto"/>
            <w:tcMar>
              <w:top w:w="30" w:type="dxa"/>
              <w:left w:w="30" w:type="dxa"/>
              <w:right w:w="30" w:type="dxa"/>
            </w:tcMar>
          </w:tcPr>
          <w:p w:rsidR="00CA4084" w:rsidRPr="00443481" w:rsidRDefault="006C2945">
            <w:pPr>
              <w:rPr>
                <w:rFonts w:cs="Calibri"/>
              </w:rPr>
            </w:pPr>
            <w:r w:rsidRPr="00443481">
              <w:rPr>
                <w:rFonts w:cs="Calibri"/>
              </w:rPr>
              <w:t>+125</w:t>
            </w:r>
          </w:p>
        </w:tc>
        <w:tc>
          <w:tcPr>
            <w:tcW w:w="0" w:type="auto"/>
            <w:tcMar>
              <w:top w:w="30" w:type="dxa"/>
              <w:left w:w="30" w:type="dxa"/>
              <w:right w:w="30" w:type="dxa"/>
            </w:tcMar>
          </w:tcPr>
          <w:p w:rsidR="00CA4084" w:rsidRPr="00443481" w:rsidRDefault="006C2945">
            <w:pPr>
              <w:rPr>
                <w:rFonts w:cs="Calibri"/>
              </w:rPr>
            </w:pPr>
            <w:r w:rsidRPr="00443481">
              <w:rPr>
                <w:rFonts w:cs="Calibri"/>
                <w:vertAlign w:val="superscript"/>
              </w:rPr>
              <w:t>o</w:t>
            </w:r>
            <w:r w:rsidRPr="00443481">
              <w:rPr>
                <w:rFonts w:cs="Calibri"/>
              </w:rPr>
              <w:t>C</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T</w:t>
            </w:r>
            <w:r w:rsidRPr="00443481">
              <w:rPr>
                <w:rFonts w:cs="Calibri"/>
                <w:vertAlign w:val="subscript"/>
              </w:rPr>
              <w:t>j(max)</w:t>
            </w:r>
          </w:p>
        </w:tc>
        <w:tc>
          <w:tcPr>
            <w:tcW w:w="0" w:type="auto"/>
            <w:tcMar>
              <w:top w:w="30" w:type="dxa"/>
              <w:left w:w="30" w:type="dxa"/>
              <w:right w:w="30" w:type="dxa"/>
            </w:tcMar>
          </w:tcPr>
          <w:p w:rsidR="00CA4084" w:rsidRPr="00443481" w:rsidRDefault="006C2945">
            <w:pPr>
              <w:rPr>
                <w:rFonts w:cs="Calibri"/>
              </w:rPr>
            </w:pPr>
            <w:r w:rsidRPr="00443481">
              <w:rPr>
                <w:rFonts w:cs="Calibri"/>
              </w:rPr>
              <w:t>Maximum junction temperature</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+125</w:t>
            </w:r>
          </w:p>
        </w:tc>
        <w:tc>
          <w:tcPr>
            <w:tcW w:w="0" w:type="auto"/>
            <w:tcMar>
              <w:top w:w="30" w:type="dxa"/>
              <w:left w:w="30" w:type="dxa"/>
              <w:right w:w="30" w:type="dxa"/>
            </w:tcMar>
          </w:tcPr>
          <w:p w:rsidR="00CA4084" w:rsidRPr="00443481" w:rsidRDefault="006C2945">
            <w:pPr>
              <w:rPr>
                <w:rFonts w:cs="Calibri"/>
              </w:rPr>
            </w:pPr>
            <w:r w:rsidRPr="00443481">
              <w:rPr>
                <w:rFonts w:cs="Calibri"/>
                <w:vertAlign w:val="superscript"/>
              </w:rPr>
              <w:t>o</w:t>
            </w:r>
            <w:r w:rsidRPr="00443481">
              <w:rPr>
                <w:rFonts w:cs="Calibri"/>
              </w:rPr>
              <w:t>C</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ESD</w:t>
            </w:r>
            <w:r w:rsidRPr="00443481">
              <w:rPr>
                <w:rFonts w:cs="Calibri"/>
                <w:vertAlign w:val="subscript"/>
              </w:rPr>
              <w:t>HBM</w:t>
            </w:r>
          </w:p>
        </w:tc>
        <w:tc>
          <w:tcPr>
            <w:tcW w:w="0" w:type="auto"/>
            <w:tcMar>
              <w:top w:w="30" w:type="dxa"/>
              <w:left w:w="30" w:type="dxa"/>
              <w:right w:w="30" w:type="dxa"/>
            </w:tcMar>
          </w:tcPr>
          <w:p w:rsidR="00CA4084" w:rsidRPr="00443481" w:rsidRDefault="006C2945">
            <w:pPr>
              <w:rPr>
                <w:rFonts w:cs="Calibri"/>
              </w:rPr>
            </w:pPr>
            <w:r w:rsidRPr="00443481">
              <w:rPr>
                <w:rFonts w:cs="Calibri"/>
              </w:rPr>
              <w:t>Electrostatic discharge tolerance (HBM) - non RF IO</w:t>
            </w:r>
          </w:p>
          <w:p w:rsidR="00CA4084" w:rsidRPr="00443481" w:rsidRDefault="006C2945">
            <w:pPr>
              <w:rPr>
                <w:rFonts w:cs="Calibri"/>
              </w:rPr>
            </w:pPr>
            <w:r w:rsidRPr="00443481">
              <w:rPr>
                <w:rFonts w:cs="Calibri"/>
              </w:rPr>
              <w:t>Electrostatic discharge tolerance (HBM) - RF IO</w:t>
            </w:r>
          </w:p>
          <w:p w:rsidR="00CA4084" w:rsidRPr="00443481" w:rsidRDefault="006C2945">
            <w:pPr>
              <w:rPr>
                <w:rFonts w:cs="Calibri"/>
              </w:rPr>
            </w:pPr>
            <w:r w:rsidRPr="00443481">
              <w:rPr>
                <w:rFonts w:cs="Calibri"/>
              </w:rPr>
              <w:t>Compliant with JEDEC specification JS-001-2012 (April 2012)</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2000</w:t>
            </w:r>
          </w:p>
          <w:p w:rsidR="00CA4084" w:rsidRPr="00443481" w:rsidRDefault="006C2945">
            <w:pPr>
              <w:rPr>
                <w:rFonts w:cs="Calibri"/>
              </w:rPr>
            </w:pPr>
            <w:r w:rsidRPr="00443481">
              <w:rPr>
                <w:rFonts w:cs="Calibri"/>
              </w:rPr>
              <w:t>1000</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ESD</w:t>
            </w:r>
            <w:r w:rsidRPr="00443481">
              <w:rPr>
                <w:rFonts w:cs="Calibri"/>
                <w:vertAlign w:val="subscript"/>
              </w:rPr>
              <w:t>MM</w:t>
            </w:r>
          </w:p>
        </w:tc>
        <w:tc>
          <w:tcPr>
            <w:tcW w:w="0" w:type="auto"/>
            <w:tcMar>
              <w:top w:w="30" w:type="dxa"/>
              <w:left w:w="30" w:type="dxa"/>
              <w:right w:w="30" w:type="dxa"/>
            </w:tcMar>
          </w:tcPr>
          <w:p w:rsidR="00CA4084" w:rsidRPr="00443481" w:rsidRDefault="006C2945">
            <w:pPr>
              <w:rPr>
                <w:rFonts w:cs="Calibri"/>
              </w:rPr>
            </w:pPr>
            <w:r w:rsidRPr="00443481">
              <w:rPr>
                <w:rFonts w:cs="Calibri"/>
              </w:rPr>
              <w:t>Electrostatic discharge tolerance (MM)</w:t>
            </w:r>
          </w:p>
          <w:p w:rsidR="00CA4084" w:rsidRPr="00443481" w:rsidRDefault="006C2945">
            <w:pPr>
              <w:rPr>
                <w:rFonts w:cs="Calibri"/>
              </w:rPr>
            </w:pPr>
            <w:r w:rsidRPr="00443481">
              <w:rPr>
                <w:rFonts w:cs="Calibri"/>
              </w:rPr>
              <w:t>Compliant with JEDEC specification JESD22-A115C (November 2010)</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200</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ESD</w:t>
            </w:r>
            <w:r w:rsidRPr="00443481">
              <w:rPr>
                <w:rFonts w:cs="Calibri"/>
                <w:vertAlign w:val="subscript"/>
              </w:rPr>
              <w:t>CDM</w:t>
            </w:r>
          </w:p>
        </w:tc>
        <w:tc>
          <w:tcPr>
            <w:tcW w:w="0" w:type="auto"/>
            <w:tcMar>
              <w:top w:w="30" w:type="dxa"/>
              <w:left w:w="30" w:type="dxa"/>
              <w:right w:w="30" w:type="dxa"/>
            </w:tcMar>
          </w:tcPr>
          <w:p w:rsidR="00CA4084" w:rsidRPr="00443481" w:rsidRDefault="006C2945">
            <w:pPr>
              <w:rPr>
                <w:rFonts w:cs="Calibri"/>
              </w:rPr>
            </w:pPr>
            <w:r w:rsidRPr="00443481">
              <w:rPr>
                <w:rFonts w:cs="Calibri"/>
              </w:rPr>
              <w:t>Electrostatic discharge tolerance (CDM)</w:t>
            </w:r>
          </w:p>
          <w:p w:rsidR="00CA4084" w:rsidRPr="00443481" w:rsidRDefault="006C2945">
            <w:pPr>
              <w:rPr>
                <w:rFonts w:cs="Calibri"/>
              </w:rPr>
            </w:pPr>
            <w:r w:rsidRPr="00443481">
              <w:rPr>
                <w:rFonts w:cs="Calibri"/>
              </w:rPr>
              <w:t>Compliant with JESD22-C101E (December 2009)</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500</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LU</w:t>
            </w:r>
          </w:p>
        </w:tc>
        <w:tc>
          <w:tcPr>
            <w:tcW w:w="0" w:type="auto"/>
            <w:tcMar>
              <w:top w:w="30" w:type="dxa"/>
              <w:left w:w="30" w:type="dxa"/>
              <w:right w:w="30" w:type="dxa"/>
            </w:tcMar>
          </w:tcPr>
          <w:p w:rsidR="00CA4084" w:rsidRPr="00443481" w:rsidRDefault="006C2945">
            <w:pPr>
              <w:rPr>
                <w:rFonts w:cs="Calibri"/>
              </w:rPr>
            </w:pPr>
            <w:r w:rsidRPr="00443481">
              <w:rPr>
                <w:rFonts w:cs="Calibri"/>
              </w:rPr>
              <w:t>Latchup Immunity I-Test criteria at max ambient temp of 125C</w:t>
            </w:r>
          </w:p>
          <w:p w:rsidR="00CA4084" w:rsidRPr="00443481" w:rsidRDefault="006C2945">
            <w:pPr>
              <w:rPr>
                <w:rFonts w:cs="Calibri"/>
              </w:rPr>
            </w:pPr>
            <w:r w:rsidRPr="00443481">
              <w:rPr>
                <w:rFonts w:cs="Calibri"/>
              </w:rPr>
              <w:t>Compliant with JESD78D (November 2011)</w:t>
            </w:r>
          </w:p>
        </w:tc>
        <w:tc>
          <w:tcPr>
            <w:tcW w:w="0" w:type="auto"/>
            <w:tcMar>
              <w:top w:w="30" w:type="dxa"/>
              <w:left w:w="30" w:type="dxa"/>
              <w:right w:w="30" w:type="dxa"/>
            </w:tcMar>
          </w:tcPr>
          <w:p w:rsidR="00CA4084" w:rsidRPr="00443481" w:rsidRDefault="006C2945">
            <w:pPr>
              <w:rPr>
                <w:rFonts w:cs="Calibri"/>
              </w:rPr>
            </w:pPr>
            <w:r w:rsidRPr="00443481">
              <w:rPr>
                <w:rFonts w:cs="Calibri"/>
              </w:rPr>
              <w:t>-100</w:t>
            </w:r>
          </w:p>
        </w:tc>
        <w:tc>
          <w:tcPr>
            <w:tcW w:w="0" w:type="auto"/>
            <w:tcMar>
              <w:top w:w="30" w:type="dxa"/>
              <w:left w:w="30" w:type="dxa"/>
              <w:right w:w="30" w:type="dxa"/>
            </w:tcMar>
          </w:tcPr>
          <w:p w:rsidR="00CA4084" w:rsidRPr="00443481" w:rsidRDefault="006C2945">
            <w:pPr>
              <w:rPr>
                <w:rFonts w:cs="Calibri"/>
              </w:rPr>
            </w:pPr>
            <w:r w:rsidRPr="00443481">
              <w:rPr>
                <w:rFonts w:cs="Calibri"/>
              </w:rPr>
              <w:t>100</w:t>
            </w:r>
          </w:p>
        </w:tc>
        <w:tc>
          <w:tcPr>
            <w:tcW w:w="0" w:type="auto"/>
            <w:tcMar>
              <w:top w:w="30" w:type="dxa"/>
              <w:left w:w="30" w:type="dxa"/>
              <w:right w:w="30" w:type="dxa"/>
            </w:tcMar>
          </w:tcPr>
          <w:p w:rsidR="00CA4084" w:rsidRPr="00443481" w:rsidRDefault="006C2945">
            <w:pPr>
              <w:rPr>
                <w:rFonts w:cs="Calibri"/>
              </w:rPr>
            </w:pPr>
            <w:r w:rsidRPr="00443481">
              <w:rPr>
                <w:rFonts w:cs="Calibri"/>
              </w:rPr>
              <w:t>mA</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I</w:t>
            </w:r>
            <w:r w:rsidRPr="00443481">
              <w:rPr>
                <w:rFonts w:cs="Calibri"/>
                <w:vertAlign w:val="subscript"/>
              </w:rPr>
              <w:t>max</w:t>
            </w:r>
          </w:p>
        </w:tc>
        <w:tc>
          <w:tcPr>
            <w:tcW w:w="0" w:type="auto"/>
            <w:tcMar>
              <w:top w:w="30" w:type="dxa"/>
              <w:left w:w="30" w:type="dxa"/>
              <w:right w:w="30" w:type="dxa"/>
            </w:tcMar>
          </w:tcPr>
          <w:p w:rsidR="00CA4084" w:rsidRPr="00443481" w:rsidRDefault="006C2945">
            <w:pPr>
              <w:rPr>
                <w:rFonts w:cs="Calibri"/>
              </w:rPr>
            </w:pPr>
            <w:r w:rsidRPr="00443481">
              <w:rPr>
                <w:rFonts w:cs="Calibri"/>
              </w:rPr>
              <w:t>Maximum Current consumption in TX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400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mA</w:t>
            </w:r>
          </w:p>
        </w:tc>
      </w:tr>
    </w:tbl>
    <w:p w:rsidR="000124FE" w:rsidRPr="000124FE" w:rsidRDefault="000124FE" w:rsidP="000124FE"/>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921"/>
        <w:gridCol w:w="5342"/>
        <w:gridCol w:w="519"/>
        <w:gridCol w:w="1192"/>
        <w:gridCol w:w="513"/>
      </w:tblGrid>
      <w:tr w:rsidR="00CA4084" w:rsidRPr="001D2299" w:rsidTr="00443481">
        <w:trPr>
          <w:tblHeader/>
        </w:trPr>
        <w:tc>
          <w:tcPr>
            <w:tcW w:w="543"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b/>
                <w:color w:val="262626"/>
              </w:rPr>
            </w:pPr>
            <w:r w:rsidRPr="00443481">
              <w:rPr>
                <w:rFonts w:cs="Calibri"/>
                <w:b/>
                <w:color w:val="262626"/>
              </w:rPr>
              <w:t>Symbol</w:t>
            </w:r>
          </w:p>
        </w:tc>
        <w:tc>
          <w:tcPr>
            <w:tcW w:w="3147"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b/>
                <w:color w:val="262626"/>
              </w:rPr>
            </w:pPr>
            <w:r w:rsidRPr="00443481">
              <w:rPr>
                <w:rFonts w:cs="Calibri"/>
                <w:b/>
                <w:color w:val="262626"/>
              </w:rPr>
              <w:t>Parameter</w:t>
            </w:r>
          </w:p>
        </w:tc>
        <w:tc>
          <w:tcPr>
            <w:tcW w:w="306"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b/>
                <w:color w:val="262626"/>
              </w:rPr>
            </w:pPr>
            <w:r w:rsidRPr="00443481">
              <w:rPr>
                <w:rFonts w:cs="Calibri"/>
                <w:b/>
                <w:color w:val="262626"/>
              </w:rPr>
              <w:t xml:space="preserve">Min </w:t>
            </w:r>
            <w:r w:rsidRPr="00443481">
              <w:rPr>
                <w:rFonts w:cs="Calibri"/>
                <w:b/>
                <w:color w:val="262626"/>
              </w:rPr>
              <w:br/>
            </w:r>
          </w:p>
        </w:tc>
        <w:tc>
          <w:tcPr>
            <w:tcW w:w="702"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b/>
                <w:color w:val="262626"/>
              </w:rPr>
            </w:pPr>
            <w:r w:rsidRPr="00443481">
              <w:rPr>
                <w:rFonts w:cs="Calibri"/>
                <w:b/>
                <w:color w:val="262626"/>
              </w:rPr>
              <w:t>Max</w:t>
            </w:r>
          </w:p>
        </w:tc>
        <w:tc>
          <w:tcPr>
            <w:tcW w:w="302"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b/>
                <w:color w:val="262626"/>
              </w:rPr>
            </w:pPr>
            <w:r w:rsidRPr="00443481">
              <w:rPr>
                <w:rFonts w:cs="Calibri"/>
                <w:b/>
                <w:color w:val="262626"/>
              </w:rPr>
              <w:t>Units</w:t>
            </w:r>
          </w:p>
        </w:tc>
      </w:tr>
      <w:tr w:rsidR="00CA4084" w:rsidRPr="001D2299" w:rsidTr="00443481">
        <w:tc>
          <w:tcPr>
            <w:tcW w:w="543" w:type="pct"/>
            <w:tcMar>
              <w:top w:w="30" w:type="dxa"/>
              <w:left w:w="30" w:type="dxa"/>
              <w:bottom w:w="20" w:type="dxa"/>
              <w:right w:w="30" w:type="dxa"/>
            </w:tcMar>
          </w:tcPr>
          <w:p w:rsidR="00CA4084" w:rsidRPr="00443481" w:rsidRDefault="006C2945">
            <w:pPr>
              <w:rPr>
                <w:rFonts w:cs="Calibri"/>
              </w:rPr>
            </w:pPr>
            <w:r w:rsidRPr="00443481">
              <w:rPr>
                <w:rFonts w:cs="Calibri"/>
              </w:rPr>
              <w:t>RF_TX, RF_RX, RF_BT_TX</w:t>
            </w:r>
          </w:p>
        </w:tc>
        <w:tc>
          <w:tcPr>
            <w:tcW w:w="3147" w:type="pct"/>
            <w:tcMar>
              <w:top w:w="30" w:type="dxa"/>
              <w:left w:w="30" w:type="dxa"/>
              <w:right w:w="30" w:type="dxa"/>
            </w:tcMar>
          </w:tcPr>
          <w:p w:rsidR="00CA4084" w:rsidRPr="00443481" w:rsidRDefault="006C2945">
            <w:pPr>
              <w:rPr>
                <w:rFonts w:cs="Calibri"/>
              </w:rPr>
            </w:pPr>
            <w:r w:rsidRPr="00443481">
              <w:rPr>
                <w:rFonts w:cs="Calibri"/>
              </w:rPr>
              <w:t>RF Input Level</w:t>
            </w:r>
          </w:p>
        </w:tc>
        <w:tc>
          <w:tcPr>
            <w:tcW w:w="306" w:type="pct"/>
            <w:tcMar>
              <w:top w:w="30" w:type="dxa"/>
              <w:left w:w="30" w:type="dxa"/>
              <w:right w:w="30" w:type="dxa"/>
            </w:tcMar>
          </w:tcPr>
          <w:p w:rsidR="00CA4084" w:rsidRPr="00443481" w:rsidRDefault="006C2945">
            <w:pPr>
              <w:rPr>
                <w:rFonts w:cs="Calibri"/>
              </w:rPr>
            </w:pPr>
            <w:r w:rsidRPr="00443481">
              <w:rPr>
                <w:rFonts w:cs="Calibri"/>
              </w:rPr>
              <w:t>-</w:t>
            </w:r>
          </w:p>
        </w:tc>
        <w:tc>
          <w:tcPr>
            <w:tcW w:w="702" w:type="pct"/>
            <w:tcMar>
              <w:top w:w="30" w:type="dxa"/>
              <w:left w:w="30" w:type="dxa"/>
              <w:right w:w="30" w:type="dxa"/>
            </w:tcMar>
          </w:tcPr>
          <w:p w:rsidR="00CA4084" w:rsidRPr="00443481" w:rsidRDefault="006C2945">
            <w:pPr>
              <w:rPr>
                <w:rFonts w:cs="Calibri"/>
              </w:rPr>
            </w:pPr>
            <w:r w:rsidRPr="00443481">
              <w:rPr>
                <w:rFonts w:cs="Calibri"/>
              </w:rPr>
              <w:t>10</w:t>
            </w:r>
          </w:p>
        </w:tc>
        <w:tc>
          <w:tcPr>
            <w:tcW w:w="302" w:type="pct"/>
            <w:tcMar>
              <w:top w:w="30" w:type="dxa"/>
              <w:left w:w="30" w:type="dxa"/>
              <w:right w:w="30" w:type="dxa"/>
            </w:tcMar>
          </w:tcPr>
          <w:p w:rsidR="00CA4084" w:rsidRPr="00443481" w:rsidRDefault="006C2945">
            <w:pPr>
              <w:rPr>
                <w:rFonts w:cs="Calibri"/>
              </w:rPr>
            </w:pPr>
            <w:r w:rsidRPr="00443481">
              <w:rPr>
                <w:rFonts w:cs="Calibri"/>
              </w:rPr>
              <w:t>dBm</w:t>
            </w:r>
          </w:p>
        </w:tc>
      </w:tr>
    </w:tbl>
    <w:p w:rsidR="000124FE" w:rsidRDefault="000124FE" w:rsidP="00E61193">
      <w:pPr>
        <w:pStyle w:val="Caption"/>
      </w:pPr>
      <w:bookmarkStart w:id="116" w:name="_Toc491688694"/>
      <w:bookmarkStart w:id="117" w:name="_Toc506817960"/>
      <w:bookmarkStart w:id="118" w:name="scroll-bookmark-27"/>
      <w:r>
        <w:t xml:space="preserve">Table </w:t>
      </w:r>
      <w:r w:rsidR="00DF628D">
        <w:fldChar w:fldCharType="begin"/>
      </w:r>
      <w:r w:rsidR="00DF628D">
        <w:instrText xml:space="preserve"> SEQ Table \* ARABIC </w:instrText>
      </w:r>
      <w:r w:rsidR="00DF628D">
        <w:fldChar w:fldCharType="separate"/>
      </w:r>
      <w:r w:rsidR="00F029F9">
        <w:rPr>
          <w:noProof/>
        </w:rPr>
        <w:t>10</w:t>
      </w:r>
      <w:r w:rsidR="00DF628D">
        <w:fldChar w:fldCharType="end"/>
      </w:r>
      <w:r>
        <w:t xml:space="preserve">: </w:t>
      </w:r>
      <w:r w:rsidRPr="00C31F25">
        <w:t>Absolute Maximum Ratings</w:t>
      </w:r>
      <w:bookmarkEnd w:id="116"/>
      <w:bookmarkEnd w:id="117"/>
    </w:p>
    <w:p w:rsidR="003A68CB" w:rsidRPr="003A68CB" w:rsidRDefault="003A68CB" w:rsidP="003A68CB"/>
    <w:p w:rsidR="00CA4084" w:rsidRDefault="006C2945">
      <w:pPr>
        <w:pStyle w:val="Heading2"/>
        <w:rPr>
          <w:rFonts w:cs="Calibri"/>
        </w:rPr>
      </w:pPr>
      <w:bookmarkStart w:id="119" w:name="_Toc498957470"/>
      <w:bookmarkStart w:id="120" w:name="_Toc504647465"/>
      <w:bookmarkStart w:id="121" w:name="_Toc506819302"/>
      <w:r w:rsidRPr="001D2299">
        <w:rPr>
          <w:rFonts w:cs="Calibri"/>
        </w:rPr>
        <w:t>Recommended Operating Conditions</w:t>
      </w:r>
      <w:bookmarkEnd w:id="118"/>
      <w:bookmarkEnd w:id="119"/>
      <w:bookmarkEnd w:id="120"/>
      <w:bookmarkEnd w:id="12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019"/>
        <w:gridCol w:w="5232"/>
        <w:gridCol w:w="471"/>
        <w:gridCol w:w="439"/>
        <w:gridCol w:w="800"/>
        <w:gridCol w:w="526"/>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fclk</w:t>
            </w:r>
          </w:p>
        </w:tc>
        <w:tc>
          <w:tcPr>
            <w:tcW w:w="0" w:type="auto"/>
            <w:tcMar>
              <w:top w:w="30" w:type="dxa"/>
              <w:left w:w="30" w:type="dxa"/>
              <w:right w:w="30" w:type="dxa"/>
            </w:tcMar>
          </w:tcPr>
          <w:p w:rsidR="00CA4084" w:rsidRPr="00443481" w:rsidRDefault="006C2945">
            <w:pPr>
              <w:rPr>
                <w:rFonts w:cs="Calibri"/>
              </w:rPr>
            </w:pPr>
            <w:r w:rsidRPr="00443481">
              <w:rPr>
                <w:rFonts w:cs="Calibri"/>
              </w:rPr>
              <w:t>Clock frequency</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180</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VBATT</w:t>
            </w:r>
          </w:p>
        </w:tc>
        <w:tc>
          <w:tcPr>
            <w:tcW w:w="0" w:type="auto"/>
            <w:tcMar>
              <w:top w:w="30" w:type="dxa"/>
              <w:left w:w="30" w:type="dxa"/>
              <w:right w:w="30" w:type="dxa"/>
            </w:tcMar>
          </w:tcPr>
          <w:p w:rsidR="00CA4084" w:rsidRPr="00443481" w:rsidRDefault="006C2945">
            <w:pPr>
              <w:rPr>
                <w:rFonts w:cs="Calibri"/>
              </w:rPr>
            </w:pPr>
            <w:r w:rsidRPr="00443481">
              <w:rPr>
                <w:rFonts w:cs="Calibri"/>
              </w:rPr>
              <w:t>Input supply voltage (Battery and IOs) - Direct Battery Mode</w:t>
            </w:r>
          </w:p>
        </w:tc>
        <w:tc>
          <w:tcPr>
            <w:tcW w:w="0" w:type="auto"/>
            <w:tcMar>
              <w:top w:w="30" w:type="dxa"/>
              <w:left w:w="30" w:type="dxa"/>
              <w:right w:w="30" w:type="dxa"/>
            </w:tcMar>
          </w:tcPr>
          <w:p w:rsidR="00CA4084" w:rsidRPr="00443481" w:rsidRDefault="006C2945">
            <w:pPr>
              <w:rPr>
                <w:rFonts w:cs="Calibri"/>
              </w:rPr>
            </w:pPr>
            <w:r w:rsidRPr="00443481">
              <w:rPr>
                <w:rFonts w:cs="Calibri"/>
              </w:rPr>
              <w:t>2.1</w:t>
            </w:r>
          </w:p>
        </w:tc>
        <w:tc>
          <w:tcPr>
            <w:tcW w:w="0" w:type="auto"/>
            <w:tcMar>
              <w:top w:w="30" w:type="dxa"/>
              <w:left w:w="30" w:type="dxa"/>
              <w:right w:w="30" w:type="dxa"/>
            </w:tcMar>
          </w:tcPr>
          <w:p w:rsidR="00CA4084" w:rsidRPr="00443481" w:rsidRDefault="006C2945">
            <w:pPr>
              <w:rPr>
                <w:rFonts w:cs="Calibri"/>
              </w:rPr>
            </w:pPr>
            <w:r w:rsidRPr="00443481">
              <w:rPr>
                <w:rFonts w:cs="Calibri"/>
              </w:rPr>
              <w:t>3.3</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USB_VDDS</w:t>
            </w:r>
          </w:p>
        </w:tc>
        <w:tc>
          <w:tcPr>
            <w:tcW w:w="0" w:type="auto"/>
            <w:tcMar>
              <w:top w:w="30" w:type="dxa"/>
              <w:left w:w="30" w:type="dxa"/>
              <w:right w:w="30" w:type="dxa"/>
            </w:tcMar>
          </w:tcPr>
          <w:p w:rsidR="00CA4084" w:rsidRPr="00443481" w:rsidRDefault="006C2945">
            <w:pPr>
              <w:rPr>
                <w:rFonts w:cs="Calibri"/>
              </w:rPr>
            </w:pPr>
            <w:r w:rsidRPr="00443481">
              <w:rPr>
                <w:rFonts w:cs="Calibri"/>
              </w:rPr>
              <w:t>Input digital supply voltage for USB interface</w:t>
            </w:r>
          </w:p>
        </w:tc>
        <w:tc>
          <w:tcPr>
            <w:tcW w:w="0" w:type="auto"/>
            <w:tcMar>
              <w:top w:w="30" w:type="dxa"/>
              <w:left w:w="30" w:type="dxa"/>
              <w:right w:w="30" w:type="dxa"/>
            </w:tcMar>
          </w:tcPr>
          <w:p w:rsidR="00CA4084" w:rsidRPr="00443481" w:rsidRDefault="006C2945">
            <w:pPr>
              <w:rPr>
                <w:rFonts w:cs="Calibri"/>
              </w:rPr>
            </w:pPr>
            <w:r w:rsidRPr="00443481">
              <w:rPr>
                <w:rFonts w:cs="Calibri"/>
              </w:rPr>
              <w:t>3.0</w:t>
            </w:r>
          </w:p>
        </w:tc>
        <w:tc>
          <w:tcPr>
            <w:tcW w:w="0" w:type="auto"/>
            <w:tcMar>
              <w:top w:w="30" w:type="dxa"/>
              <w:left w:w="30" w:type="dxa"/>
              <w:right w:w="30" w:type="dxa"/>
            </w:tcMar>
          </w:tcPr>
          <w:p w:rsidR="00CA4084" w:rsidRPr="00443481" w:rsidRDefault="006C2945">
            <w:pPr>
              <w:rPr>
                <w:rFonts w:cs="Calibri"/>
              </w:rPr>
            </w:pPr>
            <w:r w:rsidRPr="00443481">
              <w:rPr>
                <w:rFonts w:cs="Calibri"/>
              </w:rPr>
              <w:t>3.3</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USB_VDDA</w:t>
            </w:r>
          </w:p>
        </w:tc>
        <w:tc>
          <w:tcPr>
            <w:tcW w:w="0" w:type="auto"/>
            <w:tcMar>
              <w:top w:w="30" w:type="dxa"/>
              <w:left w:w="30" w:type="dxa"/>
              <w:right w:w="30" w:type="dxa"/>
            </w:tcMar>
          </w:tcPr>
          <w:p w:rsidR="00CA4084" w:rsidRPr="00443481" w:rsidRDefault="006C2945">
            <w:pPr>
              <w:rPr>
                <w:rFonts w:cs="Calibri"/>
              </w:rPr>
            </w:pPr>
            <w:r w:rsidRPr="00443481">
              <w:rPr>
                <w:rFonts w:cs="Calibri"/>
              </w:rPr>
              <w:t>Input analog supply voltage for USB analog portions</w:t>
            </w:r>
          </w:p>
        </w:tc>
        <w:tc>
          <w:tcPr>
            <w:tcW w:w="0" w:type="auto"/>
            <w:tcMar>
              <w:top w:w="30" w:type="dxa"/>
              <w:left w:w="30" w:type="dxa"/>
              <w:right w:w="30" w:type="dxa"/>
            </w:tcMar>
          </w:tcPr>
          <w:p w:rsidR="00CA4084" w:rsidRPr="00443481" w:rsidRDefault="006C2945">
            <w:pPr>
              <w:rPr>
                <w:rFonts w:cs="Calibri"/>
              </w:rPr>
            </w:pPr>
            <w:r w:rsidRPr="00443481">
              <w:rPr>
                <w:rFonts w:cs="Calibri"/>
              </w:rPr>
              <w:t>3.0</w:t>
            </w:r>
          </w:p>
        </w:tc>
        <w:tc>
          <w:tcPr>
            <w:tcW w:w="0" w:type="auto"/>
            <w:tcMar>
              <w:top w:w="30" w:type="dxa"/>
              <w:left w:w="30" w:type="dxa"/>
              <w:right w:w="30" w:type="dxa"/>
            </w:tcMar>
          </w:tcPr>
          <w:p w:rsidR="00CA4084" w:rsidRPr="00443481" w:rsidRDefault="006C2945">
            <w:pPr>
              <w:rPr>
                <w:rFonts w:cs="Calibri"/>
              </w:rPr>
            </w:pPr>
            <w:r w:rsidRPr="00443481">
              <w:rPr>
                <w:rFonts w:cs="Calibri"/>
              </w:rPr>
              <w:t>3.3</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T</w:t>
            </w:r>
            <w:r w:rsidRPr="00443481">
              <w:rPr>
                <w:rFonts w:cs="Calibri"/>
                <w:vertAlign w:val="subscript"/>
              </w:rPr>
              <w:t>ambient</w:t>
            </w:r>
          </w:p>
        </w:tc>
        <w:tc>
          <w:tcPr>
            <w:tcW w:w="0" w:type="auto"/>
            <w:tcMar>
              <w:top w:w="30" w:type="dxa"/>
              <w:left w:w="30" w:type="dxa"/>
              <w:right w:w="30" w:type="dxa"/>
            </w:tcMar>
          </w:tcPr>
          <w:p w:rsidR="00CA4084" w:rsidRPr="00443481" w:rsidRDefault="006C2945">
            <w:pPr>
              <w:rPr>
                <w:rFonts w:cs="Calibri"/>
              </w:rPr>
            </w:pPr>
            <w:r w:rsidRPr="00443481">
              <w:rPr>
                <w:rFonts w:cs="Calibri"/>
              </w:rPr>
              <w:t>Ambient temperature</w:t>
            </w:r>
          </w:p>
        </w:tc>
        <w:tc>
          <w:tcPr>
            <w:tcW w:w="0" w:type="auto"/>
            <w:tcMar>
              <w:top w:w="30" w:type="dxa"/>
              <w:left w:w="30" w:type="dxa"/>
              <w:right w:w="30" w:type="dxa"/>
            </w:tcMar>
          </w:tcPr>
          <w:p w:rsidR="00CA4084" w:rsidRPr="00443481" w:rsidRDefault="006C2945">
            <w:pPr>
              <w:rPr>
                <w:rFonts w:cs="Calibri"/>
              </w:rPr>
            </w:pPr>
            <w:r w:rsidRPr="00443481">
              <w:rPr>
                <w:rFonts w:cs="Calibri"/>
              </w:rPr>
              <w:t>-40</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 xml:space="preserve">85/100 </w:t>
            </w:r>
            <w:r w:rsidR="00481589" w:rsidRPr="00443481">
              <w:rPr>
                <w:rStyle w:val="FootnoteReference"/>
                <w:rFonts w:cs="Calibri"/>
              </w:rPr>
              <w:footnoteReference w:id="2"/>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vertAlign w:val="superscript"/>
              </w:rPr>
              <w:t>o</w:t>
            </w:r>
            <w:r w:rsidRPr="00443481">
              <w:rPr>
                <w:rFonts w:cs="Calibri"/>
              </w:rPr>
              <w:t>C</w:t>
            </w:r>
          </w:p>
        </w:tc>
      </w:tr>
    </w:tbl>
    <w:p w:rsidR="00CA4084" w:rsidRDefault="000124FE" w:rsidP="00E61193">
      <w:pPr>
        <w:pStyle w:val="Caption"/>
      </w:pPr>
      <w:bookmarkStart w:id="122" w:name="_Toc491688695"/>
      <w:bookmarkStart w:id="123" w:name="_Toc506817961"/>
      <w:r>
        <w:t xml:space="preserve">Table </w:t>
      </w:r>
      <w:r w:rsidR="00DF628D">
        <w:fldChar w:fldCharType="begin"/>
      </w:r>
      <w:r w:rsidR="00DF628D">
        <w:instrText xml:space="preserve"> SEQ Table \* ARABIC </w:instrText>
      </w:r>
      <w:r w:rsidR="00DF628D">
        <w:fldChar w:fldCharType="separate"/>
      </w:r>
      <w:r w:rsidR="00F029F9">
        <w:rPr>
          <w:noProof/>
        </w:rPr>
        <w:t>11</w:t>
      </w:r>
      <w:r w:rsidR="00DF628D">
        <w:fldChar w:fldCharType="end"/>
      </w:r>
      <w:r>
        <w:t xml:space="preserve">: </w:t>
      </w:r>
      <w:r w:rsidRPr="00EC4C92">
        <w:t>Recommended Operating Conditions</w:t>
      </w:r>
      <w:bookmarkEnd w:id="122"/>
      <w:bookmarkEnd w:id="123"/>
    </w:p>
    <w:p w:rsidR="000124FE" w:rsidRPr="000124FE" w:rsidRDefault="000124FE" w:rsidP="000124FE"/>
    <w:p w:rsidR="00CA4084" w:rsidRPr="001D2299" w:rsidRDefault="006C2945">
      <w:pPr>
        <w:pStyle w:val="Heading2"/>
        <w:rPr>
          <w:rFonts w:cs="Calibri"/>
        </w:rPr>
      </w:pPr>
      <w:bookmarkStart w:id="124" w:name="scroll-bookmark-28"/>
      <w:r w:rsidRPr="001D2299">
        <w:rPr>
          <w:rFonts w:cs="Calibri"/>
        </w:rPr>
        <w:t xml:space="preserve"> </w:t>
      </w:r>
      <w:bookmarkStart w:id="125" w:name="_Toc498957471"/>
      <w:bookmarkStart w:id="126" w:name="_Toc504647466"/>
      <w:bookmarkStart w:id="127" w:name="_Toc506819303"/>
      <w:r w:rsidR="00B66BED" w:rsidRPr="001D2299">
        <w:rPr>
          <w:rFonts w:cs="Calibri"/>
        </w:rPr>
        <w:t>Current</w:t>
      </w:r>
      <w:r w:rsidRPr="001D2299">
        <w:rPr>
          <w:rFonts w:cs="Calibri"/>
        </w:rPr>
        <w:t xml:space="preserve"> Consumption</w:t>
      </w:r>
      <w:bookmarkEnd w:id="124"/>
      <w:bookmarkEnd w:id="125"/>
      <w:bookmarkEnd w:id="126"/>
      <w:bookmarkEnd w:id="127"/>
    </w:p>
    <w:p w:rsidR="00CA4084" w:rsidRPr="001D2299" w:rsidRDefault="006C2945">
      <w:pPr>
        <w:pStyle w:val="Heading3"/>
        <w:rPr>
          <w:rFonts w:cs="Calibri"/>
        </w:rPr>
      </w:pPr>
      <w:bookmarkStart w:id="128" w:name="scroll-bookmark-35"/>
      <w:bookmarkStart w:id="129" w:name="_Toc498957472"/>
      <w:bookmarkStart w:id="130" w:name="_Toc504647467"/>
      <w:bookmarkStart w:id="131" w:name="_Toc506819304"/>
      <w:r w:rsidRPr="001D2299">
        <w:rPr>
          <w:rFonts w:cs="Calibri"/>
        </w:rPr>
        <w:t>POC</w:t>
      </w:r>
      <w:bookmarkEnd w:id="128"/>
      <w:bookmarkEnd w:id="129"/>
      <w:bookmarkEnd w:id="130"/>
      <w:bookmarkEnd w:id="131"/>
    </w:p>
    <w:p w:rsidR="00CA4084" w:rsidRPr="001D2299" w:rsidRDefault="006C2945">
      <w:pPr>
        <w:rPr>
          <w:rFonts w:cs="Calibri"/>
        </w:rPr>
      </w:pPr>
      <w:r w:rsidRPr="001D2299">
        <w:rPr>
          <w:rFonts w:cs="Calibri"/>
        </w:rPr>
        <w:t>This block generates a POC (Power On Control) signal that is distributed to all I/O cells to prevent the I/O cells from powering up in undesired configuration and is also used inside the IC to safe state the IC till a valid supply is available for proper operation of the IC. This power management is functional in both power up and power down sequences.</w:t>
      </w:r>
    </w:p>
    <w:p w:rsidR="00CA4084" w:rsidRPr="001D2299" w:rsidRDefault="006C2945">
      <w:pPr>
        <w:rPr>
          <w:rFonts w:cs="Calibri"/>
        </w:rPr>
      </w:pPr>
      <w:r w:rsidRPr="001D2299">
        <w:rPr>
          <w:rFonts w:cs="Calibri"/>
        </w:rPr>
        <w:t xml:space="preserve">During power up, until the core supply (VDD) reaches 0.7V and till the IO supply (DVDD) reaches 1.8V, the POC signal stays high. Once the core supply exceeds 0.7V and IO supply exceeds </w:t>
      </w:r>
      <w:r w:rsidR="00E7325D" w:rsidRPr="001D2299">
        <w:rPr>
          <w:rFonts w:cs="Calibri"/>
        </w:rPr>
        <w:t>1.8V POC</w:t>
      </w:r>
      <w:r w:rsidRPr="001D2299">
        <w:rPr>
          <w:rFonts w:cs="Calibri"/>
        </w:rPr>
        <w:t xml:space="preserve"> becomes low and normal operation of the IC starts.</w:t>
      </w:r>
    </w:p>
    <w:p w:rsidR="00CA4084" w:rsidRPr="001D2299" w:rsidRDefault="006C2945">
      <w:pPr>
        <w:rPr>
          <w:rFonts w:cs="Calibri"/>
        </w:rPr>
      </w:pPr>
      <w:r w:rsidRPr="001D2299">
        <w:rPr>
          <w:rFonts w:cs="Calibri"/>
        </w:rPr>
        <w:t xml:space="preserve">Once the POC becomes low, it stays low. </w:t>
      </w:r>
      <w:r w:rsidR="00E7325D" w:rsidRPr="001D2299">
        <w:rPr>
          <w:rFonts w:cs="Calibri"/>
        </w:rPr>
        <w:t>However,</w:t>
      </w:r>
      <w:r w:rsidRPr="001D2299">
        <w:rPr>
          <w:rFonts w:cs="Calibri"/>
        </w:rPr>
        <w:t xml:space="preserve"> if DVDD becomes lower than Blackout threshold voltage, POC becomes high.</w:t>
      </w:r>
    </w:p>
    <w:p w:rsidR="00CA4084" w:rsidRPr="001D2299" w:rsidRDefault="006C2945">
      <w:pPr>
        <w:rPr>
          <w:rFonts w:cs="Calibri"/>
        </w:rPr>
      </w:pPr>
      <w:r w:rsidRPr="001D2299">
        <w:rPr>
          <w:rFonts w:cs="Calibri"/>
        </w:rPr>
        <w:t>VDD/VSS – core supply/ground</w:t>
      </w:r>
    </w:p>
    <w:p w:rsidR="00CA4084" w:rsidRPr="001D2299" w:rsidRDefault="006C2945">
      <w:pPr>
        <w:rPr>
          <w:rFonts w:cs="Calibri"/>
        </w:rPr>
      </w:pPr>
      <w:r w:rsidRPr="001D2299">
        <w:rPr>
          <w:rFonts w:cs="Calibri"/>
        </w:rPr>
        <w:t>DVDD/DVSS – I/O supply/ground</w:t>
      </w:r>
    </w:p>
    <w:p w:rsidR="00CA4084" w:rsidRDefault="006C2945">
      <w:pPr>
        <w:rPr>
          <w:rFonts w:cs="Calibri"/>
        </w:rPr>
      </w:pPr>
      <w:r w:rsidRPr="001D2299">
        <w:rPr>
          <w:rFonts w:cs="Calibri"/>
        </w:rPr>
        <w:t>The POC signal is in DVDD domain</w:t>
      </w:r>
    </w:p>
    <w:p w:rsidR="003A68CB" w:rsidRPr="003A68CB" w:rsidRDefault="003A68CB" w:rsidP="003A68CB">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4"/>
        <w:gridCol w:w="2515"/>
        <w:gridCol w:w="3712"/>
        <w:gridCol w:w="445"/>
        <w:gridCol w:w="415"/>
        <w:gridCol w:w="479"/>
        <w:gridCol w:w="417"/>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 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POC1</w:t>
            </w:r>
          </w:p>
        </w:tc>
        <w:tc>
          <w:tcPr>
            <w:tcW w:w="0" w:type="auto"/>
            <w:tcMar>
              <w:top w:w="30" w:type="dxa"/>
              <w:left w:w="30" w:type="dxa"/>
              <w:right w:w="30" w:type="dxa"/>
            </w:tcMar>
          </w:tcPr>
          <w:p w:rsidR="00CA4084" w:rsidRPr="00443481" w:rsidRDefault="006C2945">
            <w:pPr>
              <w:rPr>
                <w:rFonts w:cs="Calibri"/>
              </w:rPr>
            </w:pPr>
            <w:r w:rsidRPr="00443481">
              <w:rPr>
                <w:rFonts w:cs="Calibri"/>
              </w:rPr>
              <w:t>POC threshold</w:t>
            </w:r>
          </w:p>
        </w:tc>
        <w:tc>
          <w:tcPr>
            <w:tcW w:w="0" w:type="auto"/>
            <w:tcMar>
              <w:top w:w="30" w:type="dxa"/>
              <w:left w:w="30" w:type="dxa"/>
              <w:right w:w="30" w:type="dxa"/>
            </w:tcMar>
          </w:tcPr>
          <w:p w:rsidR="00CA4084" w:rsidRPr="00443481" w:rsidRDefault="006C2945">
            <w:pPr>
              <w:rPr>
                <w:rFonts w:cs="Calibri"/>
              </w:rPr>
            </w:pPr>
            <w:r w:rsidRPr="00443481">
              <w:rPr>
                <w:rFonts w:cs="Calibri"/>
              </w:rPr>
              <w:t>VDD at which POC becomes low</w:t>
            </w:r>
          </w:p>
        </w:tc>
        <w:tc>
          <w:tcPr>
            <w:tcW w:w="0" w:type="auto"/>
            <w:tcMar>
              <w:top w:w="30" w:type="dxa"/>
              <w:left w:w="30" w:type="dxa"/>
              <w:right w:w="30" w:type="dxa"/>
            </w:tcMar>
          </w:tcPr>
          <w:p w:rsidR="00CA4084" w:rsidRPr="00443481" w:rsidRDefault="006C2945">
            <w:pPr>
              <w:rPr>
                <w:rFonts w:cs="Calibri"/>
              </w:rPr>
            </w:pPr>
            <w:r w:rsidRPr="00443481">
              <w:rPr>
                <w:rFonts w:cs="Calibri"/>
              </w:rPr>
              <w:t>675</w:t>
            </w:r>
          </w:p>
        </w:tc>
        <w:tc>
          <w:tcPr>
            <w:tcW w:w="0" w:type="auto"/>
            <w:tcMar>
              <w:top w:w="30" w:type="dxa"/>
              <w:left w:w="30" w:type="dxa"/>
              <w:right w:w="30" w:type="dxa"/>
            </w:tcMar>
          </w:tcPr>
          <w:p w:rsidR="00CA4084" w:rsidRPr="00443481" w:rsidRDefault="006C2945">
            <w:pPr>
              <w:rPr>
                <w:rFonts w:cs="Calibri"/>
              </w:rPr>
            </w:pPr>
            <w:r w:rsidRPr="00443481">
              <w:rPr>
                <w:rFonts w:cs="Calibri"/>
              </w:rPr>
              <w:t>728</w:t>
            </w:r>
          </w:p>
        </w:tc>
        <w:tc>
          <w:tcPr>
            <w:tcW w:w="0" w:type="auto"/>
            <w:tcMar>
              <w:top w:w="30" w:type="dxa"/>
              <w:left w:w="30" w:type="dxa"/>
              <w:right w:w="30" w:type="dxa"/>
            </w:tcMar>
          </w:tcPr>
          <w:p w:rsidR="00CA4084" w:rsidRPr="00443481" w:rsidRDefault="006C2945">
            <w:pPr>
              <w:rPr>
                <w:rFonts w:cs="Calibri"/>
              </w:rPr>
            </w:pPr>
            <w:r w:rsidRPr="00443481">
              <w:rPr>
                <w:rFonts w:cs="Calibri"/>
              </w:rPr>
              <w:t>776</w:t>
            </w:r>
          </w:p>
        </w:tc>
        <w:tc>
          <w:tcPr>
            <w:tcW w:w="0" w:type="auto"/>
            <w:tcMar>
              <w:top w:w="30" w:type="dxa"/>
              <w:left w:w="30" w:type="dxa"/>
              <w:right w:w="30" w:type="dxa"/>
            </w:tcMar>
          </w:tcPr>
          <w:p w:rsidR="00CA4084" w:rsidRPr="00443481" w:rsidRDefault="006C2945">
            <w:pPr>
              <w:rPr>
                <w:rFonts w:cs="Calibri"/>
              </w:rPr>
            </w:pPr>
            <w:r w:rsidRPr="00443481">
              <w:rPr>
                <w:rFonts w:cs="Calibri"/>
              </w:rPr>
              <w:t>mV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POC2</w:t>
            </w:r>
          </w:p>
        </w:tc>
        <w:tc>
          <w:tcPr>
            <w:tcW w:w="0" w:type="auto"/>
            <w:tcMar>
              <w:top w:w="30" w:type="dxa"/>
              <w:left w:w="30" w:type="dxa"/>
              <w:right w:w="30" w:type="dxa"/>
            </w:tcMar>
          </w:tcPr>
          <w:p w:rsidR="00CA4084" w:rsidRPr="00443481" w:rsidRDefault="006C2945">
            <w:pPr>
              <w:rPr>
                <w:rFonts w:cs="Calibri"/>
              </w:rPr>
            </w:pPr>
            <w:r w:rsidRPr="00443481">
              <w:rPr>
                <w:rFonts w:cs="Calibri"/>
              </w:rPr>
              <w:t>BOD threshold</w:t>
            </w:r>
          </w:p>
        </w:tc>
        <w:tc>
          <w:tcPr>
            <w:tcW w:w="0" w:type="auto"/>
            <w:tcMar>
              <w:top w:w="30" w:type="dxa"/>
              <w:left w:w="30" w:type="dxa"/>
              <w:right w:w="30" w:type="dxa"/>
            </w:tcMar>
          </w:tcPr>
          <w:p w:rsidR="00CA4084" w:rsidRPr="00443481" w:rsidRDefault="006C2945">
            <w:pPr>
              <w:rPr>
                <w:rFonts w:cs="Calibri"/>
              </w:rPr>
            </w:pPr>
            <w:r w:rsidRPr="00443481">
              <w:rPr>
                <w:rFonts w:cs="Calibri"/>
              </w:rPr>
              <w:t>DVDD at which BOD occurs</w:t>
            </w:r>
          </w:p>
        </w:tc>
        <w:tc>
          <w:tcPr>
            <w:tcW w:w="0" w:type="auto"/>
            <w:tcMar>
              <w:top w:w="30" w:type="dxa"/>
              <w:left w:w="30" w:type="dxa"/>
              <w:right w:w="30" w:type="dxa"/>
            </w:tcMar>
          </w:tcPr>
          <w:p w:rsidR="00CA4084" w:rsidRPr="00443481" w:rsidRDefault="006C2945">
            <w:pPr>
              <w:rPr>
                <w:rFonts w:cs="Calibri"/>
              </w:rPr>
            </w:pPr>
            <w:r w:rsidRPr="00443481">
              <w:rPr>
                <w:rFonts w:cs="Calibri"/>
              </w:rPr>
              <w:t>0.8</w:t>
            </w:r>
          </w:p>
        </w:tc>
        <w:tc>
          <w:tcPr>
            <w:tcW w:w="0" w:type="auto"/>
            <w:tcMar>
              <w:top w:w="30" w:type="dxa"/>
              <w:left w:w="30" w:type="dxa"/>
              <w:right w:w="30" w:type="dxa"/>
            </w:tcMar>
          </w:tcPr>
          <w:p w:rsidR="00CA4084" w:rsidRPr="00443481" w:rsidRDefault="006C2945">
            <w:pPr>
              <w:rPr>
                <w:rFonts w:cs="Calibri"/>
              </w:rPr>
            </w:pPr>
            <w:r w:rsidRPr="00443481">
              <w:rPr>
                <w:rFonts w:cs="Calibri"/>
              </w:rPr>
              <w:t>1.22</w:t>
            </w:r>
          </w:p>
        </w:tc>
        <w:tc>
          <w:tcPr>
            <w:tcW w:w="0" w:type="auto"/>
            <w:tcMar>
              <w:top w:w="30" w:type="dxa"/>
              <w:left w:w="30" w:type="dxa"/>
              <w:right w:w="30" w:type="dxa"/>
            </w:tcMar>
          </w:tcPr>
          <w:p w:rsidR="00CA4084" w:rsidRPr="00443481" w:rsidRDefault="006C2945">
            <w:pPr>
              <w:rPr>
                <w:rFonts w:cs="Calibri"/>
              </w:rPr>
            </w:pPr>
            <w:r w:rsidRPr="00443481">
              <w:rPr>
                <w:rFonts w:cs="Calibri"/>
              </w:rPr>
              <w:t>1.55</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POC1</w:t>
            </w:r>
          </w:p>
        </w:tc>
        <w:tc>
          <w:tcPr>
            <w:tcW w:w="0" w:type="auto"/>
            <w:tcMar>
              <w:top w:w="30" w:type="dxa"/>
              <w:left w:w="30" w:type="dxa"/>
              <w:right w:w="30" w:type="dxa"/>
            </w:tcMar>
          </w:tcPr>
          <w:p w:rsidR="00CA4084" w:rsidRPr="00443481" w:rsidRDefault="006C2945">
            <w:pPr>
              <w:rPr>
                <w:rFonts w:cs="Calibri"/>
              </w:rPr>
            </w:pPr>
            <w:r w:rsidRPr="00443481">
              <w:rPr>
                <w:rFonts w:cs="Calibri"/>
              </w:rPr>
              <w:t>Quiescent current</w:t>
            </w:r>
          </w:p>
        </w:tc>
        <w:tc>
          <w:tcPr>
            <w:tcW w:w="0" w:type="auto"/>
            <w:tcMar>
              <w:top w:w="30" w:type="dxa"/>
              <w:left w:w="30" w:type="dxa"/>
              <w:right w:w="30" w:type="dxa"/>
            </w:tcMar>
          </w:tcPr>
          <w:p w:rsidR="00CA4084" w:rsidRPr="00443481" w:rsidRDefault="006C2945">
            <w:pPr>
              <w:rPr>
                <w:rFonts w:cs="Calibri"/>
              </w:rPr>
            </w:pPr>
            <w:r w:rsidRPr="00443481">
              <w:rPr>
                <w:rFonts w:cs="Calibri"/>
              </w:rPr>
              <w:t>Steady state current consumption from DVDD</w:t>
            </w:r>
          </w:p>
        </w:tc>
        <w:tc>
          <w:tcPr>
            <w:tcW w:w="0" w:type="auto"/>
            <w:tcMar>
              <w:top w:w="30" w:type="dxa"/>
              <w:left w:w="30" w:type="dxa"/>
              <w:right w:w="30" w:type="dxa"/>
            </w:tcMar>
          </w:tcPr>
          <w:p w:rsidR="00CA4084" w:rsidRPr="00443481" w:rsidRDefault="006C2945">
            <w:pPr>
              <w:rPr>
                <w:rFonts w:cs="Calibri"/>
              </w:rPr>
            </w:pPr>
            <w:r w:rsidRPr="00443481">
              <w:rPr>
                <w:rFonts w:cs="Calibri"/>
              </w:rPr>
              <w:t>1.61</w:t>
            </w:r>
          </w:p>
        </w:tc>
        <w:tc>
          <w:tcPr>
            <w:tcW w:w="0" w:type="auto"/>
            <w:tcMar>
              <w:top w:w="30" w:type="dxa"/>
              <w:left w:w="30" w:type="dxa"/>
              <w:right w:w="30" w:type="dxa"/>
            </w:tcMar>
          </w:tcPr>
          <w:p w:rsidR="00CA4084" w:rsidRPr="00443481" w:rsidRDefault="006C2945">
            <w:pPr>
              <w:rPr>
                <w:rFonts w:cs="Calibri"/>
              </w:rPr>
            </w:pPr>
            <w:r w:rsidRPr="00443481">
              <w:rPr>
                <w:rFonts w:cs="Calibri"/>
              </w:rPr>
              <w:t>3.05</w:t>
            </w:r>
          </w:p>
        </w:tc>
        <w:tc>
          <w:tcPr>
            <w:tcW w:w="0" w:type="auto"/>
            <w:tcMar>
              <w:top w:w="30" w:type="dxa"/>
              <w:left w:w="30" w:type="dxa"/>
              <w:right w:w="30" w:type="dxa"/>
            </w:tcMar>
          </w:tcPr>
          <w:p w:rsidR="00CA4084" w:rsidRPr="00443481" w:rsidRDefault="006C2945">
            <w:pPr>
              <w:rPr>
                <w:rFonts w:cs="Calibri"/>
              </w:rPr>
            </w:pPr>
            <w:r w:rsidRPr="00443481">
              <w:rPr>
                <w:rFonts w:cs="Calibri"/>
              </w:rPr>
              <w:t>7.3</w:t>
            </w:r>
          </w:p>
        </w:tc>
        <w:tc>
          <w:tcPr>
            <w:tcW w:w="0" w:type="auto"/>
            <w:tcMar>
              <w:top w:w="30" w:type="dxa"/>
              <w:left w:w="30" w:type="dxa"/>
              <w:right w:w="30" w:type="dxa"/>
            </w:tcMar>
          </w:tcPr>
          <w:p w:rsidR="00CA4084" w:rsidRPr="00443481" w:rsidRDefault="006C2945">
            <w:pPr>
              <w:rPr>
                <w:rFonts w:cs="Calibri"/>
              </w:rPr>
            </w:pPr>
            <w:r w:rsidRPr="00443481">
              <w:rPr>
                <w:rFonts w:cs="Calibri"/>
              </w:rPr>
              <w:t>nA</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POC1</w:t>
            </w:r>
          </w:p>
        </w:tc>
        <w:tc>
          <w:tcPr>
            <w:tcW w:w="0" w:type="auto"/>
            <w:tcMar>
              <w:top w:w="30" w:type="dxa"/>
              <w:left w:w="30" w:type="dxa"/>
              <w:right w:w="30" w:type="dxa"/>
            </w:tcMar>
          </w:tcPr>
          <w:p w:rsidR="00CA4084" w:rsidRPr="00443481" w:rsidRDefault="006C2945">
            <w:pPr>
              <w:rPr>
                <w:rFonts w:cs="Calibri"/>
              </w:rPr>
            </w:pPr>
            <w:r w:rsidRPr="00443481">
              <w:rPr>
                <w:rFonts w:cs="Calibri"/>
              </w:rPr>
              <w:t>Leakage current on VDD</w:t>
            </w:r>
          </w:p>
        </w:tc>
        <w:tc>
          <w:tcPr>
            <w:tcW w:w="0" w:type="auto"/>
            <w:tcMar>
              <w:top w:w="30" w:type="dxa"/>
              <w:left w:w="30" w:type="dxa"/>
              <w:right w:w="30" w:type="dxa"/>
            </w:tcMar>
          </w:tcPr>
          <w:p w:rsidR="00CA4084" w:rsidRPr="00443481" w:rsidRDefault="006C2945">
            <w:pPr>
              <w:rPr>
                <w:rFonts w:cs="Calibri"/>
              </w:rPr>
            </w:pPr>
            <w:r w:rsidRPr="00443481">
              <w:rPr>
                <w:rFonts w:cs="Calibri"/>
              </w:rPr>
              <w:t>Steady state current consumption from VDD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0.12</w:t>
            </w:r>
          </w:p>
        </w:tc>
        <w:tc>
          <w:tcPr>
            <w:tcW w:w="0" w:type="auto"/>
            <w:tcMar>
              <w:top w:w="30" w:type="dxa"/>
              <w:left w:w="30" w:type="dxa"/>
              <w:right w:w="30" w:type="dxa"/>
            </w:tcMar>
          </w:tcPr>
          <w:p w:rsidR="00CA4084" w:rsidRPr="00443481" w:rsidRDefault="006C2945">
            <w:pPr>
              <w:rPr>
                <w:rFonts w:cs="Calibri"/>
              </w:rPr>
            </w:pPr>
            <w:r w:rsidRPr="00443481">
              <w:rPr>
                <w:rFonts w:cs="Calibri"/>
              </w:rPr>
              <w:t>4.18</w:t>
            </w:r>
          </w:p>
        </w:tc>
        <w:tc>
          <w:tcPr>
            <w:tcW w:w="0" w:type="auto"/>
            <w:tcMar>
              <w:top w:w="30" w:type="dxa"/>
              <w:left w:w="30" w:type="dxa"/>
              <w:right w:w="30" w:type="dxa"/>
            </w:tcMar>
          </w:tcPr>
          <w:p w:rsidR="00CA4084" w:rsidRPr="00443481" w:rsidRDefault="006C2945">
            <w:pPr>
              <w:rPr>
                <w:rFonts w:cs="Calibri"/>
              </w:rPr>
            </w:pPr>
            <w:r w:rsidRPr="00443481">
              <w:rPr>
                <w:rFonts w:cs="Calibri"/>
              </w:rPr>
              <w:t>nA</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POC3</w:t>
            </w:r>
          </w:p>
        </w:tc>
        <w:tc>
          <w:tcPr>
            <w:tcW w:w="0" w:type="auto"/>
            <w:tcMar>
              <w:top w:w="30" w:type="dxa"/>
              <w:left w:w="30" w:type="dxa"/>
              <w:right w:w="30" w:type="dxa"/>
            </w:tcMar>
          </w:tcPr>
          <w:p w:rsidR="00CA4084" w:rsidRPr="00443481" w:rsidRDefault="006C2945">
            <w:pPr>
              <w:rPr>
                <w:rFonts w:cs="Calibri"/>
              </w:rPr>
            </w:pPr>
            <w:r w:rsidRPr="00443481">
              <w:rPr>
                <w:rFonts w:cs="Calibri"/>
              </w:rPr>
              <w:t>Minimum DVDD ramp down time</w:t>
            </w:r>
          </w:p>
        </w:tc>
        <w:tc>
          <w:tcPr>
            <w:tcW w:w="0" w:type="auto"/>
            <w:tcMar>
              <w:top w:w="30" w:type="dxa"/>
              <w:left w:w="30" w:type="dxa"/>
              <w:right w:w="30" w:type="dxa"/>
            </w:tcMar>
          </w:tcPr>
          <w:p w:rsidR="00CA4084" w:rsidRPr="00443481" w:rsidRDefault="006C2945">
            <w:pPr>
              <w:rPr>
                <w:rFonts w:cs="Calibri"/>
              </w:rPr>
            </w:pPr>
            <w:r w:rsidRPr="00443481">
              <w:rPr>
                <w:rFonts w:cs="Calibri"/>
              </w:rPr>
              <w:t>minimum ramp down time required for POC to act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w:t>
            </w: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ms</w:t>
            </w:r>
          </w:p>
        </w:tc>
      </w:tr>
    </w:tbl>
    <w:p w:rsidR="000124FE" w:rsidRDefault="000124FE" w:rsidP="00E61193">
      <w:pPr>
        <w:pStyle w:val="Caption"/>
      </w:pPr>
      <w:bookmarkStart w:id="132" w:name="_Toc491688696"/>
      <w:bookmarkStart w:id="133" w:name="_Toc506817962"/>
      <w:bookmarkStart w:id="134" w:name="scroll-bookmark-36"/>
      <w:r>
        <w:t xml:space="preserve">Table </w:t>
      </w:r>
      <w:r w:rsidR="00DF628D">
        <w:fldChar w:fldCharType="begin"/>
      </w:r>
      <w:r w:rsidR="00DF628D">
        <w:instrText xml:space="preserve"> SEQ Table \* ARABIC </w:instrText>
      </w:r>
      <w:r w:rsidR="00DF628D">
        <w:fldChar w:fldCharType="separate"/>
      </w:r>
      <w:r w:rsidR="00F029F9">
        <w:rPr>
          <w:noProof/>
        </w:rPr>
        <w:t>12</w:t>
      </w:r>
      <w:r w:rsidR="00DF628D">
        <w:fldChar w:fldCharType="end"/>
      </w:r>
      <w:r>
        <w:t>: Power on Control</w:t>
      </w:r>
      <w:bookmarkEnd w:id="132"/>
      <w:bookmarkEnd w:id="133"/>
    </w:p>
    <w:p w:rsidR="00CA4084" w:rsidRPr="001D2299" w:rsidRDefault="006C2945">
      <w:pPr>
        <w:pStyle w:val="Heading2"/>
        <w:rPr>
          <w:rFonts w:cs="Calibri"/>
        </w:rPr>
      </w:pPr>
      <w:bookmarkStart w:id="135" w:name="scroll-bookmark-30"/>
      <w:bookmarkStart w:id="136" w:name="_Toc498957475"/>
      <w:bookmarkStart w:id="137" w:name="_Toc504647470"/>
      <w:bookmarkStart w:id="138" w:name="_Toc506819305"/>
      <w:bookmarkEnd w:id="134"/>
      <w:r w:rsidRPr="001D2299">
        <w:rPr>
          <w:rFonts w:cs="Calibri"/>
        </w:rPr>
        <w:t>DC Characteristics</w:t>
      </w:r>
      <w:bookmarkEnd w:id="135"/>
      <w:bookmarkEnd w:id="136"/>
      <w:bookmarkEnd w:id="137"/>
      <w:bookmarkEnd w:id="138"/>
    </w:p>
    <w:p w:rsidR="00CA4084" w:rsidRPr="001D2299" w:rsidRDefault="006C2945">
      <w:pPr>
        <w:pStyle w:val="Heading3"/>
        <w:rPr>
          <w:rFonts w:cs="Calibri"/>
        </w:rPr>
      </w:pPr>
      <w:bookmarkStart w:id="139" w:name="scroll-bookmark-37"/>
      <w:bookmarkStart w:id="140" w:name="_Toc498957476"/>
      <w:bookmarkStart w:id="141" w:name="_Toc504647471"/>
      <w:bookmarkStart w:id="142" w:name="_Toc506819306"/>
      <w:r w:rsidRPr="001D2299">
        <w:rPr>
          <w:rFonts w:cs="Calibri"/>
        </w:rPr>
        <w:t>Reset Pin</w:t>
      </w:r>
      <w:bookmarkEnd w:id="139"/>
      <w:bookmarkEnd w:id="140"/>
      <w:bookmarkEnd w:id="141"/>
      <w:bookmarkEnd w:id="14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42"/>
        <w:gridCol w:w="3336"/>
        <w:gridCol w:w="1386"/>
        <w:gridCol w:w="702"/>
        <w:gridCol w:w="1216"/>
        <w:gridCol w:w="705"/>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IH</w:t>
            </w:r>
          </w:p>
        </w:tc>
        <w:tc>
          <w:tcPr>
            <w:tcW w:w="0" w:type="auto"/>
            <w:tcMar>
              <w:top w:w="30" w:type="dxa"/>
              <w:left w:w="30" w:type="dxa"/>
              <w:right w:w="30" w:type="dxa"/>
            </w:tcMar>
          </w:tcPr>
          <w:p w:rsidR="00CA4084" w:rsidRPr="00443481" w:rsidRDefault="006C2945">
            <w:pPr>
              <w:rPr>
                <w:rFonts w:cs="Calibri"/>
              </w:rPr>
            </w:pPr>
            <w:r w:rsidRPr="00443481">
              <w:rPr>
                <w:rFonts w:cs="Calibri"/>
              </w:rPr>
              <w:t>High level input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0.8 VDD</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IL</w:t>
            </w:r>
          </w:p>
        </w:tc>
        <w:tc>
          <w:tcPr>
            <w:tcW w:w="0" w:type="auto"/>
            <w:tcMar>
              <w:top w:w="30" w:type="dxa"/>
              <w:left w:w="30" w:type="dxa"/>
              <w:right w:w="30" w:type="dxa"/>
            </w:tcMar>
          </w:tcPr>
          <w:p w:rsidR="00CA4084" w:rsidRPr="00443481" w:rsidRDefault="006C2945">
            <w:pPr>
              <w:rPr>
                <w:rFonts w:cs="Calibri"/>
              </w:rPr>
            </w:pPr>
            <w:r w:rsidRPr="00443481">
              <w:rPr>
                <w:rFonts w:cs="Calibri"/>
              </w:rPr>
              <w:t>Low-level input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0.3 VDD</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hys</w:t>
            </w:r>
          </w:p>
        </w:tc>
        <w:tc>
          <w:tcPr>
            <w:tcW w:w="0" w:type="auto"/>
            <w:tcMar>
              <w:top w:w="30" w:type="dxa"/>
              <w:left w:w="30" w:type="dxa"/>
              <w:right w:w="30" w:type="dxa"/>
            </w:tcMar>
          </w:tcPr>
          <w:p w:rsidR="00CA4084" w:rsidRPr="00443481" w:rsidRDefault="006C2945">
            <w:pPr>
              <w:rPr>
                <w:rFonts w:cs="Calibri"/>
              </w:rPr>
            </w:pPr>
            <w:r w:rsidRPr="00443481">
              <w:rPr>
                <w:rFonts w:cs="Calibri"/>
              </w:rPr>
              <w:t>Hysteresis voltage</w:t>
            </w:r>
          </w:p>
        </w:tc>
        <w:tc>
          <w:tcPr>
            <w:tcW w:w="0" w:type="auto"/>
            <w:tcMar>
              <w:top w:w="30" w:type="dxa"/>
              <w:left w:w="30" w:type="dxa"/>
              <w:right w:w="30" w:type="dxa"/>
            </w:tcMar>
          </w:tcPr>
          <w:p w:rsidR="00CA4084" w:rsidRPr="00443481" w:rsidRDefault="006C2945">
            <w:pPr>
              <w:rPr>
                <w:rFonts w:cs="Calibri"/>
              </w:rPr>
            </w:pPr>
            <w:r w:rsidRPr="00443481">
              <w:rPr>
                <w:rFonts w:cs="Calibri"/>
              </w:rPr>
              <w:t>0.05 VDD</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V</w:t>
            </w:r>
          </w:p>
        </w:tc>
      </w:tr>
    </w:tbl>
    <w:p w:rsidR="00CA4084" w:rsidRPr="001D2299" w:rsidRDefault="000124FE" w:rsidP="00E61193">
      <w:pPr>
        <w:pStyle w:val="Caption"/>
        <w:rPr>
          <w:rFonts w:cs="Calibri"/>
        </w:rPr>
      </w:pPr>
      <w:bookmarkStart w:id="143" w:name="_Toc491688698"/>
      <w:bookmarkStart w:id="144" w:name="_Toc506817963"/>
      <w:r>
        <w:t xml:space="preserve">Table </w:t>
      </w:r>
      <w:r w:rsidR="00DF628D">
        <w:fldChar w:fldCharType="begin"/>
      </w:r>
      <w:r w:rsidR="00DF628D">
        <w:instrText xml:space="preserve"> SEQ Table \* ARABIC </w:instrText>
      </w:r>
      <w:r w:rsidR="00DF628D">
        <w:fldChar w:fldCharType="separate"/>
      </w:r>
      <w:r w:rsidR="00F029F9">
        <w:rPr>
          <w:noProof/>
        </w:rPr>
        <w:t>13</w:t>
      </w:r>
      <w:r w:rsidR="00DF628D">
        <w:fldChar w:fldCharType="end"/>
      </w:r>
      <w:r>
        <w:t xml:space="preserve">: </w:t>
      </w:r>
      <w:r w:rsidRPr="00544C79">
        <w:t>Reset Pin</w:t>
      </w:r>
      <w:bookmarkEnd w:id="143"/>
      <w:bookmarkEnd w:id="144"/>
    </w:p>
    <w:p w:rsidR="00CA4084" w:rsidRPr="001D2299" w:rsidRDefault="00F85B68">
      <w:pPr>
        <w:pStyle w:val="Heading3"/>
        <w:rPr>
          <w:rFonts w:cs="Calibri"/>
        </w:rPr>
      </w:pPr>
      <w:bookmarkStart w:id="145" w:name="scroll-bookmark-38"/>
      <w:bookmarkStart w:id="146" w:name="_Toc498957477"/>
      <w:bookmarkStart w:id="147" w:name="_Toc504647472"/>
      <w:bookmarkStart w:id="148" w:name="_Toc506819307"/>
      <w:r>
        <w:rPr>
          <w:rFonts w:cs="Calibri"/>
        </w:rPr>
        <w:t>Digital Input Output</w:t>
      </w:r>
      <w:r w:rsidR="006C2945" w:rsidRPr="001D2299">
        <w:rPr>
          <w:rFonts w:cs="Calibri"/>
        </w:rPr>
        <w:t xml:space="preserve"> Signals</w:t>
      </w:r>
      <w:bookmarkEnd w:id="145"/>
      <w:bookmarkEnd w:id="146"/>
      <w:bookmarkEnd w:id="147"/>
      <w:bookmarkEnd w:id="14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89"/>
        <w:gridCol w:w="3698"/>
        <w:gridCol w:w="1293"/>
        <w:gridCol w:w="730"/>
        <w:gridCol w:w="843"/>
        <w:gridCol w:w="734"/>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IH</w:t>
            </w:r>
          </w:p>
        </w:tc>
        <w:tc>
          <w:tcPr>
            <w:tcW w:w="0" w:type="auto"/>
            <w:tcMar>
              <w:top w:w="30" w:type="dxa"/>
              <w:left w:w="30" w:type="dxa"/>
              <w:right w:w="30" w:type="dxa"/>
            </w:tcMar>
          </w:tcPr>
          <w:p w:rsidR="00CA4084" w:rsidRPr="00443481" w:rsidRDefault="006C2945">
            <w:pPr>
              <w:rPr>
                <w:rFonts w:cs="Calibri"/>
              </w:rPr>
            </w:pPr>
            <w:r w:rsidRPr="00443481">
              <w:rPr>
                <w:rFonts w:cs="Calibri"/>
              </w:rPr>
              <w:t>High level input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3.6</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IL</w:t>
            </w:r>
          </w:p>
        </w:tc>
        <w:tc>
          <w:tcPr>
            <w:tcW w:w="0" w:type="auto"/>
            <w:tcMar>
              <w:top w:w="30" w:type="dxa"/>
              <w:left w:w="30" w:type="dxa"/>
              <w:right w:w="30" w:type="dxa"/>
            </w:tcMar>
          </w:tcPr>
          <w:p w:rsidR="00CA4084" w:rsidRPr="00443481" w:rsidRDefault="006C2945">
            <w:pPr>
              <w:rPr>
                <w:rFonts w:cs="Calibri"/>
              </w:rPr>
            </w:pPr>
            <w:r w:rsidRPr="00443481">
              <w:rPr>
                <w:rFonts w:cs="Calibri"/>
              </w:rPr>
              <w:t>Low level input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-0.3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0.8</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hys</w:t>
            </w:r>
          </w:p>
        </w:tc>
        <w:tc>
          <w:tcPr>
            <w:tcW w:w="0" w:type="auto"/>
            <w:tcMar>
              <w:top w:w="30" w:type="dxa"/>
              <w:left w:w="30" w:type="dxa"/>
              <w:right w:w="30" w:type="dxa"/>
            </w:tcMar>
          </w:tcPr>
          <w:p w:rsidR="00CA4084" w:rsidRPr="00443481" w:rsidRDefault="006C2945">
            <w:pPr>
              <w:rPr>
                <w:rFonts w:cs="Calibri"/>
              </w:rPr>
            </w:pPr>
            <w:r w:rsidRPr="00443481">
              <w:rPr>
                <w:rFonts w:cs="Calibri"/>
              </w:rPr>
              <w:t>Hysteresis voltage</w:t>
            </w:r>
          </w:p>
        </w:tc>
        <w:tc>
          <w:tcPr>
            <w:tcW w:w="0" w:type="auto"/>
            <w:tcMar>
              <w:top w:w="30" w:type="dxa"/>
              <w:left w:w="30" w:type="dxa"/>
              <w:right w:w="30" w:type="dxa"/>
            </w:tcMar>
          </w:tcPr>
          <w:p w:rsidR="00CA4084" w:rsidRPr="00443481" w:rsidRDefault="006C2945">
            <w:pPr>
              <w:rPr>
                <w:rFonts w:cs="Calibri"/>
              </w:rPr>
            </w:pPr>
            <w:r w:rsidRPr="00443481">
              <w:rPr>
                <w:rFonts w:cs="Calibri"/>
              </w:rPr>
              <w:t>0.1 VDD</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OL</w:t>
            </w:r>
          </w:p>
        </w:tc>
        <w:tc>
          <w:tcPr>
            <w:tcW w:w="0" w:type="auto"/>
            <w:tcMar>
              <w:top w:w="30" w:type="dxa"/>
              <w:left w:w="30" w:type="dxa"/>
              <w:right w:w="30" w:type="dxa"/>
            </w:tcMar>
          </w:tcPr>
          <w:p w:rsidR="00CA4084" w:rsidRPr="00443481" w:rsidRDefault="006C2945">
            <w:pPr>
              <w:rPr>
                <w:rFonts w:cs="Calibri"/>
              </w:rPr>
            </w:pPr>
            <w:r w:rsidRPr="00443481">
              <w:rPr>
                <w:rFonts w:cs="Calibri"/>
              </w:rPr>
              <w:t>Low level output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0.4</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w:t>
            </w:r>
            <w:r w:rsidRPr="00443481">
              <w:rPr>
                <w:rFonts w:cs="Calibri"/>
                <w:vertAlign w:val="subscript"/>
              </w:rPr>
              <w:t>OH</w:t>
            </w:r>
          </w:p>
        </w:tc>
        <w:tc>
          <w:tcPr>
            <w:tcW w:w="0" w:type="auto"/>
            <w:tcMar>
              <w:top w:w="30" w:type="dxa"/>
              <w:left w:w="30" w:type="dxa"/>
              <w:right w:w="30" w:type="dxa"/>
            </w:tcMar>
          </w:tcPr>
          <w:p w:rsidR="00CA4084" w:rsidRPr="00443481" w:rsidRDefault="006C2945">
            <w:pPr>
              <w:rPr>
                <w:rFonts w:cs="Calibri"/>
              </w:rPr>
            </w:pPr>
            <w:r w:rsidRPr="00443481">
              <w:rPr>
                <w:rFonts w:cs="Calibri"/>
              </w:rPr>
              <w:t>High level output voltage</w:t>
            </w:r>
          </w:p>
        </w:tc>
        <w:tc>
          <w:tcPr>
            <w:tcW w:w="0" w:type="auto"/>
            <w:tcMar>
              <w:top w:w="30" w:type="dxa"/>
              <w:left w:w="30" w:type="dxa"/>
              <w:right w:w="30" w:type="dxa"/>
            </w:tcMar>
          </w:tcPr>
          <w:p w:rsidR="00CA4084" w:rsidRPr="00443481" w:rsidRDefault="006C2945">
            <w:pPr>
              <w:rPr>
                <w:rFonts w:cs="Calibri"/>
              </w:rPr>
            </w:pPr>
            <w:r w:rsidRPr="00443481">
              <w:rPr>
                <w:rFonts w:cs="Calibri"/>
              </w:rPr>
              <w:t>VDD-0.4</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I</w:t>
            </w:r>
            <w:r w:rsidRPr="00443481">
              <w:rPr>
                <w:rFonts w:cs="Calibri"/>
                <w:vertAlign w:val="subscript"/>
              </w:rPr>
              <w:t>OL</w:t>
            </w:r>
          </w:p>
        </w:tc>
        <w:tc>
          <w:tcPr>
            <w:tcW w:w="0" w:type="auto"/>
            <w:tcMar>
              <w:top w:w="30" w:type="dxa"/>
              <w:left w:w="30" w:type="dxa"/>
              <w:right w:w="30" w:type="dxa"/>
            </w:tcMar>
          </w:tcPr>
          <w:p w:rsidR="00CA4084" w:rsidRPr="00443481" w:rsidRDefault="006C2945">
            <w:pPr>
              <w:rPr>
                <w:rFonts w:cs="Calibri"/>
              </w:rPr>
            </w:pPr>
            <w:r w:rsidRPr="00443481">
              <w:rPr>
                <w:rFonts w:cs="Calibri"/>
              </w:rPr>
              <w:t>Low level output current</w:t>
            </w:r>
          </w:p>
        </w:tc>
        <w:tc>
          <w:tcPr>
            <w:tcW w:w="0" w:type="auto"/>
            <w:tcMar>
              <w:top w:w="30" w:type="dxa"/>
              <w:left w:w="30" w:type="dxa"/>
              <w:right w:w="30" w:type="dxa"/>
            </w:tcMar>
          </w:tcPr>
          <w:p w:rsidR="00CA4084" w:rsidRPr="00443481" w:rsidRDefault="006C2945">
            <w:pPr>
              <w:rPr>
                <w:rFonts w:cs="Calibri"/>
              </w:rPr>
            </w:pPr>
            <w:r w:rsidRPr="00443481">
              <w:rPr>
                <w:rFonts w:cs="Calibri"/>
              </w:rPr>
              <w:t>4.0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mA</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I</w:t>
            </w:r>
            <w:r w:rsidRPr="00443481">
              <w:rPr>
                <w:rFonts w:cs="Calibri"/>
                <w:vertAlign w:val="subscript"/>
              </w:rPr>
              <w:t>OH</w:t>
            </w:r>
          </w:p>
        </w:tc>
        <w:tc>
          <w:tcPr>
            <w:tcW w:w="0" w:type="auto"/>
            <w:tcMar>
              <w:top w:w="30" w:type="dxa"/>
              <w:left w:w="30" w:type="dxa"/>
              <w:right w:w="30" w:type="dxa"/>
            </w:tcMar>
          </w:tcPr>
          <w:p w:rsidR="00CA4084" w:rsidRPr="00443481" w:rsidRDefault="006C2945">
            <w:pPr>
              <w:rPr>
                <w:rFonts w:cs="Calibri"/>
              </w:rPr>
            </w:pPr>
            <w:r w:rsidRPr="00443481">
              <w:rPr>
                <w:rFonts w:cs="Calibri"/>
              </w:rPr>
              <w:t>High level output current</w:t>
            </w:r>
          </w:p>
        </w:tc>
        <w:tc>
          <w:tcPr>
            <w:tcW w:w="0" w:type="auto"/>
            <w:tcMar>
              <w:top w:w="30" w:type="dxa"/>
              <w:left w:w="30" w:type="dxa"/>
              <w:right w:w="30" w:type="dxa"/>
            </w:tcMar>
          </w:tcPr>
          <w:p w:rsidR="00CA4084" w:rsidRPr="00443481" w:rsidRDefault="006C2945">
            <w:pPr>
              <w:rPr>
                <w:rFonts w:cs="Calibri"/>
              </w:rPr>
            </w:pPr>
            <w:r w:rsidRPr="00443481">
              <w:rPr>
                <w:rFonts w:cs="Calibri"/>
              </w:rPr>
              <w:t>4.0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mA</w:t>
            </w:r>
          </w:p>
        </w:tc>
      </w:tr>
    </w:tbl>
    <w:p w:rsidR="00CA4084" w:rsidRPr="001D2299" w:rsidRDefault="000124FE" w:rsidP="00E61193">
      <w:pPr>
        <w:pStyle w:val="Caption"/>
        <w:rPr>
          <w:rFonts w:cs="Calibri"/>
        </w:rPr>
      </w:pPr>
      <w:bookmarkStart w:id="149" w:name="_Toc491688699"/>
      <w:bookmarkStart w:id="150" w:name="_Toc506817964"/>
      <w:r>
        <w:t xml:space="preserve">Table </w:t>
      </w:r>
      <w:r w:rsidR="00DF628D">
        <w:fldChar w:fldCharType="begin"/>
      </w:r>
      <w:r w:rsidR="00DF628D">
        <w:instrText xml:space="preserve"> SEQ Table \* ARABIC </w:instrText>
      </w:r>
      <w:r w:rsidR="00DF628D">
        <w:fldChar w:fldCharType="separate"/>
      </w:r>
      <w:r w:rsidR="00F029F9">
        <w:rPr>
          <w:noProof/>
        </w:rPr>
        <w:t>14</w:t>
      </w:r>
      <w:r w:rsidR="00DF628D">
        <w:fldChar w:fldCharType="end"/>
      </w:r>
      <w:r>
        <w:t xml:space="preserve">: </w:t>
      </w:r>
      <w:r w:rsidRPr="008258B2">
        <w:t>Digital I/O Signals</w:t>
      </w:r>
      <w:bookmarkEnd w:id="149"/>
      <w:bookmarkEnd w:id="150"/>
    </w:p>
    <w:p w:rsidR="00CA4084" w:rsidRPr="001D2299" w:rsidRDefault="006C2945">
      <w:pPr>
        <w:pStyle w:val="Heading3"/>
        <w:rPr>
          <w:rFonts w:cs="Calibri"/>
        </w:rPr>
      </w:pPr>
      <w:bookmarkStart w:id="151" w:name="scroll-bookmark-39"/>
      <w:bookmarkStart w:id="152" w:name="_Toc498957478"/>
      <w:bookmarkStart w:id="153" w:name="_Toc504647473"/>
      <w:bookmarkStart w:id="154" w:name="_Toc506819308"/>
      <w:r w:rsidRPr="001D2299">
        <w:rPr>
          <w:rFonts w:cs="Calibri"/>
        </w:rPr>
        <w:t>USB</w:t>
      </w:r>
      <w:bookmarkEnd w:id="151"/>
      <w:bookmarkEnd w:id="152"/>
      <w:bookmarkEnd w:id="153"/>
      <w:bookmarkEnd w:id="15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6"/>
        <w:gridCol w:w="1233"/>
        <w:gridCol w:w="573"/>
        <w:gridCol w:w="500"/>
        <w:gridCol w:w="577"/>
        <w:gridCol w:w="598"/>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Vcm DC (DC level measured at receiver connector)</w:t>
            </w:r>
          </w:p>
        </w:tc>
        <w:tc>
          <w:tcPr>
            <w:tcW w:w="0" w:type="auto"/>
            <w:tcMar>
              <w:top w:w="30" w:type="dxa"/>
              <w:left w:w="30" w:type="dxa"/>
              <w:right w:w="30" w:type="dxa"/>
            </w:tcMar>
          </w:tcPr>
          <w:p w:rsidR="00CA4084" w:rsidRPr="00443481" w:rsidRDefault="006C2945">
            <w:pPr>
              <w:rPr>
                <w:rFonts w:cs="Calibri"/>
              </w:rPr>
            </w:pPr>
            <w:r w:rsidRPr="00443481">
              <w:rPr>
                <w:rFonts w:cs="Calibri"/>
              </w:rPr>
              <w:t>HS Mode</w:t>
            </w:r>
          </w:p>
          <w:p w:rsidR="00CA4084" w:rsidRPr="00443481" w:rsidRDefault="006C2945">
            <w:pPr>
              <w:rPr>
                <w:rFonts w:cs="Calibri"/>
              </w:rPr>
            </w:pPr>
            <w:r w:rsidRPr="00443481">
              <w:rPr>
                <w:rFonts w:cs="Calibri"/>
              </w:rPr>
              <w:t>LS/FS Mode</w:t>
            </w:r>
          </w:p>
        </w:tc>
        <w:tc>
          <w:tcPr>
            <w:tcW w:w="0" w:type="auto"/>
            <w:tcMar>
              <w:top w:w="30" w:type="dxa"/>
              <w:left w:w="30" w:type="dxa"/>
              <w:right w:w="30" w:type="dxa"/>
            </w:tcMar>
          </w:tcPr>
          <w:p w:rsidR="00CA4084" w:rsidRPr="00443481" w:rsidRDefault="006C2945">
            <w:pPr>
              <w:rPr>
                <w:rFonts w:cs="Calibri"/>
              </w:rPr>
            </w:pPr>
            <w:r w:rsidRPr="00443481">
              <w:rPr>
                <w:rFonts w:cs="Calibri"/>
              </w:rPr>
              <w:t>-0.05</w:t>
            </w:r>
          </w:p>
          <w:p w:rsidR="00CA4084" w:rsidRPr="00443481" w:rsidRDefault="006C2945">
            <w:pPr>
              <w:rPr>
                <w:rFonts w:cs="Calibri"/>
              </w:rPr>
            </w:pPr>
            <w:r w:rsidRPr="00443481">
              <w:rPr>
                <w:rFonts w:cs="Calibri"/>
              </w:rPr>
              <w:t>0.8</w:t>
            </w:r>
          </w:p>
        </w:tc>
        <w:tc>
          <w:tcPr>
            <w:tcW w:w="0" w:type="auto"/>
            <w:tcMar>
              <w:top w:w="30" w:type="dxa"/>
              <w:left w:w="30" w:type="dxa"/>
              <w:right w:w="30" w:type="dxa"/>
            </w:tcMar>
          </w:tcPr>
          <w:p w:rsidR="00CA4084" w:rsidRPr="00443481" w:rsidRDefault="006C2945">
            <w:pPr>
              <w:rPr>
                <w:rFonts w:cs="Calibri"/>
              </w:rPr>
            </w:pPr>
            <w:r w:rsidRPr="00443481">
              <w:rPr>
                <w:rFonts w:cs="Calibri"/>
              </w:rPr>
              <w:t>-</w:t>
            </w:r>
          </w:p>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Crossover Voltages</w:t>
            </w:r>
          </w:p>
        </w:tc>
        <w:tc>
          <w:tcPr>
            <w:tcW w:w="0" w:type="auto"/>
            <w:tcMar>
              <w:top w:w="30" w:type="dxa"/>
              <w:left w:w="30" w:type="dxa"/>
              <w:right w:w="30" w:type="dxa"/>
            </w:tcMar>
          </w:tcPr>
          <w:p w:rsidR="00CA4084" w:rsidRPr="00443481" w:rsidRDefault="006C2945">
            <w:pPr>
              <w:rPr>
                <w:rFonts w:cs="Calibri"/>
              </w:rPr>
            </w:pPr>
            <w:r w:rsidRPr="00443481">
              <w:rPr>
                <w:rFonts w:cs="Calibri"/>
              </w:rPr>
              <w:t>LS Mode</w:t>
            </w:r>
          </w:p>
          <w:p w:rsidR="00CA4084" w:rsidRPr="00443481" w:rsidRDefault="006C2945">
            <w:pPr>
              <w:rPr>
                <w:rFonts w:cs="Calibri"/>
              </w:rPr>
            </w:pPr>
            <w:r w:rsidRPr="00443481">
              <w:rPr>
                <w:rFonts w:cs="Calibri"/>
              </w:rPr>
              <w:t>FS Mode</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w:t>
            </w:r>
          </w:p>
          <w:p w:rsidR="00CA4084" w:rsidRPr="00443481" w:rsidRDefault="006C2945">
            <w:pPr>
              <w:rPr>
                <w:rFonts w:cs="Calibri"/>
              </w:rPr>
            </w:pPr>
            <w:r w:rsidRPr="00443481">
              <w:rPr>
                <w:rFonts w:cs="Calibri"/>
              </w:rPr>
              <w:t>2</w:t>
            </w:r>
          </w:p>
        </w:tc>
        <w:tc>
          <w:tcPr>
            <w:tcW w:w="0" w:type="auto"/>
            <w:tcMar>
              <w:top w:w="30" w:type="dxa"/>
              <w:left w:w="30" w:type="dxa"/>
              <w:right w:w="30" w:type="dxa"/>
            </w:tcMar>
          </w:tcPr>
          <w:p w:rsidR="00CA4084" w:rsidRPr="00443481" w:rsidRDefault="006C2945">
            <w:pPr>
              <w:rPr>
                <w:rFonts w:cs="Calibri"/>
              </w:rPr>
            </w:pPr>
            <w:r w:rsidRPr="00443481">
              <w:rPr>
                <w:rFonts w:cs="Calibri"/>
              </w:rPr>
              <w:t>V</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Power supply ripple noise (Analog 3.3V)</w:t>
            </w:r>
          </w:p>
        </w:tc>
        <w:tc>
          <w:tcPr>
            <w:tcW w:w="0" w:type="auto"/>
            <w:tcMar>
              <w:top w:w="30" w:type="dxa"/>
              <w:left w:w="30" w:type="dxa"/>
              <w:right w:w="30" w:type="dxa"/>
            </w:tcMar>
          </w:tcPr>
          <w:p w:rsidR="00CA4084" w:rsidRPr="00443481" w:rsidRDefault="006C2945">
            <w:pPr>
              <w:rPr>
                <w:rFonts w:cs="Calibri"/>
              </w:rPr>
            </w:pPr>
            <w:r w:rsidRPr="00443481">
              <w:rPr>
                <w:rFonts w:cs="Calibri"/>
              </w:rPr>
              <w:t>&lt; 160 MHz</w:t>
            </w:r>
          </w:p>
        </w:tc>
        <w:tc>
          <w:tcPr>
            <w:tcW w:w="0" w:type="auto"/>
            <w:tcMar>
              <w:top w:w="30" w:type="dxa"/>
              <w:left w:w="30" w:type="dxa"/>
              <w:right w:w="30" w:type="dxa"/>
            </w:tcMar>
          </w:tcPr>
          <w:p w:rsidR="00CA4084" w:rsidRPr="00443481" w:rsidRDefault="006C2945">
            <w:pPr>
              <w:rPr>
                <w:rFonts w:cs="Calibri"/>
              </w:rPr>
            </w:pPr>
            <w:r w:rsidRPr="00443481">
              <w:rPr>
                <w:rFonts w:cs="Calibri"/>
              </w:rPr>
              <w:t>-50</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50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mV</w:t>
            </w:r>
          </w:p>
        </w:tc>
      </w:tr>
    </w:tbl>
    <w:p w:rsidR="000124FE" w:rsidRDefault="000124FE" w:rsidP="00E61193">
      <w:pPr>
        <w:pStyle w:val="Caption"/>
      </w:pPr>
      <w:bookmarkStart w:id="155" w:name="_Toc491688700"/>
      <w:bookmarkStart w:id="156" w:name="_Toc506817965"/>
      <w:bookmarkStart w:id="157" w:name="scroll-bookmark-40"/>
      <w:r>
        <w:t xml:space="preserve">Table </w:t>
      </w:r>
      <w:r w:rsidR="00DF628D">
        <w:fldChar w:fldCharType="begin"/>
      </w:r>
      <w:r w:rsidR="00DF628D">
        <w:instrText xml:space="preserve"> SEQ Table \* ARABIC </w:instrText>
      </w:r>
      <w:r w:rsidR="00DF628D">
        <w:fldChar w:fldCharType="separate"/>
      </w:r>
      <w:r w:rsidR="00F029F9">
        <w:rPr>
          <w:noProof/>
        </w:rPr>
        <w:t>15</w:t>
      </w:r>
      <w:r w:rsidR="00DF628D">
        <w:fldChar w:fldCharType="end"/>
      </w:r>
      <w:r>
        <w:t>: USB</w:t>
      </w:r>
      <w:bookmarkEnd w:id="155"/>
      <w:bookmarkEnd w:id="156"/>
    </w:p>
    <w:p w:rsidR="00CA4084" w:rsidRPr="001D2299" w:rsidRDefault="006C2945">
      <w:pPr>
        <w:pStyle w:val="Heading3"/>
        <w:rPr>
          <w:rFonts w:cs="Calibri"/>
        </w:rPr>
      </w:pPr>
      <w:bookmarkStart w:id="158" w:name="_Toc498957479"/>
      <w:bookmarkStart w:id="159" w:name="_Toc504647474"/>
      <w:bookmarkStart w:id="160" w:name="_Toc506819309"/>
      <w:r w:rsidRPr="001D2299">
        <w:rPr>
          <w:rFonts w:cs="Calibri"/>
        </w:rPr>
        <w:t>Pin Capacitance</w:t>
      </w:r>
      <w:bookmarkEnd w:id="157"/>
      <w:bookmarkEnd w:id="158"/>
      <w:bookmarkEnd w:id="159"/>
      <w:bookmarkEnd w:id="16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966"/>
        <w:gridCol w:w="5008"/>
        <w:gridCol w:w="637"/>
        <w:gridCol w:w="594"/>
        <w:gridCol w:w="685"/>
        <w:gridCol w:w="597"/>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C</w:t>
            </w:r>
            <w:r w:rsidRPr="00443481">
              <w:rPr>
                <w:rFonts w:cs="Calibri"/>
                <w:vertAlign w:val="subscript"/>
              </w:rPr>
              <w:t>io</w:t>
            </w:r>
          </w:p>
        </w:tc>
        <w:tc>
          <w:tcPr>
            <w:tcW w:w="0" w:type="auto"/>
            <w:tcMar>
              <w:top w:w="30" w:type="dxa"/>
              <w:left w:w="30" w:type="dxa"/>
              <w:right w:w="30" w:type="dxa"/>
            </w:tcMar>
          </w:tcPr>
          <w:p w:rsidR="00CA4084" w:rsidRPr="00443481" w:rsidRDefault="006C2945">
            <w:pPr>
              <w:rPr>
                <w:rFonts w:cs="Calibri"/>
              </w:rPr>
            </w:pPr>
            <w:r w:rsidRPr="00443481">
              <w:rPr>
                <w:rFonts w:cs="Calibri"/>
              </w:rPr>
              <w:t>Input/output capacitance, digital pins only</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0124FE" w:rsidRDefault="000124FE" w:rsidP="00E61193">
      <w:pPr>
        <w:pStyle w:val="Caption"/>
      </w:pPr>
      <w:bookmarkStart w:id="161" w:name="_Toc491688701"/>
      <w:bookmarkStart w:id="162" w:name="_Toc506817966"/>
      <w:bookmarkStart w:id="163" w:name="scroll-bookmark-31"/>
      <w:r>
        <w:t xml:space="preserve">Table </w:t>
      </w:r>
      <w:r w:rsidR="00DF628D">
        <w:fldChar w:fldCharType="begin"/>
      </w:r>
      <w:r w:rsidR="00DF628D">
        <w:instrText xml:space="preserve"> SEQ Table \* ARABIC </w:instrText>
      </w:r>
      <w:r w:rsidR="00DF628D">
        <w:fldChar w:fldCharType="separate"/>
      </w:r>
      <w:r w:rsidR="00F029F9">
        <w:rPr>
          <w:noProof/>
        </w:rPr>
        <w:t>16</w:t>
      </w:r>
      <w:r w:rsidR="00DF628D">
        <w:fldChar w:fldCharType="end"/>
      </w:r>
      <w:r>
        <w:t>: Pin Capacitances</w:t>
      </w:r>
      <w:bookmarkEnd w:id="161"/>
      <w:bookmarkEnd w:id="162"/>
    </w:p>
    <w:p w:rsidR="0086537F" w:rsidRPr="00196CC1" w:rsidRDefault="0086537F" w:rsidP="00196CC1">
      <w:pPr>
        <w:pStyle w:val="Heading3"/>
      </w:pPr>
      <w:bookmarkStart w:id="164" w:name="_Toc256000003"/>
      <w:bookmarkStart w:id="165" w:name="scroll-bookmark-5"/>
      <w:bookmarkStart w:id="166" w:name="_Toc498957480"/>
      <w:bookmarkStart w:id="167" w:name="_Toc504647475"/>
      <w:bookmarkStart w:id="168" w:name="_Toc506819310"/>
      <w:r w:rsidRPr="00196CC1">
        <w:t>Open-drain I2C pins</w:t>
      </w:r>
      <w:bookmarkEnd w:id="164"/>
      <w:bookmarkEnd w:id="165"/>
      <w:bookmarkEnd w:id="166"/>
      <w:bookmarkEnd w:id="167"/>
      <w:bookmarkEnd w:id="16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676"/>
        <w:gridCol w:w="5545"/>
        <w:gridCol w:w="768"/>
        <w:gridCol w:w="415"/>
        <w:gridCol w:w="666"/>
        <w:gridCol w:w="417"/>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196CC1" w:rsidRPr="00443481" w:rsidRDefault="00196CC1" w:rsidP="00196CC1">
            <w:pPr>
              <w:rPr>
                <w:color w:val="262626"/>
              </w:rPr>
            </w:pPr>
            <w:r w:rsidRPr="00443481">
              <w:rPr>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196CC1" w:rsidRPr="00443481" w:rsidRDefault="00196CC1" w:rsidP="00196CC1">
            <w:pPr>
              <w:rPr>
                <w:color w:val="262626"/>
              </w:rPr>
            </w:pPr>
            <w:r w:rsidRPr="00443481">
              <w:rPr>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196CC1" w:rsidRPr="00443481" w:rsidRDefault="00196CC1" w:rsidP="00196CC1">
            <w:pPr>
              <w:rPr>
                <w:color w:val="262626"/>
              </w:rPr>
            </w:pPr>
            <w:r w:rsidRPr="00443481">
              <w:rPr>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196CC1" w:rsidRPr="00443481" w:rsidRDefault="00196CC1" w:rsidP="00196CC1">
            <w:pPr>
              <w:rPr>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w:t>
            </w:r>
            <w:r w:rsidRPr="00443481">
              <w:rPr>
                <w:vertAlign w:val="subscript"/>
              </w:rPr>
              <w:t>IH</w:t>
            </w:r>
          </w:p>
        </w:tc>
        <w:tc>
          <w:tcPr>
            <w:tcW w:w="0" w:type="auto"/>
            <w:tcMar>
              <w:top w:w="30" w:type="dxa"/>
              <w:left w:w="30" w:type="dxa"/>
              <w:right w:w="30" w:type="dxa"/>
            </w:tcMar>
          </w:tcPr>
          <w:p w:rsidR="00196CC1" w:rsidRPr="00196CC1" w:rsidRDefault="00196CC1" w:rsidP="00196CC1">
            <w:r w:rsidRPr="00196CC1">
              <w:t>High level input voltage</w:t>
            </w:r>
          </w:p>
        </w:tc>
        <w:tc>
          <w:tcPr>
            <w:tcW w:w="0" w:type="auto"/>
            <w:tcMar>
              <w:top w:w="30" w:type="dxa"/>
              <w:left w:w="30" w:type="dxa"/>
              <w:right w:w="30" w:type="dxa"/>
            </w:tcMar>
          </w:tcPr>
          <w:p w:rsidR="00196CC1" w:rsidRPr="00196CC1" w:rsidRDefault="00196CC1" w:rsidP="00196CC1">
            <w:r w:rsidRPr="00196CC1">
              <w:t>0.7 VDD</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w:t>
            </w:r>
            <w:r w:rsidRPr="00443481">
              <w:rPr>
                <w:vertAlign w:val="subscript"/>
              </w:rPr>
              <w:t>IL</w:t>
            </w:r>
          </w:p>
        </w:tc>
        <w:tc>
          <w:tcPr>
            <w:tcW w:w="0" w:type="auto"/>
            <w:tcMar>
              <w:top w:w="30" w:type="dxa"/>
              <w:left w:w="30" w:type="dxa"/>
              <w:right w:w="30" w:type="dxa"/>
            </w:tcMar>
          </w:tcPr>
          <w:p w:rsidR="00196CC1" w:rsidRPr="00196CC1" w:rsidRDefault="00196CC1" w:rsidP="00196CC1">
            <w:r w:rsidRPr="00196CC1">
              <w:t>Low level input voltage</w:t>
            </w:r>
          </w:p>
        </w:tc>
        <w:tc>
          <w:tcPr>
            <w:tcW w:w="0" w:type="auto"/>
            <w:tcMar>
              <w:top w:w="30" w:type="dxa"/>
              <w:left w:w="30" w:type="dxa"/>
              <w:right w:w="30" w:type="dxa"/>
            </w:tcMar>
          </w:tcPr>
          <w:p w:rsidR="00196CC1" w:rsidRPr="00196CC1" w:rsidRDefault="00196CC1" w:rsidP="00196CC1">
            <w:r w:rsidRPr="00196CC1">
              <w:t>0</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0.3 VDD</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w:t>
            </w:r>
            <w:r w:rsidRPr="00443481">
              <w:rPr>
                <w:vertAlign w:val="subscript"/>
              </w:rPr>
              <w:t>hys</w:t>
            </w:r>
          </w:p>
        </w:tc>
        <w:tc>
          <w:tcPr>
            <w:tcW w:w="0" w:type="auto"/>
            <w:tcMar>
              <w:top w:w="30" w:type="dxa"/>
              <w:left w:w="30" w:type="dxa"/>
              <w:right w:w="30" w:type="dxa"/>
            </w:tcMar>
          </w:tcPr>
          <w:p w:rsidR="00196CC1" w:rsidRPr="00196CC1" w:rsidRDefault="00196CC1" w:rsidP="00196CC1">
            <w:r w:rsidRPr="00196CC1">
              <w:t>Hysteresis voltage</w:t>
            </w:r>
          </w:p>
        </w:tc>
        <w:tc>
          <w:tcPr>
            <w:tcW w:w="0" w:type="auto"/>
            <w:tcMar>
              <w:top w:w="30" w:type="dxa"/>
              <w:left w:w="30" w:type="dxa"/>
              <w:right w:w="30" w:type="dxa"/>
            </w:tcMar>
          </w:tcPr>
          <w:p w:rsidR="00196CC1" w:rsidRPr="00196CC1" w:rsidRDefault="00196CC1" w:rsidP="00196CC1">
            <w:r w:rsidRPr="00196CC1">
              <w:t>0.1 x VDD</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w:t>
            </w:r>
            <w:r w:rsidRPr="00443481">
              <w:rPr>
                <w:vertAlign w:val="subscript"/>
              </w:rPr>
              <w:t>OL</w:t>
            </w:r>
          </w:p>
        </w:tc>
        <w:tc>
          <w:tcPr>
            <w:tcW w:w="0" w:type="auto"/>
            <w:tcMar>
              <w:top w:w="30" w:type="dxa"/>
              <w:left w:w="30" w:type="dxa"/>
              <w:right w:w="30" w:type="dxa"/>
            </w:tcMar>
          </w:tcPr>
          <w:p w:rsidR="00196CC1" w:rsidRPr="00196CC1" w:rsidRDefault="00196CC1" w:rsidP="00196CC1">
            <w:r w:rsidRPr="00196CC1">
              <w:t>VOL  = 0.4, Low-level output current; pin configured as standard mode or fast mode</w:t>
            </w:r>
          </w:p>
        </w:tc>
        <w:tc>
          <w:tcPr>
            <w:tcW w:w="0" w:type="auto"/>
            <w:tcMar>
              <w:top w:w="30" w:type="dxa"/>
              <w:left w:w="30" w:type="dxa"/>
              <w:right w:w="30" w:type="dxa"/>
            </w:tcMar>
          </w:tcPr>
          <w:p w:rsidR="00196CC1" w:rsidRPr="00196CC1" w:rsidRDefault="00196CC1" w:rsidP="00196CC1">
            <w:r w:rsidRPr="00196CC1">
              <w:t>4.0</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mA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w:t>
            </w:r>
            <w:r w:rsidRPr="00443481">
              <w:rPr>
                <w:vertAlign w:val="subscript"/>
              </w:rPr>
              <w:t>OL</w:t>
            </w:r>
          </w:p>
        </w:tc>
        <w:tc>
          <w:tcPr>
            <w:tcW w:w="0" w:type="auto"/>
            <w:tcMar>
              <w:top w:w="30" w:type="dxa"/>
              <w:left w:w="30" w:type="dxa"/>
              <w:right w:w="30" w:type="dxa"/>
            </w:tcMar>
          </w:tcPr>
          <w:p w:rsidR="00196CC1" w:rsidRPr="00196CC1" w:rsidRDefault="00196CC1" w:rsidP="00196CC1">
            <w:r w:rsidRPr="00196CC1">
              <w:t>VOL  = 0.4 Low-level output current; pin configured as standard mode or fast mode</w:t>
            </w:r>
          </w:p>
        </w:tc>
        <w:tc>
          <w:tcPr>
            <w:tcW w:w="0" w:type="auto"/>
            <w:tcMar>
              <w:top w:w="30" w:type="dxa"/>
              <w:left w:w="30" w:type="dxa"/>
              <w:right w:w="30" w:type="dxa"/>
            </w:tcMar>
          </w:tcPr>
          <w:p w:rsidR="00196CC1" w:rsidRPr="00196CC1" w:rsidRDefault="00196CC1" w:rsidP="00196CC1">
            <w:r w:rsidRPr="00196CC1">
              <w:t>VDD-0.4</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443481">
            <w:pPr>
              <w:keepNext/>
            </w:pPr>
            <w:r w:rsidRPr="00196CC1">
              <w:t>V</w:t>
            </w:r>
          </w:p>
        </w:tc>
      </w:tr>
    </w:tbl>
    <w:p w:rsidR="00196CC1" w:rsidRPr="00196CC1" w:rsidRDefault="0086537F" w:rsidP="00E61193">
      <w:pPr>
        <w:pStyle w:val="Caption"/>
      </w:pPr>
      <w:bookmarkStart w:id="169" w:name="_Toc506817967"/>
      <w:r>
        <w:t xml:space="preserve">Table </w:t>
      </w:r>
      <w:r w:rsidR="00DF628D">
        <w:fldChar w:fldCharType="begin"/>
      </w:r>
      <w:r w:rsidR="00DF628D">
        <w:instrText xml:space="preserve"> SEQ Table \* ARABIC </w:instrText>
      </w:r>
      <w:r w:rsidR="00DF628D">
        <w:fldChar w:fldCharType="separate"/>
      </w:r>
      <w:r w:rsidR="00F029F9">
        <w:rPr>
          <w:noProof/>
        </w:rPr>
        <w:t>17</w:t>
      </w:r>
      <w:r w:rsidR="00DF628D">
        <w:fldChar w:fldCharType="end"/>
      </w:r>
      <w:r>
        <w:t xml:space="preserve">: </w:t>
      </w:r>
      <w:r w:rsidRPr="003767FF">
        <w:t>Open-drain I2C pins</w:t>
      </w:r>
      <w:bookmarkEnd w:id="169"/>
    </w:p>
    <w:p w:rsidR="00196CC1" w:rsidRDefault="00196CC1" w:rsidP="00196CC1">
      <w:pPr>
        <w:pStyle w:val="Heading3"/>
      </w:pPr>
      <w:bookmarkStart w:id="170" w:name="_Toc498957481"/>
      <w:bookmarkStart w:id="171" w:name="_Toc504647476"/>
      <w:bookmarkStart w:id="172" w:name="_Toc506819311"/>
      <w:r>
        <w:t>Clocks</w:t>
      </w:r>
      <w:bookmarkEnd w:id="170"/>
      <w:bookmarkEnd w:id="171"/>
      <w:bookmarkEnd w:id="172"/>
    </w:p>
    <w:p w:rsidR="00196CC1" w:rsidRPr="00196CC1" w:rsidRDefault="00196CC1" w:rsidP="003A68CB">
      <w:pPr>
        <w:pStyle w:val="DocumentationParagraph"/>
      </w:pPr>
      <w:r w:rsidRPr="00196CC1">
        <w:t>Following ULP clocks needed for sleep timers, calibration and other low power functional modes are available</w:t>
      </w:r>
    </w:p>
    <w:p w:rsidR="00196CC1" w:rsidRPr="00196CC1" w:rsidRDefault="00196CC1" w:rsidP="003A68CB">
      <w:pPr>
        <w:pStyle w:val="docbullet1"/>
      </w:pPr>
      <w:r w:rsidRPr="00196CC1">
        <w:t>7nA@0.6V 32KHz Low speed Ring oscillator</w:t>
      </w:r>
    </w:p>
    <w:p w:rsidR="00196CC1" w:rsidRPr="00196CC1" w:rsidRDefault="00196CC1" w:rsidP="003A68CB">
      <w:pPr>
        <w:pStyle w:val="docbullet1"/>
      </w:pPr>
      <w:r w:rsidRPr="00196CC1">
        <w:t>130nA@VBATT 32KHz RC oscillator</w:t>
      </w:r>
    </w:p>
    <w:p w:rsidR="00196CC1" w:rsidRPr="00196CC1" w:rsidRDefault="00196CC1" w:rsidP="003A68CB">
      <w:pPr>
        <w:pStyle w:val="docbullet1"/>
      </w:pPr>
      <w:r w:rsidRPr="00196CC1">
        <w:t>500nA@0.6V 32KHz Crystal Oscillator</w:t>
      </w:r>
    </w:p>
    <w:p w:rsidR="00196CC1" w:rsidRPr="00196CC1" w:rsidRDefault="00196CC1" w:rsidP="003A68CB">
      <w:pPr>
        <w:pStyle w:val="docbullet1"/>
      </w:pPr>
      <w:r w:rsidRPr="00196CC1">
        <w:t>60uA@0.9V 32MHz RC Oscillator</w:t>
      </w:r>
    </w:p>
    <w:p w:rsidR="00196CC1" w:rsidRPr="00196CC1" w:rsidRDefault="00196CC1" w:rsidP="003A68CB">
      <w:pPr>
        <w:pStyle w:val="docbullet1"/>
      </w:pPr>
      <w:r w:rsidRPr="00196CC1">
        <w:t>10uA@0.9V, 32MHz High Frequency Ring oscillator</w:t>
      </w:r>
    </w:p>
    <w:p w:rsidR="00196CC1" w:rsidRPr="00196CC1" w:rsidRDefault="00196CC1" w:rsidP="003A68CB">
      <w:pPr>
        <w:pStyle w:val="docbullet1"/>
      </w:pPr>
      <w:r w:rsidRPr="00196CC1">
        <w:t>20uA@0.9V ,32MHz Frequency Doubler</w:t>
      </w:r>
    </w:p>
    <w:p w:rsidR="00196CC1" w:rsidRPr="00196CC1" w:rsidRDefault="00196CC1" w:rsidP="003A68CB">
      <w:pPr>
        <w:pStyle w:val="DocumentationParagraph"/>
      </w:pPr>
      <w:r w:rsidRPr="00196CC1">
        <w:t>The ULP clocks module has an SPI control interface.</w:t>
      </w:r>
      <w:r w:rsidR="0086537F">
        <w:t xml:space="preserve"> </w:t>
      </w:r>
      <w:r w:rsidRPr="00196CC1">
        <w:t>Each of the clocks in this module has provision for calibration on power up and periodic calibration during run time.</w:t>
      </w:r>
    </w:p>
    <w:p w:rsidR="00196CC1" w:rsidRPr="00196CC1" w:rsidRDefault="00196CC1" w:rsidP="00196CC1">
      <w:pPr>
        <w:pStyle w:val="Heading4"/>
      </w:pPr>
      <w:bookmarkStart w:id="173" w:name="_Toc256000006"/>
      <w:bookmarkStart w:id="174" w:name="scroll-bookmark-8"/>
      <w:bookmarkStart w:id="175" w:name="_Toc506819312"/>
      <w:r w:rsidRPr="00196CC1">
        <w:t>32KHz Low Speed Ring Oscillator</w:t>
      </w:r>
      <w:bookmarkEnd w:id="173"/>
      <w:bookmarkEnd w:id="174"/>
      <w:bookmarkEnd w:id="175"/>
    </w:p>
    <w:p w:rsidR="00196CC1" w:rsidRPr="00196CC1" w:rsidRDefault="00196CC1" w:rsidP="003A68CB">
      <w:pPr>
        <w:pStyle w:val="DocumentationParagraph"/>
      </w:pPr>
      <w:r w:rsidRPr="00196CC1">
        <w:t>The 32KHz nW ring oscillator can be used for the following applications</w:t>
      </w:r>
    </w:p>
    <w:p w:rsidR="00196CC1" w:rsidRPr="00196CC1" w:rsidRDefault="00196CC1" w:rsidP="003A68CB">
      <w:pPr>
        <w:pStyle w:val="docbullet1"/>
      </w:pPr>
      <w:r w:rsidRPr="00196CC1">
        <w:t>Bandgap reference sampling mode</w:t>
      </w:r>
    </w:p>
    <w:p w:rsidR="00196CC1" w:rsidRPr="00196CC1" w:rsidRDefault="00196CC1" w:rsidP="003A68CB">
      <w:pPr>
        <w:pStyle w:val="docbullet1"/>
      </w:pPr>
      <w:r w:rsidRPr="00196CC1">
        <w:t>SC-DCDC module clock,</w:t>
      </w:r>
    </w:p>
    <w:p w:rsidR="00196CC1" w:rsidRPr="00196CC1" w:rsidRDefault="00196CC1" w:rsidP="003A68CB">
      <w:pPr>
        <w:pStyle w:val="docbullet1"/>
      </w:pPr>
      <w:r w:rsidRPr="00196CC1">
        <w:t>RTC with internal clock</w:t>
      </w:r>
    </w:p>
    <w:p w:rsidR="00196CC1" w:rsidRPr="00196CC1" w:rsidRDefault="00196CC1" w:rsidP="003A68CB">
      <w:pPr>
        <w:pStyle w:val="docbullet1"/>
      </w:pPr>
      <w:r w:rsidRPr="00196CC1">
        <w:t>&lt;5nA typical power consumption from 0.6V supply</w:t>
      </w:r>
    </w:p>
    <w:p w:rsidR="00196CC1" w:rsidRPr="00196CC1" w:rsidRDefault="00196CC1" w:rsidP="003A68CB">
      <w:pPr>
        <w:pStyle w:val="docbullet1"/>
      </w:pPr>
      <w:r w:rsidRPr="00196CC1">
        <w:t>Frequency trimming handles for continuous calibration during runtime and manufacturing test.</w:t>
      </w:r>
    </w:p>
    <w:p w:rsidR="00196CC1" w:rsidRPr="00196CC1" w:rsidRDefault="00196CC1" w:rsidP="003A68CB">
      <w:pPr>
        <w:pStyle w:val="docbullet1"/>
      </w:pPr>
      <w:r w:rsidRPr="00196CC1">
        <w:t>No runt pulses in output and stable clock available from first cycle</w:t>
      </w:r>
    </w:p>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59"/>
        <w:gridCol w:w="992"/>
        <w:gridCol w:w="3445"/>
        <w:gridCol w:w="520"/>
        <w:gridCol w:w="676"/>
        <w:gridCol w:w="778"/>
        <w:gridCol w:w="917"/>
      </w:tblGrid>
      <w:tr w:rsidR="00833D4B"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833D4B" w:rsidRPr="00443481" w:rsidRDefault="00833D4B"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833D4B" w:rsidRPr="00443481" w:rsidRDefault="00833D4B" w:rsidP="00196CC1">
            <w:pPr>
              <w:rPr>
                <w:color w:val="262626"/>
              </w:rPr>
            </w:pPr>
            <w:r w:rsidRPr="00443481">
              <w:rPr>
                <w:b/>
                <w:color w:val="262626"/>
              </w:rPr>
              <w:t>Symbol</w:t>
            </w:r>
          </w:p>
        </w:tc>
        <w:tc>
          <w:tcPr>
            <w:tcW w:w="2102"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833D4B" w:rsidRPr="00443481" w:rsidRDefault="00833D4B" w:rsidP="00196CC1">
            <w:pPr>
              <w:rPr>
                <w:color w:val="262626"/>
              </w:rPr>
            </w:pPr>
            <w:r w:rsidRPr="00443481">
              <w:rPr>
                <w:b/>
                <w:color w:val="262626"/>
              </w:rPr>
              <w:t>Description</w:t>
            </w:r>
          </w:p>
        </w:tc>
        <w:tc>
          <w:tcPr>
            <w:tcW w:w="229"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833D4B" w:rsidRPr="00443481" w:rsidRDefault="00833D4B" w:rsidP="00196CC1">
            <w:pPr>
              <w:rPr>
                <w:b/>
                <w:color w:val="262626"/>
              </w:rPr>
            </w:pPr>
            <w:r w:rsidRPr="00443481">
              <w:rPr>
                <w:b/>
                <w:color w:val="262626"/>
              </w:rPr>
              <w:t>Min</w:t>
            </w:r>
          </w:p>
        </w:tc>
        <w:tc>
          <w:tcPr>
            <w:tcW w:w="303" w:type="pct"/>
            <w:tcBorders>
              <w:top w:val="single" w:sz="4" w:space="0" w:color="DDDDDD"/>
              <w:left w:val="single" w:sz="4" w:space="0" w:color="DDDDDD"/>
              <w:bottom w:val="single" w:sz="4" w:space="0" w:color="DDDDDD"/>
              <w:right w:val="single" w:sz="4" w:space="0" w:color="DDDDDD"/>
              <w:tl2br w:val="nil"/>
              <w:tr2bl w:val="nil"/>
            </w:tcBorders>
            <w:shd w:val="clear" w:color="auto" w:fill="F0F0F0"/>
          </w:tcPr>
          <w:p w:rsidR="00833D4B" w:rsidRPr="00443481" w:rsidRDefault="00833D4B" w:rsidP="00196CC1">
            <w:pPr>
              <w:rPr>
                <w:b/>
                <w:color w:val="262626"/>
              </w:rPr>
            </w:pPr>
            <w:r w:rsidRPr="00443481">
              <w:rPr>
                <w:b/>
                <w:color w:val="262626"/>
              </w:rPr>
              <w:t>Typ</w:t>
            </w:r>
          </w:p>
        </w:tc>
        <w:tc>
          <w:tcPr>
            <w:tcW w:w="340" w:type="pct"/>
            <w:tcBorders>
              <w:top w:val="single" w:sz="4" w:space="0" w:color="DDDDDD"/>
              <w:left w:val="single" w:sz="4" w:space="0" w:color="DDDDDD"/>
              <w:bottom w:val="single" w:sz="4" w:space="0" w:color="DDDDDD"/>
              <w:right w:val="single" w:sz="4" w:space="0" w:color="DDDDDD"/>
              <w:tl2br w:val="nil"/>
              <w:tr2bl w:val="nil"/>
            </w:tcBorders>
            <w:shd w:val="clear" w:color="auto" w:fill="F0F0F0"/>
          </w:tcPr>
          <w:p w:rsidR="00833D4B" w:rsidRPr="00443481" w:rsidRDefault="00833D4B" w:rsidP="00196CC1">
            <w:pPr>
              <w:rPr>
                <w:b/>
                <w:color w:val="262626"/>
              </w:rPr>
            </w:pPr>
            <w:r w:rsidRPr="00443481">
              <w:rPr>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833D4B" w:rsidRPr="00443481" w:rsidRDefault="00833D4B" w:rsidP="00196CC1">
            <w:pPr>
              <w:rPr>
                <w:color w:val="262626"/>
              </w:rPr>
            </w:pPr>
            <w:r w:rsidRPr="00443481">
              <w:rPr>
                <w:b/>
                <w:color w:val="262626"/>
              </w:rPr>
              <w:t>Unit</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RO32K1a</w:t>
            </w:r>
          </w:p>
        </w:tc>
        <w:tc>
          <w:tcPr>
            <w:tcW w:w="0" w:type="auto"/>
            <w:tcMar>
              <w:top w:w="30" w:type="dxa"/>
              <w:left w:w="30" w:type="dxa"/>
              <w:right w:w="30" w:type="dxa"/>
            </w:tcMar>
          </w:tcPr>
          <w:p w:rsidR="00833D4B" w:rsidRPr="00196CC1" w:rsidRDefault="00833D4B" w:rsidP="00196CC1">
            <w:r w:rsidRPr="00196CC1">
              <w:t>I</w:t>
            </w:r>
            <w:r w:rsidRPr="00443481">
              <w:rPr>
                <w:vertAlign w:val="subscript"/>
              </w:rPr>
              <w:t>q</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221p</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229p</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9.74n</w:t>
            </w:r>
          </w:p>
        </w:tc>
        <w:tc>
          <w:tcPr>
            <w:tcW w:w="0" w:type="auto"/>
            <w:tcMar>
              <w:top w:w="30" w:type="dxa"/>
              <w:left w:w="30" w:type="dxa"/>
              <w:bottom w:w="20" w:type="dxa"/>
              <w:right w:w="30" w:type="dxa"/>
            </w:tcMar>
          </w:tcPr>
          <w:p w:rsidR="00833D4B" w:rsidRPr="00196CC1" w:rsidRDefault="00833D4B" w:rsidP="00196CC1">
            <w:r w:rsidRPr="00196CC1">
              <w:t>A/KHz</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RO32K1aa</w:t>
            </w:r>
          </w:p>
        </w:tc>
        <w:tc>
          <w:tcPr>
            <w:tcW w:w="0" w:type="auto"/>
            <w:tcMar>
              <w:top w:w="30" w:type="dxa"/>
              <w:left w:w="30" w:type="dxa"/>
              <w:right w:w="30" w:type="dxa"/>
            </w:tcMar>
          </w:tcPr>
          <w:p w:rsidR="00833D4B" w:rsidRPr="00196CC1" w:rsidRDefault="00833D4B" w:rsidP="00196CC1">
            <w:r w:rsidRPr="00196CC1">
              <w:t>I</w:t>
            </w:r>
            <w:r w:rsidRPr="00443481">
              <w:rPr>
                <w:vertAlign w:val="subscript"/>
              </w:rPr>
              <w:t>tot</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3.81n</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7.88n</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111.3n</w:t>
            </w:r>
          </w:p>
        </w:tc>
        <w:tc>
          <w:tcPr>
            <w:tcW w:w="0" w:type="auto"/>
            <w:tcMar>
              <w:top w:w="30" w:type="dxa"/>
              <w:left w:w="30" w:type="dxa"/>
              <w:bottom w:w="20" w:type="dxa"/>
              <w:right w:w="30" w:type="dxa"/>
            </w:tcMar>
          </w:tcPr>
          <w:p w:rsidR="00833D4B" w:rsidRPr="00196CC1" w:rsidRDefault="00833D4B" w:rsidP="00196CC1">
            <w:r w:rsidRPr="00196CC1">
              <w:t>A</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RO32K1b</w:t>
            </w:r>
          </w:p>
        </w:tc>
        <w:tc>
          <w:tcPr>
            <w:tcW w:w="0" w:type="auto"/>
            <w:tcMar>
              <w:top w:w="30" w:type="dxa"/>
              <w:left w:w="30" w:type="dxa"/>
              <w:right w:w="30" w:type="dxa"/>
            </w:tcMar>
          </w:tcPr>
          <w:p w:rsidR="00833D4B" w:rsidRPr="00196CC1" w:rsidRDefault="00833D4B" w:rsidP="00196CC1">
            <w:r w:rsidRPr="00196CC1">
              <w:t>Fosc</w:t>
            </w:r>
            <w:r w:rsidRPr="00443481">
              <w:rPr>
                <w:vertAlign w:val="subscript"/>
              </w:rPr>
              <w:t>min</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4.571</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18.89</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95.63*</w:t>
            </w:r>
          </w:p>
        </w:tc>
        <w:tc>
          <w:tcPr>
            <w:tcW w:w="0" w:type="auto"/>
            <w:tcMar>
              <w:top w:w="30" w:type="dxa"/>
              <w:left w:w="30" w:type="dxa"/>
              <w:bottom w:w="20" w:type="dxa"/>
              <w:right w:w="30" w:type="dxa"/>
            </w:tcMar>
          </w:tcPr>
          <w:p w:rsidR="00833D4B" w:rsidRPr="00196CC1" w:rsidRDefault="00833D4B" w:rsidP="00196CC1">
            <w:r w:rsidRPr="00196CC1">
              <w:t>KHz</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RO32K1c</w:t>
            </w:r>
          </w:p>
        </w:tc>
        <w:tc>
          <w:tcPr>
            <w:tcW w:w="0" w:type="auto"/>
            <w:tcMar>
              <w:top w:w="30" w:type="dxa"/>
              <w:left w:w="30" w:type="dxa"/>
              <w:right w:w="30" w:type="dxa"/>
            </w:tcMar>
          </w:tcPr>
          <w:p w:rsidR="00833D4B" w:rsidRPr="00196CC1" w:rsidRDefault="00833D4B" w:rsidP="00196CC1">
            <w:r w:rsidRPr="00196CC1">
              <w:t>Fosc</w:t>
            </w:r>
            <w:r w:rsidRPr="00443481">
              <w:rPr>
                <w:vertAlign w:val="subscript"/>
              </w:rPr>
              <w:t>mid</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22.65</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67.19</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398.2</w:t>
            </w:r>
          </w:p>
        </w:tc>
        <w:tc>
          <w:tcPr>
            <w:tcW w:w="0" w:type="auto"/>
            <w:tcMar>
              <w:top w:w="30" w:type="dxa"/>
              <w:left w:w="30" w:type="dxa"/>
              <w:bottom w:w="20" w:type="dxa"/>
              <w:right w:w="30" w:type="dxa"/>
            </w:tcMar>
          </w:tcPr>
          <w:p w:rsidR="00833D4B" w:rsidRPr="00196CC1" w:rsidRDefault="00833D4B" w:rsidP="00196CC1">
            <w:r w:rsidRPr="00196CC1">
              <w:t>KHz</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RO32K1d</w:t>
            </w:r>
          </w:p>
        </w:tc>
        <w:tc>
          <w:tcPr>
            <w:tcW w:w="0" w:type="auto"/>
            <w:tcMar>
              <w:top w:w="30" w:type="dxa"/>
              <w:left w:w="30" w:type="dxa"/>
              <w:right w:w="30" w:type="dxa"/>
            </w:tcMar>
          </w:tcPr>
          <w:p w:rsidR="00833D4B" w:rsidRPr="00196CC1" w:rsidRDefault="00833D4B" w:rsidP="00196CC1">
            <w:r w:rsidRPr="00196CC1">
              <w:t>Fosc</w:t>
            </w:r>
            <w:r w:rsidRPr="00443481">
              <w:rPr>
                <w:vertAlign w:val="subscript"/>
              </w:rPr>
              <w:t>max</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48.04</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121.9</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735.8</w:t>
            </w:r>
          </w:p>
        </w:tc>
        <w:tc>
          <w:tcPr>
            <w:tcW w:w="0" w:type="auto"/>
            <w:tcMar>
              <w:top w:w="30" w:type="dxa"/>
              <w:left w:w="30" w:type="dxa"/>
              <w:bottom w:w="20" w:type="dxa"/>
              <w:right w:w="30" w:type="dxa"/>
            </w:tcMar>
          </w:tcPr>
          <w:p w:rsidR="00833D4B" w:rsidRPr="00196CC1" w:rsidRDefault="00833D4B" w:rsidP="00196CC1">
            <w:r w:rsidRPr="00196CC1">
              <w:t>KHz</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RO32K1e</w:t>
            </w:r>
          </w:p>
        </w:tc>
        <w:tc>
          <w:tcPr>
            <w:tcW w:w="0" w:type="auto"/>
            <w:tcMar>
              <w:top w:w="30" w:type="dxa"/>
              <w:left w:w="30" w:type="dxa"/>
              <w:right w:w="30" w:type="dxa"/>
            </w:tcMar>
          </w:tcPr>
          <w:p w:rsidR="00833D4B" w:rsidRPr="00196CC1" w:rsidRDefault="00833D4B" w:rsidP="00196CC1">
            <w:r w:rsidRPr="00196CC1">
              <w:t>F</w:t>
            </w:r>
            <w:r w:rsidRPr="00443481">
              <w:rPr>
                <w:vertAlign w:val="subscript"/>
              </w:rPr>
              <w:t>step</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1.39</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3.81</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23.76</w:t>
            </w:r>
          </w:p>
        </w:tc>
        <w:tc>
          <w:tcPr>
            <w:tcW w:w="0" w:type="auto"/>
            <w:tcMar>
              <w:top w:w="30" w:type="dxa"/>
              <w:left w:w="30" w:type="dxa"/>
              <w:bottom w:w="20" w:type="dxa"/>
              <w:right w:w="30" w:type="dxa"/>
            </w:tcMar>
          </w:tcPr>
          <w:p w:rsidR="00833D4B" w:rsidRPr="00196CC1" w:rsidRDefault="00833D4B" w:rsidP="00196CC1">
            <w:r w:rsidRPr="00196CC1">
              <w:t>KHz/LSB</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RO32K1f</w:t>
            </w:r>
          </w:p>
        </w:tc>
        <w:tc>
          <w:tcPr>
            <w:tcW w:w="0" w:type="auto"/>
            <w:tcMar>
              <w:top w:w="30" w:type="dxa"/>
              <w:left w:w="30" w:type="dxa"/>
              <w:right w:w="30" w:type="dxa"/>
            </w:tcMar>
          </w:tcPr>
          <w:p w:rsidR="00833D4B" w:rsidRPr="00196CC1" w:rsidRDefault="00833D4B" w:rsidP="00196CC1">
            <w:r w:rsidRPr="00196CC1">
              <w:t>T</w:t>
            </w:r>
            <w:r w:rsidRPr="00443481">
              <w:rPr>
                <w:vertAlign w:val="subscript"/>
              </w:rPr>
              <w:t>start</w:t>
            </w:r>
          </w:p>
        </w:tc>
        <w:tc>
          <w:tcPr>
            <w:tcW w:w="2102" w:type="pct"/>
            <w:tcMar>
              <w:top w:w="30" w:type="dxa"/>
              <w:left w:w="30" w:type="dxa"/>
              <w:right w:w="30" w:type="dxa"/>
            </w:tcMar>
          </w:tcPr>
          <w:p w:rsidR="00833D4B" w:rsidRPr="00196CC1" w:rsidRDefault="00833D4B" w:rsidP="00196CC1">
            <w:r w:rsidRPr="00196CC1">
              <w:t>trim = 00100</w:t>
            </w:r>
            <w:r w:rsidRPr="00196CC1">
              <w:br/>
              <w:t>trim = 10000</w:t>
            </w:r>
            <w:r w:rsidRPr="00196CC1">
              <w:br/>
              <w:t>trim = 11111</w:t>
            </w:r>
          </w:p>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7.59</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10.52</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11.25</w:t>
            </w:r>
          </w:p>
        </w:tc>
        <w:tc>
          <w:tcPr>
            <w:tcW w:w="0" w:type="auto"/>
            <w:tcMar>
              <w:top w:w="30" w:type="dxa"/>
              <w:left w:w="30" w:type="dxa"/>
              <w:bottom w:w="20" w:type="dxa"/>
              <w:right w:w="30" w:type="dxa"/>
            </w:tcMar>
          </w:tcPr>
          <w:p w:rsidR="00833D4B" w:rsidRPr="00196CC1" w:rsidRDefault="00833D4B" w:rsidP="00196CC1">
            <w:r w:rsidRPr="00196CC1">
              <w:t>Cycles</w:t>
            </w:r>
            <w:r w:rsidRPr="00196CC1">
              <w:br/>
              <w:t>Cycles</w:t>
            </w:r>
            <w:r w:rsidRPr="00196CC1">
              <w:br/>
              <w:t>Cycles</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RO32K1g</w:t>
            </w:r>
          </w:p>
        </w:tc>
        <w:tc>
          <w:tcPr>
            <w:tcW w:w="0" w:type="auto"/>
            <w:tcMar>
              <w:top w:w="30" w:type="dxa"/>
              <w:left w:w="30" w:type="dxa"/>
              <w:right w:w="30" w:type="dxa"/>
            </w:tcMar>
          </w:tcPr>
          <w:p w:rsidR="00833D4B" w:rsidRPr="00196CC1" w:rsidRDefault="00833D4B" w:rsidP="00196CC1">
            <w:r w:rsidRPr="00196CC1">
              <w:t>ΔF</w:t>
            </w:r>
            <w:r w:rsidRPr="00443481">
              <w:rPr>
                <w:vertAlign w:val="subscript"/>
              </w:rPr>
              <w:t>temp</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12.21</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20.01</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22.61</w:t>
            </w:r>
          </w:p>
        </w:tc>
        <w:tc>
          <w:tcPr>
            <w:tcW w:w="0" w:type="auto"/>
            <w:tcMar>
              <w:top w:w="30" w:type="dxa"/>
              <w:left w:w="30" w:type="dxa"/>
              <w:bottom w:w="20" w:type="dxa"/>
              <w:right w:w="30" w:type="dxa"/>
            </w:tcMar>
          </w:tcPr>
          <w:p w:rsidR="00833D4B" w:rsidRPr="00196CC1" w:rsidRDefault="00833D4B" w:rsidP="00196CC1">
            <w:r w:rsidRPr="00196CC1">
              <w:t>%</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RO32K1h</w:t>
            </w:r>
          </w:p>
        </w:tc>
        <w:tc>
          <w:tcPr>
            <w:tcW w:w="0" w:type="auto"/>
            <w:tcMar>
              <w:top w:w="30" w:type="dxa"/>
              <w:left w:w="30" w:type="dxa"/>
              <w:right w:w="30" w:type="dxa"/>
            </w:tcMar>
          </w:tcPr>
          <w:p w:rsidR="00833D4B" w:rsidRPr="00196CC1" w:rsidRDefault="00833D4B" w:rsidP="00196CC1">
            <w:r w:rsidRPr="00196CC1">
              <w:t>ΔF</w:t>
            </w:r>
            <w:r w:rsidRPr="00443481">
              <w:rPr>
                <w:vertAlign w:val="subscript"/>
              </w:rPr>
              <w:t>V</w:t>
            </w:r>
          </w:p>
        </w:tc>
        <w:tc>
          <w:tcPr>
            <w:tcW w:w="2102" w:type="pct"/>
            <w:tcMar>
              <w:top w:w="30" w:type="dxa"/>
              <w:left w:w="30" w:type="dxa"/>
              <w:right w:w="30" w:type="dxa"/>
            </w:tcMar>
          </w:tcPr>
          <w:p w:rsidR="00833D4B" w:rsidRPr="00196CC1" w:rsidRDefault="00833D4B" w:rsidP="00196CC1">
            <w:r w:rsidRPr="00196CC1">
              <w:t>frequency variation with VDD_ULP</w:t>
            </w:r>
            <w:r w:rsidRPr="00196CC1">
              <w:br/>
              <w:t>frequency variation with VBATT</w:t>
            </w:r>
          </w:p>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22.23</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32.94</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35.83</w:t>
            </w:r>
          </w:p>
        </w:tc>
        <w:tc>
          <w:tcPr>
            <w:tcW w:w="0" w:type="auto"/>
            <w:tcMar>
              <w:top w:w="30" w:type="dxa"/>
              <w:left w:w="30" w:type="dxa"/>
              <w:bottom w:w="20" w:type="dxa"/>
              <w:right w:w="30" w:type="dxa"/>
            </w:tcMar>
          </w:tcPr>
          <w:p w:rsidR="00833D4B" w:rsidRPr="00196CC1" w:rsidRDefault="00833D4B" w:rsidP="00196CC1">
            <w:r w:rsidRPr="00196CC1">
              <w:t>%</w:t>
            </w:r>
            <w:r w:rsidRPr="00196CC1">
              <w:br/>
              <w:t>%</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RO32K1i</w:t>
            </w:r>
          </w:p>
        </w:tc>
        <w:tc>
          <w:tcPr>
            <w:tcW w:w="0" w:type="auto"/>
            <w:tcMar>
              <w:top w:w="30" w:type="dxa"/>
              <w:left w:w="30" w:type="dxa"/>
              <w:right w:w="30" w:type="dxa"/>
            </w:tcMar>
          </w:tcPr>
          <w:p w:rsidR="00833D4B" w:rsidRPr="00196CC1" w:rsidRDefault="00833D4B" w:rsidP="00196CC1">
            <w:r w:rsidRPr="00196CC1">
              <w:t>D</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-23</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473]</w:t>
            </w:r>
          </w:p>
        </w:tc>
        <w:tc>
          <w:tcPr>
            <w:tcW w:w="0" w:type="auto"/>
            <w:tcMar>
              <w:top w:w="30" w:type="dxa"/>
              <w:left w:w="30" w:type="dxa"/>
              <w:bottom w:w="20" w:type="dxa"/>
              <w:right w:w="30" w:type="dxa"/>
            </w:tcMar>
          </w:tcPr>
          <w:p w:rsidR="00833D4B" w:rsidRPr="00196CC1" w:rsidRDefault="00833D4B" w:rsidP="00196CC1">
            <w:r w:rsidRPr="00196CC1">
              <w:t>%</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RO32K2</w:t>
            </w:r>
          </w:p>
        </w:tc>
        <w:tc>
          <w:tcPr>
            <w:tcW w:w="0" w:type="auto"/>
            <w:tcMar>
              <w:top w:w="30" w:type="dxa"/>
              <w:left w:w="30" w:type="dxa"/>
              <w:right w:w="30" w:type="dxa"/>
            </w:tcMar>
          </w:tcPr>
          <w:p w:rsidR="00833D4B" w:rsidRPr="00196CC1" w:rsidRDefault="00833D4B" w:rsidP="00196CC1">
            <w:r w:rsidRPr="00196CC1">
              <w:t>I</w:t>
            </w:r>
            <w:r w:rsidRPr="00443481">
              <w:rPr>
                <w:vertAlign w:val="subscript"/>
              </w:rPr>
              <w:t>leak</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3.33</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28.95</w:t>
            </w:r>
          </w:p>
        </w:tc>
        <w:tc>
          <w:tcPr>
            <w:tcW w:w="0" w:type="auto"/>
            <w:tcMar>
              <w:top w:w="30" w:type="dxa"/>
              <w:left w:w="30" w:type="dxa"/>
              <w:bottom w:w="20" w:type="dxa"/>
              <w:right w:w="30" w:type="dxa"/>
            </w:tcMar>
          </w:tcPr>
          <w:p w:rsidR="00833D4B" w:rsidRPr="00196CC1" w:rsidRDefault="00833D4B" w:rsidP="00196CC1">
            <w:r w:rsidRPr="00196CC1">
              <w:t>A</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RO32K3a</w:t>
            </w:r>
          </w:p>
        </w:tc>
        <w:tc>
          <w:tcPr>
            <w:tcW w:w="0" w:type="auto"/>
            <w:tcMar>
              <w:top w:w="30" w:type="dxa"/>
              <w:left w:w="30" w:type="dxa"/>
              <w:right w:w="30" w:type="dxa"/>
            </w:tcMar>
          </w:tcPr>
          <w:p w:rsidR="00833D4B" w:rsidRPr="00196CC1" w:rsidRDefault="00833D4B" w:rsidP="00196CC1">
            <w:r w:rsidRPr="00196CC1">
              <w:t>JC</w:t>
            </w:r>
            <w:r w:rsidRPr="00443481">
              <w:rPr>
                <w:vertAlign w:val="subscript"/>
              </w:rPr>
              <w:t>rms,k=1e6</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3.33</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28.95</w:t>
            </w:r>
          </w:p>
        </w:tc>
        <w:tc>
          <w:tcPr>
            <w:tcW w:w="0" w:type="auto"/>
            <w:tcMar>
              <w:top w:w="30" w:type="dxa"/>
              <w:left w:w="30" w:type="dxa"/>
              <w:bottom w:w="20" w:type="dxa"/>
              <w:right w:w="30" w:type="dxa"/>
            </w:tcMar>
          </w:tcPr>
          <w:p w:rsidR="00833D4B" w:rsidRPr="00196CC1" w:rsidRDefault="00833D4B" w:rsidP="00196CC1">
            <w:r w:rsidRPr="00196CC1">
              <w:t>s</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RO32K3b</w:t>
            </w:r>
          </w:p>
        </w:tc>
        <w:tc>
          <w:tcPr>
            <w:tcW w:w="0" w:type="auto"/>
            <w:tcMar>
              <w:top w:w="30" w:type="dxa"/>
              <w:left w:w="30" w:type="dxa"/>
              <w:right w:w="30" w:type="dxa"/>
            </w:tcMar>
          </w:tcPr>
          <w:p w:rsidR="00833D4B" w:rsidRPr="00196CC1" w:rsidRDefault="00833D4B" w:rsidP="00196CC1">
            <w:r w:rsidRPr="00196CC1">
              <w:t>JC</w:t>
            </w:r>
            <w:r w:rsidRPr="00443481">
              <w:rPr>
                <w:vertAlign w:val="subscript"/>
              </w:rPr>
              <w:t>rms,k=4</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43.25</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55.02</w:t>
            </w:r>
          </w:p>
        </w:tc>
        <w:tc>
          <w:tcPr>
            <w:tcW w:w="0" w:type="auto"/>
            <w:tcMar>
              <w:top w:w="30" w:type="dxa"/>
              <w:left w:w="30" w:type="dxa"/>
              <w:bottom w:w="20" w:type="dxa"/>
              <w:right w:w="30" w:type="dxa"/>
            </w:tcMar>
          </w:tcPr>
          <w:p w:rsidR="00833D4B" w:rsidRPr="00196CC1" w:rsidRDefault="00833D4B" w:rsidP="00196CC1">
            <w:r w:rsidRPr="00196CC1">
              <w:t>s</w:t>
            </w:r>
          </w:p>
        </w:tc>
      </w:tr>
      <w:tr w:rsidR="00833D4B" w:rsidRPr="00196CC1" w:rsidTr="00443481">
        <w:tc>
          <w:tcPr>
            <w:tcW w:w="0" w:type="auto"/>
            <w:tcMar>
              <w:top w:w="30" w:type="dxa"/>
              <w:left w:w="30" w:type="dxa"/>
              <w:bottom w:w="20" w:type="dxa"/>
              <w:right w:w="30" w:type="dxa"/>
            </w:tcMar>
          </w:tcPr>
          <w:p w:rsidR="00833D4B" w:rsidRPr="00196CC1" w:rsidRDefault="00833D4B" w:rsidP="00196CC1">
            <w:r w:rsidRPr="00196CC1">
              <w:t>RO32K3c</w:t>
            </w:r>
          </w:p>
        </w:tc>
        <w:tc>
          <w:tcPr>
            <w:tcW w:w="0" w:type="auto"/>
            <w:tcMar>
              <w:top w:w="30" w:type="dxa"/>
              <w:left w:w="30" w:type="dxa"/>
              <w:right w:w="30" w:type="dxa"/>
            </w:tcMar>
          </w:tcPr>
          <w:p w:rsidR="00833D4B" w:rsidRPr="00196CC1" w:rsidRDefault="00833D4B" w:rsidP="00196CC1">
            <w:r w:rsidRPr="00196CC1">
              <w:t>JE</w:t>
            </w:r>
            <w:r w:rsidRPr="00443481">
              <w:rPr>
                <w:vertAlign w:val="superscript"/>
              </w:rPr>
              <w:t>rms</w:t>
            </w:r>
          </w:p>
        </w:tc>
        <w:tc>
          <w:tcPr>
            <w:tcW w:w="2102" w:type="pct"/>
            <w:tcMar>
              <w:top w:w="30" w:type="dxa"/>
              <w:left w:w="30" w:type="dxa"/>
              <w:right w:w="30" w:type="dxa"/>
            </w:tcMar>
          </w:tcPr>
          <w:p w:rsidR="00833D4B" w:rsidRPr="00196CC1" w:rsidRDefault="00833D4B" w:rsidP="00196CC1"/>
        </w:tc>
        <w:tc>
          <w:tcPr>
            <w:tcW w:w="229" w:type="pct"/>
            <w:tcMar>
              <w:top w:w="30" w:type="dxa"/>
              <w:left w:w="30" w:type="dxa"/>
              <w:right w:w="30" w:type="dxa"/>
            </w:tcMar>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303" w:type="pct"/>
            <w:vAlign w:val="center"/>
          </w:tcPr>
          <w:p w:rsidR="00833D4B" w:rsidRPr="00443481" w:rsidRDefault="00833D4B" w:rsidP="00443481">
            <w:pPr>
              <w:jc w:val="center"/>
              <w:rPr>
                <w:rFonts w:cs="Calibri"/>
                <w:color w:val="000000"/>
                <w:szCs w:val="20"/>
              </w:rPr>
            </w:pPr>
            <w:r w:rsidRPr="00443481">
              <w:rPr>
                <w:rFonts w:cs="Calibri"/>
                <w:color w:val="000000"/>
                <w:szCs w:val="20"/>
              </w:rPr>
              <w:t>540p</w:t>
            </w:r>
          </w:p>
        </w:tc>
        <w:tc>
          <w:tcPr>
            <w:tcW w:w="340" w:type="pct"/>
            <w:vAlign w:val="center"/>
          </w:tcPr>
          <w:p w:rsidR="00833D4B" w:rsidRPr="00443481" w:rsidRDefault="00833D4B" w:rsidP="00443481">
            <w:pPr>
              <w:jc w:val="center"/>
              <w:rPr>
                <w:rFonts w:cs="Calibri"/>
                <w:color w:val="000000"/>
                <w:szCs w:val="20"/>
              </w:rPr>
            </w:pPr>
            <w:r w:rsidRPr="00443481">
              <w:rPr>
                <w:rFonts w:cs="Calibri"/>
                <w:color w:val="000000"/>
                <w:szCs w:val="20"/>
              </w:rPr>
              <w:t>–</w:t>
            </w:r>
          </w:p>
        </w:tc>
        <w:tc>
          <w:tcPr>
            <w:tcW w:w="0" w:type="auto"/>
            <w:tcMar>
              <w:top w:w="30" w:type="dxa"/>
              <w:left w:w="30" w:type="dxa"/>
              <w:bottom w:w="20" w:type="dxa"/>
              <w:right w:w="30" w:type="dxa"/>
            </w:tcMar>
          </w:tcPr>
          <w:p w:rsidR="00833D4B" w:rsidRPr="00196CC1" w:rsidRDefault="00833D4B" w:rsidP="00443481">
            <w:pPr>
              <w:keepNext/>
            </w:pPr>
            <w:r w:rsidRPr="00196CC1">
              <w:t>s</w:t>
            </w:r>
          </w:p>
        </w:tc>
      </w:tr>
    </w:tbl>
    <w:p w:rsidR="00196CC1" w:rsidRPr="00196CC1" w:rsidRDefault="0086537F" w:rsidP="00E61193">
      <w:pPr>
        <w:pStyle w:val="Caption"/>
      </w:pPr>
      <w:bookmarkStart w:id="176" w:name="_Toc506817968"/>
      <w:r>
        <w:t xml:space="preserve">Table </w:t>
      </w:r>
      <w:r w:rsidR="00DF628D">
        <w:fldChar w:fldCharType="begin"/>
      </w:r>
      <w:r w:rsidR="00DF628D">
        <w:instrText xml:space="preserve"> SEQ Table \* ARABIC </w:instrText>
      </w:r>
      <w:r w:rsidR="00DF628D">
        <w:fldChar w:fldCharType="separate"/>
      </w:r>
      <w:r w:rsidR="00F029F9">
        <w:rPr>
          <w:noProof/>
        </w:rPr>
        <w:t>18</w:t>
      </w:r>
      <w:r w:rsidR="00DF628D">
        <w:fldChar w:fldCharType="end"/>
      </w:r>
      <w:r>
        <w:t xml:space="preserve">: </w:t>
      </w:r>
      <w:r w:rsidRPr="009573F0">
        <w:t>32KHz Low Speed Ring Oscillator</w:t>
      </w:r>
      <w:bookmarkEnd w:id="176"/>
    </w:p>
    <w:p w:rsidR="00196CC1" w:rsidRPr="00196CC1" w:rsidRDefault="00196CC1" w:rsidP="00196CC1"/>
    <w:p w:rsidR="00196CC1" w:rsidRPr="00196CC1" w:rsidRDefault="0086537F" w:rsidP="00196CC1">
      <w:pPr>
        <w:pStyle w:val="Heading4"/>
      </w:pPr>
      <w:bookmarkStart w:id="177" w:name="_Toc256000007"/>
      <w:bookmarkStart w:id="178" w:name="scroll-bookmark-9"/>
      <w:bookmarkStart w:id="179" w:name="_Toc506819313"/>
      <w:r w:rsidRPr="00196CC1">
        <w:t>32 KHz</w:t>
      </w:r>
      <w:r w:rsidR="00196CC1" w:rsidRPr="00196CC1">
        <w:t xml:space="preserve"> RC Oscillator</w:t>
      </w:r>
      <w:bookmarkEnd w:id="177"/>
      <w:bookmarkEnd w:id="178"/>
      <w:bookmarkEnd w:id="179"/>
    </w:p>
    <w:p w:rsidR="00196CC1" w:rsidRPr="00196CC1" w:rsidRDefault="00196CC1" w:rsidP="003A68CB">
      <w:pPr>
        <w:pStyle w:val="docbullet1"/>
      </w:pPr>
      <w:r w:rsidRPr="00196CC1">
        <w:t>Applications</w:t>
      </w:r>
    </w:p>
    <w:p w:rsidR="00196CC1" w:rsidRPr="00196CC1" w:rsidRDefault="00196CC1" w:rsidP="003A68CB">
      <w:pPr>
        <w:pStyle w:val="docbullet2"/>
      </w:pPr>
      <w:r w:rsidRPr="00196CC1">
        <w:t>Bandgap reference sampling mode</w:t>
      </w:r>
    </w:p>
    <w:p w:rsidR="00196CC1" w:rsidRPr="00196CC1" w:rsidRDefault="00196CC1" w:rsidP="003A68CB">
      <w:pPr>
        <w:pStyle w:val="docbullet2"/>
      </w:pPr>
      <w:r w:rsidRPr="00196CC1">
        <w:t>SC-DCDC module clock</w:t>
      </w:r>
    </w:p>
    <w:p w:rsidR="00196CC1" w:rsidRPr="00196CC1" w:rsidRDefault="00196CC1" w:rsidP="003A68CB">
      <w:pPr>
        <w:pStyle w:val="docbullet2"/>
      </w:pPr>
      <w:r w:rsidRPr="00196CC1">
        <w:t>Accurate RTC with internal clock</w:t>
      </w:r>
    </w:p>
    <w:p w:rsidR="00196CC1" w:rsidRPr="00196CC1" w:rsidRDefault="00196CC1" w:rsidP="003A68CB">
      <w:pPr>
        <w:pStyle w:val="docbullet2"/>
      </w:pPr>
      <w:r w:rsidRPr="00196CC1">
        <w:t>There will be a programmable output divider on this clock for generating different ULP-FSM clock frequencies as needed.</w:t>
      </w:r>
    </w:p>
    <w:p w:rsidR="00196CC1" w:rsidRPr="00196CC1" w:rsidRDefault="00196CC1" w:rsidP="003A68CB">
      <w:pPr>
        <w:pStyle w:val="docbullet1"/>
      </w:pPr>
      <w:r w:rsidRPr="00196CC1">
        <w:t>&lt;100nA typical power consumption for VBATT supply</w:t>
      </w:r>
    </w:p>
    <w:p w:rsidR="00196CC1" w:rsidRPr="00196CC1" w:rsidRDefault="00196CC1" w:rsidP="003A68CB">
      <w:pPr>
        <w:pStyle w:val="docbullet1"/>
      </w:pPr>
      <w:r w:rsidRPr="00196CC1">
        <w:t>Frequency trimming handles for continuous calibration during runtime and manufacturing test.</w:t>
      </w:r>
    </w:p>
    <w:p w:rsidR="00196CC1" w:rsidRPr="00196CC1" w:rsidRDefault="00196CC1" w:rsidP="003A68CB">
      <w:pPr>
        <w:pStyle w:val="docbullet1"/>
      </w:pPr>
      <w:r w:rsidRPr="00196CC1">
        <w:t>Low noise performance. Need to achieve less than 4ppm allan deviation after 2s for long term stability</w:t>
      </w:r>
    </w:p>
    <w:p w:rsidR="00196CC1" w:rsidRDefault="00196CC1" w:rsidP="003A68CB">
      <w:pPr>
        <w:pStyle w:val="docbullet1"/>
      </w:pPr>
      <w:r w:rsidRPr="00196CC1">
        <w:t>No runt pulses in output and stable clock available from first cycle</w:t>
      </w:r>
    </w:p>
    <w:p w:rsidR="003A68CB" w:rsidRPr="00196CC1" w:rsidRDefault="003A68CB" w:rsidP="003A68CB">
      <w:pPr>
        <w:pStyle w:val="DocumentationParagraph"/>
      </w:pPr>
    </w:p>
    <w:tbl>
      <w:tblPr>
        <w:tblW w:w="5119"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890"/>
        <w:gridCol w:w="1300"/>
        <w:gridCol w:w="3090"/>
        <w:gridCol w:w="948"/>
        <w:gridCol w:w="1104"/>
        <w:gridCol w:w="843"/>
        <w:gridCol w:w="514"/>
      </w:tblGrid>
      <w:tr w:rsidR="00732682"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732682" w:rsidRPr="00443481" w:rsidRDefault="00732682"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732682" w:rsidRPr="00443481" w:rsidRDefault="00732682" w:rsidP="00196CC1">
            <w:pPr>
              <w:rPr>
                <w:color w:val="262626"/>
              </w:rPr>
            </w:pPr>
            <w:r w:rsidRPr="00443481">
              <w:rPr>
                <w:b/>
                <w:color w:val="262626"/>
              </w:rPr>
              <w:t>Description</w:t>
            </w:r>
          </w:p>
        </w:tc>
        <w:tc>
          <w:tcPr>
            <w:tcW w:w="1935"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732682" w:rsidRPr="00443481" w:rsidRDefault="00732682" w:rsidP="00196CC1">
            <w:pPr>
              <w:rPr>
                <w:color w:val="262626"/>
              </w:rPr>
            </w:pPr>
            <w:r w:rsidRPr="00443481">
              <w:rPr>
                <w:b/>
                <w:color w:val="262626"/>
              </w:rPr>
              <w:t>Parameter Description</w:t>
            </w:r>
          </w:p>
        </w:tc>
        <w:tc>
          <w:tcPr>
            <w:tcW w:w="392"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732682" w:rsidRPr="00443481" w:rsidRDefault="00732682" w:rsidP="00732682">
            <w:pPr>
              <w:rPr>
                <w:color w:val="262626"/>
              </w:rPr>
            </w:pPr>
            <w:r w:rsidRPr="00443481">
              <w:rPr>
                <w:b/>
                <w:color w:val="262626"/>
              </w:rPr>
              <w:t xml:space="preserve">Min </w:t>
            </w:r>
          </w:p>
        </w:tc>
        <w:tc>
          <w:tcPr>
            <w:tcW w:w="481" w:type="pct"/>
            <w:tcBorders>
              <w:top w:val="single" w:sz="4" w:space="0" w:color="DDDDDD"/>
              <w:left w:val="single" w:sz="4" w:space="0" w:color="DDDDDD"/>
              <w:bottom w:val="single" w:sz="4" w:space="0" w:color="DDDDDD"/>
              <w:right w:val="single" w:sz="4" w:space="0" w:color="DDDDDD"/>
              <w:tl2br w:val="nil"/>
              <w:tr2bl w:val="nil"/>
            </w:tcBorders>
            <w:shd w:val="clear" w:color="auto" w:fill="F0F0F0"/>
          </w:tcPr>
          <w:p w:rsidR="00732682" w:rsidRPr="00443481" w:rsidRDefault="00732682" w:rsidP="00732682">
            <w:pPr>
              <w:rPr>
                <w:color w:val="262626"/>
              </w:rPr>
            </w:pPr>
            <w:r w:rsidRPr="00443481">
              <w:rPr>
                <w:b/>
                <w:color w:val="262626"/>
              </w:rPr>
              <w:t xml:space="preserve">Typ </w:t>
            </w:r>
          </w:p>
        </w:tc>
        <w:tc>
          <w:tcPr>
            <w:tcW w:w="481" w:type="pct"/>
            <w:tcBorders>
              <w:top w:val="single" w:sz="4" w:space="0" w:color="DDDDDD"/>
              <w:left w:val="single" w:sz="4" w:space="0" w:color="DDDDDD"/>
              <w:bottom w:val="single" w:sz="4" w:space="0" w:color="DDDDDD"/>
              <w:right w:val="single" w:sz="4" w:space="0" w:color="DDDDDD"/>
              <w:tl2br w:val="nil"/>
              <w:tr2bl w:val="nil"/>
            </w:tcBorders>
            <w:shd w:val="clear" w:color="auto" w:fill="F0F0F0"/>
          </w:tcPr>
          <w:p w:rsidR="00732682" w:rsidRPr="00443481" w:rsidRDefault="00732682" w:rsidP="00196CC1">
            <w:pPr>
              <w:rPr>
                <w:color w:val="262626"/>
              </w:rPr>
            </w:pPr>
            <w:r w:rsidRPr="00443481">
              <w:rPr>
                <w:b/>
                <w:color w:val="262626"/>
              </w:rPr>
              <w:t xml:space="preserve">Max </w:t>
            </w:r>
          </w:p>
        </w:tc>
        <w:tc>
          <w:tcPr>
            <w:tcW w:w="293"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732682" w:rsidRPr="00443481" w:rsidRDefault="00732682" w:rsidP="00196CC1">
            <w:pPr>
              <w:rPr>
                <w:color w:val="262626"/>
              </w:rPr>
            </w:pPr>
            <w:r w:rsidRPr="00443481">
              <w:rPr>
                <w:b/>
                <w:color w:val="262626"/>
              </w:rPr>
              <w:t>Unit</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w:t>
            </w:r>
          </w:p>
        </w:tc>
        <w:tc>
          <w:tcPr>
            <w:tcW w:w="0" w:type="auto"/>
            <w:tcMar>
              <w:top w:w="30" w:type="dxa"/>
              <w:left w:w="30" w:type="dxa"/>
              <w:right w:w="30" w:type="dxa"/>
            </w:tcMar>
          </w:tcPr>
          <w:p w:rsidR="00732682" w:rsidRPr="00196CC1" w:rsidRDefault="00732682" w:rsidP="00196CC1">
            <w:r w:rsidRPr="00196CC1">
              <w:t>Nominal Frequency</w:t>
            </w:r>
          </w:p>
        </w:tc>
        <w:tc>
          <w:tcPr>
            <w:tcW w:w="1935" w:type="pct"/>
            <w:tcMar>
              <w:top w:w="30" w:type="dxa"/>
              <w:left w:w="30" w:type="dxa"/>
              <w:right w:w="30" w:type="dxa"/>
            </w:tcMar>
          </w:tcPr>
          <w:p w:rsidR="00732682" w:rsidRPr="00196CC1" w:rsidRDefault="00732682" w:rsidP="00196CC1">
            <w:r w:rsidRPr="00196CC1">
              <w:t>Freq. across corners for coarse: 10  fine: 1000000</w:t>
            </w:r>
          </w:p>
          <w:p w:rsidR="00732682" w:rsidRPr="00196CC1" w:rsidRDefault="00732682" w:rsidP="00196CC1">
            <w:r w:rsidRPr="00196CC1">
              <w:t>coarse: 10 fine :0000000</w:t>
            </w:r>
          </w:p>
          <w:p w:rsidR="00732682" w:rsidRPr="00196CC1" w:rsidRDefault="00732682" w:rsidP="00196CC1">
            <w:r w:rsidRPr="00196CC1">
              <w:t>coarse: 10 fine :1111111</w:t>
            </w:r>
          </w:p>
          <w:p w:rsidR="00732682" w:rsidRPr="00196CC1" w:rsidRDefault="00732682" w:rsidP="00196CC1">
            <w:r w:rsidRPr="00196CC1">
              <w:t>coarse: 01 fine :1111111 (ffp,-40</w:t>
            </w:r>
            <w:r w:rsidRPr="00443481">
              <w:rPr>
                <w:vertAlign w:val="superscript"/>
              </w:rPr>
              <w:t>o</w:t>
            </w:r>
            <w:r w:rsidRPr="00196CC1">
              <w:t>C,125</w:t>
            </w:r>
            <w:r w:rsidRPr="00443481">
              <w:rPr>
                <w:vertAlign w:val="superscript"/>
              </w:rPr>
              <w:t>o</w:t>
            </w:r>
            <w:r w:rsidRPr="00196CC1">
              <w:t>C)</w:t>
            </w:r>
          </w:p>
          <w:p w:rsidR="00732682" w:rsidRPr="00196CC1" w:rsidRDefault="00732682" w:rsidP="00196CC1">
            <w:r w:rsidRPr="00196CC1">
              <w:t>coarse: 11 fine :0000000 (ssp,-40</w:t>
            </w:r>
            <w:r w:rsidRPr="00443481">
              <w:rPr>
                <w:vertAlign w:val="superscript"/>
              </w:rPr>
              <w:t>o</w:t>
            </w:r>
            <w:r w:rsidRPr="00196CC1">
              <w:t>C,125</w:t>
            </w:r>
            <w:r w:rsidRPr="00443481">
              <w:rPr>
                <w:vertAlign w:val="superscript"/>
              </w:rPr>
              <w:t>o</w:t>
            </w:r>
            <w:r w:rsidRPr="00196CC1">
              <w:t>C)</w:t>
            </w:r>
          </w:p>
        </w:tc>
        <w:tc>
          <w:tcPr>
            <w:tcW w:w="392" w:type="pct"/>
            <w:tcMar>
              <w:top w:w="30" w:type="dxa"/>
              <w:left w:w="30" w:type="dxa"/>
              <w:right w:w="30" w:type="dxa"/>
            </w:tcMar>
          </w:tcPr>
          <w:p w:rsidR="00732682" w:rsidRDefault="00732682" w:rsidP="00196CC1">
            <w:r>
              <w:t>21.42</w:t>
            </w:r>
          </w:p>
          <w:p w:rsidR="00732682" w:rsidRDefault="00732682" w:rsidP="00443481">
            <w:pPr>
              <w:pStyle w:val="DocumentationParagraph"/>
              <w:ind w:left="0"/>
            </w:pPr>
            <w:r>
              <w:t>13.36</w:t>
            </w:r>
          </w:p>
          <w:p w:rsidR="00732682" w:rsidRDefault="00732682" w:rsidP="00443481">
            <w:pPr>
              <w:pStyle w:val="DocumentationParagraph"/>
              <w:ind w:left="0"/>
            </w:pPr>
            <w:r>
              <w:t>40.08</w:t>
            </w:r>
          </w:p>
          <w:p w:rsidR="00732682" w:rsidRDefault="00732682" w:rsidP="00443481">
            <w:pPr>
              <w:pStyle w:val="DocumentationParagraph"/>
              <w:ind w:left="0"/>
            </w:pPr>
            <w:r>
              <w:t>56.91</w:t>
            </w:r>
          </w:p>
          <w:p w:rsidR="00732682" w:rsidRPr="00732682" w:rsidRDefault="00732682" w:rsidP="00443481">
            <w:pPr>
              <w:pStyle w:val="DocumentationParagraph"/>
              <w:ind w:left="0"/>
            </w:pPr>
            <w:r>
              <w:t>26.12</w:t>
            </w:r>
          </w:p>
        </w:tc>
        <w:tc>
          <w:tcPr>
            <w:tcW w:w="481" w:type="pct"/>
          </w:tcPr>
          <w:p w:rsidR="00732682" w:rsidRDefault="00732682" w:rsidP="00196CC1">
            <w:r>
              <w:t>29.54</w:t>
            </w:r>
          </w:p>
          <w:p w:rsidR="0014104F" w:rsidRDefault="0014104F" w:rsidP="00443481">
            <w:pPr>
              <w:pStyle w:val="DocumentationParagraph"/>
              <w:ind w:left="0"/>
            </w:pPr>
            <w:r>
              <w:t>-</w:t>
            </w:r>
          </w:p>
          <w:p w:rsidR="0014104F" w:rsidRDefault="0014104F" w:rsidP="00443481">
            <w:pPr>
              <w:pStyle w:val="DocumentationParagraph"/>
              <w:ind w:left="0"/>
            </w:pPr>
            <w:r>
              <w:t>-</w:t>
            </w:r>
          </w:p>
          <w:p w:rsidR="0014104F" w:rsidRDefault="0014104F" w:rsidP="00443481">
            <w:pPr>
              <w:pStyle w:val="DocumentationParagraph"/>
              <w:ind w:left="0"/>
            </w:pPr>
            <w:r>
              <w:t>57.61</w:t>
            </w:r>
          </w:p>
          <w:p w:rsidR="0014104F" w:rsidRPr="0014104F" w:rsidRDefault="0014104F" w:rsidP="00443481">
            <w:pPr>
              <w:pStyle w:val="DocumentationParagraph"/>
              <w:ind w:left="0"/>
            </w:pPr>
            <w:r>
              <w:t>26.43</w:t>
            </w:r>
          </w:p>
        </w:tc>
        <w:tc>
          <w:tcPr>
            <w:tcW w:w="481" w:type="pct"/>
          </w:tcPr>
          <w:p w:rsidR="00732682" w:rsidRDefault="00732682" w:rsidP="00196CC1">
            <w:r>
              <w:t>55.58</w:t>
            </w:r>
          </w:p>
          <w:p w:rsidR="0014104F" w:rsidRDefault="0014104F" w:rsidP="00443481">
            <w:pPr>
              <w:pStyle w:val="DocumentationParagraph"/>
              <w:ind w:left="0"/>
            </w:pPr>
            <w:r>
              <w:t>-</w:t>
            </w:r>
          </w:p>
          <w:p w:rsidR="0014104F" w:rsidRDefault="0014104F" w:rsidP="00443481">
            <w:pPr>
              <w:pStyle w:val="DocumentationParagraph"/>
              <w:ind w:left="0"/>
            </w:pPr>
            <w:r>
              <w:t>-</w:t>
            </w:r>
          </w:p>
          <w:p w:rsidR="0014104F" w:rsidRDefault="0014104F" w:rsidP="00443481">
            <w:pPr>
              <w:pStyle w:val="DocumentationParagraph"/>
              <w:ind w:left="0"/>
            </w:pPr>
            <w:r>
              <w:t>-</w:t>
            </w:r>
          </w:p>
          <w:p w:rsidR="0014104F" w:rsidRPr="0014104F" w:rsidRDefault="0014104F" w:rsidP="00443481">
            <w:pPr>
              <w:pStyle w:val="DocumentationParagraph"/>
              <w:ind w:left="0"/>
            </w:pPr>
            <w:r>
              <w:t>-</w:t>
            </w:r>
          </w:p>
        </w:tc>
        <w:tc>
          <w:tcPr>
            <w:tcW w:w="293" w:type="pct"/>
            <w:tcMar>
              <w:top w:w="30" w:type="dxa"/>
              <w:left w:w="30" w:type="dxa"/>
              <w:bottom w:w="20" w:type="dxa"/>
              <w:right w:w="30" w:type="dxa"/>
            </w:tcMar>
          </w:tcPr>
          <w:p w:rsidR="00732682" w:rsidRPr="00196CC1" w:rsidRDefault="00732682" w:rsidP="00196CC1">
            <w:r w:rsidRPr="00196CC1">
              <w:t>KHz</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RC32K2</w:t>
            </w:r>
          </w:p>
        </w:tc>
        <w:tc>
          <w:tcPr>
            <w:tcW w:w="0" w:type="auto"/>
            <w:tcMar>
              <w:top w:w="30" w:type="dxa"/>
              <w:left w:w="30" w:type="dxa"/>
              <w:right w:w="30" w:type="dxa"/>
            </w:tcMar>
          </w:tcPr>
          <w:p w:rsidR="00732682" w:rsidRPr="00196CC1" w:rsidRDefault="00732682" w:rsidP="00196CC1">
            <w:r w:rsidRPr="00196CC1">
              <w:t>Minimum Frequency</w:t>
            </w:r>
          </w:p>
        </w:tc>
        <w:tc>
          <w:tcPr>
            <w:tcW w:w="1935" w:type="pct"/>
            <w:tcMar>
              <w:top w:w="30" w:type="dxa"/>
              <w:left w:w="30" w:type="dxa"/>
              <w:right w:w="30" w:type="dxa"/>
            </w:tcMar>
          </w:tcPr>
          <w:p w:rsidR="00732682" w:rsidRPr="00196CC1" w:rsidRDefault="00732682" w:rsidP="00196CC1">
            <w:r w:rsidRPr="00196CC1">
              <w:t>Freq. across corners for coarse: 00  fine: 1000000</w:t>
            </w:r>
          </w:p>
        </w:tc>
        <w:tc>
          <w:tcPr>
            <w:tcW w:w="392" w:type="pct"/>
            <w:tcMar>
              <w:top w:w="30" w:type="dxa"/>
              <w:left w:w="30" w:type="dxa"/>
              <w:right w:w="30" w:type="dxa"/>
            </w:tcMar>
            <w:vAlign w:val="bottom"/>
          </w:tcPr>
          <w:p w:rsidR="00732682" w:rsidRPr="00443481" w:rsidRDefault="00732682" w:rsidP="00443481">
            <w:pPr>
              <w:jc w:val="right"/>
              <w:rPr>
                <w:rFonts w:cs="Calibri"/>
                <w:color w:val="000000"/>
                <w:szCs w:val="20"/>
              </w:rPr>
            </w:pPr>
            <w:r w:rsidRPr="00443481">
              <w:rPr>
                <w:rFonts w:cs="Calibri"/>
                <w:color w:val="262626"/>
                <w:szCs w:val="20"/>
              </w:rPr>
              <w:t>11.26</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15.53</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65.91</w:t>
            </w:r>
          </w:p>
        </w:tc>
        <w:tc>
          <w:tcPr>
            <w:tcW w:w="293" w:type="pct"/>
            <w:tcMar>
              <w:top w:w="30" w:type="dxa"/>
              <w:left w:w="30" w:type="dxa"/>
              <w:bottom w:w="20" w:type="dxa"/>
              <w:right w:w="30" w:type="dxa"/>
            </w:tcMar>
          </w:tcPr>
          <w:p w:rsidR="00732682" w:rsidRPr="00196CC1" w:rsidRDefault="00732682" w:rsidP="00196CC1">
            <w:r w:rsidRPr="00196CC1">
              <w:t>KHz</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RC32K3</w:t>
            </w:r>
          </w:p>
        </w:tc>
        <w:tc>
          <w:tcPr>
            <w:tcW w:w="0" w:type="auto"/>
            <w:tcMar>
              <w:top w:w="30" w:type="dxa"/>
              <w:left w:w="30" w:type="dxa"/>
              <w:right w:w="30" w:type="dxa"/>
            </w:tcMar>
          </w:tcPr>
          <w:p w:rsidR="00732682" w:rsidRPr="00196CC1" w:rsidRDefault="00732682" w:rsidP="00196CC1">
            <w:r w:rsidRPr="00196CC1">
              <w:t>Maximum Frequency</w:t>
            </w:r>
          </w:p>
        </w:tc>
        <w:tc>
          <w:tcPr>
            <w:tcW w:w="1935" w:type="pct"/>
            <w:tcMar>
              <w:top w:w="30" w:type="dxa"/>
              <w:left w:w="30" w:type="dxa"/>
              <w:right w:w="30" w:type="dxa"/>
            </w:tcMar>
          </w:tcPr>
          <w:p w:rsidR="00732682" w:rsidRPr="00196CC1" w:rsidRDefault="00732682" w:rsidP="00196CC1">
            <w:r w:rsidRPr="00196CC1">
              <w:t>Freq. across corners for coarse: 11  fine: 1000000</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39.35</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54.29</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77.63</w:t>
            </w:r>
          </w:p>
        </w:tc>
        <w:tc>
          <w:tcPr>
            <w:tcW w:w="293" w:type="pct"/>
            <w:tcMar>
              <w:top w:w="30" w:type="dxa"/>
              <w:left w:w="30" w:type="dxa"/>
              <w:bottom w:w="20" w:type="dxa"/>
              <w:right w:w="30" w:type="dxa"/>
            </w:tcMar>
          </w:tcPr>
          <w:p w:rsidR="00732682" w:rsidRPr="00196CC1" w:rsidRDefault="00732682" w:rsidP="00196CC1">
            <w:r w:rsidRPr="00196CC1">
              <w:t>KHz</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RC32K5</w:t>
            </w:r>
          </w:p>
        </w:tc>
        <w:tc>
          <w:tcPr>
            <w:tcW w:w="0" w:type="auto"/>
            <w:tcMar>
              <w:top w:w="30" w:type="dxa"/>
              <w:left w:w="30" w:type="dxa"/>
              <w:right w:w="30" w:type="dxa"/>
            </w:tcMar>
          </w:tcPr>
          <w:p w:rsidR="00732682" w:rsidRPr="00196CC1" w:rsidRDefault="00732682" w:rsidP="00196CC1">
            <w:r w:rsidRPr="00196CC1">
              <w:t>Temp Accuracy</w:t>
            </w:r>
          </w:p>
        </w:tc>
        <w:tc>
          <w:tcPr>
            <w:tcW w:w="1935" w:type="pct"/>
            <w:tcMar>
              <w:top w:w="30" w:type="dxa"/>
              <w:left w:w="30" w:type="dxa"/>
              <w:right w:w="30" w:type="dxa"/>
            </w:tcMar>
          </w:tcPr>
          <w:p w:rsidR="00732682" w:rsidRPr="00196CC1" w:rsidRDefault="00732682" w:rsidP="00196CC1">
            <w:r w:rsidRPr="00196CC1">
              <w:t>Freq Variation with Temp</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1.92</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194.06</w:t>
            </w:r>
          </w:p>
        </w:tc>
        <w:tc>
          <w:tcPr>
            <w:tcW w:w="293" w:type="pct"/>
            <w:tcMar>
              <w:top w:w="30" w:type="dxa"/>
              <w:left w:w="30" w:type="dxa"/>
              <w:bottom w:w="20" w:type="dxa"/>
              <w:right w:w="30" w:type="dxa"/>
            </w:tcMar>
          </w:tcPr>
          <w:p w:rsidR="00732682" w:rsidRPr="00196CC1" w:rsidRDefault="00732682" w:rsidP="00196CC1">
            <w:r w:rsidRPr="00196CC1">
              <w:t>%</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RC32K6</w:t>
            </w:r>
          </w:p>
        </w:tc>
        <w:tc>
          <w:tcPr>
            <w:tcW w:w="0" w:type="auto"/>
            <w:tcMar>
              <w:top w:w="30" w:type="dxa"/>
              <w:left w:w="30" w:type="dxa"/>
              <w:right w:w="30" w:type="dxa"/>
            </w:tcMar>
          </w:tcPr>
          <w:p w:rsidR="00732682" w:rsidRPr="00196CC1" w:rsidRDefault="00732682" w:rsidP="00196CC1">
            <w:r w:rsidRPr="00196CC1">
              <w:t>Voltage Accuracy</w:t>
            </w:r>
          </w:p>
        </w:tc>
        <w:tc>
          <w:tcPr>
            <w:tcW w:w="1935" w:type="pct"/>
            <w:tcMar>
              <w:top w:w="30" w:type="dxa"/>
              <w:left w:w="30" w:type="dxa"/>
              <w:right w:w="30" w:type="dxa"/>
            </w:tcMar>
          </w:tcPr>
          <w:p w:rsidR="00732682" w:rsidRPr="00196CC1" w:rsidRDefault="00732682" w:rsidP="00196CC1">
            <w:r w:rsidRPr="00196CC1">
              <w:t>Freq Variation with Voltage</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0.24</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66.19</w:t>
            </w:r>
          </w:p>
        </w:tc>
        <w:tc>
          <w:tcPr>
            <w:tcW w:w="293" w:type="pct"/>
            <w:tcMar>
              <w:top w:w="30" w:type="dxa"/>
              <w:left w:w="30" w:type="dxa"/>
              <w:bottom w:w="20" w:type="dxa"/>
              <w:right w:w="30" w:type="dxa"/>
            </w:tcMar>
          </w:tcPr>
          <w:p w:rsidR="00732682" w:rsidRPr="00196CC1" w:rsidRDefault="00732682" w:rsidP="00196CC1">
            <w:r w:rsidRPr="00196CC1">
              <w:t>%</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RC32K4</w:t>
            </w:r>
          </w:p>
        </w:tc>
        <w:tc>
          <w:tcPr>
            <w:tcW w:w="0" w:type="auto"/>
            <w:tcMar>
              <w:top w:w="30" w:type="dxa"/>
              <w:left w:w="30" w:type="dxa"/>
              <w:right w:w="30" w:type="dxa"/>
            </w:tcMar>
          </w:tcPr>
          <w:p w:rsidR="00732682" w:rsidRPr="00196CC1" w:rsidRDefault="00732682" w:rsidP="00196CC1">
            <w:r w:rsidRPr="00196CC1">
              <w:t>Quiescent Current</w:t>
            </w:r>
          </w:p>
        </w:tc>
        <w:tc>
          <w:tcPr>
            <w:tcW w:w="1935" w:type="pct"/>
            <w:tcMar>
              <w:top w:w="30" w:type="dxa"/>
              <w:left w:w="30" w:type="dxa"/>
              <w:right w:w="30" w:type="dxa"/>
            </w:tcMar>
          </w:tcPr>
          <w:p w:rsidR="00732682" w:rsidRPr="00196CC1" w:rsidRDefault="00732682" w:rsidP="00196CC1">
            <w:r w:rsidRPr="00196CC1">
              <w:t>ON Current From VBATT</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127.3</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148.4</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363.6</w:t>
            </w:r>
          </w:p>
        </w:tc>
        <w:tc>
          <w:tcPr>
            <w:tcW w:w="293" w:type="pct"/>
            <w:tcMar>
              <w:top w:w="30" w:type="dxa"/>
              <w:left w:w="30" w:type="dxa"/>
              <w:bottom w:w="20" w:type="dxa"/>
              <w:right w:w="30" w:type="dxa"/>
            </w:tcMar>
          </w:tcPr>
          <w:p w:rsidR="00732682" w:rsidRPr="00196CC1" w:rsidRDefault="00732682" w:rsidP="00196CC1">
            <w:r w:rsidRPr="00196CC1">
              <w:t>nA</w:t>
            </w:r>
          </w:p>
        </w:tc>
      </w:tr>
      <w:tr w:rsidR="00732682" w:rsidRPr="00196CC1" w:rsidTr="00443481">
        <w:tc>
          <w:tcPr>
            <w:tcW w:w="0" w:type="auto"/>
            <w:tcMar>
              <w:top w:w="30" w:type="dxa"/>
              <w:left w:w="30" w:type="dxa"/>
              <w:bottom w:w="20" w:type="dxa"/>
              <w:right w:w="30" w:type="dxa"/>
            </w:tcMar>
          </w:tcPr>
          <w:p w:rsidR="00732682" w:rsidRPr="00196CC1" w:rsidRDefault="00732682" w:rsidP="00196CC1"/>
        </w:tc>
        <w:tc>
          <w:tcPr>
            <w:tcW w:w="0" w:type="auto"/>
            <w:tcMar>
              <w:top w:w="30" w:type="dxa"/>
              <w:left w:w="30" w:type="dxa"/>
              <w:right w:w="30" w:type="dxa"/>
            </w:tcMar>
          </w:tcPr>
          <w:p w:rsidR="00732682" w:rsidRPr="00196CC1" w:rsidRDefault="00732682" w:rsidP="00196CC1"/>
        </w:tc>
        <w:tc>
          <w:tcPr>
            <w:tcW w:w="1935" w:type="pct"/>
            <w:tcMar>
              <w:top w:w="30" w:type="dxa"/>
              <w:left w:w="30" w:type="dxa"/>
              <w:right w:w="30" w:type="dxa"/>
            </w:tcMar>
          </w:tcPr>
          <w:p w:rsidR="00732682" w:rsidRPr="00196CC1" w:rsidRDefault="00732682" w:rsidP="00196CC1">
            <w:r w:rsidRPr="00196CC1">
              <w:t>ON Current From VDD_ULP</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3.42</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7.69</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143.8</w:t>
            </w:r>
          </w:p>
        </w:tc>
        <w:tc>
          <w:tcPr>
            <w:tcW w:w="293" w:type="pct"/>
            <w:tcMar>
              <w:top w:w="30" w:type="dxa"/>
              <w:left w:w="30" w:type="dxa"/>
              <w:bottom w:w="20" w:type="dxa"/>
              <w:right w:w="30" w:type="dxa"/>
            </w:tcMar>
          </w:tcPr>
          <w:p w:rsidR="00732682" w:rsidRPr="00196CC1" w:rsidRDefault="00732682" w:rsidP="00196CC1">
            <w:r w:rsidRPr="00196CC1">
              <w:t>nA</w:t>
            </w:r>
          </w:p>
        </w:tc>
      </w:tr>
      <w:tr w:rsidR="00732682" w:rsidRPr="00196CC1" w:rsidTr="00443481">
        <w:tc>
          <w:tcPr>
            <w:tcW w:w="0" w:type="auto"/>
            <w:vMerge w:val="restart"/>
            <w:tcMar>
              <w:top w:w="30" w:type="dxa"/>
              <w:left w:w="30" w:type="dxa"/>
              <w:bottom w:w="20" w:type="dxa"/>
              <w:right w:w="30" w:type="dxa"/>
            </w:tcMar>
          </w:tcPr>
          <w:p w:rsidR="00732682" w:rsidRPr="00196CC1" w:rsidRDefault="00732682" w:rsidP="00196CC1">
            <w:r w:rsidRPr="00196CC1">
              <w:t>RC32K12</w:t>
            </w:r>
          </w:p>
        </w:tc>
        <w:tc>
          <w:tcPr>
            <w:tcW w:w="0" w:type="auto"/>
            <w:vMerge w:val="restart"/>
            <w:tcMar>
              <w:top w:w="30" w:type="dxa"/>
              <w:left w:w="30" w:type="dxa"/>
              <w:right w:w="30" w:type="dxa"/>
            </w:tcMar>
          </w:tcPr>
          <w:p w:rsidR="00732682" w:rsidRPr="00196CC1" w:rsidRDefault="00732682" w:rsidP="00196CC1">
            <w:r w:rsidRPr="00196CC1">
              <w:t>Shut Down Current</w:t>
            </w:r>
          </w:p>
        </w:tc>
        <w:tc>
          <w:tcPr>
            <w:tcW w:w="1935" w:type="pct"/>
            <w:tcMar>
              <w:top w:w="30" w:type="dxa"/>
              <w:left w:w="30" w:type="dxa"/>
              <w:right w:w="30" w:type="dxa"/>
            </w:tcMar>
          </w:tcPr>
          <w:p w:rsidR="00732682" w:rsidRPr="00196CC1" w:rsidRDefault="00732682" w:rsidP="00196CC1">
            <w:r w:rsidRPr="00196CC1">
              <w:t>OFF Current From VBATT</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175p</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1.14n</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492.1n</w:t>
            </w:r>
          </w:p>
        </w:tc>
        <w:tc>
          <w:tcPr>
            <w:tcW w:w="293" w:type="pct"/>
            <w:tcMar>
              <w:top w:w="30" w:type="dxa"/>
              <w:left w:w="30" w:type="dxa"/>
              <w:bottom w:w="20" w:type="dxa"/>
              <w:right w:w="30" w:type="dxa"/>
            </w:tcMar>
          </w:tcPr>
          <w:p w:rsidR="00732682" w:rsidRPr="00196CC1" w:rsidRDefault="00732682" w:rsidP="00196CC1">
            <w:r w:rsidRPr="00196CC1">
              <w:t>A</w:t>
            </w:r>
          </w:p>
        </w:tc>
      </w:tr>
      <w:tr w:rsidR="00732682" w:rsidRPr="00196CC1" w:rsidTr="00443481">
        <w:tc>
          <w:tcPr>
            <w:tcW w:w="0" w:type="auto"/>
            <w:vMerge/>
            <w:tcMar>
              <w:top w:w="30" w:type="dxa"/>
              <w:left w:w="30" w:type="dxa"/>
              <w:bottom w:w="20" w:type="dxa"/>
              <w:right w:w="30" w:type="dxa"/>
            </w:tcMar>
          </w:tcPr>
          <w:p w:rsidR="00732682" w:rsidRPr="00196CC1" w:rsidRDefault="00732682" w:rsidP="00196CC1"/>
        </w:tc>
        <w:tc>
          <w:tcPr>
            <w:tcW w:w="0" w:type="auto"/>
            <w:vMerge/>
            <w:tcMar>
              <w:top w:w="30" w:type="dxa"/>
              <w:left w:w="30" w:type="dxa"/>
              <w:right w:w="30" w:type="dxa"/>
            </w:tcMar>
          </w:tcPr>
          <w:p w:rsidR="00732682" w:rsidRPr="00196CC1" w:rsidRDefault="00732682" w:rsidP="00196CC1"/>
        </w:tc>
        <w:tc>
          <w:tcPr>
            <w:tcW w:w="1935" w:type="pct"/>
            <w:tcMar>
              <w:top w:w="30" w:type="dxa"/>
              <w:left w:w="30" w:type="dxa"/>
              <w:right w:w="30" w:type="dxa"/>
            </w:tcMar>
          </w:tcPr>
          <w:p w:rsidR="00732682" w:rsidRPr="00196CC1" w:rsidRDefault="00732682" w:rsidP="00196CC1">
            <w:r w:rsidRPr="00196CC1">
              <w:t>OFF Current From VDD_ULP</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64p</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175p</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4.58n</w:t>
            </w:r>
          </w:p>
        </w:tc>
        <w:tc>
          <w:tcPr>
            <w:tcW w:w="293" w:type="pct"/>
            <w:tcMar>
              <w:top w:w="30" w:type="dxa"/>
              <w:left w:w="30" w:type="dxa"/>
              <w:bottom w:w="20" w:type="dxa"/>
              <w:right w:w="30" w:type="dxa"/>
            </w:tcMar>
          </w:tcPr>
          <w:p w:rsidR="00732682" w:rsidRPr="00196CC1" w:rsidRDefault="00732682" w:rsidP="00196CC1">
            <w:r w:rsidRPr="00196CC1">
              <w:t>A</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RC32K8</w:t>
            </w:r>
          </w:p>
        </w:tc>
        <w:tc>
          <w:tcPr>
            <w:tcW w:w="0" w:type="auto"/>
            <w:tcMar>
              <w:top w:w="30" w:type="dxa"/>
              <w:left w:w="30" w:type="dxa"/>
              <w:right w:w="30" w:type="dxa"/>
            </w:tcMar>
          </w:tcPr>
          <w:p w:rsidR="00732682" w:rsidRPr="00196CC1" w:rsidRDefault="00732682" w:rsidP="00196CC1">
            <w:r w:rsidRPr="00196CC1">
              <w:t>Output Duty Cycle</w:t>
            </w:r>
          </w:p>
        </w:tc>
        <w:tc>
          <w:tcPr>
            <w:tcW w:w="1935" w:type="pct"/>
            <w:tcMar>
              <w:top w:w="30" w:type="dxa"/>
              <w:left w:w="30" w:type="dxa"/>
              <w:right w:w="30" w:type="dxa"/>
            </w:tcMar>
          </w:tcPr>
          <w:p w:rsidR="00732682" w:rsidRPr="00196CC1" w:rsidRDefault="00732682" w:rsidP="00196CC1">
            <w:r w:rsidRPr="00196CC1">
              <w:t>Average Duty cycle across corners</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50.57</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54.04</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61.34</w:t>
            </w:r>
          </w:p>
        </w:tc>
        <w:tc>
          <w:tcPr>
            <w:tcW w:w="293" w:type="pct"/>
            <w:tcMar>
              <w:top w:w="30" w:type="dxa"/>
              <w:left w:w="30" w:type="dxa"/>
              <w:bottom w:w="20" w:type="dxa"/>
              <w:right w:w="30" w:type="dxa"/>
            </w:tcMar>
          </w:tcPr>
          <w:p w:rsidR="00732682" w:rsidRPr="00196CC1" w:rsidRDefault="00732682" w:rsidP="00196CC1">
            <w:r w:rsidRPr="00196CC1">
              <w:t>%</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RC32K9</w:t>
            </w:r>
          </w:p>
        </w:tc>
        <w:tc>
          <w:tcPr>
            <w:tcW w:w="0" w:type="auto"/>
            <w:tcMar>
              <w:top w:w="30" w:type="dxa"/>
              <w:left w:w="30" w:type="dxa"/>
              <w:right w:w="30" w:type="dxa"/>
            </w:tcMar>
          </w:tcPr>
          <w:p w:rsidR="00732682" w:rsidRPr="00196CC1" w:rsidRDefault="00732682" w:rsidP="00196CC1">
            <w:r w:rsidRPr="00196CC1">
              <w:t>Output Slew rate</w:t>
            </w:r>
          </w:p>
        </w:tc>
        <w:tc>
          <w:tcPr>
            <w:tcW w:w="1935" w:type="pct"/>
            <w:tcMar>
              <w:top w:w="30" w:type="dxa"/>
              <w:left w:w="30" w:type="dxa"/>
              <w:right w:w="30" w:type="dxa"/>
            </w:tcMar>
          </w:tcPr>
          <w:p w:rsidR="00732682" w:rsidRPr="00196CC1" w:rsidRDefault="00732682" w:rsidP="00196CC1">
            <w:r w:rsidRPr="00196CC1">
              <w:t>Average slew rate across corners</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103.9M</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366.7M</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694.9M</w:t>
            </w:r>
          </w:p>
        </w:tc>
        <w:tc>
          <w:tcPr>
            <w:tcW w:w="293" w:type="pct"/>
            <w:tcMar>
              <w:top w:w="30" w:type="dxa"/>
              <w:left w:w="30" w:type="dxa"/>
              <w:bottom w:w="20" w:type="dxa"/>
              <w:right w:w="30" w:type="dxa"/>
            </w:tcMar>
          </w:tcPr>
          <w:p w:rsidR="00732682" w:rsidRPr="00196CC1" w:rsidRDefault="00732682" w:rsidP="00196CC1">
            <w:r w:rsidRPr="00196CC1">
              <w:t>V/sec</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RC32K10</w:t>
            </w:r>
          </w:p>
        </w:tc>
        <w:tc>
          <w:tcPr>
            <w:tcW w:w="0" w:type="auto"/>
            <w:tcMar>
              <w:top w:w="30" w:type="dxa"/>
              <w:left w:w="30" w:type="dxa"/>
              <w:right w:w="30" w:type="dxa"/>
            </w:tcMar>
          </w:tcPr>
          <w:p w:rsidR="00732682" w:rsidRPr="00196CC1" w:rsidRDefault="00732682" w:rsidP="00196CC1">
            <w:r w:rsidRPr="00196CC1">
              <w:t>Frequency Resolution</w:t>
            </w:r>
          </w:p>
        </w:tc>
        <w:tc>
          <w:tcPr>
            <w:tcW w:w="1935" w:type="pct"/>
            <w:tcMar>
              <w:top w:w="30" w:type="dxa"/>
              <w:left w:w="30" w:type="dxa"/>
              <w:right w:w="30" w:type="dxa"/>
            </w:tcMar>
          </w:tcPr>
          <w:p w:rsidR="00732682" w:rsidRPr="00196CC1" w:rsidRDefault="00732682" w:rsidP="00196CC1">
            <w:r w:rsidRPr="00196CC1">
              <w:t>Change in frequency with fine step at typical corner with coarse = 10</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86.09</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305.71</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912.96</w:t>
            </w:r>
          </w:p>
        </w:tc>
        <w:tc>
          <w:tcPr>
            <w:tcW w:w="293" w:type="pct"/>
            <w:tcMar>
              <w:top w:w="30" w:type="dxa"/>
              <w:left w:w="30" w:type="dxa"/>
              <w:bottom w:w="20" w:type="dxa"/>
              <w:right w:w="30" w:type="dxa"/>
            </w:tcMar>
          </w:tcPr>
          <w:p w:rsidR="00732682" w:rsidRPr="00196CC1" w:rsidRDefault="00732682" w:rsidP="00196CC1">
            <w:r w:rsidRPr="00196CC1">
              <w:t>Hz</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RC32K7</w:t>
            </w:r>
          </w:p>
        </w:tc>
        <w:tc>
          <w:tcPr>
            <w:tcW w:w="0" w:type="auto"/>
            <w:tcMar>
              <w:top w:w="30" w:type="dxa"/>
              <w:left w:w="30" w:type="dxa"/>
              <w:right w:w="30" w:type="dxa"/>
            </w:tcMar>
          </w:tcPr>
          <w:p w:rsidR="00732682" w:rsidRPr="00196CC1" w:rsidRDefault="00732682" w:rsidP="00196CC1">
            <w:r w:rsidRPr="00196CC1">
              <w:t>Startup Time</w:t>
            </w:r>
          </w:p>
        </w:tc>
        <w:tc>
          <w:tcPr>
            <w:tcW w:w="1935" w:type="pct"/>
            <w:tcMar>
              <w:top w:w="30" w:type="dxa"/>
              <w:left w:w="30" w:type="dxa"/>
              <w:right w:w="30" w:type="dxa"/>
            </w:tcMar>
          </w:tcPr>
          <w:p w:rsidR="00732682" w:rsidRPr="00196CC1" w:rsidRDefault="00732682" w:rsidP="00196CC1">
            <w:r w:rsidRPr="00196CC1">
              <w:t>Time after enable to get runt free clock</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115.8u</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212.6u</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334.6u</w:t>
            </w:r>
          </w:p>
        </w:tc>
        <w:tc>
          <w:tcPr>
            <w:tcW w:w="293" w:type="pct"/>
            <w:tcMar>
              <w:top w:w="30" w:type="dxa"/>
              <w:left w:w="30" w:type="dxa"/>
              <w:bottom w:w="20" w:type="dxa"/>
              <w:right w:w="30" w:type="dxa"/>
            </w:tcMar>
          </w:tcPr>
          <w:p w:rsidR="00732682" w:rsidRPr="00196CC1" w:rsidRDefault="00732682" w:rsidP="00196CC1">
            <w:r w:rsidRPr="00196CC1">
              <w:t>sec</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RC32K13a</w:t>
            </w:r>
          </w:p>
        </w:tc>
        <w:tc>
          <w:tcPr>
            <w:tcW w:w="0" w:type="auto"/>
            <w:tcMar>
              <w:top w:w="30" w:type="dxa"/>
              <w:left w:w="30" w:type="dxa"/>
              <w:right w:w="30" w:type="dxa"/>
            </w:tcMar>
          </w:tcPr>
          <w:p w:rsidR="00732682" w:rsidRPr="00196CC1" w:rsidRDefault="00732682" w:rsidP="00196CC1">
            <w:r w:rsidRPr="00196CC1">
              <w:t>Noise</w:t>
            </w:r>
          </w:p>
        </w:tc>
        <w:tc>
          <w:tcPr>
            <w:tcW w:w="1935" w:type="pct"/>
            <w:tcMar>
              <w:top w:w="30" w:type="dxa"/>
              <w:left w:w="30" w:type="dxa"/>
              <w:right w:w="30" w:type="dxa"/>
            </w:tcMar>
          </w:tcPr>
          <w:p w:rsidR="00732682" w:rsidRPr="00196CC1" w:rsidRDefault="00732682" w:rsidP="00196CC1">
            <w:r w:rsidRPr="00196CC1">
              <w:t>Allan deviation at 2sec from phase noise</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481" w:type="pct"/>
            <w:vAlign w:val="center"/>
          </w:tcPr>
          <w:p w:rsidR="00732682" w:rsidRPr="00443481" w:rsidRDefault="00732682" w:rsidP="00443481">
            <w:pPr>
              <w:jc w:val="center"/>
              <w:rPr>
                <w:rFonts w:cs="Calibri"/>
                <w:color w:val="000000"/>
                <w:szCs w:val="20"/>
              </w:rPr>
            </w:pPr>
          </w:p>
        </w:tc>
        <w:tc>
          <w:tcPr>
            <w:tcW w:w="481" w:type="pct"/>
            <w:vAlign w:val="center"/>
          </w:tcPr>
          <w:p w:rsidR="00732682" w:rsidRPr="00443481" w:rsidRDefault="00732682" w:rsidP="00443481">
            <w:pPr>
              <w:jc w:val="center"/>
              <w:rPr>
                <w:rFonts w:cs="Calibri"/>
                <w:color w:val="000000"/>
                <w:szCs w:val="20"/>
              </w:rPr>
            </w:pPr>
          </w:p>
        </w:tc>
        <w:tc>
          <w:tcPr>
            <w:tcW w:w="293" w:type="pct"/>
            <w:tcMar>
              <w:top w:w="30" w:type="dxa"/>
              <w:left w:w="30" w:type="dxa"/>
              <w:bottom w:w="20" w:type="dxa"/>
              <w:right w:w="30" w:type="dxa"/>
            </w:tcMar>
          </w:tcPr>
          <w:p w:rsidR="00732682" w:rsidRPr="00196CC1" w:rsidRDefault="00732682" w:rsidP="00196CC1">
            <w:r w:rsidRPr="00196CC1">
              <w:t>ppm</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RC32K13b</w:t>
            </w:r>
          </w:p>
        </w:tc>
        <w:tc>
          <w:tcPr>
            <w:tcW w:w="0" w:type="auto"/>
            <w:tcMar>
              <w:top w:w="30" w:type="dxa"/>
              <w:left w:w="30" w:type="dxa"/>
              <w:right w:w="30" w:type="dxa"/>
            </w:tcMar>
          </w:tcPr>
          <w:p w:rsidR="00732682" w:rsidRPr="00196CC1" w:rsidRDefault="00732682" w:rsidP="00196CC1">
            <w:r w:rsidRPr="00196CC1">
              <w:t>Jitter</w:t>
            </w:r>
          </w:p>
        </w:tc>
        <w:tc>
          <w:tcPr>
            <w:tcW w:w="1935" w:type="pct"/>
            <w:tcMar>
              <w:top w:w="30" w:type="dxa"/>
              <w:left w:w="30" w:type="dxa"/>
              <w:right w:w="30" w:type="dxa"/>
            </w:tcMar>
          </w:tcPr>
          <w:p w:rsidR="00732682" w:rsidRPr="00196CC1" w:rsidRDefault="00732682" w:rsidP="00196CC1">
            <w:r w:rsidRPr="00196CC1">
              <w:t>rms value of Edge jitter (TIE)</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90.67n</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293" w:type="pct"/>
            <w:tcMar>
              <w:top w:w="30" w:type="dxa"/>
              <w:left w:w="30" w:type="dxa"/>
              <w:bottom w:w="20" w:type="dxa"/>
              <w:right w:w="30" w:type="dxa"/>
            </w:tcMar>
          </w:tcPr>
          <w:p w:rsidR="00732682" w:rsidRPr="00196CC1" w:rsidRDefault="00732682" w:rsidP="00196CC1">
            <w:r w:rsidRPr="00196CC1">
              <w:t>sec</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RC32K13c</w:t>
            </w:r>
          </w:p>
        </w:tc>
        <w:tc>
          <w:tcPr>
            <w:tcW w:w="0" w:type="auto"/>
            <w:tcMar>
              <w:top w:w="30" w:type="dxa"/>
              <w:left w:w="30" w:type="dxa"/>
              <w:right w:w="30" w:type="dxa"/>
            </w:tcMar>
          </w:tcPr>
          <w:p w:rsidR="00732682" w:rsidRPr="00196CC1" w:rsidRDefault="00732682" w:rsidP="00196CC1">
            <w:r w:rsidRPr="00196CC1">
              <w:t>Peak Period Jitter</w:t>
            </w:r>
          </w:p>
        </w:tc>
        <w:tc>
          <w:tcPr>
            <w:tcW w:w="1935" w:type="pct"/>
            <w:tcMar>
              <w:top w:w="30" w:type="dxa"/>
              <w:left w:w="30" w:type="dxa"/>
              <w:right w:w="30" w:type="dxa"/>
            </w:tcMar>
          </w:tcPr>
          <w:p w:rsidR="00732682" w:rsidRPr="00196CC1" w:rsidRDefault="00732682" w:rsidP="00196CC1">
            <w:r w:rsidRPr="00196CC1">
              <w:t>Peak value of Cycle Jitter with 6σ variation</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789n</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w:t>
            </w:r>
          </w:p>
        </w:tc>
        <w:tc>
          <w:tcPr>
            <w:tcW w:w="293" w:type="pct"/>
            <w:tcMar>
              <w:top w:w="30" w:type="dxa"/>
              <w:left w:w="30" w:type="dxa"/>
              <w:bottom w:w="20" w:type="dxa"/>
              <w:right w:w="30" w:type="dxa"/>
            </w:tcMar>
          </w:tcPr>
          <w:p w:rsidR="00732682" w:rsidRPr="00196CC1" w:rsidRDefault="00732682" w:rsidP="00196CC1">
            <w:r w:rsidRPr="00196CC1">
              <w:t>sec</w:t>
            </w:r>
          </w:p>
        </w:tc>
      </w:tr>
      <w:tr w:rsidR="00732682" w:rsidRPr="00196CC1" w:rsidTr="00443481">
        <w:tc>
          <w:tcPr>
            <w:tcW w:w="0" w:type="auto"/>
            <w:tcMar>
              <w:top w:w="30" w:type="dxa"/>
              <w:left w:w="30" w:type="dxa"/>
              <w:bottom w:w="20" w:type="dxa"/>
              <w:right w:w="30" w:type="dxa"/>
            </w:tcMar>
          </w:tcPr>
          <w:p w:rsidR="00732682" w:rsidRPr="00196CC1" w:rsidRDefault="00732682" w:rsidP="00196CC1">
            <w:r w:rsidRPr="00196CC1">
              <w:t>RC32K15</w:t>
            </w:r>
          </w:p>
        </w:tc>
        <w:tc>
          <w:tcPr>
            <w:tcW w:w="0" w:type="auto"/>
            <w:tcMar>
              <w:top w:w="30" w:type="dxa"/>
              <w:left w:w="30" w:type="dxa"/>
              <w:right w:w="30" w:type="dxa"/>
            </w:tcMar>
          </w:tcPr>
          <w:p w:rsidR="00732682" w:rsidRPr="00196CC1" w:rsidRDefault="00732682" w:rsidP="00196CC1">
            <w:r w:rsidRPr="00196CC1">
              <w:t>Voltage Reference current</w:t>
            </w:r>
          </w:p>
        </w:tc>
        <w:tc>
          <w:tcPr>
            <w:tcW w:w="1935" w:type="pct"/>
            <w:tcMar>
              <w:top w:w="30" w:type="dxa"/>
              <w:left w:w="30" w:type="dxa"/>
              <w:right w:w="30" w:type="dxa"/>
            </w:tcMar>
          </w:tcPr>
          <w:p w:rsidR="00732682" w:rsidRPr="00196CC1" w:rsidRDefault="00732682" w:rsidP="00196CC1">
            <w:r w:rsidRPr="00196CC1">
              <w:t>Reference current from Bandgap</w:t>
            </w:r>
          </w:p>
        </w:tc>
        <w:tc>
          <w:tcPr>
            <w:tcW w:w="392" w:type="pct"/>
            <w:tcMar>
              <w:top w:w="30" w:type="dxa"/>
              <w:left w:w="30" w:type="dxa"/>
              <w:right w:w="30" w:type="dxa"/>
            </w:tcMar>
            <w:vAlign w:val="center"/>
          </w:tcPr>
          <w:p w:rsidR="00732682" w:rsidRPr="00443481" w:rsidRDefault="00732682" w:rsidP="00443481">
            <w:pPr>
              <w:jc w:val="center"/>
              <w:rPr>
                <w:rFonts w:cs="Calibri"/>
                <w:color w:val="000000"/>
                <w:szCs w:val="20"/>
              </w:rPr>
            </w:pPr>
            <w:r w:rsidRPr="00443481">
              <w:rPr>
                <w:rFonts w:cs="Calibri"/>
                <w:color w:val="000000"/>
                <w:szCs w:val="20"/>
              </w:rPr>
              <w:t>13.57</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20.67</w:t>
            </w:r>
          </w:p>
        </w:tc>
        <w:tc>
          <w:tcPr>
            <w:tcW w:w="481" w:type="pct"/>
            <w:vAlign w:val="center"/>
          </w:tcPr>
          <w:p w:rsidR="00732682" w:rsidRPr="00443481" w:rsidRDefault="00732682" w:rsidP="00443481">
            <w:pPr>
              <w:jc w:val="center"/>
              <w:rPr>
                <w:rFonts w:cs="Calibri"/>
                <w:color w:val="000000"/>
                <w:szCs w:val="20"/>
              </w:rPr>
            </w:pPr>
            <w:r w:rsidRPr="00443481">
              <w:rPr>
                <w:rFonts w:cs="Calibri"/>
                <w:color w:val="000000"/>
                <w:szCs w:val="20"/>
              </w:rPr>
              <w:t>33</w:t>
            </w:r>
          </w:p>
        </w:tc>
        <w:tc>
          <w:tcPr>
            <w:tcW w:w="293" w:type="pct"/>
            <w:tcMar>
              <w:top w:w="30" w:type="dxa"/>
              <w:left w:w="30" w:type="dxa"/>
              <w:bottom w:w="20" w:type="dxa"/>
              <w:right w:w="30" w:type="dxa"/>
            </w:tcMar>
          </w:tcPr>
          <w:p w:rsidR="00732682" w:rsidRPr="00196CC1" w:rsidRDefault="00732682" w:rsidP="00443481">
            <w:pPr>
              <w:keepNext/>
            </w:pPr>
            <w:r w:rsidRPr="00196CC1">
              <w:t>nA</w:t>
            </w:r>
          </w:p>
        </w:tc>
      </w:tr>
    </w:tbl>
    <w:p w:rsidR="00196CC1" w:rsidRDefault="0086537F" w:rsidP="00E61193">
      <w:pPr>
        <w:pStyle w:val="Caption"/>
      </w:pPr>
      <w:bookmarkStart w:id="180" w:name="_Toc506817969"/>
      <w:r>
        <w:t xml:space="preserve">Table </w:t>
      </w:r>
      <w:r w:rsidR="00DF628D">
        <w:fldChar w:fldCharType="begin"/>
      </w:r>
      <w:r w:rsidR="00DF628D">
        <w:instrText xml:space="preserve"> SEQ Table \* ARABIC </w:instrText>
      </w:r>
      <w:r w:rsidR="00DF628D">
        <w:fldChar w:fldCharType="separate"/>
      </w:r>
      <w:r w:rsidR="00F029F9">
        <w:rPr>
          <w:noProof/>
        </w:rPr>
        <w:t>19</w:t>
      </w:r>
      <w:r w:rsidR="00DF628D">
        <w:fldChar w:fldCharType="end"/>
      </w:r>
      <w:r>
        <w:t xml:space="preserve">: </w:t>
      </w:r>
      <w:r w:rsidRPr="00DD7859">
        <w:t>32KHz RC Oscillator</w:t>
      </w:r>
      <w:bookmarkEnd w:id="180"/>
    </w:p>
    <w:p w:rsidR="006440DE" w:rsidRPr="006440DE" w:rsidRDefault="006440DE" w:rsidP="006440DE"/>
    <w:p w:rsidR="00196CC1" w:rsidRPr="00196CC1" w:rsidRDefault="00196CC1" w:rsidP="00196CC1">
      <w:pPr>
        <w:pStyle w:val="Heading4"/>
      </w:pPr>
      <w:bookmarkStart w:id="181" w:name="_Toc256000008"/>
      <w:bookmarkStart w:id="182" w:name="scroll-bookmark-10"/>
      <w:bookmarkStart w:id="183" w:name="_Toc506819314"/>
      <w:r w:rsidRPr="00196CC1">
        <w:t>32KHz Crystal Oscillator</w:t>
      </w:r>
      <w:bookmarkEnd w:id="181"/>
      <w:bookmarkEnd w:id="182"/>
      <w:bookmarkEnd w:id="183"/>
    </w:p>
    <w:p w:rsidR="00196CC1" w:rsidRPr="00196CC1" w:rsidRDefault="00196CC1" w:rsidP="003A68CB">
      <w:pPr>
        <w:pStyle w:val="docbullet1"/>
      </w:pPr>
      <w:r w:rsidRPr="00196CC1">
        <w:t>Applications</w:t>
      </w:r>
    </w:p>
    <w:p w:rsidR="00196CC1" w:rsidRPr="00196CC1" w:rsidRDefault="00196CC1" w:rsidP="003A68CB">
      <w:pPr>
        <w:pStyle w:val="docbullet2"/>
      </w:pPr>
      <w:r w:rsidRPr="00196CC1">
        <w:t>Accurate RTC with Xtal clock</w:t>
      </w:r>
    </w:p>
    <w:p w:rsidR="00196CC1" w:rsidRPr="00196CC1" w:rsidRDefault="00196CC1" w:rsidP="003A68CB">
      <w:pPr>
        <w:pStyle w:val="docbullet2"/>
      </w:pPr>
      <w:r w:rsidRPr="00196CC1">
        <w:t>There will be a programmable output divider on this clock for generating different ULP-FSM clock frequencies as needed.</w:t>
      </w:r>
    </w:p>
    <w:p w:rsidR="00196CC1" w:rsidRPr="00196CC1" w:rsidRDefault="00196CC1" w:rsidP="003A68CB">
      <w:pPr>
        <w:pStyle w:val="docbullet2"/>
      </w:pPr>
      <w:r w:rsidRPr="00196CC1">
        <w:t>Calibration of inaccurate clocks such as 32KHz ring and RC oscillators</w:t>
      </w:r>
    </w:p>
    <w:p w:rsidR="00196CC1" w:rsidRPr="00196CC1" w:rsidRDefault="00196CC1" w:rsidP="003A68CB">
      <w:pPr>
        <w:pStyle w:val="docbullet1"/>
      </w:pPr>
      <w:r w:rsidRPr="00196CC1">
        <w:t>&lt;100nA typical power consumption from core supply with least current trim setting.</w:t>
      </w:r>
    </w:p>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806"/>
        <w:gridCol w:w="1527"/>
        <w:gridCol w:w="2187"/>
        <w:gridCol w:w="1729"/>
        <w:gridCol w:w="1782"/>
        <w:gridCol w:w="456"/>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 Min Typ Max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 Min Typ Max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XTAL 1 (4pF load, trim=0000)</w:t>
            </w:r>
          </w:p>
        </w:tc>
        <w:tc>
          <w:tcPr>
            <w:tcW w:w="0" w:type="auto"/>
            <w:tcMar>
              <w:top w:w="30" w:type="dxa"/>
              <w:left w:w="30" w:type="dxa"/>
              <w:right w:w="30" w:type="dxa"/>
            </w:tcMar>
          </w:tcPr>
          <w:p w:rsidR="00196CC1" w:rsidRPr="00196CC1" w:rsidRDefault="00196CC1" w:rsidP="00196CC1">
            <w:r w:rsidRPr="00196CC1">
              <w:t>XTAL 2 (12pF load, trim=0111)</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w:t>
            </w:r>
          </w:p>
        </w:tc>
        <w:tc>
          <w:tcPr>
            <w:tcW w:w="0" w:type="auto"/>
            <w:tcMar>
              <w:top w:w="30" w:type="dxa"/>
              <w:left w:w="30" w:type="dxa"/>
              <w:right w:w="30" w:type="dxa"/>
            </w:tcMar>
          </w:tcPr>
          <w:p w:rsidR="00196CC1" w:rsidRPr="00196CC1" w:rsidRDefault="00196CC1" w:rsidP="00196CC1">
            <w:r w:rsidRPr="00196CC1">
              <w:t>Nominal Frequency</w:t>
            </w:r>
          </w:p>
        </w:tc>
        <w:tc>
          <w:tcPr>
            <w:tcW w:w="0" w:type="auto"/>
            <w:tcMar>
              <w:top w:w="30" w:type="dxa"/>
              <w:left w:w="30" w:type="dxa"/>
              <w:right w:w="30" w:type="dxa"/>
            </w:tcMar>
          </w:tcPr>
          <w:p w:rsidR="00196CC1" w:rsidRPr="00196CC1" w:rsidRDefault="00196CC1" w:rsidP="00196CC1">
            <w:r w:rsidRPr="00196CC1">
              <w:t>Freq. across corners</w:t>
            </w:r>
          </w:p>
        </w:tc>
        <w:tc>
          <w:tcPr>
            <w:tcW w:w="0" w:type="auto"/>
            <w:tcMar>
              <w:top w:w="30" w:type="dxa"/>
              <w:left w:w="30" w:type="dxa"/>
              <w:right w:w="30" w:type="dxa"/>
            </w:tcMar>
          </w:tcPr>
          <w:p w:rsidR="00196CC1" w:rsidRPr="00196CC1" w:rsidRDefault="00196CC1" w:rsidP="00196CC1">
            <w:r w:rsidRPr="00196CC1">
              <w:t>[32.7683 32.7684 32.7686]</w:t>
            </w:r>
          </w:p>
        </w:tc>
        <w:tc>
          <w:tcPr>
            <w:tcW w:w="0" w:type="auto"/>
            <w:tcMar>
              <w:top w:w="30" w:type="dxa"/>
              <w:left w:w="30" w:type="dxa"/>
              <w:right w:w="30" w:type="dxa"/>
            </w:tcMar>
          </w:tcPr>
          <w:p w:rsidR="00196CC1" w:rsidRPr="00196CC1" w:rsidRDefault="00196CC1" w:rsidP="00196CC1">
            <w:r w:rsidRPr="00196CC1">
              <w:t>[32.7681  32.7683  32.7684]</w:t>
            </w:r>
          </w:p>
        </w:tc>
        <w:tc>
          <w:tcPr>
            <w:tcW w:w="0" w:type="auto"/>
            <w:tcMar>
              <w:top w:w="30" w:type="dxa"/>
              <w:left w:w="30" w:type="dxa"/>
              <w:right w:w="30" w:type="dxa"/>
            </w:tcMar>
          </w:tcPr>
          <w:p w:rsidR="00196CC1" w:rsidRPr="00196CC1" w:rsidRDefault="00196CC1" w:rsidP="00196CC1">
            <w:r w:rsidRPr="00196CC1">
              <w:t>KHz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XO32K2</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ON Current From VBATT</w:t>
            </w:r>
          </w:p>
        </w:tc>
        <w:tc>
          <w:tcPr>
            <w:tcW w:w="0" w:type="auto"/>
            <w:tcMar>
              <w:top w:w="30" w:type="dxa"/>
              <w:left w:w="30" w:type="dxa"/>
              <w:right w:w="30" w:type="dxa"/>
            </w:tcMar>
          </w:tcPr>
          <w:p w:rsidR="00196CC1" w:rsidRPr="00196CC1" w:rsidRDefault="00196CC1" w:rsidP="00196CC1">
            <w:r w:rsidRPr="00196CC1">
              <w:t>[17  26.17  58.69 ]</w:t>
            </w:r>
          </w:p>
        </w:tc>
        <w:tc>
          <w:tcPr>
            <w:tcW w:w="0" w:type="auto"/>
            <w:tcMar>
              <w:top w:w="30" w:type="dxa"/>
              <w:left w:w="30" w:type="dxa"/>
              <w:right w:w="30" w:type="dxa"/>
            </w:tcMar>
          </w:tcPr>
          <w:p w:rsidR="00196CC1" w:rsidRPr="00196CC1" w:rsidRDefault="00196CC1" w:rsidP="00196CC1">
            <w:r w:rsidRPr="00196CC1">
              <w:t>[17  26.17  58.69 ]</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ON Current From AVDD_ULP</w:t>
            </w:r>
          </w:p>
        </w:tc>
        <w:tc>
          <w:tcPr>
            <w:tcW w:w="0" w:type="auto"/>
            <w:tcMar>
              <w:top w:w="30" w:type="dxa"/>
              <w:left w:w="30" w:type="dxa"/>
              <w:right w:w="30" w:type="dxa"/>
            </w:tcMar>
          </w:tcPr>
          <w:p w:rsidR="00196CC1" w:rsidRPr="00196CC1" w:rsidRDefault="00196CC1" w:rsidP="00196CC1">
            <w:r w:rsidRPr="00196CC1">
              <w:t>[46.51  69.35  873.2 ]</w:t>
            </w:r>
          </w:p>
        </w:tc>
        <w:tc>
          <w:tcPr>
            <w:tcW w:w="0" w:type="auto"/>
            <w:tcMar>
              <w:top w:w="30" w:type="dxa"/>
              <w:left w:w="30" w:type="dxa"/>
              <w:right w:w="30" w:type="dxa"/>
            </w:tcMar>
          </w:tcPr>
          <w:p w:rsidR="00196CC1" w:rsidRPr="00196CC1" w:rsidRDefault="00196CC1" w:rsidP="00196CC1">
            <w:r w:rsidRPr="00196CC1">
              <w:t>[ 275.8 475 1066 ]</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ON Current From VDD_ULP</w:t>
            </w:r>
          </w:p>
        </w:tc>
        <w:tc>
          <w:tcPr>
            <w:tcW w:w="0" w:type="auto"/>
            <w:tcMar>
              <w:top w:w="30" w:type="dxa"/>
              <w:left w:w="30" w:type="dxa"/>
              <w:right w:w="30" w:type="dxa"/>
            </w:tcMar>
          </w:tcPr>
          <w:p w:rsidR="00196CC1" w:rsidRPr="00196CC1" w:rsidRDefault="00196CC1" w:rsidP="00196CC1">
            <w:r w:rsidRPr="00196CC1">
              <w:t>[1.74  2.97  279 ]</w:t>
            </w:r>
          </w:p>
        </w:tc>
        <w:tc>
          <w:tcPr>
            <w:tcW w:w="0" w:type="auto"/>
            <w:tcMar>
              <w:top w:w="30" w:type="dxa"/>
              <w:left w:w="30" w:type="dxa"/>
              <w:right w:w="30" w:type="dxa"/>
            </w:tcMar>
          </w:tcPr>
          <w:p w:rsidR="00196CC1" w:rsidRPr="00196CC1" w:rsidRDefault="00196CC1" w:rsidP="00196CC1">
            <w:r w:rsidRPr="00196CC1">
              <w:t>[ 1.43  2.432  1029 ]</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XO32K3</w:t>
            </w:r>
          </w:p>
        </w:tc>
        <w:tc>
          <w:tcPr>
            <w:tcW w:w="0" w:type="auto"/>
            <w:tcMar>
              <w:top w:w="30" w:type="dxa"/>
              <w:left w:w="30" w:type="dxa"/>
              <w:right w:w="30" w:type="dxa"/>
            </w:tcMar>
          </w:tcPr>
          <w:p w:rsidR="00196CC1" w:rsidRPr="00196CC1" w:rsidRDefault="00196CC1" w:rsidP="00196CC1">
            <w:r w:rsidRPr="00196CC1">
              <w:t>Temperature accuracy</w:t>
            </w:r>
          </w:p>
        </w:tc>
        <w:tc>
          <w:tcPr>
            <w:tcW w:w="0" w:type="auto"/>
            <w:tcMar>
              <w:top w:w="30" w:type="dxa"/>
              <w:left w:w="30" w:type="dxa"/>
              <w:right w:w="30" w:type="dxa"/>
            </w:tcMar>
          </w:tcPr>
          <w:p w:rsidR="00196CC1" w:rsidRPr="00196CC1" w:rsidRDefault="00196CC1" w:rsidP="00196CC1">
            <w:r w:rsidRPr="00196CC1">
              <w:t>Freq Variation with Temp</w:t>
            </w:r>
          </w:p>
        </w:tc>
        <w:tc>
          <w:tcPr>
            <w:tcW w:w="0" w:type="auto"/>
            <w:tcMar>
              <w:top w:w="30" w:type="dxa"/>
              <w:left w:w="30" w:type="dxa"/>
              <w:right w:w="30" w:type="dxa"/>
            </w:tcMar>
          </w:tcPr>
          <w:p w:rsidR="00196CC1" w:rsidRPr="00196CC1" w:rsidRDefault="00196CC1" w:rsidP="00196CC1">
            <w:r w:rsidRPr="00196CC1">
              <w:t>[ -3.47 – 2.83]</w:t>
            </w:r>
          </w:p>
        </w:tc>
        <w:tc>
          <w:tcPr>
            <w:tcW w:w="0" w:type="auto"/>
            <w:tcMar>
              <w:top w:w="30" w:type="dxa"/>
              <w:left w:w="30" w:type="dxa"/>
              <w:right w:w="30" w:type="dxa"/>
            </w:tcMar>
          </w:tcPr>
          <w:p w:rsidR="00196CC1" w:rsidRPr="00196CC1" w:rsidRDefault="00196CC1" w:rsidP="00196CC1">
            <w:r w:rsidRPr="00196CC1">
              <w:t>[ -6.43  –  2.83 ]</w:t>
            </w:r>
          </w:p>
        </w:tc>
        <w:tc>
          <w:tcPr>
            <w:tcW w:w="0" w:type="auto"/>
            <w:tcMar>
              <w:top w:w="30" w:type="dxa"/>
              <w:left w:w="30" w:type="dxa"/>
              <w:right w:w="30" w:type="dxa"/>
            </w:tcMar>
          </w:tcPr>
          <w:p w:rsidR="00196CC1" w:rsidRPr="00196CC1" w:rsidRDefault="00196CC1" w:rsidP="00196CC1">
            <w:r w:rsidRPr="00196CC1">
              <w:t>ppm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XO32K4</w:t>
            </w:r>
          </w:p>
        </w:tc>
        <w:tc>
          <w:tcPr>
            <w:tcW w:w="0" w:type="auto"/>
            <w:tcMar>
              <w:top w:w="30" w:type="dxa"/>
              <w:left w:w="30" w:type="dxa"/>
              <w:right w:w="30" w:type="dxa"/>
            </w:tcMar>
          </w:tcPr>
          <w:p w:rsidR="00196CC1" w:rsidRPr="00196CC1" w:rsidRDefault="00196CC1" w:rsidP="00196CC1">
            <w:r w:rsidRPr="00196CC1">
              <w:t>Voltage accuracy</w:t>
            </w:r>
          </w:p>
        </w:tc>
        <w:tc>
          <w:tcPr>
            <w:tcW w:w="0" w:type="auto"/>
            <w:tcMar>
              <w:top w:w="30" w:type="dxa"/>
              <w:left w:w="30" w:type="dxa"/>
              <w:right w:w="30" w:type="dxa"/>
            </w:tcMar>
          </w:tcPr>
          <w:p w:rsidR="00196CC1" w:rsidRPr="00196CC1" w:rsidRDefault="00196CC1" w:rsidP="00196CC1">
            <w:r w:rsidRPr="00196CC1">
              <w:t>Freq Variation with Voltage</w:t>
            </w:r>
          </w:p>
        </w:tc>
        <w:tc>
          <w:tcPr>
            <w:tcW w:w="0" w:type="auto"/>
            <w:tcMar>
              <w:top w:w="30" w:type="dxa"/>
              <w:left w:w="30" w:type="dxa"/>
              <w:right w:w="30" w:type="dxa"/>
            </w:tcMar>
          </w:tcPr>
          <w:p w:rsidR="00196CC1" w:rsidRPr="00196CC1" w:rsidRDefault="00196CC1" w:rsidP="00196CC1">
            <w:r w:rsidRPr="00196CC1">
              <w:t>[ – – 1 ]</w:t>
            </w:r>
          </w:p>
        </w:tc>
        <w:tc>
          <w:tcPr>
            <w:tcW w:w="0" w:type="auto"/>
            <w:tcMar>
              <w:top w:w="30" w:type="dxa"/>
              <w:left w:w="30" w:type="dxa"/>
              <w:right w:w="30" w:type="dxa"/>
            </w:tcMar>
          </w:tcPr>
          <w:p w:rsidR="00196CC1" w:rsidRPr="00196CC1" w:rsidRDefault="00196CC1" w:rsidP="00196CC1">
            <w:r w:rsidRPr="00196CC1">
              <w:t>[ – – 2.31 ]</w:t>
            </w:r>
          </w:p>
        </w:tc>
        <w:tc>
          <w:tcPr>
            <w:tcW w:w="0" w:type="auto"/>
            <w:tcMar>
              <w:top w:w="30" w:type="dxa"/>
              <w:left w:w="30" w:type="dxa"/>
              <w:right w:w="30" w:type="dxa"/>
            </w:tcMar>
          </w:tcPr>
          <w:p w:rsidR="00196CC1" w:rsidRPr="00196CC1" w:rsidRDefault="00196CC1" w:rsidP="00196CC1">
            <w:r w:rsidRPr="00196CC1">
              <w:t>ppm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XO32K5</w:t>
            </w:r>
          </w:p>
        </w:tc>
        <w:tc>
          <w:tcPr>
            <w:tcW w:w="0" w:type="auto"/>
            <w:tcMar>
              <w:top w:w="30" w:type="dxa"/>
              <w:left w:w="30" w:type="dxa"/>
              <w:right w:w="30" w:type="dxa"/>
            </w:tcMar>
          </w:tcPr>
          <w:p w:rsidR="00196CC1" w:rsidRPr="00196CC1" w:rsidRDefault="00196CC1" w:rsidP="00196CC1">
            <w:r w:rsidRPr="00196CC1">
              <w:t>Startup time</w:t>
            </w:r>
          </w:p>
        </w:tc>
        <w:tc>
          <w:tcPr>
            <w:tcW w:w="0" w:type="auto"/>
            <w:tcMar>
              <w:top w:w="30" w:type="dxa"/>
              <w:left w:w="30" w:type="dxa"/>
              <w:right w:w="30" w:type="dxa"/>
            </w:tcMar>
          </w:tcPr>
          <w:p w:rsidR="00196CC1" w:rsidRPr="00196CC1" w:rsidRDefault="00196CC1" w:rsidP="00196CC1">
            <w:r w:rsidRPr="00196CC1">
              <w:t>Time after enable to get runt free clock</w:t>
            </w:r>
          </w:p>
        </w:tc>
        <w:tc>
          <w:tcPr>
            <w:tcW w:w="0" w:type="auto"/>
            <w:tcMar>
              <w:top w:w="30" w:type="dxa"/>
              <w:left w:w="30" w:type="dxa"/>
              <w:right w:w="30" w:type="dxa"/>
            </w:tcMar>
          </w:tcPr>
          <w:p w:rsidR="00196CC1" w:rsidRPr="00196CC1" w:rsidRDefault="00196CC1" w:rsidP="00196CC1">
            <w:r w:rsidRPr="00196CC1">
              <w:t>2.1</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XO32K6</w:t>
            </w:r>
          </w:p>
        </w:tc>
        <w:tc>
          <w:tcPr>
            <w:tcW w:w="0" w:type="auto"/>
            <w:tcMar>
              <w:top w:w="30" w:type="dxa"/>
              <w:left w:w="30" w:type="dxa"/>
              <w:right w:w="30" w:type="dxa"/>
            </w:tcMar>
          </w:tcPr>
          <w:p w:rsidR="00196CC1" w:rsidRPr="00196CC1" w:rsidRDefault="00196CC1" w:rsidP="00196CC1">
            <w:r w:rsidRPr="00196CC1">
              <w:t>Output Duty Cycle</w:t>
            </w:r>
          </w:p>
        </w:tc>
        <w:tc>
          <w:tcPr>
            <w:tcW w:w="0" w:type="auto"/>
            <w:tcMar>
              <w:top w:w="30" w:type="dxa"/>
              <w:left w:w="30" w:type="dxa"/>
              <w:right w:w="30" w:type="dxa"/>
            </w:tcMar>
          </w:tcPr>
          <w:p w:rsidR="00196CC1" w:rsidRPr="00196CC1" w:rsidRDefault="00196CC1" w:rsidP="00196CC1">
            <w:r w:rsidRPr="00196CC1">
              <w:t>Average Duty cycle across corners</w:t>
            </w:r>
          </w:p>
        </w:tc>
        <w:tc>
          <w:tcPr>
            <w:tcW w:w="0" w:type="auto"/>
            <w:tcMar>
              <w:top w:w="30" w:type="dxa"/>
              <w:left w:w="30" w:type="dxa"/>
              <w:right w:w="30" w:type="dxa"/>
            </w:tcMar>
          </w:tcPr>
          <w:p w:rsidR="00196CC1" w:rsidRPr="00196CC1" w:rsidRDefault="00196CC1" w:rsidP="00196CC1">
            <w:r w:rsidRPr="00196CC1">
              <w:t>[ 31.81  42.42  45.78 ]</w:t>
            </w:r>
          </w:p>
        </w:tc>
        <w:tc>
          <w:tcPr>
            <w:tcW w:w="0" w:type="auto"/>
            <w:tcMar>
              <w:top w:w="30" w:type="dxa"/>
              <w:left w:w="30" w:type="dxa"/>
              <w:right w:w="30" w:type="dxa"/>
            </w:tcMar>
          </w:tcPr>
          <w:p w:rsidR="00196CC1" w:rsidRPr="00196CC1" w:rsidRDefault="00196CC1" w:rsidP="00196CC1">
            <w:r w:rsidRPr="00196CC1">
              <w:t>[ 46.8  51.07  53.16 ]</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XO32K7</w:t>
            </w:r>
          </w:p>
        </w:tc>
        <w:tc>
          <w:tcPr>
            <w:tcW w:w="0" w:type="auto"/>
            <w:tcMar>
              <w:top w:w="30" w:type="dxa"/>
              <w:left w:w="30" w:type="dxa"/>
              <w:right w:w="30" w:type="dxa"/>
            </w:tcMar>
          </w:tcPr>
          <w:p w:rsidR="00196CC1" w:rsidRPr="00196CC1" w:rsidRDefault="00196CC1" w:rsidP="00196CC1">
            <w:r w:rsidRPr="00196CC1">
              <w:t>Output Slew rate</w:t>
            </w:r>
          </w:p>
        </w:tc>
        <w:tc>
          <w:tcPr>
            <w:tcW w:w="0" w:type="auto"/>
            <w:tcMar>
              <w:top w:w="30" w:type="dxa"/>
              <w:left w:w="30" w:type="dxa"/>
              <w:right w:w="30" w:type="dxa"/>
            </w:tcMar>
          </w:tcPr>
          <w:p w:rsidR="00196CC1" w:rsidRPr="00196CC1" w:rsidRDefault="00196CC1" w:rsidP="00196CC1">
            <w:r w:rsidRPr="00196CC1">
              <w:t>Average slew rate across corners</w:t>
            </w:r>
          </w:p>
        </w:tc>
        <w:tc>
          <w:tcPr>
            <w:tcW w:w="0" w:type="auto"/>
            <w:tcMar>
              <w:top w:w="30" w:type="dxa"/>
              <w:left w:w="30" w:type="dxa"/>
              <w:right w:w="30" w:type="dxa"/>
            </w:tcMar>
          </w:tcPr>
          <w:p w:rsidR="00196CC1" w:rsidRPr="00196CC1" w:rsidRDefault="00196CC1" w:rsidP="00196CC1">
            <w:r w:rsidRPr="00196CC1">
              <w:t>[0.068  0.195  1.296]</w:t>
            </w:r>
          </w:p>
        </w:tc>
        <w:tc>
          <w:tcPr>
            <w:tcW w:w="0" w:type="auto"/>
            <w:tcMar>
              <w:top w:w="30" w:type="dxa"/>
              <w:left w:w="30" w:type="dxa"/>
              <w:right w:w="30" w:type="dxa"/>
            </w:tcMar>
          </w:tcPr>
          <w:p w:rsidR="00196CC1" w:rsidRPr="00196CC1" w:rsidRDefault="00196CC1" w:rsidP="00196CC1">
            <w:r w:rsidRPr="00196CC1">
              <w:t>[ 0.074  0.25  1.41 ]</w:t>
            </w:r>
          </w:p>
        </w:tc>
        <w:tc>
          <w:tcPr>
            <w:tcW w:w="0" w:type="auto"/>
            <w:tcMar>
              <w:top w:w="30" w:type="dxa"/>
              <w:left w:w="30" w:type="dxa"/>
              <w:right w:w="30" w:type="dxa"/>
            </w:tcMar>
          </w:tcPr>
          <w:p w:rsidR="00196CC1" w:rsidRPr="00196CC1" w:rsidRDefault="00196CC1" w:rsidP="00196CC1">
            <w:r w:rsidRPr="00196CC1">
              <w:t>GV/s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XO32K9</w:t>
            </w:r>
          </w:p>
        </w:tc>
        <w:tc>
          <w:tcPr>
            <w:tcW w:w="0" w:type="auto"/>
            <w:tcMar>
              <w:top w:w="30" w:type="dxa"/>
              <w:left w:w="30" w:type="dxa"/>
              <w:right w:w="30" w:type="dxa"/>
            </w:tcMar>
          </w:tcPr>
          <w:p w:rsidR="00196CC1" w:rsidRPr="00196CC1" w:rsidRDefault="00196CC1" w:rsidP="00196CC1">
            <w:r w:rsidRPr="00196CC1">
              <w:t>Shut Down Current</w:t>
            </w:r>
          </w:p>
        </w:tc>
        <w:tc>
          <w:tcPr>
            <w:tcW w:w="0" w:type="auto"/>
            <w:tcMar>
              <w:top w:w="30" w:type="dxa"/>
              <w:left w:w="30" w:type="dxa"/>
              <w:right w:w="30" w:type="dxa"/>
            </w:tcMar>
          </w:tcPr>
          <w:p w:rsidR="00196CC1" w:rsidRPr="00196CC1" w:rsidRDefault="00196CC1" w:rsidP="00196CC1">
            <w:r w:rsidRPr="00196CC1">
              <w:t>OFF Current From VBATT</w:t>
            </w:r>
          </w:p>
        </w:tc>
        <w:tc>
          <w:tcPr>
            <w:tcW w:w="0" w:type="auto"/>
            <w:tcMar>
              <w:top w:w="30" w:type="dxa"/>
              <w:left w:w="30" w:type="dxa"/>
              <w:right w:w="30" w:type="dxa"/>
            </w:tcMar>
          </w:tcPr>
          <w:p w:rsidR="00196CC1" w:rsidRPr="00196CC1" w:rsidRDefault="00196CC1" w:rsidP="00196CC1">
            <w:r w:rsidRPr="00196CC1">
              <w:t>[ 21p  306p  14.4n]</w:t>
            </w:r>
          </w:p>
        </w:tc>
        <w:tc>
          <w:tcPr>
            <w:tcW w:w="0" w:type="auto"/>
            <w:tcMar>
              <w:top w:w="30" w:type="dxa"/>
              <w:left w:w="30" w:type="dxa"/>
              <w:right w:w="30" w:type="dxa"/>
            </w:tcMar>
          </w:tcPr>
          <w:p w:rsidR="00196CC1" w:rsidRPr="00196CC1" w:rsidRDefault="00196CC1" w:rsidP="00196CC1">
            <w:r w:rsidRPr="00196CC1">
              <w:t>[ 21p  306p  14.4n]</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OFF Current From AVDD_ULP</w:t>
            </w:r>
          </w:p>
        </w:tc>
        <w:tc>
          <w:tcPr>
            <w:tcW w:w="0" w:type="auto"/>
            <w:tcMar>
              <w:top w:w="30" w:type="dxa"/>
              <w:left w:w="30" w:type="dxa"/>
              <w:right w:w="30" w:type="dxa"/>
            </w:tcMar>
          </w:tcPr>
          <w:p w:rsidR="00196CC1" w:rsidRPr="00196CC1" w:rsidRDefault="00196CC1" w:rsidP="00196CC1">
            <w:r w:rsidRPr="00196CC1">
              <w:t>[ 0.83n  1.5n  51.1n ]</w:t>
            </w:r>
          </w:p>
        </w:tc>
        <w:tc>
          <w:tcPr>
            <w:tcW w:w="0" w:type="auto"/>
            <w:tcMar>
              <w:top w:w="30" w:type="dxa"/>
              <w:left w:w="30" w:type="dxa"/>
              <w:right w:w="30" w:type="dxa"/>
            </w:tcMar>
          </w:tcPr>
          <w:p w:rsidR="00196CC1" w:rsidRPr="00196CC1" w:rsidRDefault="00196CC1" w:rsidP="00196CC1">
            <w:r w:rsidRPr="00196CC1">
              <w:t>[ 0.83n  1.5n  51.1n ]</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OFF Current From VDD_ULP</w:t>
            </w:r>
          </w:p>
        </w:tc>
        <w:tc>
          <w:tcPr>
            <w:tcW w:w="0" w:type="auto"/>
            <w:tcMar>
              <w:top w:w="30" w:type="dxa"/>
              <w:left w:w="30" w:type="dxa"/>
              <w:right w:w="30" w:type="dxa"/>
            </w:tcMar>
          </w:tcPr>
          <w:p w:rsidR="00196CC1" w:rsidRPr="00196CC1" w:rsidRDefault="00196CC1" w:rsidP="00196CC1">
            <w:r w:rsidRPr="00196CC1">
              <w:t>[ 0.41n  0.731n 65.47n ]</w:t>
            </w:r>
          </w:p>
        </w:tc>
        <w:tc>
          <w:tcPr>
            <w:tcW w:w="0" w:type="auto"/>
            <w:tcMar>
              <w:top w:w="30" w:type="dxa"/>
              <w:left w:w="30" w:type="dxa"/>
              <w:right w:w="30" w:type="dxa"/>
            </w:tcMar>
          </w:tcPr>
          <w:p w:rsidR="00196CC1" w:rsidRPr="00196CC1" w:rsidRDefault="00196CC1" w:rsidP="00196CC1">
            <w:r w:rsidRPr="00196CC1">
              <w:t>[ 0.41n  0.731n 65.47n ]</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XO32K10</w:t>
            </w:r>
          </w:p>
        </w:tc>
        <w:tc>
          <w:tcPr>
            <w:tcW w:w="0" w:type="auto"/>
            <w:tcMar>
              <w:top w:w="30" w:type="dxa"/>
              <w:left w:w="30" w:type="dxa"/>
              <w:right w:w="30" w:type="dxa"/>
            </w:tcMar>
          </w:tcPr>
          <w:p w:rsidR="00196CC1" w:rsidRPr="00196CC1" w:rsidRDefault="00196CC1" w:rsidP="00196CC1">
            <w:r w:rsidRPr="00196CC1">
              <w:t>Rising jitter</w:t>
            </w:r>
          </w:p>
        </w:tc>
        <w:tc>
          <w:tcPr>
            <w:tcW w:w="0" w:type="auto"/>
            <w:tcMar>
              <w:top w:w="30" w:type="dxa"/>
              <w:left w:w="30" w:type="dxa"/>
              <w:right w:w="30" w:type="dxa"/>
            </w:tcMar>
          </w:tcPr>
          <w:p w:rsidR="00196CC1" w:rsidRPr="00196CC1" w:rsidRDefault="00196CC1" w:rsidP="00196CC1">
            <w:r w:rsidRPr="00196CC1">
              <w:t>cycle to cycle  jitter(peak to peak)</w:t>
            </w:r>
          </w:p>
        </w:tc>
        <w:tc>
          <w:tcPr>
            <w:tcW w:w="0" w:type="auto"/>
            <w:tcMar>
              <w:top w:w="30" w:type="dxa"/>
              <w:left w:w="30" w:type="dxa"/>
              <w:right w:w="30" w:type="dxa"/>
            </w:tcMar>
          </w:tcPr>
          <w:p w:rsidR="00196CC1" w:rsidRPr="00196CC1" w:rsidRDefault="00196CC1" w:rsidP="00196CC1">
            <w:r w:rsidRPr="00196CC1">
              <w:t>[189.5  268.2  566.7]</w:t>
            </w:r>
          </w:p>
        </w:tc>
        <w:tc>
          <w:tcPr>
            <w:tcW w:w="0" w:type="auto"/>
            <w:tcMar>
              <w:top w:w="30" w:type="dxa"/>
              <w:left w:w="30" w:type="dxa"/>
              <w:right w:w="30" w:type="dxa"/>
            </w:tcMar>
          </w:tcPr>
          <w:p w:rsidR="00196CC1" w:rsidRPr="00196CC1" w:rsidRDefault="00196CC1" w:rsidP="00196CC1">
            <w:r w:rsidRPr="00196CC1">
              <w:t>[ 74.59  88.41  147.4]</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XO32K10</w:t>
            </w:r>
          </w:p>
        </w:tc>
        <w:tc>
          <w:tcPr>
            <w:tcW w:w="0" w:type="auto"/>
            <w:tcMar>
              <w:top w:w="30" w:type="dxa"/>
              <w:left w:w="30" w:type="dxa"/>
              <w:right w:w="30" w:type="dxa"/>
            </w:tcMar>
          </w:tcPr>
          <w:p w:rsidR="00196CC1" w:rsidRPr="00196CC1" w:rsidRDefault="00196CC1" w:rsidP="00196CC1">
            <w:r w:rsidRPr="00196CC1">
              <w:t>Falling jitter</w:t>
            </w:r>
          </w:p>
        </w:tc>
        <w:tc>
          <w:tcPr>
            <w:tcW w:w="0" w:type="auto"/>
            <w:tcMar>
              <w:top w:w="30" w:type="dxa"/>
              <w:left w:w="30" w:type="dxa"/>
              <w:right w:w="30" w:type="dxa"/>
            </w:tcMar>
          </w:tcPr>
          <w:p w:rsidR="00196CC1" w:rsidRPr="00196CC1" w:rsidRDefault="00196CC1" w:rsidP="00196CC1">
            <w:r w:rsidRPr="00196CC1">
              <w:t>cycle to cycle  jitter(peak to peak)</w:t>
            </w:r>
          </w:p>
        </w:tc>
        <w:tc>
          <w:tcPr>
            <w:tcW w:w="0" w:type="auto"/>
            <w:tcMar>
              <w:top w:w="30" w:type="dxa"/>
              <w:left w:w="30" w:type="dxa"/>
              <w:right w:w="30" w:type="dxa"/>
            </w:tcMar>
          </w:tcPr>
          <w:p w:rsidR="00196CC1" w:rsidRPr="00196CC1" w:rsidRDefault="00196CC1" w:rsidP="00196CC1">
            <w:r w:rsidRPr="00196CC1">
              <w:t>[113.6  185.2  448]</w:t>
            </w:r>
          </w:p>
        </w:tc>
        <w:tc>
          <w:tcPr>
            <w:tcW w:w="0" w:type="auto"/>
            <w:tcMar>
              <w:top w:w="30" w:type="dxa"/>
              <w:left w:w="30" w:type="dxa"/>
              <w:right w:w="30" w:type="dxa"/>
            </w:tcMar>
          </w:tcPr>
          <w:p w:rsidR="00196CC1" w:rsidRPr="00196CC1" w:rsidRDefault="00196CC1" w:rsidP="00196CC1">
            <w:r w:rsidRPr="00196CC1">
              <w:t>[ 64.81  76.02  130.0 ]</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XO32K11</w:t>
            </w:r>
          </w:p>
        </w:tc>
        <w:tc>
          <w:tcPr>
            <w:tcW w:w="0" w:type="auto"/>
            <w:tcMar>
              <w:top w:w="30" w:type="dxa"/>
              <w:left w:w="30" w:type="dxa"/>
              <w:right w:w="30" w:type="dxa"/>
            </w:tcMar>
          </w:tcPr>
          <w:p w:rsidR="00196CC1" w:rsidRPr="00196CC1" w:rsidRDefault="00196CC1" w:rsidP="00196CC1">
            <w:r w:rsidRPr="00196CC1">
              <w:t>Drive level</w:t>
            </w:r>
          </w:p>
        </w:tc>
        <w:tc>
          <w:tcPr>
            <w:tcW w:w="0" w:type="auto"/>
            <w:tcMar>
              <w:top w:w="30" w:type="dxa"/>
              <w:left w:w="30" w:type="dxa"/>
              <w:right w:w="30" w:type="dxa"/>
            </w:tcMar>
          </w:tcPr>
          <w:p w:rsidR="00196CC1" w:rsidRPr="00196CC1" w:rsidRDefault="00196CC1" w:rsidP="00196CC1">
            <w:r w:rsidRPr="00196CC1">
              <w:t>Power dissipated across crystal</w:t>
            </w:r>
          </w:p>
        </w:tc>
        <w:tc>
          <w:tcPr>
            <w:tcW w:w="0" w:type="auto"/>
            <w:tcMar>
              <w:top w:w="30" w:type="dxa"/>
              <w:left w:w="30" w:type="dxa"/>
              <w:right w:w="30" w:type="dxa"/>
            </w:tcMar>
          </w:tcPr>
          <w:p w:rsidR="00196CC1" w:rsidRPr="00196CC1" w:rsidRDefault="00196CC1" w:rsidP="00196CC1">
            <w:r w:rsidRPr="00196CC1">
              <w:t>[1.16 1.78  11.58]</w:t>
            </w:r>
          </w:p>
        </w:tc>
        <w:tc>
          <w:tcPr>
            <w:tcW w:w="0" w:type="auto"/>
            <w:tcMar>
              <w:top w:w="30" w:type="dxa"/>
              <w:left w:w="30" w:type="dxa"/>
              <w:right w:w="30" w:type="dxa"/>
            </w:tcMar>
          </w:tcPr>
          <w:p w:rsidR="00196CC1" w:rsidRPr="00196CC1" w:rsidRDefault="00196CC1" w:rsidP="00196CC1">
            <w:r w:rsidRPr="00196CC1">
              <w:t>[ 10.52  14.42  18.55 ]</w:t>
            </w:r>
          </w:p>
        </w:tc>
        <w:tc>
          <w:tcPr>
            <w:tcW w:w="0" w:type="auto"/>
            <w:tcMar>
              <w:top w:w="30" w:type="dxa"/>
              <w:left w:w="30" w:type="dxa"/>
              <w:right w:w="30" w:type="dxa"/>
            </w:tcMar>
          </w:tcPr>
          <w:p w:rsidR="00196CC1" w:rsidRPr="00196CC1" w:rsidRDefault="00196CC1" w:rsidP="00196CC1">
            <w:r w:rsidRPr="00196CC1">
              <w:t>nW</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XO32K11</w:t>
            </w:r>
          </w:p>
        </w:tc>
        <w:tc>
          <w:tcPr>
            <w:tcW w:w="0" w:type="auto"/>
            <w:tcMar>
              <w:top w:w="30" w:type="dxa"/>
              <w:left w:w="30" w:type="dxa"/>
              <w:right w:w="30" w:type="dxa"/>
            </w:tcMar>
          </w:tcPr>
          <w:p w:rsidR="00196CC1" w:rsidRPr="00196CC1" w:rsidRDefault="00196CC1" w:rsidP="00196CC1">
            <w:r w:rsidRPr="00196CC1">
              <w:t>Loop Gain</w:t>
            </w:r>
          </w:p>
        </w:tc>
        <w:tc>
          <w:tcPr>
            <w:tcW w:w="0" w:type="auto"/>
            <w:tcMar>
              <w:top w:w="30" w:type="dxa"/>
              <w:left w:w="30" w:type="dxa"/>
              <w:right w:w="30" w:type="dxa"/>
            </w:tcMar>
          </w:tcPr>
          <w:p w:rsidR="00196CC1" w:rsidRPr="00196CC1" w:rsidRDefault="00196CC1" w:rsidP="00196CC1">
            <w:r w:rsidRPr="00196CC1">
              <w:t>Loop Gain of amplifier</w:t>
            </w:r>
          </w:p>
        </w:tc>
        <w:tc>
          <w:tcPr>
            <w:tcW w:w="0" w:type="auto"/>
            <w:tcMar>
              <w:top w:w="30" w:type="dxa"/>
              <w:left w:w="30" w:type="dxa"/>
              <w:right w:w="30" w:type="dxa"/>
            </w:tcMar>
          </w:tcPr>
          <w:p w:rsidR="00196CC1" w:rsidRPr="00196CC1" w:rsidRDefault="00196CC1" w:rsidP="00196CC1">
            <w:r w:rsidRPr="00196CC1">
              <w:t>[ 1.96  2.60  3.17 ]</w:t>
            </w:r>
          </w:p>
        </w:tc>
        <w:tc>
          <w:tcPr>
            <w:tcW w:w="0" w:type="auto"/>
            <w:tcMar>
              <w:top w:w="30" w:type="dxa"/>
              <w:left w:w="30" w:type="dxa"/>
              <w:right w:w="30" w:type="dxa"/>
            </w:tcMar>
          </w:tcPr>
          <w:p w:rsidR="00196CC1" w:rsidRPr="00196CC1" w:rsidRDefault="00196CC1" w:rsidP="00196CC1">
            <w:r w:rsidRPr="00196CC1">
              <w:t>[ 1.79  3.226  3.88 ]</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XO32K12</w:t>
            </w:r>
          </w:p>
        </w:tc>
        <w:tc>
          <w:tcPr>
            <w:tcW w:w="0" w:type="auto"/>
            <w:tcMar>
              <w:top w:w="30" w:type="dxa"/>
              <w:left w:w="30" w:type="dxa"/>
              <w:right w:w="30" w:type="dxa"/>
            </w:tcMar>
          </w:tcPr>
          <w:p w:rsidR="00196CC1" w:rsidRPr="00196CC1" w:rsidRDefault="00196CC1" w:rsidP="00196CC1">
            <w:r w:rsidRPr="00196CC1">
              <w:t>Startup Current</w:t>
            </w:r>
          </w:p>
        </w:tc>
        <w:tc>
          <w:tcPr>
            <w:tcW w:w="0" w:type="auto"/>
            <w:tcMar>
              <w:top w:w="30" w:type="dxa"/>
              <w:left w:w="30" w:type="dxa"/>
              <w:right w:w="30" w:type="dxa"/>
            </w:tcMar>
          </w:tcPr>
          <w:p w:rsidR="00196CC1" w:rsidRPr="00196CC1" w:rsidRDefault="00196CC1" w:rsidP="00196CC1">
            <w:r w:rsidRPr="00196CC1">
              <w:t>Current From VBATT</w:t>
            </w:r>
          </w:p>
        </w:tc>
        <w:tc>
          <w:tcPr>
            <w:tcW w:w="0" w:type="auto"/>
            <w:tcMar>
              <w:top w:w="30" w:type="dxa"/>
              <w:left w:w="30" w:type="dxa"/>
              <w:right w:w="30" w:type="dxa"/>
            </w:tcMar>
          </w:tcPr>
          <w:p w:rsidR="00196CC1" w:rsidRPr="00196CC1" w:rsidRDefault="00196CC1" w:rsidP="00196CC1">
            <w:r w:rsidRPr="00196CC1">
              <w:t>26.14</w:t>
            </w:r>
          </w:p>
        </w:tc>
        <w:tc>
          <w:tcPr>
            <w:tcW w:w="0" w:type="auto"/>
            <w:tcMar>
              <w:top w:w="30" w:type="dxa"/>
              <w:left w:w="30" w:type="dxa"/>
              <w:right w:w="30" w:type="dxa"/>
            </w:tcMar>
          </w:tcPr>
          <w:p w:rsidR="00196CC1" w:rsidRPr="00196CC1" w:rsidRDefault="00196CC1" w:rsidP="00196CC1">
            <w:r w:rsidRPr="00196CC1">
              <w:t>26.2n</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Current From AVDD_ULP</w:t>
            </w:r>
          </w:p>
        </w:tc>
        <w:tc>
          <w:tcPr>
            <w:tcW w:w="0" w:type="auto"/>
            <w:tcMar>
              <w:top w:w="30" w:type="dxa"/>
              <w:left w:w="30" w:type="dxa"/>
              <w:right w:w="30" w:type="dxa"/>
            </w:tcMar>
          </w:tcPr>
          <w:p w:rsidR="00196CC1" w:rsidRPr="00196CC1" w:rsidRDefault="00196CC1" w:rsidP="00196CC1">
            <w:r w:rsidRPr="00196CC1">
              <w:t>514n</w:t>
            </w:r>
          </w:p>
        </w:tc>
        <w:tc>
          <w:tcPr>
            <w:tcW w:w="0" w:type="auto"/>
            <w:tcMar>
              <w:top w:w="30" w:type="dxa"/>
              <w:left w:w="30" w:type="dxa"/>
              <w:right w:w="30" w:type="dxa"/>
            </w:tcMar>
          </w:tcPr>
          <w:p w:rsidR="00196CC1" w:rsidRPr="00196CC1" w:rsidRDefault="00196CC1" w:rsidP="00196CC1">
            <w:r w:rsidRPr="00196CC1">
              <w:t>2.46u</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Current From VDD_ULP</w:t>
            </w:r>
          </w:p>
        </w:tc>
        <w:tc>
          <w:tcPr>
            <w:tcW w:w="0" w:type="auto"/>
            <w:tcMar>
              <w:top w:w="30" w:type="dxa"/>
              <w:left w:w="30" w:type="dxa"/>
              <w:right w:w="30" w:type="dxa"/>
            </w:tcMar>
          </w:tcPr>
          <w:p w:rsidR="00196CC1" w:rsidRPr="00196CC1" w:rsidRDefault="00196CC1" w:rsidP="00196CC1">
            <w:r w:rsidRPr="00196CC1">
              <w:t>3.8n</w:t>
            </w:r>
          </w:p>
        </w:tc>
        <w:tc>
          <w:tcPr>
            <w:tcW w:w="0" w:type="auto"/>
            <w:tcMar>
              <w:top w:w="30" w:type="dxa"/>
              <w:left w:w="30" w:type="dxa"/>
              <w:right w:w="30" w:type="dxa"/>
            </w:tcMar>
          </w:tcPr>
          <w:p w:rsidR="00196CC1" w:rsidRPr="00196CC1" w:rsidRDefault="00196CC1" w:rsidP="00196CC1">
            <w:r w:rsidRPr="00196CC1">
              <w:t>3.64n</w:t>
            </w:r>
          </w:p>
        </w:tc>
        <w:tc>
          <w:tcPr>
            <w:tcW w:w="0" w:type="auto"/>
            <w:tcMar>
              <w:top w:w="30" w:type="dxa"/>
              <w:left w:w="30" w:type="dxa"/>
              <w:right w:w="30" w:type="dxa"/>
            </w:tcMar>
          </w:tcPr>
          <w:p w:rsidR="00196CC1" w:rsidRPr="00196CC1" w:rsidRDefault="00196CC1" w:rsidP="00443481">
            <w:pPr>
              <w:keepNext/>
            </w:pPr>
            <w:r w:rsidRPr="00196CC1">
              <w:t>A</w:t>
            </w:r>
          </w:p>
        </w:tc>
      </w:tr>
    </w:tbl>
    <w:p w:rsidR="00196CC1" w:rsidRDefault="0086537F" w:rsidP="00E61193">
      <w:pPr>
        <w:pStyle w:val="Caption"/>
      </w:pPr>
      <w:bookmarkStart w:id="184" w:name="_Toc506817970"/>
      <w:r>
        <w:t xml:space="preserve">Table </w:t>
      </w:r>
      <w:r w:rsidR="00DF628D">
        <w:fldChar w:fldCharType="begin"/>
      </w:r>
      <w:r w:rsidR="00DF628D">
        <w:instrText xml:space="preserve"> SEQ Table \* ARABIC </w:instrText>
      </w:r>
      <w:r w:rsidR="00DF628D">
        <w:fldChar w:fldCharType="separate"/>
      </w:r>
      <w:r w:rsidR="00F029F9">
        <w:rPr>
          <w:noProof/>
        </w:rPr>
        <w:t>20</w:t>
      </w:r>
      <w:r w:rsidR="00DF628D">
        <w:fldChar w:fldCharType="end"/>
      </w:r>
      <w:r>
        <w:t xml:space="preserve">: </w:t>
      </w:r>
      <w:r w:rsidRPr="00C83CFC">
        <w:t>32KHz Crystal Oscillator</w:t>
      </w:r>
      <w:bookmarkEnd w:id="184"/>
    </w:p>
    <w:p w:rsidR="006440DE" w:rsidRPr="006440DE" w:rsidRDefault="006440DE" w:rsidP="006440DE"/>
    <w:p w:rsidR="00196CC1" w:rsidRPr="00196CC1" w:rsidRDefault="00196CC1" w:rsidP="00196CC1">
      <w:pPr>
        <w:pStyle w:val="Heading4"/>
      </w:pPr>
      <w:bookmarkStart w:id="185" w:name="_Toc256000009"/>
      <w:bookmarkStart w:id="186" w:name="_Toc506819315"/>
      <w:r w:rsidRPr="00196CC1">
        <w:t>32MHz RC Oscillator</w:t>
      </w:r>
      <w:bookmarkEnd w:id="185"/>
      <w:bookmarkEnd w:id="186"/>
    </w:p>
    <w:p w:rsidR="00196CC1" w:rsidRPr="00196CC1" w:rsidRDefault="00196CC1" w:rsidP="003A68CB">
      <w:pPr>
        <w:pStyle w:val="docbullet1"/>
      </w:pPr>
      <w:r w:rsidRPr="00196CC1">
        <w:t>Applications</w:t>
      </w:r>
    </w:p>
    <w:p w:rsidR="00196CC1" w:rsidRPr="00196CC1" w:rsidRDefault="00196CC1" w:rsidP="003A68CB">
      <w:pPr>
        <w:pStyle w:val="docbullet2"/>
      </w:pPr>
      <w:r w:rsidRPr="00196CC1">
        <w:t>Used for ULP-TA-Subsystem modules</w:t>
      </w:r>
    </w:p>
    <w:p w:rsidR="00196CC1" w:rsidRPr="00196CC1" w:rsidRDefault="00196CC1" w:rsidP="003A68CB">
      <w:pPr>
        <w:pStyle w:val="docbullet2"/>
      </w:pPr>
      <w:r w:rsidRPr="00196CC1">
        <w:t>SOC in start-up state. This clock must be used by the SOC in start-up state while the 40MHz xtal is starting up. It might be possible to use this clock as reference for the SOC-PLL for initial start-up</w:t>
      </w:r>
    </w:p>
    <w:p w:rsidR="00196CC1" w:rsidRPr="00196CC1" w:rsidRDefault="00196CC1" w:rsidP="003A68CB">
      <w:pPr>
        <w:pStyle w:val="docbullet1"/>
      </w:pPr>
      <w:r w:rsidRPr="00196CC1">
        <w:t>&lt;70uA typical power consumption from core supply</w:t>
      </w:r>
    </w:p>
    <w:p w:rsidR="00196CC1" w:rsidRPr="00196CC1" w:rsidRDefault="00196CC1" w:rsidP="003A68CB">
      <w:pPr>
        <w:pStyle w:val="docbullet1"/>
      </w:pPr>
      <w:r w:rsidRPr="00196CC1">
        <w:t>No runt pulses in output and stable clock available from first cycle</w:t>
      </w:r>
    </w:p>
    <w:p w:rsidR="00196CC1" w:rsidRPr="00196CC1" w:rsidRDefault="00196CC1" w:rsidP="00196CC1"/>
    <w:tbl>
      <w:tblPr>
        <w:tblW w:w="5119"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852"/>
        <w:gridCol w:w="1496"/>
        <w:gridCol w:w="4160"/>
        <w:gridCol w:w="1644"/>
        <w:gridCol w:w="537"/>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946"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 Min Typ Max ]</w:t>
            </w:r>
          </w:p>
        </w:tc>
        <w:tc>
          <w:tcPr>
            <w:tcW w:w="309"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RC32M0</w:t>
            </w:r>
          </w:p>
        </w:tc>
        <w:tc>
          <w:tcPr>
            <w:tcW w:w="0" w:type="auto"/>
            <w:tcMar>
              <w:top w:w="30" w:type="dxa"/>
              <w:left w:w="30" w:type="dxa"/>
              <w:right w:w="30" w:type="dxa"/>
            </w:tcMar>
          </w:tcPr>
          <w:p w:rsidR="00196CC1" w:rsidRPr="00196CC1" w:rsidRDefault="00196CC1" w:rsidP="00196CC1">
            <w:r w:rsidRPr="00196CC1">
              <w:t>Startup Frequency</w:t>
            </w:r>
          </w:p>
        </w:tc>
        <w:tc>
          <w:tcPr>
            <w:tcW w:w="0" w:type="auto"/>
            <w:tcMar>
              <w:top w:w="30" w:type="dxa"/>
              <w:left w:w="30" w:type="dxa"/>
              <w:right w:w="30" w:type="dxa"/>
            </w:tcMar>
          </w:tcPr>
          <w:p w:rsidR="00196CC1" w:rsidRPr="00196CC1" w:rsidRDefault="00196CC1" w:rsidP="00196CC1">
            <w:r w:rsidRPr="00196CC1">
              <w:t>Freq. across Process, Voltage and Temperature corners for trim word: 90</w:t>
            </w:r>
          </w:p>
        </w:tc>
        <w:tc>
          <w:tcPr>
            <w:tcW w:w="946" w:type="pct"/>
            <w:tcMar>
              <w:top w:w="30" w:type="dxa"/>
              <w:left w:w="30" w:type="dxa"/>
              <w:right w:w="30" w:type="dxa"/>
            </w:tcMar>
          </w:tcPr>
          <w:p w:rsidR="00196CC1" w:rsidRPr="00196CC1" w:rsidRDefault="00196CC1" w:rsidP="00196CC1">
            <w:r w:rsidRPr="00196CC1">
              <w:t>[24      33        47]</w:t>
            </w:r>
          </w:p>
        </w:tc>
        <w:tc>
          <w:tcPr>
            <w:tcW w:w="309" w:type="pct"/>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RC32M1</w:t>
            </w:r>
          </w:p>
        </w:tc>
        <w:tc>
          <w:tcPr>
            <w:tcW w:w="0" w:type="auto"/>
            <w:tcMar>
              <w:top w:w="30" w:type="dxa"/>
              <w:left w:w="30" w:type="dxa"/>
              <w:right w:w="30" w:type="dxa"/>
            </w:tcMar>
          </w:tcPr>
          <w:p w:rsidR="00196CC1" w:rsidRPr="00196CC1" w:rsidRDefault="00196CC1" w:rsidP="00196CC1">
            <w:r w:rsidRPr="00196CC1">
              <w:t>Nominal Frequency</w:t>
            </w:r>
          </w:p>
        </w:tc>
        <w:tc>
          <w:tcPr>
            <w:tcW w:w="0" w:type="auto"/>
            <w:tcMar>
              <w:top w:w="30" w:type="dxa"/>
              <w:left w:w="30" w:type="dxa"/>
              <w:right w:w="30" w:type="dxa"/>
            </w:tcMar>
          </w:tcPr>
          <w:p w:rsidR="00196CC1" w:rsidRPr="00196CC1" w:rsidRDefault="00196CC1" w:rsidP="00196CC1">
            <w:r w:rsidRPr="00196CC1">
              <w:t>Freq. across Voltage and Temperature corners for</w:t>
            </w:r>
          </w:p>
          <w:p w:rsidR="00196CC1" w:rsidRPr="00196CC1" w:rsidRDefault="00196CC1" w:rsidP="00196CC1">
            <w:r w:rsidRPr="00196CC1">
              <w:t>Trim bit: 90,Process corner: Typical</w:t>
            </w:r>
          </w:p>
          <w:p w:rsidR="00196CC1" w:rsidRPr="00196CC1" w:rsidRDefault="00196CC1" w:rsidP="00196CC1">
            <w:r w:rsidRPr="00196CC1">
              <w:t>Trim bit: 102,Process corner: Slow</w:t>
            </w:r>
          </w:p>
          <w:p w:rsidR="00196CC1" w:rsidRPr="00196CC1" w:rsidRDefault="00196CC1" w:rsidP="00196CC1">
            <w:r w:rsidRPr="00196CC1">
              <w:t>Trim bit: 66,Process corner: Fast</w:t>
            </w:r>
          </w:p>
        </w:tc>
        <w:tc>
          <w:tcPr>
            <w:tcW w:w="946" w:type="pct"/>
            <w:tcMar>
              <w:top w:w="30" w:type="dxa"/>
              <w:left w:w="30" w:type="dxa"/>
              <w:right w:w="30" w:type="dxa"/>
            </w:tcMar>
          </w:tcPr>
          <w:p w:rsidR="00196CC1" w:rsidRPr="00196CC1" w:rsidRDefault="00196CC1" w:rsidP="00196CC1"/>
          <w:p w:rsidR="00196CC1" w:rsidRPr="00196CC1" w:rsidRDefault="00196CC1" w:rsidP="00196CC1">
            <w:r w:rsidRPr="00196CC1">
              <w:t>[32.16 33.65 34.1]</w:t>
            </w:r>
          </w:p>
          <w:p w:rsidR="00196CC1" w:rsidRPr="00196CC1" w:rsidRDefault="00196CC1" w:rsidP="00196CC1">
            <w:r w:rsidRPr="00196CC1">
              <w:t>[31.08 33.13 33.71]</w:t>
            </w:r>
          </w:p>
          <w:p w:rsidR="00196CC1" w:rsidRPr="00196CC1" w:rsidRDefault="00196CC1" w:rsidP="00196CC1">
            <w:r w:rsidRPr="00196CC1">
              <w:t>[32.1 33.15 33.5]</w:t>
            </w:r>
          </w:p>
        </w:tc>
        <w:tc>
          <w:tcPr>
            <w:tcW w:w="309" w:type="pct"/>
            <w:tcMar>
              <w:top w:w="30" w:type="dxa"/>
              <w:left w:w="30" w:type="dxa"/>
              <w:right w:w="30" w:type="dxa"/>
            </w:tcMar>
          </w:tcPr>
          <w:p w:rsidR="00196CC1" w:rsidRPr="00196CC1" w:rsidRDefault="00196CC1" w:rsidP="00196CC1"/>
          <w:p w:rsidR="00196CC1" w:rsidRPr="00196CC1" w:rsidRDefault="00196CC1" w:rsidP="00196CC1">
            <w:r w:rsidRPr="00196CC1">
              <w:t>MHz</w:t>
            </w:r>
          </w:p>
          <w:p w:rsidR="00196CC1" w:rsidRPr="00196CC1" w:rsidRDefault="00196CC1" w:rsidP="00196CC1">
            <w:r w:rsidRPr="00196CC1">
              <w:t>MHz</w:t>
            </w:r>
          </w:p>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RC32M2</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ON Current From VDD_ULP</w:t>
            </w:r>
          </w:p>
        </w:tc>
        <w:tc>
          <w:tcPr>
            <w:tcW w:w="946" w:type="pct"/>
            <w:tcMar>
              <w:top w:w="30" w:type="dxa"/>
              <w:left w:w="30" w:type="dxa"/>
              <w:right w:w="30" w:type="dxa"/>
            </w:tcMar>
          </w:tcPr>
          <w:p w:rsidR="00196CC1" w:rsidRPr="00196CC1" w:rsidRDefault="00196CC1" w:rsidP="00196CC1">
            <w:r w:rsidRPr="00196CC1">
              <w:t>[42u 68u 112u]</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ON Current From VBATT</w:t>
            </w:r>
          </w:p>
        </w:tc>
        <w:tc>
          <w:tcPr>
            <w:tcW w:w="946" w:type="pct"/>
            <w:tcMar>
              <w:top w:w="30" w:type="dxa"/>
              <w:left w:w="30" w:type="dxa"/>
              <w:right w:w="30" w:type="dxa"/>
            </w:tcMar>
          </w:tcPr>
          <w:p w:rsidR="00196CC1" w:rsidRPr="00196CC1" w:rsidRDefault="00196CC1" w:rsidP="00196CC1">
            <w:r w:rsidRPr="00196CC1">
              <w:t>[0.5n 170n 500n]</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RC32M3</w:t>
            </w:r>
          </w:p>
        </w:tc>
        <w:tc>
          <w:tcPr>
            <w:tcW w:w="0" w:type="auto"/>
            <w:tcMar>
              <w:top w:w="30" w:type="dxa"/>
              <w:left w:w="30" w:type="dxa"/>
              <w:right w:w="30" w:type="dxa"/>
            </w:tcMar>
          </w:tcPr>
          <w:p w:rsidR="00196CC1" w:rsidRPr="00196CC1" w:rsidRDefault="00196CC1" w:rsidP="00196CC1">
            <w:r w:rsidRPr="00196CC1">
              <w:t>Temp Accuracy</w:t>
            </w:r>
          </w:p>
        </w:tc>
        <w:tc>
          <w:tcPr>
            <w:tcW w:w="0" w:type="auto"/>
            <w:tcMar>
              <w:top w:w="30" w:type="dxa"/>
              <w:left w:w="30" w:type="dxa"/>
              <w:right w:w="30" w:type="dxa"/>
            </w:tcMar>
          </w:tcPr>
          <w:p w:rsidR="00196CC1" w:rsidRPr="00196CC1" w:rsidRDefault="00196CC1" w:rsidP="00196CC1">
            <w:r w:rsidRPr="00196CC1">
              <w:t>Freq Variation with Temp</w:t>
            </w:r>
          </w:p>
        </w:tc>
        <w:tc>
          <w:tcPr>
            <w:tcW w:w="946" w:type="pct"/>
            <w:tcMar>
              <w:top w:w="30" w:type="dxa"/>
              <w:left w:w="30" w:type="dxa"/>
              <w:right w:w="30" w:type="dxa"/>
            </w:tcMar>
          </w:tcPr>
          <w:p w:rsidR="00196CC1" w:rsidRPr="00196CC1" w:rsidRDefault="00196CC1" w:rsidP="00196CC1">
            <w:r w:rsidRPr="00196CC1">
              <w:t>[-- – 3]</w:t>
            </w:r>
          </w:p>
        </w:tc>
        <w:tc>
          <w:tcPr>
            <w:tcW w:w="309" w:type="pct"/>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RC32M4</w:t>
            </w:r>
          </w:p>
        </w:tc>
        <w:tc>
          <w:tcPr>
            <w:tcW w:w="0" w:type="auto"/>
            <w:tcMar>
              <w:top w:w="30" w:type="dxa"/>
              <w:left w:w="30" w:type="dxa"/>
              <w:right w:w="30" w:type="dxa"/>
            </w:tcMar>
          </w:tcPr>
          <w:p w:rsidR="00196CC1" w:rsidRPr="00196CC1" w:rsidRDefault="00196CC1" w:rsidP="00196CC1">
            <w:r w:rsidRPr="00196CC1">
              <w:t>Voltage Accuracy</w:t>
            </w:r>
          </w:p>
        </w:tc>
        <w:tc>
          <w:tcPr>
            <w:tcW w:w="0" w:type="auto"/>
            <w:tcMar>
              <w:top w:w="30" w:type="dxa"/>
              <w:left w:w="30" w:type="dxa"/>
              <w:right w:w="30" w:type="dxa"/>
            </w:tcMar>
          </w:tcPr>
          <w:p w:rsidR="00196CC1" w:rsidRPr="00196CC1" w:rsidRDefault="00196CC1" w:rsidP="00196CC1">
            <w:r w:rsidRPr="00196CC1">
              <w:t>Freq Variation with Voltage</w:t>
            </w:r>
          </w:p>
        </w:tc>
        <w:tc>
          <w:tcPr>
            <w:tcW w:w="946" w:type="pct"/>
            <w:tcMar>
              <w:top w:w="30" w:type="dxa"/>
              <w:left w:w="30" w:type="dxa"/>
              <w:right w:w="30" w:type="dxa"/>
            </w:tcMar>
          </w:tcPr>
          <w:p w:rsidR="00196CC1" w:rsidRPr="00196CC1" w:rsidRDefault="00196CC1" w:rsidP="00196CC1">
            <w:r w:rsidRPr="00196CC1">
              <w:t>[-- – 1]</w:t>
            </w:r>
          </w:p>
        </w:tc>
        <w:tc>
          <w:tcPr>
            <w:tcW w:w="309" w:type="pct"/>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RC32M5</w:t>
            </w:r>
          </w:p>
        </w:tc>
        <w:tc>
          <w:tcPr>
            <w:tcW w:w="0" w:type="auto"/>
            <w:tcMar>
              <w:top w:w="30" w:type="dxa"/>
              <w:left w:w="30" w:type="dxa"/>
              <w:right w:w="30" w:type="dxa"/>
            </w:tcMar>
          </w:tcPr>
          <w:p w:rsidR="00196CC1" w:rsidRPr="00196CC1" w:rsidRDefault="00196CC1" w:rsidP="00196CC1">
            <w:r w:rsidRPr="00196CC1">
              <w:t>Startup Time</w:t>
            </w:r>
          </w:p>
        </w:tc>
        <w:tc>
          <w:tcPr>
            <w:tcW w:w="0" w:type="auto"/>
            <w:tcMar>
              <w:top w:w="30" w:type="dxa"/>
              <w:left w:w="30" w:type="dxa"/>
              <w:right w:w="30" w:type="dxa"/>
            </w:tcMar>
          </w:tcPr>
          <w:p w:rsidR="00196CC1" w:rsidRPr="00196CC1" w:rsidRDefault="00196CC1" w:rsidP="00196CC1">
            <w:r w:rsidRPr="00196CC1">
              <w:t>Time taken for output clock valid to be high after pu_core/~POC is set high</w:t>
            </w:r>
          </w:p>
        </w:tc>
        <w:tc>
          <w:tcPr>
            <w:tcW w:w="946" w:type="pct"/>
            <w:tcMar>
              <w:top w:w="30" w:type="dxa"/>
              <w:left w:w="30" w:type="dxa"/>
              <w:right w:w="30" w:type="dxa"/>
            </w:tcMar>
          </w:tcPr>
          <w:p w:rsidR="00196CC1" w:rsidRPr="00196CC1" w:rsidRDefault="00196CC1" w:rsidP="00196CC1">
            <w:r w:rsidRPr="00196CC1">
              <w:t>[0.9 1.1 1.7]</w:t>
            </w:r>
          </w:p>
        </w:tc>
        <w:tc>
          <w:tcPr>
            <w:tcW w:w="309" w:type="pct"/>
            <w:tcMar>
              <w:top w:w="30" w:type="dxa"/>
              <w:left w:w="30" w:type="dxa"/>
              <w:right w:w="30" w:type="dxa"/>
            </w:tcMar>
          </w:tcPr>
          <w:p w:rsidR="00196CC1" w:rsidRPr="00196CC1" w:rsidRDefault="00196CC1" w:rsidP="00196CC1">
            <w:r w:rsidRPr="00196CC1">
              <w:t>us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RC32M6</w:t>
            </w:r>
          </w:p>
        </w:tc>
        <w:tc>
          <w:tcPr>
            <w:tcW w:w="0" w:type="auto"/>
            <w:tcMar>
              <w:top w:w="30" w:type="dxa"/>
              <w:left w:w="30" w:type="dxa"/>
              <w:right w:w="30" w:type="dxa"/>
            </w:tcMar>
          </w:tcPr>
          <w:p w:rsidR="00196CC1" w:rsidRPr="00196CC1" w:rsidRDefault="00196CC1" w:rsidP="00196CC1">
            <w:r w:rsidRPr="00196CC1">
              <w:t>Output Duty Cycle</w:t>
            </w:r>
          </w:p>
        </w:tc>
        <w:tc>
          <w:tcPr>
            <w:tcW w:w="0" w:type="auto"/>
            <w:tcMar>
              <w:top w:w="30" w:type="dxa"/>
              <w:left w:w="30" w:type="dxa"/>
              <w:right w:w="30" w:type="dxa"/>
            </w:tcMar>
          </w:tcPr>
          <w:p w:rsidR="00196CC1" w:rsidRPr="00196CC1" w:rsidRDefault="00196CC1" w:rsidP="00196CC1">
            <w:r w:rsidRPr="00196CC1">
              <w:t>Average Duty cycle across corners</w:t>
            </w:r>
          </w:p>
        </w:tc>
        <w:tc>
          <w:tcPr>
            <w:tcW w:w="946" w:type="pct"/>
            <w:tcMar>
              <w:top w:w="30" w:type="dxa"/>
              <w:left w:w="30" w:type="dxa"/>
              <w:right w:w="30" w:type="dxa"/>
            </w:tcMar>
          </w:tcPr>
          <w:p w:rsidR="00196CC1" w:rsidRPr="00196CC1" w:rsidRDefault="00196CC1" w:rsidP="00196CC1">
            <w:r w:rsidRPr="00196CC1">
              <w:t>[47 49.2 49.55]</w:t>
            </w:r>
          </w:p>
        </w:tc>
        <w:tc>
          <w:tcPr>
            <w:tcW w:w="309" w:type="pct"/>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RC32M7</w:t>
            </w:r>
          </w:p>
        </w:tc>
        <w:tc>
          <w:tcPr>
            <w:tcW w:w="0" w:type="auto"/>
            <w:tcMar>
              <w:top w:w="30" w:type="dxa"/>
              <w:left w:w="30" w:type="dxa"/>
              <w:right w:w="30" w:type="dxa"/>
            </w:tcMar>
          </w:tcPr>
          <w:p w:rsidR="00196CC1" w:rsidRPr="00196CC1" w:rsidRDefault="00196CC1" w:rsidP="00196CC1">
            <w:r w:rsidRPr="00196CC1">
              <w:t>Output Slew rate</w:t>
            </w:r>
          </w:p>
        </w:tc>
        <w:tc>
          <w:tcPr>
            <w:tcW w:w="0" w:type="auto"/>
            <w:tcMar>
              <w:top w:w="30" w:type="dxa"/>
              <w:left w:w="30" w:type="dxa"/>
              <w:right w:w="30" w:type="dxa"/>
            </w:tcMar>
          </w:tcPr>
          <w:p w:rsidR="00196CC1" w:rsidRPr="00196CC1" w:rsidRDefault="00196CC1" w:rsidP="00196CC1">
            <w:r w:rsidRPr="00196CC1">
              <w:t>Average slew rate across corners@load cap=100f</w:t>
            </w:r>
          </w:p>
        </w:tc>
        <w:tc>
          <w:tcPr>
            <w:tcW w:w="946" w:type="pct"/>
            <w:tcMar>
              <w:top w:w="30" w:type="dxa"/>
              <w:left w:w="30" w:type="dxa"/>
              <w:right w:w="30" w:type="dxa"/>
            </w:tcMar>
          </w:tcPr>
          <w:p w:rsidR="00196CC1" w:rsidRPr="00196CC1" w:rsidRDefault="00196CC1" w:rsidP="00196CC1">
            <w:r w:rsidRPr="00196CC1">
              <w:t>[1G 1.7G 2.7G]</w:t>
            </w:r>
          </w:p>
        </w:tc>
        <w:tc>
          <w:tcPr>
            <w:tcW w:w="309" w:type="pct"/>
            <w:tcMar>
              <w:top w:w="30" w:type="dxa"/>
              <w:left w:w="30" w:type="dxa"/>
              <w:right w:w="30" w:type="dxa"/>
            </w:tcMar>
          </w:tcPr>
          <w:p w:rsidR="00196CC1" w:rsidRPr="00196CC1" w:rsidRDefault="00196CC1" w:rsidP="00196CC1">
            <w:r w:rsidRPr="00196CC1">
              <w:t>V/sec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RC32M8</w:t>
            </w:r>
          </w:p>
        </w:tc>
        <w:tc>
          <w:tcPr>
            <w:tcW w:w="0" w:type="auto"/>
            <w:tcMar>
              <w:top w:w="30" w:type="dxa"/>
              <w:left w:w="30" w:type="dxa"/>
              <w:right w:w="30" w:type="dxa"/>
            </w:tcMar>
          </w:tcPr>
          <w:p w:rsidR="00196CC1" w:rsidRPr="00196CC1" w:rsidRDefault="00196CC1" w:rsidP="00196CC1">
            <w:r w:rsidRPr="00196CC1">
              <w:t>Frequency Resolution</w:t>
            </w:r>
          </w:p>
        </w:tc>
        <w:tc>
          <w:tcPr>
            <w:tcW w:w="0" w:type="auto"/>
            <w:tcMar>
              <w:top w:w="30" w:type="dxa"/>
              <w:left w:w="30" w:type="dxa"/>
              <w:right w:w="30" w:type="dxa"/>
            </w:tcMar>
          </w:tcPr>
          <w:p w:rsidR="00196CC1" w:rsidRPr="00196CC1" w:rsidRDefault="00196CC1" w:rsidP="00196CC1">
            <w:r w:rsidRPr="00196CC1">
              <w:t>Average change in frequency with trim step at typical corner</w:t>
            </w:r>
          </w:p>
        </w:tc>
        <w:tc>
          <w:tcPr>
            <w:tcW w:w="946" w:type="pct"/>
            <w:tcMar>
              <w:top w:w="30" w:type="dxa"/>
              <w:left w:w="30" w:type="dxa"/>
              <w:right w:w="30" w:type="dxa"/>
            </w:tcMar>
          </w:tcPr>
          <w:p w:rsidR="00196CC1" w:rsidRPr="00196CC1" w:rsidRDefault="00196CC1" w:rsidP="00196CC1">
            <w:r w:rsidRPr="00196CC1">
              <w:t>[]</w:t>
            </w:r>
          </w:p>
        </w:tc>
        <w:tc>
          <w:tcPr>
            <w:tcW w:w="309" w:type="pct"/>
            <w:tcMar>
              <w:top w:w="30" w:type="dxa"/>
              <w:left w:w="30" w:type="dxa"/>
              <w:right w:w="30" w:type="dxa"/>
            </w:tcMar>
          </w:tcPr>
          <w:p w:rsidR="00196CC1" w:rsidRPr="00196CC1" w:rsidRDefault="00196CC1" w:rsidP="00196CC1">
            <w:r w:rsidRPr="00196CC1">
              <w:t>KHz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RC32M9</w:t>
            </w:r>
          </w:p>
        </w:tc>
        <w:tc>
          <w:tcPr>
            <w:tcW w:w="0" w:type="auto"/>
            <w:tcMar>
              <w:top w:w="30" w:type="dxa"/>
              <w:left w:w="30" w:type="dxa"/>
              <w:right w:w="30" w:type="dxa"/>
            </w:tcMar>
          </w:tcPr>
          <w:p w:rsidR="00196CC1" w:rsidRPr="00196CC1" w:rsidRDefault="00196CC1" w:rsidP="00196CC1">
            <w:r w:rsidRPr="00196CC1">
              <w:t>Shut Down Current</w:t>
            </w:r>
          </w:p>
        </w:tc>
        <w:tc>
          <w:tcPr>
            <w:tcW w:w="0" w:type="auto"/>
            <w:tcMar>
              <w:top w:w="30" w:type="dxa"/>
              <w:left w:w="30" w:type="dxa"/>
              <w:right w:w="30" w:type="dxa"/>
            </w:tcMar>
          </w:tcPr>
          <w:p w:rsidR="00196CC1" w:rsidRPr="00196CC1" w:rsidRDefault="00196CC1" w:rsidP="00196CC1">
            <w:r w:rsidRPr="00196CC1">
              <w:t>OFF Current From VDD_ULP</w:t>
            </w:r>
          </w:p>
        </w:tc>
        <w:tc>
          <w:tcPr>
            <w:tcW w:w="946" w:type="pct"/>
            <w:tcMar>
              <w:top w:w="30" w:type="dxa"/>
              <w:left w:w="30" w:type="dxa"/>
              <w:right w:w="30" w:type="dxa"/>
            </w:tcMar>
          </w:tcPr>
          <w:p w:rsidR="00196CC1" w:rsidRPr="00196CC1" w:rsidRDefault="00196CC1" w:rsidP="00196CC1">
            <w:r w:rsidRPr="00196CC1">
              <w:t>[2.5n 4.5n 0.15u]</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OFF Current From VBATT</w:t>
            </w:r>
          </w:p>
        </w:tc>
        <w:tc>
          <w:tcPr>
            <w:tcW w:w="946" w:type="pct"/>
            <w:tcMar>
              <w:top w:w="30" w:type="dxa"/>
              <w:left w:w="30" w:type="dxa"/>
              <w:right w:w="30" w:type="dxa"/>
            </w:tcMar>
          </w:tcPr>
          <w:p w:rsidR="00196CC1" w:rsidRPr="00196CC1" w:rsidRDefault="00196CC1" w:rsidP="00196CC1">
            <w:r w:rsidRPr="00196CC1">
              <w:t>[150p 400p 24n]</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RC32M10</w:t>
            </w:r>
          </w:p>
        </w:tc>
        <w:tc>
          <w:tcPr>
            <w:tcW w:w="0" w:type="auto"/>
            <w:tcMar>
              <w:top w:w="30" w:type="dxa"/>
              <w:left w:w="30" w:type="dxa"/>
              <w:right w:w="30" w:type="dxa"/>
            </w:tcMar>
          </w:tcPr>
          <w:p w:rsidR="00196CC1" w:rsidRPr="00196CC1" w:rsidRDefault="00196CC1" w:rsidP="00196CC1">
            <w:r w:rsidRPr="00196CC1">
              <w:t>Noise analysis</w:t>
            </w:r>
            <w:r w:rsidRPr="00443481">
              <w:rPr>
                <w:vertAlign w:val="superscript"/>
              </w:rPr>
              <w:t>*</w:t>
            </w:r>
          </w:p>
        </w:tc>
        <w:tc>
          <w:tcPr>
            <w:tcW w:w="0" w:type="auto"/>
            <w:tcMar>
              <w:top w:w="30" w:type="dxa"/>
              <w:left w:w="30" w:type="dxa"/>
              <w:right w:w="30" w:type="dxa"/>
            </w:tcMar>
          </w:tcPr>
          <w:p w:rsidR="00196CC1" w:rsidRPr="00196CC1" w:rsidRDefault="00196CC1" w:rsidP="00196CC1">
            <w:r w:rsidRPr="00196CC1">
              <w:t>Period jitter peak, BER 1e-3</w:t>
            </w:r>
          </w:p>
        </w:tc>
        <w:tc>
          <w:tcPr>
            <w:tcW w:w="946" w:type="pct"/>
            <w:tcMar>
              <w:top w:w="30" w:type="dxa"/>
              <w:left w:w="30" w:type="dxa"/>
              <w:right w:w="30" w:type="dxa"/>
            </w:tcMar>
          </w:tcPr>
          <w:p w:rsidR="00196CC1" w:rsidRPr="00196CC1" w:rsidRDefault="00196CC1" w:rsidP="00196CC1">
            <w:r w:rsidRPr="00196CC1">
              <w:t>[ 270p  410p 560p]</w:t>
            </w:r>
          </w:p>
        </w:tc>
        <w:tc>
          <w:tcPr>
            <w:tcW w:w="309" w:type="pct"/>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Period jitter rms. Integrated from 1K-15MHz</w:t>
            </w:r>
          </w:p>
        </w:tc>
        <w:tc>
          <w:tcPr>
            <w:tcW w:w="946" w:type="pct"/>
            <w:tcMar>
              <w:top w:w="30" w:type="dxa"/>
              <w:left w:w="30" w:type="dxa"/>
              <w:right w:w="30" w:type="dxa"/>
            </w:tcMar>
          </w:tcPr>
          <w:p w:rsidR="00196CC1" w:rsidRPr="00196CC1" w:rsidRDefault="00196CC1" w:rsidP="00196CC1">
            <w:r w:rsidRPr="00196CC1">
              <w:t>[ 45p   67p   91p]</w:t>
            </w:r>
          </w:p>
        </w:tc>
        <w:tc>
          <w:tcPr>
            <w:tcW w:w="309" w:type="pct"/>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Rms Phase Jitter (sec) ,Integrated pn from 10Hz-15MHz</w:t>
            </w:r>
          </w:p>
        </w:tc>
        <w:tc>
          <w:tcPr>
            <w:tcW w:w="946" w:type="pct"/>
            <w:tcMar>
              <w:top w:w="30" w:type="dxa"/>
              <w:left w:w="30" w:type="dxa"/>
              <w:right w:w="30" w:type="dxa"/>
            </w:tcMar>
          </w:tcPr>
          <w:p w:rsidR="00196CC1" w:rsidRPr="00196CC1" w:rsidRDefault="00196CC1" w:rsidP="00196CC1">
            <w:r w:rsidRPr="00196CC1">
              <w:t>[             3.1n          ]</w:t>
            </w:r>
          </w:p>
        </w:tc>
        <w:tc>
          <w:tcPr>
            <w:tcW w:w="309" w:type="pct"/>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RC32M11</w:t>
            </w:r>
          </w:p>
        </w:tc>
        <w:tc>
          <w:tcPr>
            <w:tcW w:w="0" w:type="auto"/>
            <w:tcMar>
              <w:top w:w="30" w:type="dxa"/>
              <w:left w:w="30" w:type="dxa"/>
              <w:right w:w="30" w:type="dxa"/>
            </w:tcMar>
          </w:tcPr>
          <w:p w:rsidR="00196CC1" w:rsidRPr="00196CC1" w:rsidRDefault="00196CC1" w:rsidP="00196CC1">
            <w:r w:rsidRPr="00196CC1">
              <w:t>Transient current</w:t>
            </w:r>
          </w:p>
        </w:tc>
        <w:tc>
          <w:tcPr>
            <w:tcW w:w="0" w:type="auto"/>
            <w:tcMar>
              <w:top w:w="30" w:type="dxa"/>
              <w:left w:w="30" w:type="dxa"/>
              <w:right w:w="30" w:type="dxa"/>
            </w:tcMar>
          </w:tcPr>
          <w:p w:rsidR="00196CC1" w:rsidRPr="00196CC1" w:rsidRDefault="00196CC1" w:rsidP="00196CC1">
            <w:r w:rsidRPr="00196CC1">
              <w:t>Transient current from VDD_ULP</w:t>
            </w:r>
          </w:p>
        </w:tc>
        <w:tc>
          <w:tcPr>
            <w:tcW w:w="946" w:type="pct"/>
            <w:tcMar>
              <w:top w:w="30" w:type="dxa"/>
              <w:left w:w="30" w:type="dxa"/>
              <w:right w:w="30" w:type="dxa"/>
            </w:tcMar>
          </w:tcPr>
          <w:p w:rsidR="00196CC1" w:rsidRPr="00196CC1" w:rsidRDefault="00196CC1" w:rsidP="00196CC1">
            <w:r w:rsidRPr="00196CC1">
              <w:t>[9u 23u 51u ]</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Transient current from VBATT</w:t>
            </w:r>
          </w:p>
        </w:tc>
        <w:tc>
          <w:tcPr>
            <w:tcW w:w="946" w:type="pct"/>
            <w:tcMar>
              <w:top w:w="30" w:type="dxa"/>
              <w:left w:w="30" w:type="dxa"/>
              <w:right w:w="30" w:type="dxa"/>
            </w:tcMar>
          </w:tcPr>
          <w:p w:rsidR="00196CC1" w:rsidRPr="00196CC1" w:rsidRDefault="00196CC1" w:rsidP="00196CC1">
            <w:r w:rsidRPr="00196CC1">
              <w:t>[100n 350n 700n]</w:t>
            </w:r>
          </w:p>
        </w:tc>
        <w:tc>
          <w:tcPr>
            <w:tcW w:w="309"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RC32M13</w:t>
            </w:r>
          </w:p>
        </w:tc>
        <w:tc>
          <w:tcPr>
            <w:tcW w:w="0" w:type="auto"/>
            <w:tcMar>
              <w:top w:w="30" w:type="dxa"/>
              <w:left w:w="30" w:type="dxa"/>
              <w:right w:w="30" w:type="dxa"/>
            </w:tcMar>
          </w:tcPr>
          <w:p w:rsidR="00196CC1" w:rsidRPr="00196CC1" w:rsidRDefault="00196CC1" w:rsidP="00196CC1">
            <w:r w:rsidRPr="00196CC1">
              <w:t>Frequency range</w:t>
            </w:r>
          </w:p>
        </w:tc>
        <w:tc>
          <w:tcPr>
            <w:tcW w:w="0" w:type="auto"/>
            <w:tcMar>
              <w:top w:w="30" w:type="dxa"/>
              <w:left w:w="30" w:type="dxa"/>
              <w:right w:w="30" w:type="dxa"/>
            </w:tcMar>
          </w:tcPr>
          <w:p w:rsidR="00196CC1" w:rsidRPr="00196CC1" w:rsidRDefault="00196CC1" w:rsidP="00196CC1">
            <w:r w:rsidRPr="00196CC1">
              <w:t>Freq. across Voltage and Temperature corners for</w:t>
            </w:r>
          </w:p>
          <w:p w:rsidR="00196CC1" w:rsidRPr="00196CC1" w:rsidRDefault="00196CC1" w:rsidP="00196CC1">
            <w:r w:rsidRPr="00196CC1">
              <w:t>Trim bit=0 and 127,Process corner: Typical</w:t>
            </w:r>
          </w:p>
          <w:p w:rsidR="00196CC1" w:rsidRPr="00196CC1" w:rsidRDefault="00196CC1" w:rsidP="00196CC1">
            <w:r w:rsidRPr="00196CC1">
              <w:t>Trim bit=0 and 127,Process corner: Slow</w:t>
            </w:r>
          </w:p>
          <w:p w:rsidR="00196CC1" w:rsidRPr="00196CC1" w:rsidRDefault="00196CC1" w:rsidP="00196CC1">
            <w:r w:rsidRPr="00196CC1">
              <w:t>Trim bit=0 and 127,Process corner: Fast</w:t>
            </w:r>
          </w:p>
        </w:tc>
        <w:tc>
          <w:tcPr>
            <w:tcW w:w="946" w:type="pct"/>
            <w:tcMar>
              <w:top w:w="30" w:type="dxa"/>
              <w:left w:w="30" w:type="dxa"/>
              <w:right w:w="30" w:type="dxa"/>
            </w:tcMar>
          </w:tcPr>
          <w:p w:rsidR="00196CC1" w:rsidRPr="00196CC1" w:rsidRDefault="00196CC1" w:rsidP="00196CC1"/>
          <w:p w:rsidR="00196CC1" w:rsidRPr="00196CC1" w:rsidRDefault="00196CC1" w:rsidP="00196CC1">
            <w:r w:rsidRPr="00196CC1">
              <w:t>[13M,85M]</w:t>
            </w:r>
          </w:p>
          <w:p w:rsidR="00196CC1" w:rsidRPr="00196CC1" w:rsidRDefault="00196CC1" w:rsidP="00196CC1">
            <w:r w:rsidRPr="00196CC1">
              <w:t>[9.5M,70M]</w:t>
            </w:r>
          </w:p>
          <w:p w:rsidR="00196CC1" w:rsidRPr="00196CC1" w:rsidRDefault="00196CC1" w:rsidP="00196CC1">
            <w:r w:rsidRPr="00196CC1">
              <w:t>[18.5M,103M]</w:t>
            </w:r>
          </w:p>
        </w:tc>
        <w:tc>
          <w:tcPr>
            <w:tcW w:w="309" w:type="pct"/>
            <w:tcMar>
              <w:top w:w="30" w:type="dxa"/>
              <w:left w:w="30" w:type="dxa"/>
              <w:right w:w="30" w:type="dxa"/>
            </w:tcMar>
          </w:tcPr>
          <w:p w:rsidR="00196CC1" w:rsidRPr="00196CC1" w:rsidRDefault="00196CC1" w:rsidP="00196CC1"/>
          <w:p w:rsidR="00196CC1" w:rsidRPr="00196CC1" w:rsidRDefault="00196CC1" w:rsidP="00196CC1"/>
          <w:p w:rsidR="00196CC1" w:rsidRPr="00196CC1" w:rsidRDefault="00196CC1" w:rsidP="00196CC1">
            <w:r w:rsidRPr="00196CC1">
              <w:t>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RC32M14</w:t>
            </w:r>
          </w:p>
        </w:tc>
        <w:tc>
          <w:tcPr>
            <w:tcW w:w="0" w:type="auto"/>
            <w:tcMar>
              <w:top w:w="30" w:type="dxa"/>
              <w:left w:w="30" w:type="dxa"/>
              <w:right w:w="30" w:type="dxa"/>
            </w:tcMar>
          </w:tcPr>
          <w:p w:rsidR="00196CC1" w:rsidRPr="00196CC1" w:rsidRDefault="00196CC1" w:rsidP="00196CC1">
            <w:r w:rsidRPr="00196CC1">
              <w:t>Integrator PM</w:t>
            </w:r>
          </w:p>
        </w:tc>
        <w:tc>
          <w:tcPr>
            <w:tcW w:w="0" w:type="auto"/>
            <w:tcMar>
              <w:top w:w="30" w:type="dxa"/>
              <w:left w:w="30" w:type="dxa"/>
              <w:right w:w="30" w:type="dxa"/>
            </w:tcMar>
          </w:tcPr>
          <w:p w:rsidR="00196CC1" w:rsidRPr="00196CC1" w:rsidRDefault="00196CC1" w:rsidP="00196CC1">
            <w:r w:rsidRPr="00196CC1">
              <w:t>Measure Phase Margin around the integrator loop after startup</w:t>
            </w:r>
          </w:p>
        </w:tc>
        <w:tc>
          <w:tcPr>
            <w:tcW w:w="946" w:type="pct"/>
            <w:tcMar>
              <w:top w:w="30" w:type="dxa"/>
              <w:left w:w="30" w:type="dxa"/>
              <w:right w:w="30" w:type="dxa"/>
            </w:tcMar>
          </w:tcPr>
          <w:p w:rsidR="00196CC1" w:rsidRPr="00196CC1" w:rsidRDefault="00196CC1" w:rsidP="00196CC1">
            <w:r w:rsidRPr="00196CC1">
              <w:t>[67 70 75 ]</w:t>
            </w:r>
          </w:p>
        </w:tc>
        <w:tc>
          <w:tcPr>
            <w:tcW w:w="309" w:type="pct"/>
            <w:tcMar>
              <w:top w:w="30" w:type="dxa"/>
              <w:left w:w="30" w:type="dxa"/>
              <w:right w:w="30" w:type="dxa"/>
            </w:tcMar>
          </w:tcPr>
          <w:p w:rsidR="00196CC1" w:rsidRPr="00196CC1" w:rsidRDefault="00196CC1" w:rsidP="00443481">
            <w:pPr>
              <w:keepNext/>
            </w:pPr>
            <w:r w:rsidRPr="00196CC1">
              <w:t>deg C</w:t>
            </w:r>
          </w:p>
        </w:tc>
      </w:tr>
    </w:tbl>
    <w:p w:rsidR="00196CC1" w:rsidRPr="00196CC1" w:rsidRDefault="0086537F" w:rsidP="00E61193">
      <w:pPr>
        <w:pStyle w:val="Caption"/>
      </w:pPr>
      <w:bookmarkStart w:id="187" w:name="_Toc506817971"/>
      <w:r>
        <w:t xml:space="preserve">Table </w:t>
      </w:r>
      <w:r w:rsidR="00DF628D">
        <w:fldChar w:fldCharType="begin"/>
      </w:r>
      <w:r w:rsidR="00DF628D">
        <w:instrText xml:space="preserve"> SEQ Table \* ARABIC </w:instrText>
      </w:r>
      <w:r w:rsidR="00DF628D">
        <w:fldChar w:fldCharType="separate"/>
      </w:r>
      <w:r w:rsidR="00F029F9">
        <w:rPr>
          <w:noProof/>
        </w:rPr>
        <w:t>21</w:t>
      </w:r>
      <w:r w:rsidR="00DF628D">
        <w:fldChar w:fldCharType="end"/>
      </w:r>
      <w:r>
        <w:t xml:space="preserve">: </w:t>
      </w:r>
      <w:r w:rsidRPr="009618A0">
        <w:t>32MHz RC Oscillator</w:t>
      </w:r>
      <w:bookmarkEnd w:id="187"/>
    </w:p>
    <w:p w:rsidR="00196CC1" w:rsidRPr="00196CC1" w:rsidRDefault="00196CC1" w:rsidP="00196CC1"/>
    <w:p w:rsidR="00196CC1" w:rsidRPr="00196CC1" w:rsidRDefault="00196CC1" w:rsidP="00196CC1">
      <w:pPr>
        <w:pStyle w:val="Heading4"/>
      </w:pPr>
      <w:bookmarkStart w:id="188" w:name="_Toc256000010"/>
      <w:bookmarkStart w:id="189" w:name="_Toc506819316"/>
      <w:r w:rsidRPr="00196CC1">
        <w:t>32MHz Frequency Doubler</w:t>
      </w:r>
      <w:bookmarkEnd w:id="188"/>
      <w:bookmarkEnd w:id="189"/>
    </w:p>
    <w:p w:rsidR="00196CC1" w:rsidRPr="00196CC1" w:rsidRDefault="00196CC1" w:rsidP="003A68CB">
      <w:pPr>
        <w:pStyle w:val="DocumentationParagraph"/>
      </w:pPr>
      <w:r w:rsidRPr="00196CC1">
        <w:t>The frequency doubler is used to generate an output clock which is twice the frequency of the input clocks. Below is the summary of features of this block.</w:t>
      </w:r>
    </w:p>
    <w:p w:rsidR="00196CC1" w:rsidRPr="00196CC1" w:rsidRDefault="00196CC1" w:rsidP="003A68CB">
      <w:pPr>
        <w:pStyle w:val="docbullet1"/>
      </w:pPr>
      <w:r w:rsidRPr="00196CC1">
        <w:t>32 MHz input frequency</w:t>
      </w:r>
    </w:p>
    <w:p w:rsidR="00196CC1" w:rsidRPr="00196CC1" w:rsidRDefault="00196CC1" w:rsidP="003A68CB">
      <w:pPr>
        <w:pStyle w:val="docbullet1"/>
      </w:pPr>
      <w:r w:rsidRPr="00196CC1">
        <w:t>0.9V +/- 10% Voltage supply</w:t>
      </w:r>
    </w:p>
    <w:p w:rsidR="00196CC1" w:rsidRPr="00196CC1" w:rsidRDefault="00196CC1" w:rsidP="003A68CB">
      <w:pPr>
        <w:pStyle w:val="docbullet1"/>
      </w:pPr>
      <w:r w:rsidRPr="00196CC1">
        <w:t>Input duty cycle range of 40 - 60%.</w:t>
      </w:r>
    </w:p>
    <w:p w:rsidR="00196CC1" w:rsidRPr="00196CC1" w:rsidRDefault="00196CC1" w:rsidP="003A68CB">
      <w:pPr>
        <w:pStyle w:val="docbullet1"/>
      </w:pPr>
      <w:r w:rsidRPr="00196CC1">
        <w:t>Output duty cycle range of 48-52%</w:t>
      </w:r>
    </w:p>
    <w:p w:rsidR="00196CC1" w:rsidRPr="00196CC1" w:rsidRDefault="00196CC1" w:rsidP="003A68CB">
      <w:pPr>
        <w:pStyle w:val="docbullet1"/>
      </w:pPr>
      <w:r w:rsidRPr="00196CC1">
        <w:t>Maximum instantaneous output frequency of 70MHz</w:t>
      </w:r>
    </w:p>
    <w:p w:rsidR="00196CC1" w:rsidRPr="00196CC1" w:rsidRDefault="00196CC1" w:rsidP="003A68CB">
      <w:pPr>
        <w:pStyle w:val="docbullet1"/>
      </w:pPr>
      <w:r w:rsidRPr="00196CC1">
        <w:t>Minimum instantaneous output frequency 60MHz</w:t>
      </w:r>
    </w:p>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65"/>
        <w:gridCol w:w="2318"/>
        <w:gridCol w:w="2614"/>
        <w:gridCol w:w="1955"/>
        <w:gridCol w:w="435"/>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1540"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1152"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 Min      Typ      Max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DBLR32M_1a</w:t>
            </w:r>
          </w:p>
        </w:tc>
        <w:tc>
          <w:tcPr>
            <w:tcW w:w="0" w:type="auto"/>
            <w:tcMar>
              <w:top w:w="30" w:type="dxa"/>
              <w:left w:w="30" w:type="dxa"/>
              <w:right w:w="30" w:type="dxa"/>
            </w:tcMar>
          </w:tcPr>
          <w:p w:rsidR="00196CC1" w:rsidRPr="00196CC1" w:rsidRDefault="00196CC1" w:rsidP="00196CC1">
            <w:r w:rsidRPr="00196CC1">
              <w:t>Average Output Frequency</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[ 64.03  64.19  64.21 ]</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DBLR32M_1b</w:t>
            </w:r>
          </w:p>
        </w:tc>
        <w:tc>
          <w:tcPr>
            <w:tcW w:w="0" w:type="auto"/>
            <w:tcMar>
              <w:top w:w="30" w:type="dxa"/>
              <w:left w:w="30" w:type="dxa"/>
              <w:right w:w="30" w:type="dxa"/>
            </w:tcMar>
          </w:tcPr>
          <w:p w:rsidR="00196CC1" w:rsidRPr="00196CC1" w:rsidRDefault="00196CC1" w:rsidP="00196CC1">
            <w:r w:rsidRPr="00196CC1">
              <w:t>Instantaneous Output frequency Variation</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[ 2.32 7.06 7.33 ]</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DBLR32M_1c</w:t>
            </w:r>
          </w:p>
        </w:tc>
        <w:tc>
          <w:tcPr>
            <w:tcW w:w="0" w:type="auto"/>
            <w:tcMar>
              <w:top w:w="30" w:type="dxa"/>
              <w:left w:w="30" w:type="dxa"/>
              <w:right w:w="30" w:type="dxa"/>
            </w:tcMar>
          </w:tcPr>
          <w:p w:rsidR="00196CC1" w:rsidRPr="00196CC1" w:rsidRDefault="00196CC1" w:rsidP="00196CC1">
            <w:r w:rsidRPr="00196CC1">
              <w:t>Output Duty Cycle</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[ 28.33  –  72.96 ]</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DBLR32M_5</w:t>
            </w:r>
          </w:p>
        </w:tc>
        <w:tc>
          <w:tcPr>
            <w:tcW w:w="0" w:type="auto"/>
            <w:tcMar>
              <w:top w:w="30" w:type="dxa"/>
              <w:left w:w="30" w:type="dxa"/>
              <w:right w:w="30" w:type="dxa"/>
            </w:tcMar>
          </w:tcPr>
          <w:p w:rsidR="00196CC1" w:rsidRPr="00196CC1" w:rsidRDefault="00196CC1" w:rsidP="00196CC1">
            <w:r w:rsidRPr="00196CC1">
              <w:t>Average Current</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[ 55.00 82.01 121.2 ]</w:t>
            </w:r>
          </w:p>
        </w:tc>
        <w:tc>
          <w:tcPr>
            <w:tcW w:w="0" w:type="auto"/>
            <w:tcMar>
              <w:top w:w="30" w:type="dxa"/>
              <w:left w:w="30" w:type="dxa"/>
              <w:right w:w="30" w:type="dxa"/>
            </w:tcMar>
          </w:tcPr>
          <w:p w:rsidR="00196CC1" w:rsidRPr="00196CC1" w:rsidRDefault="00196CC1" w:rsidP="00196CC1">
            <w:r w:rsidRPr="00196CC1">
              <w:t>uA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DBLR32M_2</w:t>
            </w:r>
          </w:p>
        </w:tc>
        <w:tc>
          <w:tcPr>
            <w:tcW w:w="0" w:type="auto"/>
            <w:tcMar>
              <w:top w:w="30" w:type="dxa"/>
              <w:left w:w="30" w:type="dxa"/>
              <w:right w:w="30" w:type="dxa"/>
            </w:tcMar>
          </w:tcPr>
          <w:p w:rsidR="00196CC1" w:rsidRPr="00196CC1" w:rsidRDefault="00196CC1" w:rsidP="00196CC1">
            <w:r w:rsidRPr="00196CC1">
              <w:t>Shut down current</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[ 1.45 4.81 55.69 ]</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DBLR32M_4a</w:t>
            </w:r>
          </w:p>
        </w:tc>
        <w:tc>
          <w:tcPr>
            <w:tcW w:w="0" w:type="auto"/>
            <w:tcMar>
              <w:top w:w="30" w:type="dxa"/>
              <w:left w:w="30" w:type="dxa"/>
              <w:right w:w="30" w:type="dxa"/>
            </w:tcMar>
          </w:tcPr>
          <w:p w:rsidR="00196CC1" w:rsidRPr="00196CC1" w:rsidRDefault="00196CC1" w:rsidP="00196CC1">
            <w:r w:rsidRPr="00196CC1">
              <w:t>Delay 000000</w:t>
            </w:r>
          </w:p>
        </w:tc>
        <w:tc>
          <w:tcPr>
            <w:tcW w:w="1540" w:type="pct"/>
            <w:tcMar>
              <w:top w:w="30" w:type="dxa"/>
              <w:left w:w="30" w:type="dxa"/>
              <w:right w:w="30" w:type="dxa"/>
            </w:tcMar>
          </w:tcPr>
          <w:p w:rsidR="00196CC1" w:rsidRPr="00196CC1" w:rsidRDefault="00196CC1" w:rsidP="00196CC1">
            <w:r w:rsidRPr="00196CC1">
              <w:t>Delay by the delay chain for delay_2x = 000000</w:t>
            </w:r>
          </w:p>
        </w:tc>
        <w:tc>
          <w:tcPr>
            <w:tcW w:w="1152" w:type="pct"/>
            <w:tcMar>
              <w:top w:w="30" w:type="dxa"/>
              <w:left w:w="30" w:type="dxa"/>
              <w:right w:w="30" w:type="dxa"/>
            </w:tcMar>
          </w:tcPr>
          <w:p w:rsidR="00196CC1" w:rsidRPr="00196CC1" w:rsidRDefault="00196CC1" w:rsidP="00196CC1">
            <w:r w:rsidRPr="00196CC1">
              <w:t>[ 1.34 3.11 5.16 ]</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DBLR32M_4b</w:t>
            </w:r>
          </w:p>
        </w:tc>
        <w:tc>
          <w:tcPr>
            <w:tcW w:w="0" w:type="auto"/>
            <w:tcMar>
              <w:top w:w="30" w:type="dxa"/>
              <w:left w:w="30" w:type="dxa"/>
              <w:right w:w="30" w:type="dxa"/>
            </w:tcMar>
          </w:tcPr>
          <w:p w:rsidR="00196CC1" w:rsidRPr="00196CC1" w:rsidRDefault="00196CC1" w:rsidP="00196CC1">
            <w:r w:rsidRPr="00196CC1">
              <w:t>Delay 100000</w:t>
            </w:r>
          </w:p>
        </w:tc>
        <w:tc>
          <w:tcPr>
            <w:tcW w:w="1540" w:type="pct"/>
            <w:tcMar>
              <w:top w:w="30" w:type="dxa"/>
              <w:left w:w="30" w:type="dxa"/>
              <w:right w:w="30" w:type="dxa"/>
            </w:tcMar>
          </w:tcPr>
          <w:p w:rsidR="00196CC1" w:rsidRPr="00196CC1" w:rsidRDefault="00196CC1" w:rsidP="00196CC1">
            <w:r w:rsidRPr="00196CC1">
              <w:t>Delay by the delay chain for delay_2x = 100000</w:t>
            </w:r>
          </w:p>
        </w:tc>
        <w:tc>
          <w:tcPr>
            <w:tcW w:w="1152" w:type="pct"/>
            <w:tcMar>
              <w:top w:w="30" w:type="dxa"/>
              <w:left w:w="30" w:type="dxa"/>
              <w:right w:w="30" w:type="dxa"/>
            </w:tcMar>
          </w:tcPr>
          <w:p w:rsidR="00196CC1" w:rsidRPr="00196CC1" w:rsidRDefault="00196CC1" w:rsidP="00196CC1">
            <w:r w:rsidRPr="00196CC1">
              <w:t>[ 7.22 11.57 27.32 ]</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DBLR32M_4c</w:t>
            </w:r>
          </w:p>
        </w:tc>
        <w:tc>
          <w:tcPr>
            <w:tcW w:w="0" w:type="auto"/>
            <w:tcMar>
              <w:top w:w="30" w:type="dxa"/>
              <w:left w:w="30" w:type="dxa"/>
              <w:right w:w="30" w:type="dxa"/>
            </w:tcMar>
          </w:tcPr>
          <w:p w:rsidR="00196CC1" w:rsidRPr="00196CC1" w:rsidRDefault="00196CC1" w:rsidP="00196CC1">
            <w:r w:rsidRPr="00196CC1">
              <w:t>Delay 111111</w:t>
            </w:r>
          </w:p>
        </w:tc>
        <w:tc>
          <w:tcPr>
            <w:tcW w:w="1540" w:type="pct"/>
            <w:tcMar>
              <w:top w:w="30" w:type="dxa"/>
              <w:left w:w="30" w:type="dxa"/>
              <w:right w:w="30" w:type="dxa"/>
            </w:tcMar>
          </w:tcPr>
          <w:p w:rsidR="00196CC1" w:rsidRPr="00196CC1" w:rsidRDefault="00196CC1" w:rsidP="00196CC1">
            <w:r w:rsidRPr="00196CC1">
              <w:t>Delay by the delay chain for delay_2x = 111111</w:t>
            </w:r>
          </w:p>
        </w:tc>
        <w:tc>
          <w:tcPr>
            <w:tcW w:w="1152" w:type="pct"/>
            <w:tcMar>
              <w:top w:w="30" w:type="dxa"/>
              <w:left w:w="30" w:type="dxa"/>
              <w:right w:w="30" w:type="dxa"/>
            </w:tcMar>
          </w:tcPr>
          <w:p w:rsidR="00196CC1" w:rsidRPr="00196CC1" w:rsidRDefault="00196CC1" w:rsidP="00196CC1">
            <w:r w:rsidRPr="00196CC1">
              <w:t>[ 12.23 19.91 54.15 ]</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DBLR32M_4d</w:t>
            </w:r>
          </w:p>
        </w:tc>
        <w:tc>
          <w:tcPr>
            <w:tcW w:w="0" w:type="auto"/>
            <w:tcMar>
              <w:top w:w="30" w:type="dxa"/>
              <w:left w:w="30" w:type="dxa"/>
              <w:right w:w="30" w:type="dxa"/>
            </w:tcMar>
          </w:tcPr>
          <w:p w:rsidR="00196CC1" w:rsidRPr="00196CC1" w:rsidRDefault="00196CC1" w:rsidP="00196CC1">
            <w:r w:rsidRPr="00196CC1">
              <w:t>Delay Resolution magnitude</w:t>
            </w:r>
          </w:p>
        </w:tc>
        <w:tc>
          <w:tcPr>
            <w:tcW w:w="1540" w:type="pct"/>
            <w:tcMar>
              <w:top w:w="30" w:type="dxa"/>
              <w:left w:w="30" w:type="dxa"/>
              <w:right w:w="30" w:type="dxa"/>
            </w:tcMar>
          </w:tcPr>
          <w:p w:rsidR="00196CC1" w:rsidRPr="00196CC1" w:rsidRDefault="00196CC1" w:rsidP="00196CC1">
            <w:r w:rsidRPr="00196CC1">
              <w:t>Delay Resolution magnitude</w:t>
            </w:r>
          </w:p>
        </w:tc>
        <w:tc>
          <w:tcPr>
            <w:tcW w:w="1152" w:type="pct"/>
            <w:tcMar>
              <w:top w:w="30" w:type="dxa"/>
              <w:left w:w="30" w:type="dxa"/>
              <w:right w:w="30" w:type="dxa"/>
            </w:tcMar>
          </w:tcPr>
          <w:p w:rsidR="00196CC1" w:rsidRPr="00196CC1" w:rsidRDefault="00196CC1" w:rsidP="00196CC1">
            <w:r w:rsidRPr="00196CC1">
              <w:t>[ 161.67  266.68  838.25 ]</w:t>
            </w:r>
          </w:p>
        </w:tc>
        <w:tc>
          <w:tcPr>
            <w:tcW w:w="0" w:type="auto"/>
            <w:tcMar>
              <w:top w:w="30" w:type="dxa"/>
              <w:left w:w="30" w:type="dxa"/>
              <w:right w:w="30" w:type="dxa"/>
            </w:tcMar>
          </w:tcPr>
          <w:p w:rsidR="00196CC1" w:rsidRPr="00196CC1" w:rsidRDefault="00196CC1" w:rsidP="00196CC1">
            <w:r w:rsidRPr="00196CC1">
              <w:t>ps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DBLR32M_4e</w:t>
            </w:r>
          </w:p>
        </w:tc>
        <w:tc>
          <w:tcPr>
            <w:tcW w:w="0" w:type="auto"/>
            <w:tcMar>
              <w:top w:w="30" w:type="dxa"/>
              <w:left w:w="30" w:type="dxa"/>
              <w:right w:w="30" w:type="dxa"/>
            </w:tcMar>
          </w:tcPr>
          <w:p w:rsidR="00196CC1" w:rsidRPr="00196CC1" w:rsidRDefault="00196CC1" w:rsidP="00196CC1">
            <w:r w:rsidRPr="00196CC1">
              <w:t>Delay Resolution %</w:t>
            </w:r>
          </w:p>
        </w:tc>
        <w:tc>
          <w:tcPr>
            <w:tcW w:w="1540" w:type="pct"/>
            <w:tcMar>
              <w:top w:w="30" w:type="dxa"/>
              <w:left w:w="30" w:type="dxa"/>
              <w:right w:w="30" w:type="dxa"/>
            </w:tcMar>
          </w:tcPr>
          <w:p w:rsidR="00196CC1" w:rsidRPr="00196CC1" w:rsidRDefault="00196CC1" w:rsidP="00196CC1">
            <w:r w:rsidRPr="00196CC1">
              <w:t>Delay Resolution as percentage of input time period (32MHz input)</w:t>
            </w:r>
          </w:p>
        </w:tc>
        <w:tc>
          <w:tcPr>
            <w:tcW w:w="1152" w:type="pct"/>
            <w:tcMar>
              <w:top w:w="30" w:type="dxa"/>
              <w:left w:w="30" w:type="dxa"/>
              <w:right w:w="30" w:type="dxa"/>
            </w:tcMar>
          </w:tcPr>
          <w:p w:rsidR="00196CC1" w:rsidRPr="00196CC1" w:rsidRDefault="00196CC1" w:rsidP="00196CC1">
            <w:r w:rsidRPr="00196CC1">
              <w:t>[ 0.51  0.85  2.68 ]</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DBLR32M_3a</w:t>
            </w:r>
          </w:p>
        </w:tc>
        <w:tc>
          <w:tcPr>
            <w:tcW w:w="0" w:type="auto"/>
            <w:tcMar>
              <w:top w:w="30" w:type="dxa"/>
              <w:left w:w="30" w:type="dxa"/>
              <w:right w:w="30" w:type="dxa"/>
            </w:tcMar>
          </w:tcPr>
          <w:p w:rsidR="00196CC1" w:rsidRPr="00196CC1" w:rsidRDefault="00196CC1" w:rsidP="00196CC1">
            <w:r w:rsidRPr="00196CC1">
              <w:t>Peak Period Jitter (rise)</w:t>
            </w:r>
          </w:p>
        </w:tc>
        <w:tc>
          <w:tcPr>
            <w:tcW w:w="1540" w:type="pct"/>
            <w:tcMar>
              <w:top w:w="30" w:type="dxa"/>
              <w:left w:w="30" w:type="dxa"/>
              <w:right w:w="30" w:type="dxa"/>
            </w:tcMar>
          </w:tcPr>
          <w:p w:rsidR="00196CC1" w:rsidRPr="00196CC1" w:rsidRDefault="00196CC1" w:rsidP="00196CC1">
            <w:r w:rsidRPr="00196CC1">
              <w:t>Peak to peak value of cycle to cycle jitter measured for rise edge</w:t>
            </w:r>
          </w:p>
        </w:tc>
        <w:tc>
          <w:tcPr>
            <w:tcW w:w="1152" w:type="pct"/>
            <w:tcMar>
              <w:top w:w="30" w:type="dxa"/>
              <w:left w:w="30" w:type="dxa"/>
              <w:right w:w="30" w:type="dxa"/>
            </w:tcMar>
          </w:tcPr>
          <w:p w:rsidR="00196CC1" w:rsidRPr="00196CC1" w:rsidRDefault="00196CC1" w:rsidP="00196CC1">
            <w:r w:rsidRPr="00196CC1">
              <w:t>[ – 118.5 – ]</w:t>
            </w:r>
          </w:p>
        </w:tc>
        <w:tc>
          <w:tcPr>
            <w:tcW w:w="0" w:type="auto"/>
            <w:tcMar>
              <w:top w:w="30" w:type="dxa"/>
              <w:left w:w="30" w:type="dxa"/>
              <w:right w:w="30" w:type="dxa"/>
            </w:tcMar>
          </w:tcPr>
          <w:p w:rsidR="00196CC1" w:rsidRPr="00196CC1" w:rsidRDefault="00196CC1" w:rsidP="00196CC1">
            <w:r w:rsidRPr="00196CC1">
              <w:t>ps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DBLR32M_3b</w:t>
            </w:r>
          </w:p>
        </w:tc>
        <w:tc>
          <w:tcPr>
            <w:tcW w:w="0" w:type="auto"/>
            <w:tcMar>
              <w:top w:w="30" w:type="dxa"/>
              <w:left w:w="30" w:type="dxa"/>
              <w:right w:w="30" w:type="dxa"/>
            </w:tcMar>
          </w:tcPr>
          <w:p w:rsidR="00196CC1" w:rsidRPr="00196CC1" w:rsidRDefault="00196CC1" w:rsidP="00196CC1">
            <w:r w:rsidRPr="00196CC1">
              <w:t>Peak Period Jitter (fall)</w:t>
            </w:r>
          </w:p>
        </w:tc>
        <w:tc>
          <w:tcPr>
            <w:tcW w:w="1540" w:type="pct"/>
            <w:tcMar>
              <w:top w:w="30" w:type="dxa"/>
              <w:left w:w="30" w:type="dxa"/>
              <w:right w:w="30" w:type="dxa"/>
            </w:tcMar>
          </w:tcPr>
          <w:p w:rsidR="00196CC1" w:rsidRPr="00196CC1" w:rsidRDefault="00196CC1" w:rsidP="00196CC1">
            <w:r w:rsidRPr="00196CC1">
              <w:t>Peak to peak value of cycle to cycle jitter measured for fall edge</w:t>
            </w:r>
          </w:p>
        </w:tc>
        <w:tc>
          <w:tcPr>
            <w:tcW w:w="1152" w:type="pct"/>
            <w:tcMar>
              <w:top w:w="30" w:type="dxa"/>
              <w:left w:w="30" w:type="dxa"/>
              <w:right w:w="30" w:type="dxa"/>
            </w:tcMar>
          </w:tcPr>
          <w:p w:rsidR="00196CC1" w:rsidRPr="00196CC1" w:rsidRDefault="00196CC1" w:rsidP="00196CC1">
            <w:r w:rsidRPr="00196CC1">
              <w:t>[ –  43.65 – ]</w:t>
            </w:r>
          </w:p>
        </w:tc>
        <w:tc>
          <w:tcPr>
            <w:tcW w:w="0" w:type="auto"/>
            <w:tcMar>
              <w:top w:w="30" w:type="dxa"/>
              <w:left w:w="30" w:type="dxa"/>
              <w:right w:w="30" w:type="dxa"/>
            </w:tcMar>
          </w:tcPr>
          <w:p w:rsidR="00196CC1" w:rsidRPr="00196CC1" w:rsidRDefault="00196CC1" w:rsidP="00196CC1">
            <w:r w:rsidRPr="00196CC1">
              <w:t>ps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DBLR32M_3c</w:t>
            </w:r>
          </w:p>
        </w:tc>
        <w:tc>
          <w:tcPr>
            <w:tcW w:w="0" w:type="auto"/>
            <w:tcMar>
              <w:top w:w="30" w:type="dxa"/>
              <w:left w:w="30" w:type="dxa"/>
              <w:right w:w="30" w:type="dxa"/>
            </w:tcMar>
          </w:tcPr>
          <w:p w:rsidR="00196CC1" w:rsidRPr="00196CC1" w:rsidRDefault="00196CC1" w:rsidP="00196CC1">
            <w:r w:rsidRPr="00196CC1">
              <w:t>Edge Jitter (rise) rms</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 ]</w:t>
            </w:r>
          </w:p>
        </w:tc>
        <w:tc>
          <w:tcPr>
            <w:tcW w:w="0" w:type="auto"/>
            <w:tcMar>
              <w:top w:w="30" w:type="dxa"/>
              <w:left w:w="30" w:type="dxa"/>
              <w:right w:w="30" w:type="dxa"/>
            </w:tcMar>
          </w:tcPr>
          <w:p w:rsidR="00196CC1" w:rsidRPr="00196CC1" w:rsidRDefault="00196CC1" w:rsidP="00196CC1">
            <w:r w:rsidRPr="00196CC1">
              <w:t>ps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DBLR32M_3d</w:t>
            </w:r>
          </w:p>
        </w:tc>
        <w:tc>
          <w:tcPr>
            <w:tcW w:w="0" w:type="auto"/>
            <w:tcMar>
              <w:top w:w="30" w:type="dxa"/>
              <w:left w:w="30" w:type="dxa"/>
              <w:right w:w="30" w:type="dxa"/>
            </w:tcMar>
          </w:tcPr>
          <w:p w:rsidR="00196CC1" w:rsidRPr="00196CC1" w:rsidRDefault="00196CC1" w:rsidP="00196CC1">
            <w:r w:rsidRPr="00196CC1">
              <w:t>Edge Jitter (fall) rms</w:t>
            </w:r>
          </w:p>
        </w:tc>
        <w:tc>
          <w:tcPr>
            <w:tcW w:w="1540" w:type="pct"/>
            <w:tcMar>
              <w:top w:w="30" w:type="dxa"/>
              <w:left w:w="30" w:type="dxa"/>
              <w:right w:w="30" w:type="dxa"/>
            </w:tcMar>
          </w:tcPr>
          <w:p w:rsidR="00196CC1" w:rsidRPr="00196CC1" w:rsidRDefault="00196CC1" w:rsidP="00196CC1"/>
        </w:tc>
        <w:tc>
          <w:tcPr>
            <w:tcW w:w="1152" w:type="pct"/>
            <w:tcMar>
              <w:top w:w="30" w:type="dxa"/>
              <w:left w:w="30" w:type="dxa"/>
              <w:right w:w="30" w:type="dxa"/>
            </w:tcMar>
          </w:tcPr>
          <w:p w:rsidR="00196CC1" w:rsidRPr="00196CC1" w:rsidRDefault="00196CC1" w:rsidP="00196CC1">
            <w:r w:rsidRPr="00196CC1">
              <w:t>[ – ]</w:t>
            </w:r>
          </w:p>
        </w:tc>
        <w:tc>
          <w:tcPr>
            <w:tcW w:w="0" w:type="auto"/>
            <w:tcMar>
              <w:top w:w="30" w:type="dxa"/>
              <w:left w:w="30" w:type="dxa"/>
              <w:right w:w="30" w:type="dxa"/>
            </w:tcMar>
          </w:tcPr>
          <w:p w:rsidR="00196CC1" w:rsidRPr="00196CC1" w:rsidRDefault="00196CC1" w:rsidP="00443481">
            <w:pPr>
              <w:keepNext/>
            </w:pPr>
            <w:r w:rsidRPr="00196CC1">
              <w:t>ps</w:t>
            </w:r>
          </w:p>
        </w:tc>
      </w:tr>
    </w:tbl>
    <w:p w:rsidR="00196CC1" w:rsidRPr="00196CC1" w:rsidRDefault="0086537F" w:rsidP="00E61193">
      <w:pPr>
        <w:pStyle w:val="Caption"/>
      </w:pPr>
      <w:bookmarkStart w:id="190" w:name="_Toc506817972"/>
      <w:r>
        <w:t xml:space="preserve">Table </w:t>
      </w:r>
      <w:r w:rsidR="00DF628D">
        <w:fldChar w:fldCharType="begin"/>
      </w:r>
      <w:r w:rsidR="00DF628D">
        <w:instrText xml:space="preserve"> SEQ Table \* ARABIC </w:instrText>
      </w:r>
      <w:r w:rsidR="00DF628D">
        <w:fldChar w:fldCharType="separate"/>
      </w:r>
      <w:r w:rsidR="00F029F9">
        <w:rPr>
          <w:noProof/>
        </w:rPr>
        <w:t>22</w:t>
      </w:r>
      <w:r w:rsidR="00DF628D">
        <w:fldChar w:fldCharType="end"/>
      </w:r>
      <w:r>
        <w:t xml:space="preserve">: </w:t>
      </w:r>
      <w:r w:rsidRPr="00BD0A31">
        <w:t>32MHz Frequency Doubler</w:t>
      </w:r>
      <w:bookmarkEnd w:id="190"/>
    </w:p>
    <w:p w:rsidR="00196CC1" w:rsidRPr="00196CC1" w:rsidRDefault="00196CC1" w:rsidP="00196CC1"/>
    <w:p w:rsidR="00196CC1" w:rsidRPr="00196CC1" w:rsidRDefault="00196CC1" w:rsidP="00196CC1">
      <w:pPr>
        <w:pStyle w:val="Heading4"/>
      </w:pPr>
      <w:bookmarkStart w:id="191" w:name="_Toc256000011"/>
      <w:bookmarkStart w:id="192" w:name="_Toc506819317"/>
      <w:r w:rsidRPr="00196CC1">
        <w:t>High Frequency Ring Oscillator</w:t>
      </w:r>
      <w:bookmarkEnd w:id="191"/>
      <w:bookmarkEnd w:id="192"/>
    </w:p>
    <w:p w:rsidR="00196CC1" w:rsidRPr="00196CC1" w:rsidRDefault="00196CC1" w:rsidP="003A68CB">
      <w:pPr>
        <w:pStyle w:val="docbullet1"/>
      </w:pPr>
      <w:r w:rsidRPr="00196CC1">
        <w:t>Programmable frequency from 1-50 MHz. Operation is divided in high and low frequency modes.</w:t>
      </w:r>
    </w:p>
    <w:p w:rsidR="00196CC1" w:rsidRPr="00196CC1" w:rsidRDefault="00196CC1" w:rsidP="003A68CB">
      <w:pPr>
        <w:pStyle w:val="docbullet1"/>
      </w:pPr>
      <w:r w:rsidRPr="00196CC1">
        <w:t>Applications</w:t>
      </w:r>
    </w:p>
    <w:p w:rsidR="00196CC1" w:rsidRPr="00196CC1" w:rsidRDefault="00196CC1" w:rsidP="003A68CB">
      <w:pPr>
        <w:pStyle w:val="docbullet2"/>
      </w:pPr>
      <w:r w:rsidRPr="00196CC1">
        <w:t>ULP-Subsystem modules and the SOC in start-up state. Most likely will be used for ULP-TA-Subsystem while working independently.</w:t>
      </w:r>
    </w:p>
    <w:p w:rsidR="00196CC1" w:rsidRPr="00196CC1" w:rsidRDefault="00196CC1" w:rsidP="003A68CB">
      <w:pPr>
        <w:pStyle w:val="docbullet2"/>
      </w:pPr>
      <w:r w:rsidRPr="00196CC1">
        <w:t>Calibration of low frequency clocks</w:t>
      </w:r>
    </w:p>
    <w:p w:rsidR="00196CC1" w:rsidRPr="00196CC1" w:rsidRDefault="00196CC1" w:rsidP="003A68CB">
      <w:pPr>
        <w:pStyle w:val="docbullet1"/>
      </w:pPr>
      <w:r w:rsidRPr="00196CC1">
        <w:t>Typical Power consumption</w:t>
      </w:r>
    </w:p>
    <w:p w:rsidR="00196CC1" w:rsidRPr="00196CC1" w:rsidRDefault="00196CC1" w:rsidP="003A68CB">
      <w:pPr>
        <w:pStyle w:val="docbullet2"/>
      </w:pPr>
      <w:r w:rsidRPr="00196CC1">
        <w:t>34uA @ 75 Mhz (Maximum trim) from core supply</w:t>
      </w:r>
    </w:p>
    <w:p w:rsidR="00196CC1" w:rsidRPr="00196CC1" w:rsidRDefault="00196CC1" w:rsidP="003A68CB">
      <w:pPr>
        <w:pStyle w:val="docbullet2"/>
      </w:pPr>
      <w:r w:rsidRPr="00196CC1">
        <w:t>6uA @ 12MHz from core supply</w:t>
      </w:r>
    </w:p>
    <w:p w:rsidR="00196CC1" w:rsidRPr="00196CC1" w:rsidRDefault="00196CC1" w:rsidP="003A68CB">
      <w:pPr>
        <w:pStyle w:val="docbullet2"/>
      </w:pPr>
      <w:r w:rsidRPr="00196CC1">
        <w:t>475nA @ 500KHz from core supply</w:t>
      </w:r>
    </w:p>
    <w:p w:rsidR="00196CC1" w:rsidRPr="00196CC1" w:rsidRDefault="00196CC1" w:rsidP="003A68CB">
      <w:pPr>
        <w:pStyle w:val="docbullet1"/>
      </w:pPr>
      <w:r w:rsidRPr="00196CC1">
        <w:t>Fast start up</w:t>
      </w:r>
    </w:p>
    <w:p w:rsidR="00196CC1" w:rsidRPr="00196CC1" w:rsidRDefault="00196CC1" w:rsidP="003A68CB">
      <w:pPr>
        <w:pStyle w:val="docbullet2"/>
      </w:pPr>
      <w:r w:rsidRPr="00196CC1">
        <w:t>2us in High frequency mode</w:t>
      </w:r>
    </w:p>
    <w:p w:rsidR="00196CC1" w:rsidRPr="00196CC1" w:rsidRDefault="00196CC1" w:rsidP="003A68CB">
      <w:pPr>
        <w:pStyle w:val="docbullet2"/>
      </w:pPr>
      <w:r w:rsidRPr="00196CC1">
        <w:t>10us in lowest frequency mode</w:t>
      </w:r>
    </w:p>
    <w:p w:rsidR="00196CC1" w:rsidRPr="00196CC1" w:rsidRDefault="00196CC1" w:rsidP="003A68CB">
      <w:pPr>
        <w:pStyle w:val="docbullet1"/>
      </w:pPr>
      <w:r w:rsidRPr="00196CC1">
        <w:t>No runt pulses in output and stable clock available from first cycle</w:t>
      </w:r>
    </w:p>
    <w:p w:rsidR="00196CC1" w:rsidRPr="00196CC1" w:rsidRDefault="00196CC1" w:rsidP="00196CC1"/>
    <w:p w:rsidR="00196CC1" w:rsidRPr="00196CC1" w:rsidRDefault="00196CC1" w:rsidP="00196CC1">
      <w:pPr>
        <w:pStyle w:val="Heading5"/>
      </w:pPr>
      <w:bookmarkStart w:id="193" w:name="_Toc256000012"/>
      <w:bookmarkStart w:id="194" w:name="_Toc506819318"/>
      <w:r w:rsidRPr="00196CC1">
        <w:t>Low frequency, Low trim</w:t>
      </w:r>
      <w:bookmarkEnd w:id="193"/>
      <w:bookmarkEnd w:id="19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560"/>
        <w:gridCol w:w="1075"/>
        <w:gridCol w:w="1241"/>
        <w:gridCol w:w="1241"/>
        <w:gridCol w:w="1370"/>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Low Freq RO</w:t>
            </w:r>
            <w:r w:rsidRPr="00443481">
              <w:rPr>
                <w:color w:val="262626"/>
              </w:rPr>
              <w:br/>
            </w:r>
            <w:r w:rsidRPr="00443481">
              <w:rPr>
                <w:b/>
                <w:color w:val="262626"/>
              </w:rPr>
              <w:t>Low Trim(0):</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233.8k</w:t>
            </w:r>
          </w:p>
        </w:tc>
        <w:tc>
          <w:tcPr>
            <w:tcW w:w="0" w:type="auto"/>
            <w:tcMar>
              <w:top w:w="30" w:type="dxa"/>
              <w:left w:w="30" w:type="dxa"/>
              <w:right w:w="30" w:type="dxa"/>
            </w:tcMar>
          </w:tcPr>
          <w:p w:rsidR="00196CC1" w:rsidRPr="00196CC1" w:rsidRDefault="00196CC1" w:rsidP="00196CC1">
            <w:r w:rsidRPr="00196CC1">
              <w:t>456.8k</w:t>
            </w:r>
          </w:p>
        </w:tc>
        <w:tc>
          <w:tcPr>
            <w:tcW w:w="0" w:type="auto"/>
            <w:tcMar>
              <w:top w:w="30" w:type="dxa"/>
              <w:left w:w="30" w:type="dxa"/>
              <w:right w:w="30" w:type="dxa"/>
            </w:tcMar>
          </w:tcPr>
          <w:p w:rsidR="00196CC1" w:rsidRPr="00196CC1" w:rsidRDefault="00196CC1" w:rsidP="00196CC1">
            <w:r w:rsidRPr="00196CC1">
              <w:t>1.183M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5.435n</w:t>
            </w:r>
          </w:p>
        </w:tc>
        <w:tc>
          <w:tcPr>
            <w:tcW w:w="0" w:type="auto"/>
            <w:tcMar>
              <w:top w:w="30" w:type="dxa"/>
              <w:left w:w="30" w:type="dxa"/>
              <w:right w:w="30" w:type="dxa"/>
            </w:tcMar>
          </w:tcPr>
          <w:p w:rsidR="00196CC1" w:rsidRPr="00196CC1" w:rsidRDefault="00196CC1" w:rsidP="00196CC1">
            <w:r w:rsidRPr="00196CC1">
              <w:t>10.52u</w:t>
            </w:r>
          </w:p>
        </w:tc>
        <w:tc>
          <w:tcPr>
            <w:tcW w:w="0" w:type="auto"/>
            <w:tcMar>
              <w:top w:w="30" w:type="dxa"/>
              <w:left w:w="30" w:type="dxa"/>
              <w:right w:w="30" w:type="dxa"/>
            </w:tcMar>
          </w:tcPr>
          <w:p w:rsidR="00196CC1" w:rsidRPr="00196CC1" w:rsidRDefault="00196CC1" w:rsidP="00196CC1">
            <w:r w:rsidRPr="00196CC1">
              <w:t>11.57u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49.41</w:t>
            </w:r>
          </w:p>
        </w:tc>
        <w:tc>
          <w:tcPr>
            <w:tcW w:w="0" w:type="auto"/>
            <w:tcMar>
              <w:top w:w="30" w:type="dxa"/>
              <w:left w:w="30" w:type="dxa"/>
              <w:right w:w="30" w:type="dxa"/>
            </w:tcMar>
          </w:tcPr>
          <w:p w:rsidR="00196CC1" w:rsidRPr="00196CC1" w:rsidRDefault="00196CC1" w:rsidP="00196CC1">
            <w:r w:rsidRPr="00196CC1">
              <w:t>49.61</w:t>
            </w:r>
          </w:p>
        </w:tc>
        <w:tc>
          <w:tcPr>
            <w:tcW w:w="0" w:type="auto"/>
            <w:tcMar>
              <w:top w:w="30" w:type="dxa"/>
              <w:left w:w="30" w:type="dxa"/>
              <w:right w:w="30" w:type="dxa"/>
            </w:tcMar>
          </w:tcPr>
          <w:p w:rsidR="00196CC1" w:rsidRPr="00196CC1" w:rsidRDefault="00196CC1" w:rsidP="00196CC1">
            <w:r w:rsidRPr="00196CC1">
              <w:t>51.56</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206n</w:t>
            </w:r>
          </w:p>
        </w:tc>
        <w:tc>
          <w:tcPr>
            <w:tcW w:w="0" w:type="auto"/>
            <w:tcMar>
              <w:top w:w="30" w:type="dxa"/>
              <w:left w:w="30" w:type="dxa"/>
              <w:right w:w="30" w:type="dxa"/>
            </w:tcMar>
          </w:tcPr>
          <w:p w:rsidR="00196CC1" w:rsidRPr="00196CC1" w:rsidRDefault="00196CC1" w:rsidP="00196CC1">
            <w:r w:rsidRPr="00196CC1">
              <w:t>474n</w:t>
            </w:r>
          </w:p>
        </w:tc>
        <w:tc>
          <w:tcPr>
            <w:tcW w:w="0" w:type="auto"/>
            <w:tcMar>
              <w:top w:w="30" w:type="dxa"/>
              <w:left w:w="30" w:type="dxa"/>
              <w:right w:w="30" w:type="dxa"/>
            </w:tcMar>
          </w:tcPr>
          <w:p w:rsidR="00196CC1" w:rsidRPr="00196CC1" w:rsidRDefault="00196CC1" w:rsidP="00196CC1">
            <w:r w:rsidRPr="00196CC1">
              <w:t>3.583u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300n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Khz/V</w:t>
            </w:r>
          </w:p>
        </w:tc>
        <w:tc>
          <w:tcPr>
            <w:tcW w:w="0" w:type="auto"/>
            <w:tcMar>
              <w:top w:w="30" w:type="dxa"/>
              <w:left w:w="30" w:type="dxa"/>
              <w:right w:w="30" w:type="dxa"/>
            </w:tcMar>
          </w:tcPr>
          <w:p w:rsidR="00196CC1" w:rsidRPr="00196CC1" w:rsidRDefault="00196CC1" w:rsidP="00196CC1">
            <w:r w:rsidRPr="00196CC1">
              <w:t>116</w:t>
            </w:r>
          </w:p>
        </w:tc>
        <w:tc>
          <w:tcPr>
            <w:tcW w:w="0" w:type="auto"/>
            <w:tcMar>
              <w:top w:w="30" w:type="dxa"/>
              <w:left w:w="30" w:type="dxa"/>
              <w:right w:w="30" w:type="dxa"/>
            </w:tcMar>
          </w:tcPr>
          <w:p w:rsidR="00196CC1" w:rsidRPr="00196CC1" w:rsidRDefault="00196CC1" w:rsidP="00196CC1">
            <w:r w:rsidRPr="00196CC1">
              <w:t>200</w:t>
            </w:r>
          </w:p>
        </w:tc>
        <w:tc>
          <w:tcPr>
            <w:tcW w:w="0" w:type="auto"/>
            <w:tcMar>
              <w:top w:w="30" w:type="dxa"/>
              <w:left w:w="30" w:type="dxa"/>
              <w:right w:w="30" w:type="dxa"/>
            </w:tcMar>
          </w:tcPr>
          <w:p w:rsidR="00196CC1" w:rsidRPr="00196CC1" w:rsidRDefault="00196CC1" w:rsidP="00196CC1">
            <w:r w:rsidRPr="00196CC1">
              <w:t>286.5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83.81n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200K</w:t>
            </w:r>
          </w:p>
        </w:tc>
        <w:tc>
          <w:tcPr>
            <w:tcW w:w="0" w:type="auto"/>
            <w:tcMar>
              <w:top w:w="30" w:type="dxa"/>
              <w:left w:w="30" w:type="dxa"/>
              <w:right w:w="30" w:type="dxa"/>
            </w:tcMar>
          </w:tcPr>
          <w:p w:rsidR="00196CC1" w:rsidRPr="00196CC1" w:rsidRDefault="00196CC1" w:rsidP="00196CC1">
            <w:r w:rsidRPr="00196CC1">
              <w:t>415K</w:t>
            </w:r>
          </w:p>
        </w:tc>
        <w:tc>
          <w:tcPr>
            <w:tcW w:w="0" w:type="auto"/>
            <w:tcMar>
              <w:top w:w="30" w:type="dxa"/>
              <w:left w:w="30" w:type="dxa"/>
              <w:right w:w="30" w:type="dxa"/>
            </w:tcMar>
          </w:tcPr>
          <w:p w:rsidR="00196CC1" w:rsidRPr="00196CC1" w:rsidRDefault="00196CC1" w:rsidP="00196CC1">
            <w:r w:rsidRPr="00196CC1">
              <w:t>685K</w:t>
            </w:r>
          </w:p>
        </w:tc>
      </w:tr>
    </w:tbl>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615"/>
        <w:gridCol w:w="1092"/>
        <w:gridCol w:w="1260"/>
        <w:gridCol w:w="1260"/>
        <w:gridCol w:w="1260"/>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Low Freq RO</w:t>
            </w:r>
            <w:r w:rsidRPr="00443481">
              <w:rPr>
                <w:color w:val="262626"/>
              </w:rPr>
              <w:br/>
            </w:r>
            <w:r w:rsidRPr="00443481">
              <w:rPr>
                <w:b/>
                <w:color w:val="262626"/>
              </w:rPr>
              <w:t>Low Trim(0)(new):</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157.2k</w:t>
            </w:r>
          </w:p>
        </w:tc>
        <w:tc>
          <w:tcPr>
            <w:tcW w:w="0" w:type="auto"/>
            <w:tcMar>
              <w:top w:w="30" w:type="dxa"/>
              <w:left w:w="30" w:type="dxa"/>
              <w:right w:w="30" w:type="dxa"/>
            </w:tcMar>
          </w:tcPr>
          <w:p w:rsidR="00196CC1" w:rsidRPr="00196CC1" w:rsidRDefault="00196CC1" w:rsidP="00196CC1">
            <w:r w:rsidRPr="00196CC1">
              <w:t>323.3k</w:t>
            </w:r>
          </w:p>
        </w:tc>
        <w:tc>
          <w:tcPr>
            <w:tcW w:w="0" w:type="auto"/>
            <w:tcMar>
              <w:top w:w="30" w:type="dxa"/>
              <w:left w:w="30" w:type="dxa"/>
              <w:right w:w="30" w:type="dxa"/>
            </w:tcMar>
          </w:tcPr>
          <w:p w:rsidR="00196CC1" w:rsidRPr="00196CC1" w:rsidRDefault="00196CC1" w:rsidP="00196CC1">
            <w:r w:rsidRPr="00196CC1">
              <w:t>815.8k</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9.49u</w:t>
            </w:r>
          </w:p>
        </w:tc>
        <w:tc>
          <w:tcPr>
            <w:tcW w:w="0" w:type="auto"/>
            <w:tcMar>
              <w:top w:w="30" w:type="dxa"/>
              <w:left w:w="30" w:type="dxa"/>
              <w:right w:w="30" w:type="dxa"/>
            </w:tcMar>
          </w:tcPr>
          <w:p w:rsidR="00196CC1" w:rsidRPr="00196CC1" w:rsidRDefault="00196CC1" w:rsidP="00196CC1">
            <w:r w:rsidRPr="00196CC1">
              <w:t>23.8u</w:t>
            </w:r>
          </w:p>
        </w:tc>
        <w:tc>
          <w:tcPr>
            <w:tcW w:w="0" w:type="auto"/>
            <w:tcMar>
              <w:top w:w="30" w:type="dxa"/>
              <w:left w:w="30" w:type="dxa"/>
              <w:right w:w="30" w:type="dxa"/>
            </w:tcMar>
          </w:tcPr>
          <w:p w:rsidR="00196CC1" w:rsidRPr="00196CC1" w:rsidRDefault="00196CC1" w:rsidP="00196CC1">
            <w:r w:rsidRPr="00196CC1">
              <w:t>45.06u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49.95</w:t>
            </w:r>
          </w:p>
        </w:tc>
        <w:tc>
          <w:tcPr>
            <w:tcW w:w="0" w:type="auto"/>
            <w:tcMar>
              <w:top w:w="30" w:type="dxa"/>
              <w:left w:w="30" w:type="dxa"/>
              <w:right w:w="30" w:type="dxa"/>
            </w:tcMar>
          </w:tcPr>
          <w:p w:rsidR="00196CC1" w:rsidRPr="00196CC1" w:rsidRDefault="00196CC1" w:rsidP="00196CC1">
            <w:r w:rsidRPr="00196CC1">
              <w:t>50.53</w:t>
            </w:r>
          </w:p>
        </w:tc>
        <w:tc>
          <w:tcPr>
            <w:tcW w:w="0" w:type="auto"/>
            <w:tcMar>
              <w:top w:w="30" w:type="dxa"/>
              <w:left w:w="30" w:type="dxa"/>
              <w:right w:w="30" w:type="dxa"/>
            </w:tcMar>
          </w:tcPr>
          <w:p w:rsidR="00196CC1" w:rsidRPr="00196CC1" w:rsidRDefault="00196CC1" w:rsidP="00196CC1">
            <w:r w:rsidRPr="00196CC1">
              <w:t>51.57</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24n</w:t>
            </w:r>
          </w:p>
        </w:tc>
        <w:tc>
          <w:tcPr>
            <w:tcW w:w="0" w:type="auto"/>
            <w:tcMar>
              <w:top w:w="30" w:type="dxa"/>
              <w:left w:w="30" w:type="dxa"/>
              <w:right w:w="30" w:type="dxa"/>
            </w:tcMar>
          </w:tcPr>
          <w:p w:rsidR="00196CC1" w:rsidRPr="00196CC1" w:rsidRDefault="00196CC1" w:rsidP="00196CC1">
            <w:r w:rsidRPr="00196CC1">
              <w:t>67.18n</w:t>
            </w:r>
          </w:p>
        </w:tc>
        <w:tc>
          <w:tcPr>
            <w:tcW w:w="0" w:type="auto"/>
            <w:tcMar>
              <w:top w:w="30" w:type="dxa"/>
              <w:left w:w="30" w:type="dxa"/>
              <w:right w:w="30" w:type="dxa"/>
            </w:tcMar>
          </w:tcPr>
          <w:p w:rsidR="00196CC1" w:rsidRPr="00196CC1" w:rsidRDefault="00196CC1" w:rsidP="00196CC1">
            <w:r w:rsidRPr="00196CC1">
              <w:t>599.3n</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Current(I_AVDD)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23.26n</w:t>
            </w:r>
          </w:p>
        </w:tc>
        <w:tc>
          <w:tcPr>
            <w:tcW w:w="0" w:type="auto"/>
            <w:tcMar>
              <w:top w:w="30" w:type="dxa"/>
              <w:left w:w="30" w:type="dxa"/>
              <w:right w:w="30" w:type="dxa"/>
            </w:tcMar>
          </w:tcPr>
          <w:p w:rsidR="00196CC1" w:rsidRPr="00196CC1" w:rsidRDefault="00196CC1" w:rsidP="00196CC1">
            <w:r w:rsidRPr="00196CC1">
              <w:t>66.39n</w:t>
            </w:r>
          </w:p>
        </w:tc>
        <w:tc>
          <w:tcPr>
            <w:tcW w:w="0" w:type="auto"/>
            <w:tcMar>
              <w:top w:w="30" w:type="dxa"/>
              <w:left w:w="30" w:type="dxa"/>
              <w:right w:w="30" w:type="dxa"/>
            </w:tcMar>
          </w:tcPr>
          <w:p w:rsidR="00196CC1" w:rsidRPr="00196CC1" w:rsidRDefault="00196CC1" w:rsidP="00196CC1">
            <w:r w:rsidRPr="00196CC1">
              <w:t>599.1n</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Khz/V</w:t>
            </w:r>
          </w:p>
        </w:tc>
        <w:tc>
          <w:tcPr>
            <w:tcW w:w="0" w:type="auto"/>
            <w:tcMar>
              <w:top w:w="30" w:type="dxa"/>
              <w:left w:w="30" w:type="dxa"/>
              <w:right w:w="30" w:type="dxa"/>
            </w:tcMar>
          </w:tcPr>
          <w:p w:rsidR="00196CC1" w:rsidRPr="00196CC1" w:rsidRDefault="00196CC1" w:rsidP="00196CC1">
            <w:r w:rsidRPr="00196CC1">
              <w:t>116</w:t>
            </w:r>
          </w:p>
        </w:tc>
        <w:tc>
          <w:tcPr>
            <w:tcW w:w="0" w:type="auto"/>
            <w:tcMar>
              <w:top w:w="30" w:type="dxa"/>
              <w:left w:w="30" w:type="dxa"/>
              <w:right w:w="30" w:type="dxa"/>
            </w:tcMar>
          </w:tcPr>
          <w:p w:rsidR="00196CC1" w:rsidRPr="00196CC1" w:rsidRDefault="00196CC1" w:rsidP="00196CC1">
            <w:r w:rsidRPr="00196CC1">
              <w:t>200</w:t>
            </w:r>
          </w:p>
        </w:tc>
        <w:tc>
          <w:tcPr>
            <w:tcW w:w="0" w:type="auto"/>
            <w:tcMar>
              <w:top w:w="30" w:type="dxa"/>
              <w:left w:w="30" w:type="dxa"/>
              <w:right w:w="30" w:type="dxa"/>
            </w:tcMar>
          </w:tcPr>
          <w:p w:rsidR="00196CC1" w:rsidRPr="00196CC1" w:rsidRDefault="00196CC1" w:rsidP="00196CC1">
            <w:r w:rsidRPr="00196CC1">
              <w:t>286.5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83.81n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200K</w:t>
            </w:r>
          </w:p>
        </w:tc>
        <w:tc>
          <w:tcPr>
            <w:tcW w:w="0" w:type="auto"/>
            <w:tcMar>
              <w:top w:w="30" w:type="dxa"/>
              <w:left w:w="30" w:type="dxa"/>
              <w:right w:w="30" w:type="dxa"/>
            </w:tcMar>
          </w:tcPr>
          <w:p w:rsidR="00196CC1" w:rsidRPr="00196CC1" w:rsidRDefault="00196CC1" w:rsidP="00196CC1">
            <w:r w:rsidRPr="00196CC1">
              <w:t>415K</w:t>
            </w:r>
          </w:p>
        </w:tc>
        <w:tc>
          <w:tcPr>
            <w:tcW w:w="0" w:type="auto"/>
            <w:tcMar>
              <w:top w:w="30" w:type="dxa"/>
              <w:left w:w="30" w:type="dxa"/>
              <w:right w:w="30" w:type="dxa"/>
            </w:tcMar>
          </w:tcPr>
          <w:p w:rsidR="00196CC1" w:rsidRPr="00196CC1" w:rsidRDefault="00196CC1" w:rsidP="00196CC1">
            <w:r w:rsidRPr="00196CC1">
              <w:t>685K</w:t>
            </w:r>
          </w:p>
        </w:tc>
      </w:tr>
    </w:tbl>
    <w:p w:rsidR="00196CC1" w:rsidRPr="00196CC1" w:rsidRDefault="00196CC1" w:rsidP="00196CC1"/>
    <w:p w:rsidR="00196CC1" w:rsidRPr="00196CC1" w:rsidRDefault="00196CC1" w:rsidP="00196CC1">
      <w:pPr>
        <w:pStyle w:val="Heading5"/>
      </w:pPr>
      <w:bookmarkStart w:id="195" w:name="_Toc256000013"/>
      <w:bookmarkStart w:id="196" w:name="_Toc506819319"/>
      <w:r w:rsidRPr="00196CC1">
        <w:t>Low frequency, High trim</w:t>
      </w:r>
      <w:bookmarkEnd w:id="195"/>
      <w:bookmarkEnd w:id="19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953"/>
        <w:gridCol w:w="1289"/>
        <w:gridCol w:w="1461"/>
        <w:gridCol w:w="1323"/>
        <w:gridCol w:w="1461"/>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Low Freq RO</w:t>
            </w:r>
            <w:r w:rsidRPr="00443481">
              <w:rPr>
                <w:color w:val="262626"/>
              </w:rPr>
              <w:br/>
            </w:r>
            <w:r w:rsidRPr="00443481">
              <w:rPr>
                <w:b/>
                <w:color w:val="262626"/>
              </w:rPr>
              <w:t>High Trim(127):</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21.89M</w:t>
            </w:r>
          </w:p>
        </w:tc>
        <w:tc>
          <w:tcPr>
            <w:tcW w:w="0" w:type="auto"/>
            <w:tcMar>
              <w:top w:w="30" w:type="dxa"/>
              <w:left w:w="30" w:type="dxa"/>
              <w:right w:w="30" w:type="dxa"/>
            </w:tcMar>
          </w:tcPr>
          <w:p w:rsidR="00196CC1" w:rsidRPr="00196CC1" w:rsidRDefault="00196CC1" w:rsidP="00196CC1">
            <w:r w:rsidRPr="00196CC1">
              <w:t>34M</w:t>
            </w:r>
          </w:p>
        </w:tc>
        <w:tc>
          <w:tcPr>
            <w:tcW w:w="0" w:type="auto"/>
            <w:tcMar>
              <w:top w:w="30" w:type="dxa"/>
              <w:left w:w="30" w:type="dxa"/>
              <w:right w:w="30" w:type="dxa"/>
            </w:tcMar>
          </w:tcPr>
          <w:p w:rsidR="00196CC1" w:rsidRPr="00196CC1" w:rsidRDefault="00196CC1" w:rsidP="00196CC1">
            <w:r w:rsidRPr="00196CC1">
              <w:t>50.46M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0.544u</w:t>
            </w:r>
          </w:p>
        </w:tc>
        <w:tc>
          <w:tcPr>
            <w:tcW w:w="0" w:type="auto"/>
            <w:tcMar>
              <w:top w:w="30" w:type="dxa"/>
              <w:left w:w="30" w:type="dxa"/>
              <w:right w:w="30" w:type="dxa"/>
            </w:tcMar>
          </w:tcPr>
          <w:p w:rsidR="00196CC1" w:rsidRPr="00196CC1" w:rsidRDefault="00196CC1" w:rsidP="00196CC1">
            <w:r w:rsidRPr="00196CC1">
              <w:t>0.6u</w:t>
            </w:r>
          </w:p>
        </w:tc>
        <w:tc>
          <w:tcPr>
            <w:tcW w:w="0" w:type="auto"/>
            <w:tcMar>
              <w:top w:w="30" w:type="dxa"/>
              <w:left w:w="30" w:type="dxa"/>
              <w:right w:w="30" w:type="dxa"/>
            </w:tcMar>
          </w:tcPr>
          <w:p w:rsidR="00196CC1" w:rsidRPr="00196CC1" w:rsidRDefault="00196CC1" w:rsidP="00196CC1">
            <w:r w:rsidRPr="00196CC1">
              <w:t>0.689u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49.54</w:t>
            </w:r>
          </w:p>
        </w:tc>
        <w:tc>
          <w:tcPr>
            <w:tcW w:w="0" w:type="auto"/>
            <w:tcMar>
              <w:top w:w="30" w:type="dxa"/>
              <w:left w:w="30" w:type="dxa"/>
              <w:right w:w="30" w:type="dxa"/>
            </w:tcMar>
          </w:tcPr>
          <w:p w:rsidR="00196CC1" w:rsidRPr="00196CC1" w:rsidRDefault="00196CC1" w:rsidP="00196CC1">
            <w:r w:rsidRPr="00196CC1">
              <w:t>50.47</w:t>
            </w:r>
          </w:p>
        </w:tc>
        <w:tc>
          <w:tcPr>
            <w:tcW w:w="0" w:type="auto"/>
            <w:tcMar>
              <w:top w:w="30" w:type="dxa"/>
              <w:left w:w="30" w:type="dxa"/>
              <w:right w:w="30" w:type="dxa"/>
            </w:tcMar>
          </w:tcPr>
          <w:p w:rsidR="00196CC1" w:rsidRPr="00196CC1" w:rsidRDefault="00196CC1" w:rsidP="00196CC1">
            <w:r w:rsidRPr="00196CC1">
              <w:t>51.31</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15.49u</w:t>
            </w:r>
          </w:p>
        </w:tc>
        <w:tc>
          <w:tcPr>
            <w:tcW w:w="0" w:type="auto"/>
            <w:tcMar>
              <w:top w:w="30" w:type="dxa"/>
              <w:left w:w="30" w:type="dxa"/>
              <w:right w:w="30" w:type="dxa"/>
            </w:tcMar>
          </w:tcPr>
          <w:p w:rsidR="00196CC1" w:rsidRPr="00196CC1" w:rsidRDefault="00196CC1" w:rsidP="00196CC1">
            <w:r w:rsidRPr="00196CC1">
              <w:t>20u</w:t>
            </w:r>
          </w:p>
        </w:tc>
        <w:tc>
          <w:tcPr>
            <w:tcW w:w="0" w:type="auto"/>
            <w:tcMar>
              <w:top w:w="30" w:type="dxa"/>
              <w:left w:w="30" w:type="dxa"/>
              <w:right w:w="30" w:type="dxa"/>
            </w:tcMar>
          </w:tcPr>
          <w:p w:rsidR="00196CC1" w:rsidRPr="00196CC1" w:rsidRDefault="00196CC1" w:rsidP="00196CC1">
            <w:r w:rsidRPr="00196CC1">
              <w:t>29.35u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300n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7.95</w:t>
            </w:r>
          </w:p>
        </w:tc>
        <w:tc>
          <w:tcPr>
            <w:tcW w:w="0" w:type="auto"/>
            <w:tcMar>
              <w:top w:w="30" w:type="dxa"/>
              <w:left w:w="30" w:type="dxa"/>
              <w:right w:w="30" w:type="dxa"/>
            </w:tcMar>
          </w:tcPr>
          <w:p w:rsidR="00196CC1" w:rsidRPr="00196CC1" w:rsidRDefault="00196CC1" w:rsidP="00196CC1">
            <w:r w:rsidRPr="00196CC1">
              <w:t>10</w:t>
            </w:r>
          </w:p>
        </w:tc>
        <w:tc>
          <w:tcPr>
            <w:tcW w:w="0" w:type="auto"/>
            <w:tcMar>
              <w:top w:w="30" w:type="dxa"/>
              <w:left w:w="30" w:type="dxa"/>
              <w:right w:w="30" w:type="dxa"/>
            </w:tcMar>
          </w:tcPr>
          <w:p w:rsidR="00196CC1" w:rsidRPr="00196CC1" w:rsidRDefault="00196CC1" w:rsidP="00196CC1">
            <w:r w:rsidRPr="00196CC1">
              <w:t>16</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635.9p</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180K</w:t>
            </w:r>
          </w:p>
        </w:tc>
        <w:tc>
          <w:tcPr>
            <w:tcW w:w="0" w:type="auto"/>
            <w:tcMar>
              <w:top w:w="30" w:type="dxa"/>
              <w:left w:w="30" w:type="dxa"/>
              <w:right w:w="30" w:type="dxa"/>
            </w:tcMar>
          </w:tcPr>
          <w:p w:rsidR="00196CC1" w:rsidRPr="00196CC1" w:rsidRDefault="00196CC1" w:rsidP="00196CC1">
            <w:r w:rsidRPr="00196CC1">
              <w:t>200K</w:t>
            </w:r>
          </w:p>
        </w:tc>
        <w:tc>
          <w:tcPr>
            <w:tcW w:w="0" w:type="auto"/>
            <w:tcMar>
              <w:top w:w="30" w:type="dxa"/>
              <w:left w:w="30" w:type="dxa"/>
              <w:right w:w="30" w:type="dxa"/>
            </w:tcMar>
          </w:tcPr>
          <w:p w:rsidR="00196CC1" w:rsidRPr="00196CC1" w:rsidRDefault="00196CC1" w:rsidP="00196CC1">
            <w:r w:rsidRPr="00196CC1">
              <w:t>460K</w:t>
            </w:r>
          </w:p>
        </w:tc>
      </w:tr>
    </w:tbl>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506"/>
        <w:gridCol w:w="1160"/>
        <w:gridCol w:w="1315"/>
        <w:gridCol w:w="1191"/>
        <w:gridCol w:w="1315"/>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Low Freq RO</w:t>
            </w:r>
            <w:r w:rsidRPr="00443481">
              <w:rPr>
                <w:color w:val="262626"/>
              </w:rPr>
              <w:br/>
            </w:r>
            <w:r w:rsidRPr="00443481">
              <w:rPr>
                <w:b/>
                <w:color w:val="262626"/>
              </w:rPr>
              <w:t>High Trim(127)(new):</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11.56M</w:t>
            </w:r>
          </w:p>
        </w:tc>
        <w:tc>
          <w:tcPr>
            <w:tcW w:w="0" w:type="auto"/>
            <w:tcMar>
              <w:top w:w="30" w:type="dxa"/>
              <w:left w:w="30" w:type="dxa"/>
              <w:right w:w="30" w:type="dxa"/>
            </w:tcMar>
          </w:tcPr>
          <w:p w:rsidR="00196CC1" w:rsidRPr="00196CC1" w:rsidRDefault="00196CC1" w:rsidP="00196CC1">
            <w:r w:rsidRPr="00196CC1">
              <w:t>20.3M</w:t>
            </w:r>
          </w:p>
        </w:tc>
        <w:tc>
          <w:tcPr>
            <w:tcW w:w="0" w:type="auto"/>
            <w:tcMar>
              <w:top w:w="30" w:type="dxa"/>
              <w:left w:w="30" w:type="dxa"/>
              <w:right w:w="30" w:type="dxa"/>
            </w:tcMar>
          </w:tcPr>
          <w:p w:rsidR="00196CC1" w:rsidRPr="00196CC1" w:rsidRDefault="00196CC1" w:rsidP="00196CC1">
            <w:r w:rsidRPr="00196CC1">
              <w:t>38.34M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4.238u</w:t>
            </w:r>
          </w:p>
        </w:tc>
        <w:tc>
          <w:tcPr>
            <w:tcW w:w="0" w:type="auto"/>
            <w:tcMar>
              <w:top w:w="30" w:type="dxa"/>
              <w:left w:w="30" w:type="dxa"/>
              <w:right w:w="30" w:type="dxa"/>
            </w:tcMar>
          </w:tcPr>
          <w:p w:rsidR="00196CC1" w:rsidRPr="00196CC1" w:rsidRDefault="00196CC1" w:rsidP="00196CC1">
            <w:r w:rsidRPr="00196CC1">
              <w:t>6.053u</w:t>
            </w:r>
          </w:p>
        </w:tc>
        <w:tc>
          <w:tcPr>
            <w:tcW w:w="0" w:type="auto"/>
            <w:tcMar>
              <w:top w:w="30" w:type="dxa"/>
              <w:left w:w="30" w:type="dxa"/>
              <w:right w:w="30" w:type="dxa"/>
            </w:tcMar>
          </w:tcPr>
          <w:p w:rsidR="00196CC1" w:rsidRPr="00196CC1" w:rsidRDefault="00196CC1" w:rsidP="00196CC1">
            <w:r w:rsidRPr="00196CC1">
              <w:t>6.776u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45.76</w:t>
            </w:r>
          </w:p>
        </w:tc>
        <w:tc>
          <w:tcPr>
            <w:tcW w:w="0" w:type="auto"/>
            <w:tcMar>
              <w:top w:w="30" w:type="dxa"/>
              <w:left w:w="30" w:type="dxa"/>
              <w:right w:w="30" w:type="dxa"/>
            </w:tcMar>
          </w:tcPr>
          <w:p w:rsidR="00196CC1" w:rsidRPr="00196CC1" w:rsidRDefault="00196CC1" w:rsidP="00196CC1">
            <w:r w:rsidRPr="00196CC1">
              <w:t>51.04</w:t>
            </w:r>
          </w:p>
        </w:tc>
        <w:tc>
          <w:tcPr>
            <w:tcW w:w="0" w:type="auto"/>
            <w:tcMar>
              <w:top w:w="30" w:type="dxa"/>
              <w:left w:w="30" w:type="dxa"/>
              <w:right w:w="30" w:type="dxa"/>
            </w:tcMar>
          </w:tcPr>
          <w:p w:rsidR="00196CC1" w:rsidRPr="00196CC1" w:rsidRDefault="00196CC1" w:rsidP="00196CC1">
            <w:r w:rsidRPr="00196CC1">
              <w:t>51.55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1.812u</w:t>
            </w:r>
          </w:p>
        </w:tc>
        <w:tc>
          <w:tcPr>
            <w:tcW w:w="0" w:type="auto"/>
            <w:tcMar>
              <w:top w:w="30" w:type="dxa"/>
              <w:left w:w="30" w:type="dxa"/>
              <w:right w:w="30" w:type="dxa"/>
            </w:tcMar>
          </w:tcPr>
          <w:p w:rsidR="00196CC1" w:rsidRPr="00196CC1" w:rsidRDefault="00196CC1" w:rsidP="00196CC1">
            <w:r w:rsidRPr="00196CC1">
              <w:t>4.281u</w:t>
            </w:r>
          </w:p>
        </w:tc>
        <w:tc>
          <w:tcPr>
            <w:tcW w:w="0" w:type="auto"/>
            <w:tcMar>
              <w:top w:w="30" w:type="dxa"/>
              <w:left w:w="30" w:type="dxa"/>
              <w:right w:w="30" w:type="dxa"/>
            </w:tcMar>
          </w:tcPr>
          <w:p w:rsidR="00196CC1" w:rsidRPr="00196CC1" w:rsidRDefault="00196CC1" w:rsidP="00196CC1">
            <w:r w:rsidRPr="00196CC1">
              <w:t>8.874u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Current(I_AVDD)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1.87u</w:t>
            </w:r>
          </w:p>
        </w:tc>
        <w:tc>
          <w:tcPr>
            <w:tcW w:w="0" w:type="auto"/>
            <w:tcMar>
              <w:top w:w="30" w:type="dxa"/>
              <w:left w:w="30" w:type="dxa"/>
              <w:right w:w="30" w:type="dxa"/>
            </w:tcMar>
          </w:tcPr>
          <w:p w:rsidR="00196CC1" w:rsidRPr="00196CC1" w:rsidRDefault="00196CC1" w:rsidP="00196CC1">
            <w:r w:rsidRPr="00196CC1">
              <w:t>4.422u</w:t>
            </w:r>
          </w:p>
        </w:tc>
        <w:tc>
          <w:tcPr>
            <w:tcW w:w="0" w:type="auto"/>
            <w:tcMar>
              <w:top w:w="30" w:type="dxa"/>
              <w:left w:w="30" w:type="dxa"/>
              <w:right w:w="30" w:type="dxa"/>
            </w:tcMar>
          </w:tcPr>
          <w:p w:rsidR="00196CC1" w:rsidRPr="00196CC1" w:rsidRDefault="00196CC1" w:rsidP="00196CC1">
            <w:r w:rsidRPr="00196CC1">
              <w:t>9.162u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7.95</w:t>
            </w:r>
          </w:p>
        </w:tc>
        <w:tc>
          <w:tcPr>
            <w:tcW w:w="0" w:type="auto"/>
            <w:tcMar>
              <w:top w:w="30" w:type="dxa"/>
              <w:left w:w="30" w:type="dxa"/>
              <w:right w:w="30" w:type="dxa"/>
            </w:tcMar>
          </w:tcPr>
          <w:p w:rsidR="00196CC1" w:rsidRPr="00196CC1" w:rsidRDefault="00196CC1" w:rsidP="00196CC1">
            <w:r w:rsidRPr="00196CC1">
              <w:t>10</w:t>
            </w:r>
          </w:p>
        </w:tc>
        <w:tc>
          <w:tcPr>
            <w:tcW w:w="0" w:type="auto"/>
            <w:tcMar>
              <w:top w:w="30" w:type="dxa"/>
              <w:left w:w="30" w:type="dxa"/>
              <w:right w:w="30" w:type="dxa"/>
            </w:tcMar>
          </w:tcPr>
          <w:p w:rsidR="00196CC1" w:rsidRPr="00196CC1" w:rsidRDefault="00196CC1" w:rsidP="00196CC1">
            <w:r w:rsidRPr="00196CC1">
              <w:t>16</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635.9p</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180K</w:t>
            </w:r>
          </w:p>
        </w:tc>
        <w:tc>
          <w:tcPr>
            <w:tcW w:w="0" w:type="auto"/>
            <w:tcMar>
              <w:top w:w="30" w:type="dxa"/>
              <w:left w:w="30" w:type="dxa"/>
              <w:right w:w="30" w:type="dxa"/>
            </w:tcMar>
          </w:tcPr>
          <w:p w:rsidR="00196CC1" w:rsidRPr="00196CC1" w:rsidRDefault="00196CC1" w:rsidP="00196CC1">
            <w:r w:rsidRPr="00196CC1">
              <w:t>200K</w:t>
            </w:r>
          </w:p>
        </w:tc>
        <w:tc>
          <w:tcPr>
            <w:tcW w:w="0" w:type="auto"/>
            <w:tcMar>
              <w:top w:w="30" w:type="dxa"/>
              <w:left w:w="30" w:type="dxa"/>
              <w:right w:w="30" w:type="dxa"/>
            </w:tcMar>
          </w:tcPr>
          <w:p w:rsidR="00196CC1" w:rsidRPr="00196CC1" w:rsidRDefault="00196CC1" w:rsidP="00196CC1">
            <w:r w:rsidRPr="00196CC1">
              <w:t>460K</w:t>
            </w:r>
          </w:p>
        </w:tc>
      </w:tr>
    </w:tbl>
    <w:p w:rsidR="00196CC1" w:rsidRPr="00196CC1" w:rsidRDefault="00196CC1" w:rsidP="00196CC1"/>
    <w:p w:rsidR="00196CC1" w:rsidRPr="00196CC1" w:rsidRDefault="00196CC1" w:rsidP="00196CC1">
      <w:pPr>
        <w:pStyle w:val="Heading5"/>
      </w:pPr>
      <w:bookmarkStart w:id="197" w:name="_Toc256000014"/>
      <w:bookmarkStart w:id="198" w:name="_Toc506819320"/>
      <w:r w:rsidRPr="00196CC1">
        <w:t>High frequency, Low trim</w:t>
      </w:r>
      <w:bookmarkEnd w:id="197"/>
      <w:bookmarkEnd w:id="19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647"/>
        <w:gridCol w:w="1238"/>
        <w:gridCol w:w="1062"/>
        <w:gridCol w:w="1270"/>
        <w:gridCol w:w="1270"/>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High Freq RO</w:t>
            </w:r>
            <w:r w:rsidRPr="00443481">
              <w:rPr>
                <w:color w:val="262626"/>
              </w:rPr>
              <w:br/>
            </w:r>
            <w:r w:rsidRPr="00443481">
              <w:rPr>
                <w:b/>
                <w:color w:val="262626"/>
              </w:rPr>
              <w:t>Low Trim(0):</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7.785</w:t>
            </w:r>
          </w:p>
        </w:tc>
        <w:tc>
          <w:tcPr>
            <w:tcW w:w="0" w:type="auto"/>
            <w:tcMar>
              <w:top w:w="30" w:type="dxa"/>
              <w:left w:w="30" w:type="dxa"/>
              <w:right w:w="30" w:type="dxa"/>
            </w:tcMar>
          </w:tcPr>
          <w:p w:rsidR="00196CC1" w:rsidRPr="00196CC1" w:rsidRDefault="00196CC1" w:rsidP="00196CC1">
            <w:r w:rsidRPr="00196CC1">
              <w:t>12.54</w:t>
            </w:r>
          </w:p>
        </w:tc>
        <w:tc>
          <w:tcPr>
            <w:tcW w:w="0" w:type="auto"/>
            <w:tcMar>
              <w:top w:w="30" w:type="dxa"/>
              <w:left w:w="30" w:type="dxa"/>
              <w:right w:w="30" w:type="dxa"/>
            </w:tcMar>
          </w:tcPr>
          <w:p w:rsidR="00196CC1" w:rsidRPr="00196CC1" w:rsidRDefault="00196CC1" w:rsidP="00196CC1">
            <w:r w:rsidRPr="00196CC1">
              <w:t>21.63</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6.3n</w:t>
            </w:r>
          </w:p>
        </w:tc>
        <w:tc>
          <w:tcPr>
            <w:tcW w:w="0" w:type="auto"/>
            <w:tcMar>
              <w:top w:w="30" w:type="dxa"/>
              <w:left w:w="30" w:type="dxa"/>
              <w:right w:w="30" w:type="dxa"/>
            </w:tcMar>
          </w:tcPr>
          <w:p w:rsidR="00196CC1" w:rsidRPr="00196CC1" w:rsidRDefault="00196CC1" w:rsidP="00196CC1">
            <w:r w:rsidRPr="00196CC1">
              <w:t>3.245u</w:t>
            </w:r>
          </w:p>
        </w:tc>
        <w:tc>
          <w:tcPr>
            <w:tcW w:w="0" w:type="auto"/>
            <w:tcMar>
              <w:top w:w="30" w:type="dxa"/>
              <w:left w:w="30" w:type="dxa"/>
              <w:right w:w="30" w:type="dxa"/>
            </w:tcMar>
          </w:tcPr>
          <w:p w:rsidR="00196CC1" w:rsidRPr="00196CC1" w:rsidRDefault="00196CC1" w:rsidP="00196CC1">
            <w:r w:rsidRPr="00196CC1">
              <w:t>3.421u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47.71</w:t>
            </w:r>
          </w:p>
        </w:tc>
        <w:tc>
          <w:tcPr>
            <w:tcW w:w="0" w:type="auto"/>
            <w:tcMar>
              <w:top w:w="30" w:type="dxa"/>
              <w:left w:w="30" w:type="dxa"/>
              <w:right w:w="30" w:type="dxa"/>
            </w:tcMar>
          </w:tcPr>
          <w:p w:rsidR="00196CC1" w:rsidRPr="00196CC1" w:rsidRDefault="00196CC1" w:rsidP="00196CC1">
            <w:r w:rsidRPr="00196CC1">
              <w:t>48.39</w:t>
            </w:r>
          </w:p>
        </w:tc>
        <w:tc>
          <w:tcPr>
            <w:tcW w:w="0" w:type="auto"/>
            <w:tcMar>
              <w:top w:w="30" w:type="dxa"/>
              <w:left w:w="30" w:type="dxa"/>
              <w:right w:w="30" w:type="dxa"/>
            </w:tcMar>
          </w:tcPr>
          <w:p w:rsidR="00196CC1" w:rsidRPr="00196CC1" w:rsidRDefault="00196CC1" w:rsidP="00196CC1">
            <w:r w:rsidRPr="00196CC1">
              <w:t>51.03</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3.43u</w:t>
            </w:r>
          </w:p>
        </w:tc>
        <w:tc>
          <w:tcPr>
            <w:tcW w:w="0" w:type="auto"/>
            <w:tcMar>
              <w:top w:w="30" w:type="dxa"/>
              <w:left w:w="30" w:type="dxa"/>
              <w:right w:w="30" w:type="dxa"/>
            </w:tcMar>
          </w:tcPr>
          <w:p w:rsidR="00196CC1" w:rsidRPr="00196CC1" w:rsidRDefault="00196CC1" w:rsidP="00196CC1">
            <w:r w:rsidRPr="00196CC1">
              <w:t>6.006u</w:t>
            </w:r>
          </w:p>
        </w:tc>
        <w:tc>
          <w:tcPr>
            <w:tcW w:w="0" w:type="auto"/>
            <w:tcMar>
              <w:top w:w="30" w:type="dxa"/>
              <w:left w:w="30" w:type="dxa"/>
              <w:right w:w="30" w:type="dxa"/>
            </w:tcMar>
          </w:tcPr>
          <w:p w:rsidR="00196CC1" w:rsidRPr="00196CC1" w:rsidRDefault="00196CC1" w:rsidP="00196CC1">
            <w:r w:rsidRPr="00196CC1">
              <w:t>14.34u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300n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3.9</w:t>
            </w:r>
          </w:p>
        </w:tc>
        <w:tc>
          <w:tcPr>
            <w:tcW w:w="0" w:type="auto"/>
            <w:tcMar>
              <w:top w:w="30" w:type="dxa"/>
              <w:left w:w="30" w:type="dxa"/>
              <w:right w:w="30" w:type="dxa"/>
            </w:tcMar>
          </w:tcPr>
          <w:p w:rsidR="00196CC1" w:rsidRPr="00196CC1" w:rsidRDefault="00196CC1" w:rsidP="00196CC1">
            <w:r w:rsidRPr="00196CC1">
              <w:t>5</w:t>
            </w:r>
          </w:p>
        </w:tc>
        <w:tc>
          <w:tcPr>
            <w:tcW w:w="0" w:type="auto"/>
            <w:tcMar>
              <w:top w:w="30" w:type="dxa"/>
              <w:left w:w="30" w:type="dxa"/>
              <w:right w:w="30" w:type="dxa"/>
            </w:tcMar>
          </w:tcPr>
          <w:p w:rsidR="00196CC1" w:rsidRPr="00196CC1" w:rsidRDefault="00196CC1" w:rsidP="00196CC1">
            <w:r w:rsidRPr="00196CC1">
              <w:t>8.5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2.3n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362K</w:t>
            </w:r>
          </w:p>
        </w:tc>
        <w:tc>
          <w:tcPr>
            <w:tcW w:w="0" w:type="auto"/>
            <w:tcMar>
              <w:top w:w="30" w:type="dxa"/>
              <w:left w:w="30" w:type="dxa"/>
              <w:right w:w="30" w:type="dxa"/>
            </w:tcMar>
          </w:tcPr>
          <w:p w:rsidR="00196CC1" w:rsidRPr="00196CC1" w:rsidRDefault="00196CC1" w:rsidP="00196CC1">
            <w:r w:rsidRPr="00196CC1">
              <w:t>620K</w:t>
            </w:r>
          </w:p>
        </w:tc>
        <w:tc>
          <w:tcPr>
            <w:tcW w:w="0" w:type="auto"/>
            <w:tcMar>
              <w:top w:w="30" w:type="dxa"/>
              <w:left w:w="30" w:type="dxa"/>
              <w:right w:w="30" w:type="dxa"/>
            </w:tcMar>
          </w:tcPr>
          <w:p w:rsidR="00196CC1" w:rsidRPr="00196CC1" w:rsidRDefault="00196CC1" w:rsidP="00196CC1">
            <w:r w:rsidRPr="00196CC1">
              <w:t>960K</w:t>
            </w:r>
          </w:p>
        </w:tc>
      </w:tr>
    </w:tbl>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402"/>
        <w:gridCol w:w="1155"/>
        <w:gridCol w:w="1310"/>
        <w:gridCol w:w="1310"/>
        <w:gridCol w:w="1310"/>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High Freq RO</w:t>
            </w:r>
            <w:r w:rsidRPr="00443481">
              <w:rPr>
                <w:color w:val="262626"/>
              </w:rPr>
              <w:br/>
            </w:r>
            <w:r w:rsidRPr="00443481">
              <w:rPr>
                <w:b/>
                <w:color w:val="262626"/>
              </w:rPr>
              <w:t>Low Trim(0)(new):</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3.954M</w:t>
            </w:r>
          </w:p>
        </w:tc>
        <w:tc>
          <w:tcPr>
            <w:tcW w:w="0" w:type="auto"/>
            <w:tcMar>
              <w:top w:w="30" w:type="dxa"/>
              <w:left w:w="30" w:type="dxa"/>
              <w:right w:w="30" w:type="dxa"/>
            </w:tcMar>
          </w:tcPr>
          <w:p w:rsidR="00196CC1" w:rsidRPr="00196CC1" w:rsidRDefault="00196CC1" w:rsidP="00196CC1">
            <w:r w:rsidRPr="00196CC1">
              <w:t>7.932M</w:t>
            </w:r>
          </w:p>
        </w:tc>
        <w:tc>
          <w:tcPr>
            <w:tcW w:w="0" w:type="auto"/>
            <w:tcMar>
              <w:top w:w="30" w:type="dxa"/>
              <w:left w:w="30" w:type="dxa"/>
              <w:right w:w="30" w:type="dxa"/>
            </w:tcMar>
          </w:tcPr>
          <w:p w:rsidR="00196CC1" w:rsidRPr="00196CC1" w:rsidRDefault="00196CC1" w:rsidP="00196CC1">
            <w:r w:rsidRPr="00196CC1">
              <w:t>15.51M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10.83u</w:t>
            </w:r>
          </w:p>
        </w:tc>
        <w:tc>
          <w:tcPr>
            <w:tcW w:w="0" w:type="auto"/>
            <w:tcMar>
              <w:top w:w="30" w:type="dxa"/>
              <w:left w:w="30" w:type="dxa"/>
              <w:right w:w="30" w:type="dxa"/>
            </w:tcMar>
          </w:tcPr>
          <w:p w:rsidR="00196CC1" w:rsidRPr="00196CC1" w:rsidRDefault="00196CC1" w:rsidP="00196CC1">
            <w:r w:rsidRPr="00196CC1">
              <w:t>17.1u</w:t>
            </w:r>
          </w:p>
        </w:tc>
        <w:tc>
          <w:tcPr>
            <w:tcW w:w="0" w:type="auto"/>
            <w:tcMar>
              <w:top w:w="30" w:type="dxa"/>
              <w:left w:w="30" w:type="dxa"/>
              <w:right w:w="30" w:type="dxa"/>
            </w:tcMar>
          </w:tcPr>
          <w:p w:rsidR="00196CC1" w:rsidRPr="00196CC1" w:rsidRDefault="00196CC1" w:rsidP="00196CC1">
            <w:r w:rsidRPr="00196CC1">
              <w:t>20.26u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49.38</w:t>
            </w:r>
          </w:p>
        </w:tc>
        <w:tc>
          <w:tcPr>
            <w:tcW w:w="0" w:type="auto"/>
            <w:tcMar>
              <w:top w:w="30" w:type="dxa"/>
              <w:left w:w="30" w:type="dxa"/>
              <w:right w:w="30" w:type="dxa"/>
            </w:tcMar>
          </w:tcPr>
          <w:p w:rsidR="00196CC1" w:rsidRPr="00196CC1" w:rsidRDefault="00196CC1" w:rsidP="00196CC1">
            <w:r w:rsidRPr="00196CC1">
              <w:t>51.59</w:t>
            </w:r>
          </w:p>
        </w:tc>
        <w:tc>
          <w:tcPr>
            <w:tcW w:w="0" w:type="auto"/>
            <w:tcMar>
              <w:top w:w="30" w:type="dxa"/>
              <w:left w:w="30" w:type="dxa"/>
              <w:right w:w="30" w:type="dxa"/>
            </w:tcMar>
          </w:tcPr>
          <w:p w:rsidR="00196CC1" w:rsidRPr="00196CC1" w:rsidRDefault="00196CC1" w:rsidP="00196CC1">
            <w:r w:rsidRPr="00196CC1">
              <w:t>52.5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339.8n</w:t>
            </w:r>
          </w:p>
        </w:tc>
        <w:tc>
          <w:tcPr>
            <w:tcW w:w="0" w:type="auto"/>
            <w:tcMar>
              <w:top w:w="30" w:type="dxa"/>
              <w:left w:w="30" w:type="dxa"/>
              <w:right w:w="30" w:type="dxa"/>
            </w:tcMar>
          </w:tcPr>
          <w:p w:rsidR="00196CC1" w:rsidRPr="00196CC1" w:rsidRDefault="00196CC1" w:rsidP="00196CC1">
            <w:r w:rsidRPr="00196CC1">
              <w:t>944.5n</w:t>
            </w:r>
          </w:p>
        </w:tc>
        <w:tc>
          <w:tcPr>
            <w:tcW w:w="0" w:type="auto"/>
            <w:tcMar>
              <w:top w:w="30" w:type="dxa"/>
              <w:left w:w="30" w:type="dxa"/>
              <w:right w:w="30" w:type="dxa"/>
            </w:tcMar>
          </w:tcPr>
          <w:p w:rsidR="00196CC1" w:rsidRPr="00196CC1" w:rsidRDefault="00196CC1" w:rsidP="00196CC1">
            <w:r w:rsidRPr="00196CC1">
              <w:t>3.213u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Current(I_AVDD)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347.1n</w:t>
            </w:r>
          </w:p>
        </w:tc>
        <w:tc>
          <w:tcPr>
            <w:tcW w:w="0" w:type="auto"/>
            <w:tcMar>
              <w:top w:w="30" w:type="dxa"/>
              <w:left w:w="30" w:type="dxa"/>
              <w:right w:w="30" w:type="dxa"/>
            </w:tcMar>
          </w:tcPr>
          <w:p w:rsidR="00196CC1" w:rsidRPr="00196CC1" w:rsidRDefault="00196CC1" w:rsidP="00196CC1">
            <w:r w:rsidRPr="00196CC1">
              <w:t>971.6n</w:t>
            </w:r>
          </w:p>
        </w:tc>
        <w:tc>
          <w:tcPr>
            <w:tcW w:w="0" w:type="auto"/>
            <w:tcMar>
              <w:top w:w="30" w:type="dxa"/>
              <w:left w:w="30" w:type="dxa"/>
              <w:right w:w="30" w:type="dxa"/>
            </w:tcMar>
          </w:tcPr>
          <w:p w:rsidR="00196CC1" w:rsidRPr="00196CC1" w:rsidRDefault="00196CC1" w:rsidP="00196CC1">
            <w:r w:rsidRPr="00196CC1">
              <w:t>3.307u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3.9</w:t>
            </w:r>
          </w:p>
        </w:tc>
        <w:tc>
          <w:tcPr>
            <w:tcW w:w="0" w:type="auto"/>
            <w:tcMar>
              <w:top w:w="30" w:type="dxa"/>
              <w:left w:w="30" w:type="dxa"/>
              <w:right w:w="30" w:type="dxa"/>
            </w:tcMar>
          </w:tcPr>
          <w:p w:rsidR="00196CC1" w:rsidRPr="00196CC1" w:rsidRDefault="00196CC1" w:rsidP="00196CC1">
            <w:r w:rsidRPr="00196CC1">
              <w:t>5</w:t>
            </w:r>
          </w:p>
        </w:tc>
        <w:tc>
          <w:tcPr>
            <w:tcW w:w="0" w:type="auto"/>
            <w:tcMar>
              <w:top w:w="30" w:type="dxa"/>
              <w:left w:w="30" w:type="dxa"/>
              <w:right w:w="30" w:type="dxa"/>
            </w:tcMar>
          </w:tcPr>
          <w:p w:rsidR="00196CC1" w:rsidRPr="00196CC1" w:rsidRDefault="00196CC1" w:rsidP="00196CC1">
            <w:r w:rsidRPr="00196CC1">
              <w:t>8.5</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2.3n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362K</w:t>
            </w:r>
          </w:p>
        </w:tc>
        <w:tc>
          <w:tcPr>
            <w:tcW w:w="0" w:type="auto"/>
            <w:tcMar>
              <w:top w:w="30" w:type="dxa"/>
              <w:left w:w="30" w:type="dxa"/>
              <w:right w:w="30" w:type="dxa"/>
            </w:tcMar>
          </w:tcPr>
          <w:p w:rsidR="00196CC1" w:rsidRPr="00196CC1" w:rsidRDefault="00196CC1" w:rsidP="00196CC1">
            <w:r w:rsidRPr="00196CC1">
              <w:t>620K</w:t>
            </w:r>
          </w:p>
        </w:tc>
        <w:tc>
          <w:tcPr>
            <w:tcW w:w="0" w:type="auto"/>
            <w:tcMar>
              <w:top w:w="30" w:type="dxa"/>
              <w:left w:w="30" w:type="dxa"/>
              <w:right w:w="30" w:type="dxa"/>
            </w:tcMar>
          </w:tcPr>
          <w:p w:rsidR="00196CC1" w:rsidRPr="00196CC1" w:rsidRDefault="00196CC1" w:rsidP="00196CC1">
            <w:r w:rsidRPr="00196CC1">
              <w:t>960K</w:t>
            </w:r>
          </w:p>
        </w:tc>
      </w:tr>
    </w:tbl>
    <w:p w:rsidR="00196CC1" w:rsidRPr="00196CC1" w:rsidRDefault="00196CC1" w:rsidP="00196CC1"/>
    <w:p w:rsidR="00196CC1" w:rsidRPr="00196CC1" w:rsidRDefault="00196CC1" w:rsidP="00196CC1">
      <w:r w:rsidRPr="00196CC1">
        <w:t>Table 7.3 -  8: High frequency, Low trim</w:t>
      </w:r>
    </w:p>
    <w:p w:rsidR="00196CC1" w:rsidRPr="00196CC1" w:rsidRDefault="00196CC1" w:rsidP="00C42533">
      <w:pPr>
        <w:pStyle w:val="Heading5"/>
      </w:pPr>
      <w:bookmarkStart w:id="199" w:name="_Toc256000015"/>
      <w:bookmarkStart w:id="200" w:name="_Toc506819321"/>
      <w:r w:rsidRPr="00196CC1">
        <w:t xml:space="preserve">High </w:t>
      </w:r>
      <w:r w:rsidRPr="00C42533">
        <w:t>frequency</w:t>
      </w:r>
      <w:r w:rsidRPr="00196CC1">
        <w:t>, High trim</w:t>
      </w:r>
      <w:bookmarkEnd w:id="199"/>
      <w:bookmarkEnd w:id="20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589"/>
        <w:gridCol w:w="1219"/>
        <w:gridCol w:w="1251"/>
        <w:gridCol w:w="1046"/>
        <w:gridCol w:w="1382"/>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High Freq RO</w:t>
            </w:r>
            <w:r w:rsidRPr="00443481">
              <w:rPr>
                <w:color w:val="262626"/>
              </w:rPr>
              <w:br/>
            </w:r>
            <w:r w:rsidRPr="00443481">
              <w:rPr>
                <w:b/>
                <w:color w:val="262626"/>
              </w:rPr>
              <w:t>High Trim(127):</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47.53</w:t>
            </w:r>
          </w:p>
        </w:tc>
        <w:tc>
          <w:tcPr>
            <w:tcW w:w="0" w:type="auto"/>
            <w:tcMar>
              <w:top w:w="30" w:type="dxa"/>
              <w:left w:w="30" w:type="dxa"/>
              <w:right w:w="30" w:type="dxa"/>
            </w:tcMar>
          </w:tcPr>
          <w:p w:rsidR="00196CC1" w:rsidRPr="00196CC1" w:rsidRDefault="00196CC1" w:rsidP="00196CC1">
            <w:r w:rsidRPr="00196CC1">
              <w:t>78.71</w:t>
            </w:r>
          </w:p>
        </w:tc>
        <w:tc>
          <w:tcPr>
            <w:tcW w:w="0" w:type="auto"/>
            <w:tcMar>
              <w:top w:w="30" w:type="dxa"/>
              <w:left w:w="30" w:type="dxa"/>
              <w:right w:w="30" w:type="dxa"/>
            </w:tcMar>
          </w:tcPr>
          <w:p w:rsidR="00196CC1" w:rsidRPr="00196CC1" w:rsidRDefault="00196CC1" w:rsidP="00196CC1">
            <w:r w:rsidRPr="00196CC1">
              <w:t>122.1M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0.42u</w:t>
            </w:r>
          </w:p>
        </w:tc>
        <w:tc>
          <w:tcPr>
            <w:tcW w:w="0" w:type="auto"/>
            <w:tcMar>
              <w:top w:w="30" w:type="dxa"/>
              <w:left w:w="30" w:type="dxa"/>
              <w:right w:w="30" w:type="dxa"/>
            </w:tcMar>
          </w:tcPr>
          <w:p w:rsidR="00196CC1" w:rsidRPr="00196CC1" w:rsidRDefault="00196CC1" w:rsidP="00196CC1">
            <w:r w:rsidRPr="00196CC1">
              <w:t>2u</w:t>
            </w:r>
          </w:p>
        </w:tc>
        <w:tc>
          <w:tcPr>
            <w:tcW w:w="0" w:type="auto"/>
            <w:tcMar>
              <w:top w:w="30" w:type="dxa"/>
              <w:left w:w="30" w:type="dxa"/>
              <w:right w:w="30" w:type="dxa"/>
            </w:tcMar>
          </w:tcPr>
          <w:p w:rsidR="00196CC1" w:rsidRPr="00196CC1" w:rsidRDefault="00196CC1" w:rsidP="00196CC1">
            <w:r w:rsidRPr="00196CC1">
              <w:t>2.23u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47</w:t>
            </w:r>
          </w:p>
        </w:tc>
        <w:tc>
          <w:tcPr>
            <w:tcW w:w="0" w:type="auto"/>
            <w:tcMar>
              <w:top w:w="30" w:type="dxa"/>
              <w:left w:w="30" w:type="dxa"/>
              <w:right w:w="30" w:type="dxa"/>
            </w:tcMar>
          </w:tcPr>
          <w:p w:rsidR="00196CC1" w:rsidRPr="00196CC1" w:rsidRDefault="00196CC1" w:rsidP="00196CC1">
            <w:r w:rsidRPr="00196CC1">
              <w:t>50.17</w:t>
            </w:r>
          </w:p>
        </w:tc>
        <w:tc>
          <w:tcPr>
            <w:tcW w:w="0" w:type="auto"/>
            <w:tcMar>
              <w:top w:w="30" w:type="dxa"/>
              <w:left w:w="30" w:type="dxa"/>
              <w:right w:w="30" w:type="dxa"/>
            </w:tcMar>
          </w:tcPr>
          <w:p w:rsidR="00196CC1" w:rsidRPr="00196CC1" w:rsidRDefault="00196CC1" w:rsidP="00196CC1">
            <w:r w:rsidRPr="00196CC1">
              <w:t>52.13</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22.56u</w:t>
            </w:r>
          </w:p>
        </w:tc>
        <w:tc>
          <w:tcPr>
            <w:tcW w:w="0" w:type="auto"/>
            <w:tcMar>
              <w:top w:w="30" w:type="dxa"/>
              <w:left w:w="30" w:type="dxa"/>
              <w:right w:w="30" w:type="dxa"/>
            </w:tcMar>
          </w:tcPr>
          <w:p w:rsidR="00196CC1" w:rsidRPr="00196CC1" w:rsidRDefault="00196CC1" w:rsidP="00196CC1">
            <w:r w:rsidRPr="00196CC1">
              <w:t>34.8u</w:t>
            </w:r>
          </w:p>
        </w:tc>
        <w:tc>
          <w:tcPr>
            <w:tcW w:w="0" w:type="auto"/>
            <w:tcMar>
              <w:top w:w="30" w:type="dxa"/>
              <w:left w:w="30" w:type="dxa"/>
              <w:right w:w="30" w:type="dxa"/>
            </w:tcMar>
          </w:tcPr>
          <w:p w:rsidR="00196CC1" w:rsidRPr="00196CC1" w:rsidRDefault="00196CC1" w:rsidP="00196CC1">
            <w:r w:rsidRPr="00196CC1">
              <w:t>63u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300n</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24.55</w:t>
            </w:r>
          </w:p>
        </w:tc>
        <w:tc>
          <w:tcPr>
            <w:tcW w:w="0" w:type="auto"/>
            <w:tcMar>
              <w:top w:w="30" w:type="dxa"/>
              <w:left w:w="30" w:type="dxa"/>
              <w:right w:w="30" w:type="dxa"/>
            </w:tcMar>
          </w:tcPr>
          <w:p w:rsidR="00196CC1" w:rsidRPr="00196CC1" w:rsidRDefault="00196CC1" w:rsidP="00196CC1">
            <w:r w:rsidRPr="00196CC1">
              <w:t>25</w:t>
            </w:r>
          </w:p>
        </w:tc>
        <w:tc>
          <w:tcPr>
            <w:tcW w:w="0" w:type="auto"/>
            <w:tcMar>
              <w:top w:w="30" w:type="dxa"/>
              <w:left w:w="30" w:type="dxa"/>
              <w:right w:w="30" w:type="dxa"/>
            </w:tcMar>
          </w:tcPr>
          <w:p w:rsidR="00196CC1" w:rsidRPr="00196CC1" w:rsidRDefault="00196CC1" w:rsidP="00196CC1">
            <w:r w:rsidRPr="00196CC1">
              <w:t>52.6</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341p</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280K</w:t>
            </w:r>
          </w:p>
        </w:tc>
        <w:tc>
          <w:tcPr>
            <w:tcW w:w="0" w:type="auto"/>
            <w:tcMar>
              <w:top w:w="30" w:type="dxa"/>
              <w:left w:w="30" w:type="dxa"/>
              <w:right w:w="30" w:type="dxa"/>
            </w:tcMar>
          </w:tcPr>
          <w:p w:rsidR="00196CC1" w:rsidRPr="00196CC1" w:rsidRDefault="00196CC1" w:rsidP="00196CC1">
            <w:r w:rsidRPr="00196CC1">
              <w:t>460K</w:t>
            </w:r>
          </w:p>
        </w:tc>
        <w:tc>
          <w:tcPr>
            <w:tcW w:w="0" w:type="auto"/>
            <w:tcMar>
              <w:top w:w="30" w:type="dxa"/>
              <w:left w:w="30" w:type="dxa"/>
              <w:right w:w="30" w:type="dxa"/>
            </w:tcMar>
          </w:tcPr>
          <w:p w:rsidR="00196CC1" w:rsidRPr="00196CC1" w:rsidRDefault="00196CC1" w:rsidP="00196CC1">
            <w:r w:rsidRPr="00196CC1">
              <w:t>700K</w:t>
            </w:r>
          </w:p>
        </w:tc>
      </w:tr>
    </w:tbl>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456"/>
        <w:gridCol w:w="1143"/>
        <w:gridCol w:w="1296"/>
        <w:gridCol w:w="1296"/>
        <w:gridCol w:w="1296"/>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High Freq RO</w:t>
            </w:r>
            <w:r w:rsidRPr="00443481">
              <w:rPr>
                <w:color w:val="262626"/>
              </w:rPr>
              <w:br/>
            </w:r>
            <w:r w:rsidRPr="00443481">
              <w:rPr>
                <w:b/>
                <w:color w:val="262626"/>
              </w:rPr>
              <w:t>High Trim(127)(new):</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Max</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Frequency</w:t>
            </w:r>
          </w:p>
        </w:tc>
        <w:tc>
          <w:tcPr>
            <w:tcW w:w="0" w:type="auto"/>
            <w:tcMar>
              <w:top w:w="30" w:type="dxa"/>
              <w:left w:w="30" w:type="dxa"/>
              <w:right w:w="30" w:type="dxa"/>
            </w:tcMar>
          </w:tcPr>
          <w:p w:rsidR="00196CC1" w:rsidRPr="00196CC1" w:rsidRDefault="00196CC1" w:rsidP="00196CC1">
            <w:r w:rsidRPr="00196CC1">
              <w:t>MHz</w:t>
            </w:r>
          </w:p>
        </w:tc>
        <w:tc>
          <w:tcPr>
            <w:tcW w:w="0" w:type="auto"/>
            <w:tcMar>
              <w:top w:w="30" w:type="dxa"/>
              <w:left w:w="30" w:type="dxa"/>
              <w:right w:w="30" w:type="dxa"/>
            </w:tcMar>
          </w:tcPr>
          <w:p w:rsidR="00196CC1" w:rsidRPr="00196CC1" w:rsidRDefault="00196CC1" w:rsidP="00196CC1">
            <w:r w:rsidRPr="00196CC1">
              <w:t>28.82M</w:t>
            </w:r>
          </w:p>
        </w:tc>
        <w:tc>
          <w:tcPr>
            <w:tcW w:w="0" w:type="auto"/>
            <w:tcMar>
              <w:top w:w="30" w:type="dxa"/>
              <w:left w:w="30" w:type="dxa"/>
              <w:right w:w="30" w:type="dxa"/>
            </w:tcMar>
          </w:tcPr>
          <w:p w:rsidR="00196CC1" w:rsidRPr="00196CC1" w:rsidRDefault="00196CC1" w:rsidP="00196CC1">
            <w:r w:rsidRPr="00196CC1">
              <w:t>53.04M</w:t>
            </w:r>
          </w:p>
        </w:tc>
        <w:tc>
          <w:tcPr>
            <w:tcW w:w="0" w:type="auto"/>
            <w:tcMar>
              <w:top w:w="30" w:type="dxa"/>
              <w:left w:w="30" w:type="dxa"/>
              <w:right w:w="30" w:type="dxa"/>
            </w:tcMar>
          </w:tcPr>
          <w:p w:rsidR="00196CC1" w:rsidRPr="00196CC1" w:rsidRDefault="00196CC1" w:rsidP="00196CC1">
            <w:r w:rsidRPr="00196CC1">
              <w:t>92.94M</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r w:rsidRPr="00196CC1">
              <w:t>11.59u</w:t>
            </w:r>
          </w:p>
        </w:tc>
        <w:tc>
          <w:tcPr>
            <w:tcW w:w="0" w:type="auto"/>
            <w:tcMar>
              <w:top w:w="30" w:type="dxa"/>
              <w:left w:w="30" w:type="dxa"/>
              <w:right w:w="30" w:type="dxa"/>
            </w:tcMar>
          </w:tcPr>
          <w:p w:rsidR="00196CC1" w:rsidRPr="00196CC1" w:rsidRDefault="00196CC1" w:rsidP="00196CC1">
            <w:r w:rsidRPr="00196CC1">
              <w:t>17.87u</w:t>
            </w:r>
          </w:p>
        </w:tc>
        <w:tc>
          <w:tcPr>
            <w:tcW w:w="0" w:type="auto"/>
            <w:tcMar>
              <w:top w:w="30" w:type="dxa"/>
              <w:left w:w="30" w:type="dxa"/>
              <w:right w:w="30" w:type="dxa"/>
            </w:tcMar>
          </w:tcPr>
          <w:p w:rsidR="00196CC1" w:rsidRPr="00196CC1" w:rsidRDefault="00196CC1" w:rsidP="00196CC1">
            <w:r w:rsidRPr="00196CC1">
              <w:t>21.02u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Duty Cycle</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37.93</w:t>
            </w:r>
          </w:p>
        </w:tc>
        <w:tc>
          <w:tcPr>
            <w:tcW w:w="0" w:type="auto"/>
            <w:tcMar>
              <w:top w:w="30" w:type="dxa"/>
              <w:left w:w="30" w:type="dxa"/>
              <w:right w:w="30" w:type="dxa"/>
            </w:tcMar>
          </w:tcPr>
          <w:p w:rsidR="00196CC1" w:rsidRPr="00196CC1" w:rsidRDefault="00196CC1" w:rsidP="00196CC1">
            <w:r w:rsidRPr="00196CC1">
              <w:t>52.83</w:t>
            </w:r>
          </w:p>
        </w:tc>
        <w:tc>
          <w:tcPr>
            <w:tcW w:w="0" w:type="auto"/>
            <w:tcMar>
              <w:top w:w="30" w:type="dxa"/>
              <w:left w:w="30" w:type="dxa"/>
              <w:right w:w="30" w:type="dxa"/>
            </w:tcMar>
          </w:tcPr>
          <w:p w:rsidR="00196CC1" w:rsidRPr="00196CC1" w:rsidRDefault="00196CC1" w:rsidP="00196CC1">
            <w:r w:rsidRPr="00196CC1">
              <w:t>52.83</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2.73u</w:t>
            </w:r>
          </w:p>
        </w:tc>
        <w:tc>
          <w:tcPr>
            <w:tcW w:w="0" w:type="auto"/>
            <w:tcMar>
              <w:top w:w="30" w:type="dxa"/>
              <w:left w:w="30" w:type="dxa"/>
              <w:right w:w="30" w:type="dxa"/>
            </w:tcMar>
          </w:tcPr>
          <w:p w:rsidR="00196CC1" w:rsidRPr="00196CC1" w:rsidRDefault="00196CC1" w:rsidP="00196CC1">
            <w:r w:rsidRPr="00196CC1">
              <w:t>6.354u</w:t>
            </w:r>
          </w:p>
        </w:tc>
        <w:tc>
          <w:tcPr>
            <w:tcW w:w="0" w:type="auto"/>
            <w:tcMar>
              <w:top w:w="30" w:type="dxa"/>
              <w:left w:w="30" w:type="dxa"/>
              <w:right w:w="30" w:type="dxa"/>
            </w:tcMar>
          </w:tcPr>
          <w:p w:rsidR="00196CC1" w:rsidRPr="00196CC1" w:rsidRDefault="00196CC1" w:rsidP="00196CC1">
            <w:r w:rsidRPr="00196CC1">
              <w:t>17.31u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On Current(I_AVDD)</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r w:rsidRPr="00196CC1">
              <w:t>2.813u</w:t>
            </w:r>
          </w:p>
        </w:tc>
        <w:tc>
          <w:tcPr>
            <w:tcW w:w="0" w:type="auto"/>
            <w:tcMar>
              <w:top w:w="30" w:type="dxa"/>
              <w:left w:w="30" w:type="dxa"/>
              <w:right w:w="30" w:type="dxa"/>
            </w:tcMar>
          </w:tcPr>
          <w:p w:rsidR="00196CC1" w:rsidRPr="00196CC1" w:rsidRDefault="00196CC1" w:rsidP="00196CC1">
            <w:r w:rsidRPr="00196CC1">
              <w:t>6.568u</w:t>
            </w:r>
          </w:p>
        </w:tc>
        <w:tc>
          <w:tcPr>
            <w:tcW w:w="0" w:type="auto"/>
            <w:tcMar>
              <w:top w:w="30" w:type="dxa"/>
              <w:left w:w="30" w:type="dxa"/>
              <w:right w:w="30" w:type="dxa"/>
            </w:tcMar>
          </w:tcPr>
          <w:p w:rsidR="00196CC1" w:rsidRPr="00196CC1" w:rsidRDefault="00196CC1" w:rsidP="00196CC1">
            <w:r w:rsidRPr="00196CC1">
              <w:t>17.88u</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Off Current</w:t>
            </w:r>
          </w:p>
        </w:tc>
        <w:tc>
          <w:tcPr>
            <w:tcW w:w="0" w:type="auto"/>
            <w:tcMar>
              <w:top w:w="30" w:type="dxa"/>
              <w:left w:w="30" w:type="dxa"/>
              <w:right w:w="30" w:type="dxa"/>
            </w:tcMar>
          </w:tcPr>
          <w:p w:rsidR="00196CC1" w:rsidRPr="00196CC1" w:rsidRDefault="00196CC1" w:rsidP="00196CC1">
            <w:r w:rsidRPr="00196CC1">
              <w:t>A</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Pushing</w:t>
            </w:r>
          </w:p>
        </w:tc>
        <w:tc>
          <w:tcPr>
            <w:tcW w:w="0" w:type="auto"/>
            <w:tcMar>
              <w:top w:w="30" w:type="dxa"/>
              <w:left w:w="30" w:type="dxa"/>
              <w:right w:w="30" w:type="dxa"/>
            </w:tcMar>
          </w:tcPr>
          <w:p w:rsidR="00196CC1" w:rsidRPr="00196CC1" w:rsidRDefault="00196CC1" w:rsidP="00196CC1">
            <w:r w:rsidRPr="00196CC1">
              <w:t>Mhz/V</w:t>
            </w:r>
          </w:p>
        </w:tc>
        <w:tc>
          <w:tcPr>
            <w:tcW w:w="0" w:type="auto"/>
            <w:tcMar>
              <w:top w:w="30" w:type="dxa"/>
              <w:left w:w="30" w:type="dxa"/>
              <w:right w:w="30" w:type="dxa"/>
            </w:tcMar>
          </w:tcPr>
          <w:p w:rsidR="00196CC1" w:rsidRPr="00196CC1" w:rsidRDefault="00196CC1" w:rsidP="00196CC1">
            <w:r w:rsidRPr="00196CC1">
              <w:t>24.55</w:t>
            </w:r>
          </w:p>
        </w:tc>
        <w:tc>
          <w:tcPr>
            <w:tcW w:w="0" w:type="auto"/>
            <w:tcMar>
              <w:top w:w="30" w:type="dxa"/>
              <w:left w:w="30" w:type="dxa"/>
              <w:right w:w="30" w:type="dxa"/>
            </w:tcMar>
          </w:tcPr>
          <w:p w:rsidR="00196CC1" w:rsidRPr="00196CC1" w:rsidRDefault="00196CC1" w:rsidP="00196CC1">
            <w:r w:rsidRPr="00196CC1">
              <w:t>25</w:t>
            </w:r>
          </w:p>
        </w:tc>
        <w:tc>
          <w:tcPr>
            <w:tcW w:w="0" w:type="auto"/>
            <w:tcMar>
              <w:top w:w="30" w:type="dxa"/>
              <w:left w:w="30" w:type="dxa"/>
              <w:right w:w="30" w:type="dxa"/>
            </w:tcMar>
          </w:tcPr>
          <w:p w:rsidR="00196CC1" w:rsidRPr="00196CC1" w:rsidRDefault="00196CC1" w:rsidP="00196CC1">
            <w:r w:rsidRPr="00196CC1">
              <w:t>52.6</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Jitter(jcc)(pp)*</w:t>
            </w:r>
          </w:p>
        </w:tc>
        <w:tc>
          <w:tcPr>
            <w:tcW w:w="0" w:type="auto"/>
            <w:tcMar>
              <w:top w:w="30" w:type="dxa"/>
              <w:left w:w="30" w:type="dxa"/>
              <w:right w:w="30" w:type="dxa"/>
            </w:tcMar>
          </w:tcPr>
          <w:p w:rsidR="00196CC1" w:rsidRPr="00196CC1" w:rsidRDefault="00196CC1" w:rsidP="00196CC1">
            <w:r w:rsidRPr="00196CC1">
              <w:t>sec</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341p</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Freq Resolution (avg)</w:t>
            </w:r>
          </w:p>
        </w:tc>
        <w:tc>
          <w:tcPr>
            <w:tcW w:w="0" w:type="auto"/>
            <w:tcMar>
              <w:top w:w="30" w:type="dxa"/>
              <w:left w:w="30" w:type="dxa"/>
              <w:right w:w="30" w:type="dxa"/>
            </w:tcMar>
          </w:tcPr>
          <w:p w:rsidR="00196CC1" w:rsidRPr="00196CC1" w:rsidRDefault="00196CC1" w:rsidP="00196CC1">
            <w:r w:rsidRPr="00196CC1">
              <w:t>Hz</w:t>
            </w:r>
          </w:p>
        </w:tc>
        <w:tc>
          <w:tcPr>
            <w:tcW w:w="0" w:type="auto"/>
            <w:tcMar>
              <w:top w:w="30" w:type="dxa"/>
              <w:left w:w="30" w:type="dxa"/>
              <w:right w:w="30" w:type="dxa"/>
            </w:tcMar>
          </w:tcPr>
          <w:p w:rsidR="00196CC1" w:rsidRPr="00196CC1" w:rsidRDefault="00196CC1" w:rsidP="00196CC1">
            <w:r w:rsidRPr="00196CC1">
              <w:t>280K</w:t>
            </w:r>
          </w:p>
        </w:tc>
        <w:tc>
          <w:tcPr>
            <w:tcW w:w="0" w:type="auto"/>
            <w:tcMar>
              <w:top w:w="30" w:type="dxa"/>
              <w:left w:w="30" w:type="dxa"/>
              <w:right w:w="30" w:type="dxa"/>
            </w:tcMar>
          </w:tcPr>
          <w:p w:rsidR="00196CC1" w:rsidRPr="00196CC1" w:rsidRDefault="00196CC1" w:rsidP="00196CC1">
            <w:r w:rsidRPr="00196CC1">
              <w:t>460K</w:t>
            </w:r>
          </w:p>
        </w:tc>
        <w:tc>
          <w:tcPr>
            <w:tcW w:w="0" w:type="auto"/>
            <w:tcMar>
              <w:top w:w="30" w:type="dxa"/>
              <w:left w:w="30" w:type="dxa"/>
              <w:right w:w="30" w:type="dxa"/>
            </w:tcMar>
          </w:tcPr>
          <w:p w:rsidR="00196CC1" w:rsidRPr="00196CC1" w:rsidRDefault="00196CC1" w:rsidP="00443481">
            <w:pPr>
              <w:keepNext/>
            </w:pPr>
            <w:r w:rsidRPr="00196CC1">
              <w:t>700K</w:t>
            </w:r>
          </w:p>
        </w:tc>
      </w:tr>
    </w:tbl>
    <w:p w:rsidR="00196CC1" w:rsidRPr="00196CC1" w:rsidRDefault="00D4047B" w:rsidP="00E61193">
      <w:pPr>
        <w:pStyle w:val="Caption"/>
      </w:pPr>
      <w:bookmarkStart w:id="201" w:name="_Toc506817973"/>
      <w:r>
        <w:t xml:space="preserve">Table </w:t>
      </w:r>
      <w:r w:rsidR="00DF628D">
        <w:fldChar w:fldCharType="begin"/>
      </w:r>
      <w:r w:rsidR="00DF628D">
        <w:instrText xml:space="preserve"> SEQ Table \* ARABIC </w:instrText>
      </w:r>
      <w:r w:rsidR="00DF628D">
        <w:fldChar w:fldCharType="separate"/>
      </w:r>
      <w:r w:rsidR="00F029F9">
        <w:rPr>
          <w:noProof/>
        </w:rPr>
        <w:t>23</w:t>
      </w:r>
      <w:r w:rsidR="00DF628D">
        <w:fldChar w:fldCharType="end"/>
      </w:r>
      <w:r>
        <w:t xml:space="preserve">: </w:t>
      </w:r>
      <w:r w:rsidRPr="0091519F">
        <w:t xml:space="preserve"> Ring Oscillator</w:t>
      </w:r>
      <w:bookmarkEnd w:id="201"/>
    </w:p>
    <w:p w:rsidR="00196CC1" w:rsidRPr="00196CC1" w:rsidRDefault="00196CC1" w:rsidP="00196CC1"/>
    <w:p w:rsidR="00196CC1" w:rsidRPr="00196CC1" w:rsidRDefault="00196CC1" w:rsidP="00196CC1">
      <w:pPr>
        <w:pStyle w:val="Heading3"/>
      </w:pPr>
      <w:bookmarkStart w:id="202" w:name="_Toc256000016"/>
      <w:bookmarkStart w:id="203" w:name="_Toc498957482"/>
      <w:bookmarkStart w:id="204" w:name="_Toc504647477"/>
      <w:bookmarkStart w:id="205" w:name="_Toc506819322"/>
      <w:r w:rsidRPr="00196CC1">
        <w:t>Analog Comparators</w:t>
      </w:r>
      <w:bookmarkEnd w:id="202"/>
      <w:bookmarkEnd w:id="203"/>
      <w:bookmarkEnd w:id="204"/>
      <w:bookmarkEnd w:id="205"/>
    </w:p>
    <w:p w:rsidR="00196CC1" w:rsidRPr="00196CC1" w:rsidRDefault="00196CC1" w:rsidP="003A68CB">
      <w:pPr>
        <w:pStyle w:val="DocumentationParagraph"/>
      </w:pPr>
      <w:r w:rsidRPr="00196CC1">
        <w:t>Analog comparators is a peripheral circuit that compares two analog voltage inputs and gives a logical output based on comparison.</w:t>
      </w:r>
    </w:p>
    <w:p w:rsidR="00196CC1" w:rsidRPr="00196CC1" w:rsidRDefault="00196CC1" w:rsidP="003A68CB">
      <w:pPr>
        <w:pStyle w:val="DocumentationParagraph"/>
      </w:pPr>
      <w:r w:rsidRPr="00196CC1">
        <w:t>There are 9 different inputs for each pin of comparator, and 2 of the 9 are external pin inputs.</w:t>
      </w:r>
      <w:r w:rsidRPr="00196CC1">
        <w:br/>
        <w:t>The following cases of comparison are possible</w:t>
      </w:r>
    </w:p>
    <w:p w:rsidR="00196CC1" w:rsidRPr="00196CC1" w:rsidRDefault="00196CC1" w:rsidP="003A68CB">
      <w:pPr>
        <w:pStyle w:val="docbullet1"/>
      </w:pPr>
      <w:r w:rsidRPr="00196CC1">
        <w:t>Compare external pin inputs</w:t>
      </w:r>
    </w:p>
    <w:p w:rsidR="00196CC1" w:rsidRPr="00196CC1" w:rsidRDefault="00196CC1" w:rsidP="003A68CB">
      <w:pPr>
        <w:pStyle w:val="docbullet1"/>
      </w:pPr>
      <w:r w:rsidRPr="00196CC1">
        <w:t>Compare external pin input to internal voltages.</w:t>
      </w:r>
    </w:p>
    <w:p w:rsidR="00196CC1" w:rsidRPr="00196CC1" w:rsidRDefault="00196CC1" w:rsidP="003A68CB">
      <w:pPr>
        <w:pStyle w:val="docbullet1"/>
      </w:pPr>
      <w:r w:rsidRPr="00196CC1">
        <w:t>Compare internal voltages.</w:t>
      </w:r>
    </w:p>
    <w:p w:rsidR="00196CC1" w:rsidRPr="00196CC1" w:rsidRDefault="00196CC1" w:rsidP="003A68CB">
      <w:pPr>
        <w:pStyle w:val="DocumentationParagraph"/>
      </w:pPr>
      <w:r w:rsidRPr="00196CC1">
        <w:t>The comparator compares inputs p and n to produce an output, cmp_out.</w:t>
      </w:r>
      <w:r w:rsidRPr="00196CC1">
        <w:br/>
        <w:t>p &gt; n, cmp_out = 1</w:t>
      </w:r>
      <w:r w:rsidRPr="00196CC1">
        <w:br/>
        <w:t>p &lt; n, cmp_out = 0</w:t>
      </w:r>
    </w:p>
    <w:p w:rsidR="00196CC1" w:rsidRPr="00196CC1" w:rsidRDefault="00196CC1" w:rsidP="003A68CB">
      <w:pPr>
        <w:pStyle w:val="DocumentationParagraph"/>
      </w:pPr>
      <w:r w:rsidRPr="00196CC1">
        <w:t>It consists of 2 comparators whose inputs can be programmed independently. The reference buffer and resistor bank are shared between the two comparators and can be enabled only when at least one of the comparators is enabled.</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44"/>
        <w:gridCol w:w="1748"/>
        <w:gridCol w:w="3897"/>
        <w:gridCol w:w="1826"/>
        <w:gridCol w:w="472"/>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2296"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1076"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 Min      Typ      Max ]</w:t>
            </w:r>
          </w:p>
        </w:tc>
        <w:tc>
          <w:tcPr>
            <w:tcW w:w="278"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CMP1</w:t>
            </w:r>
          </w:p>
        </w:tc>
        <w:tc>
          <w:tcPr>
            <w:tcW w:w="0" w:type="auto"/>
            <w:tcMar>
              <w:top w:w="30" w:type="dxa"/>
              <w:left w:w="30" w:type="dxa"/>
              <w:right w:w="30" w:type="dxa"/>
            </w:tcMar>
          </w:tcPr>
          <w:p w:rsidR="00196CC1" w:rsidRPr="00196CC1" w:rsidRDefault="00196CC1" w:rsidP="00196CC1">
            <w:r w:rsidRPr="00196CC1">
              <w:t>Delay</w:t>
            </w:r>
          </w:p>
        </w:tc>
        <w:tc>
          <w:tcPr>
            <w:tcW w:w="2296" w:type="pct"/>
            <w:tcMar>
              <w:top w:w="30" w:type="dxa"/>
              <w:left w:w="30" w:type="dxa"/>
              <w:right w:w="30" w:type="dxa"/>
            </w:tcMar>
          </w:tcPr>
          <w:p w:rsidR="00196CC1" w:rsidRPr="00196CC1" w:rsidRDefault="00196CC1" w:rsidP="00196CC1">
            <w:r w:rsidRPr="00196CC1">
              <w:t>Delay of the comparator</w:t>
            </w:r>
          </w:p>
        </w:tc>
        <w:tc>
          <w:tcPr>
            <w:tcW w:w="1076" w:type="pct"/>
            <w:tcMar>
              <w:top w:w="30" w:type="dxa"/>
              <w:left w:w="30" w:type="dxa"/>
              <w:right w:w="30" w:type="dxa"/>
            </w:tcMar>
          </w:tcPr>
          <w:p w:rsidR="00196CC1" w:rsidRPr="00196CC1" w:rsidRDefault="00196CC1" w:rsidP="00196CC1">
            <w:r w:rsidRPr="00196CC1">
              <w:t>45.6       68.52    116.4</w:t>
            </w:r>
          </w:p>
        </w:tc>
        <w:tc>
          <w:tcPr>
            <w:tcW w:w="278" w:type="pct"/>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CMP2</w:t>
            </w:r>
          </w:p>
        </w:tc>
        <w:tc>
          <w:tcPr>
            <w:tcW w:w="0" w:type="auto"/>
            <w:tcMar>
              <w:top w:w="30" w:type="dxa"/>
              <w:left w:w="30" w:type="dxa"/>
              <w:right w:w="30" w:type="dxa"/>
            </w:tcMar>
          </w:tcPr>
          <w:p w:rsidR="00196CC1" w:rsidRPr="00196CC1" w:rsidRDefault="00196CC1" w:rsidP="00196CC1">
            <w:r w:rsidRPr="00196CC1">
              <w:t>Leakage current, VBATT</w:t>
            </w:r>
          </w:p>
        </w:tc>
        <w:tc>
          <w:tcPr>
            <w:tcW w:w="2296" w:type="pct"/>
            <w:tcMar>
              <w:top w:w="30" w:type="dxa"/>
              <w:left w:w="30" w:type="dxa"/>
              <w:right w:w="30" w:type="dxa"/>
            </w:tcMar>
          </w:tcPr>
          <w:p w:rsidR="00196CC1" w:rsidRPr="00196CC1" w:rsidRDefault="00196CC1" w:rsidP="00196CC1">
            <w:r w:rsidRPr="00196CC1">
              <w:t>Current consumption when en_cmp=0</w:t>
            </w:r>
          </w:p>
        </w:tc>
        <w:tc>
          <w:tcPr>
            <w:tcW w:w="1076" w:type="pct"/>
            <w:tcMar>
              <w:top w:w="30" w:type="dxa"/>
              <w:left w:w="30" w:type="dxa"/>
              <w:right w:w="30" w:type="dxa"/>
            </w:tcMar>
          </w:tcPr>
          <w:p w:rsidR="00196CC1" w:rsidRPr="00196CC1" w:rsidRDefault="00196CC1" w:rsidP="00196CC1">
            <w:r w:rsidRPr="00196CC1">
              <w:t>1.52        3.31      20.48</w:t>
            </w:r>
          </w:p>
        </w:tc>
        <w:tc>
          <w:tcPr>
            <w:tcW w:w="278" w:type="pct"/>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Leakage current, vdd</w:t>
            </w:r>
          </w:p>
        </w:tc>
        <w:tc>
          <w:tcPr>
            <w:tcW w:w="2296" w:type="pct"/>
            <w:tcMar>
              <w:top w:w="30" w:type="dxa"/>
              <w:left w:w="30" w:type="dxa"/>
              <w:right w:w="30" w:type="dxa"/>
            </w:tcMar>
          </w:tcPr>
          <w:p w:rsidR="00196CC1" w:rsidRPr="00196CC1" w:rsidRDefault="00196CC1" w:rsidP="00196CC1"/>
        </w:tc>
        <w:tc>
          <w:tcPr>
            <w:tcW w:w="1076" w:type="pct"/>
            <w:tcMar>
              <w:top w:w="30" w:type="dxa"/>
              <w:left w:w="30" w:type="dxa"/>
              <w:right w:w="30" w:type="dxa"/>
            </w:tcMar>
          </w:tcPr>
          <w:p w:rsidR="00196CC1" w:rsidRPr="00196CC1" w:rsidRDefault="00196CC1" w:rsidP="00196CC1">
            <w:r w:rsidRPr="00196CC1">
              <w:t>0.16      0.33      32.22</w:t>
            </w:r>
          </w:p>
        </w:tc>
        <w:tc>
          <w:tcPr>
            <w:tcW w:w="278" w:type="pct"/>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Leakage current, VDD_ULP</w:t>
            </w:r>
          </w:p>
        </w:tc>
        <w:tc>
          <w:tcPr>
            <w:tcW w:w="2296" w:type="pct"/>
            <w:tcMar>
              <w:top w:w="30" w:type="dxa"/>
              <w:left w:w="30" w:type="dxa"/>
              <w:right w:w="30" w:type="dxa"/>
            </w:tcMar>
          </w:tcPr>
          <w:p w:rsidR="00196CC1" w:rsidRPr="00196CC1" w:rsidRDefault="00196CC1" w:rsidP="00196CC1"/>
        </w:tc>
        <w:tc>
          <w:tcPr>
            <w:tcW w:w="1076" w:type="pct"/>
            <w:tcMar>
              <w:top w:w="30" w:type="dxa"/>
              <w:left w:w="30" w:type="dxa"/>
              <w:right w:w="30" w:type="dxa"/>
            </w:tcMar>
          </w:tcPr>
          <w:p w:rsidR="00196CC1" w:rsidRPr="00196CC1" w:rsidRDefault="00196CC1" w:rsidP="00196CC1">
            <w:r w:rsidRPr="00196CC1">
              <w:t>0.1         0.4      24.03</w:t>
            </w:r>
          </w:p>
        </w:tc>
        <w:tc>
          <w:tcPr>
            <w:tcW w:w="278" w:type="pct"/>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CMP3</w:t>
            </w:r>
          </w:p>
        </w:tc>
        <w:tc>
          <w:tcPr>
            <w:tcW w:w="0" w:type="auto"/>
            <w:tcMar>
              <w:top w:w="30" w:type="dxa"/>
              <w:left w:w="30" w:type="dxa"/>
              <w:right w:w="30" w:type="dxa"/>
            </w:tcMar>
          </w:tcPr>
          <w:p w:rsidR="00196CC1" w:rsidRPr="00196CC1" w:rsidRDefault="00196CC1" w:rsidP="00196CC1">
            <w:r w:rsidRPr="00196CC1">
              <w:t>Quiescent current</w:t>
            </w:r>
          </w:p>
        </w:tc>
        <w:tc>
          <w:tcPr>
            <w:tcW w:w="2296" w:type="pct"/>
            <w:tcMar>
              <w:top w:w="30" w:type="dxa"/>
              <w:left w:w="30" w:type="dxa"/>
              <w:right w:w="30" w:type="dxa"/>
            </w:tcMar>
          </w:tcPr>
          <w:p w:rsidR="00196CC1" w:rsidRPr="00196CC1" w:rsidRDefault="00196CC1" w:rsidP="00196CC1">
            <w:r w:rsidRPr="00196CC1">
              <w:t>Current consumption with all blocks enabled</w:t>
            </w:r>
          </w:p>
        </w:tc>
        <w:tc>
          <w:tcPr>
            <w:tcW w:w="1076" w:type="pct"/>
            <w:tcMar>
              <w:top w:w="30" w:type="dxa"/>
              <w:left w:w="30" w:type="dxa"/>
              <w:right w:w="30" w:type="dxa"/>
            </w:tcMar>
          </w:tcPr>
          <w:p w:rsidR="00196CC1" w:rsidRPr="00196CC1" w:rsidRDefault="00196CC1" w:rsidP="00196CC1">
            <w:r w:rsidRPr="00196CC1">
              <w:t>118.2     215.5    415.2</w:t>
            </w:r>
          </w:p>
        </w:tc>
        <w:tc>
          <w:tcPr>
            <w:tcW w:w="278" w:type="pct"/>
            <w:tcMar>
              <w:top w:w="30" w:type="dxa"/>
              <w:left w:w="30" w:type="dxa"/>
              <w:right w:w="30" w:type="dxa"/>
            </w:tcMar>
          </w:tcPr>
          <w:p w:rsidR="00196CC1" w:rsidRPr="00196CC1" w:rsidRDefault="00196CC1" w:rsidP="00196CC1">
            <w:r w:rsidRPr="00196CC1">
              <w:t>uA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CMP4</w:t>
            </w:r>
          </w:p>
        </w:tc>
        <w:tc>
          <w:tcPr>
            <w:tcW w:w="0" w:type="auto"/>
            <w:tcMar>
              <w:top w:w="30" w:type="dxa"/>
              <w:left w:w="30" w:type="dxa"/>
              <w:right w:w="30" w:type="dxa"/>
            </w:tcMar>
          </w:tcPr>
          <w:p w:rsidR="00196CC1" w:rsidRPr="00196CC1" w:rsidRDefault="00196CC1" w:rsidP="00196CC1">
            <w:r w:rsidRPr="00196CC1">
              <w:t>Average current at 32KHz</w:t>
            </w:r>
          </w:p>
        </w:tc>
        <w:tc>
          <w:tcPr>
            <w:tcW w:w="2296" w:type="pct"/>
            <w:tcMar>
              <w:top w:w="30" w:type="dxa"/>
              <w:left w:w="30" w:type="dxa"/>
              <w:right w:w="30" w:type="dxa"/>
            </w:tcMar>
          </w:tcPr>
          <w:p w:rsidR="00196CC1" w:rsidRPr="00196CC1" w:rsidRDefault="00196CC1" w:rsidP="00196CC1">
            <w:r w:rsidRPr="00196CC1">
              <w:t>Current consumption with all blocks enabled, but enable toggles at 32KHz</w:t>
            </w:r>
          </w:p>
        </w:tc>
        <w:tc>
          <w:tcPr>
            <w:tcW w:w="1076" w:type="pct"/>
            <w:tcMar>
              <w:top w:w="30" w:type="dxa"/>
              <w:left w:w="30" w:type="dxa"/>
              <w:right w:w="30" w:type="dxa"/>
            </w:tcMar>
          </w:tcPr>
          <w:p w:rsidR="00196CC1" w:rsidRPr="00196CC1" w:rsidRDefault="00196CC1" w:rsidP="00196CC1">
            <w:r w:rsidRPr="00196CC1">
              <w:t>50.9      115.1    213.1</w:t>
            </w:r>
          </w:p>
        </w:tc>
        <w:tc>
          <w:tcPr>
            <w:tcW w:w="278" w:type="pct"/>
            <w:tcMar>
              <w:top w:w="30" w:type="dxa"/>
              <w:left w:w="30" w:type="dxa"/>
              <w:right w:w="30" w:type="dxa"/>
            </w:tcMar>
          </w:tcPr>
          <w:p w:rsidR="00196CC1" w:rsidRPr="00196CC1" w:rsidRDefault="00196CC1" w:rsidP="00196CC1">
            <w:r w:rsidRPr="00196CC1">
              <w:t>uA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CMP5</w:t>
            </w:r>
          </w:p>
        </w:tc>
        <w:tc>
          <w:tcPr>
            <w:tcW w:w="0" w:type="auto"/>
            <w:tcMar>
              <w:top w:w="30" w:type="dxa"/>
              <w:left w:w="30" w:type="dxa"/>
              <w:right w:w="30" w:type="dxa"/>
            </w:tcMar>
          </w:tcPr>
          <w:p w:rsidR="00196CC1" w:rsidRPr="00196CC1" w:rsidRDefault="00196CC1" w:rsidP="00196CC1">
            <w:r w:rsidRPr="00196CC1">
              <w:t>Input offset voltage</w:t>
            </w:r>
          </w:p>
        </w:tc>
        <w:tc>
          <w:tcPr>
            <w:tcW w:w="2296" w:type="pct"/>
            <w:tcMar>
              <w:top w:w="30" w:type="dxa"/>
              <w:left w:w="30" w:type="dxa"/>
              <w:right w:w="30" w:type="dxa"/>
            </w:tcMar>
          </w:tcPr>
          <w:p w:rsidR="00196CC1" w:rsidRPr="00196CC1" w:rsidRDefault="00196CC1" w:rsidP="00196CC1">
            <w:r w:rsidRPr="00196CC1">
              <w:t>The minimum voltage difference required between inputs to make output high</w:t>
            </w:r>
          </w:p>
        </w:tc>
        <w:tc>
          <w:tcPr>
            <w:tcW w:w="1076" w:type="pct"/>
            <w:tcMar>
              <w:top w:w="30" w:type="dxa"/>
              <w:left w:w="30" w:type="dxa"/>
              <w:right w:w="30" w:type="dxa"/>
            </w:tcMar>
          </w:tcPr>
          <w:p w:rsidR="00196CC1" w:rsidRPr="00196CC1" w:rsidRDefault="00196CC1" w:rsidP="00196CC1">
            <w:r w:rsidRPr="00196CC1">
              <w:t>-3.4    σ =1.25     3.1</w:t>
            </w:r>
          </w:p>
        </w:tc>
        <w:tc>
          <w:tcPr>
            <w:tcW w:w="278" w:type="pct"/>
            <w:tcMar>
              <w:top w:w="30" w:type="dxa"/>
              <w:left w:w="30" w:type="dxa"/>
              <w:right w:w="30" w:type="dxa"/>
            </w:tcMar>
          </w:tcPr>
          <w:p w:rsidR="00196CC1" w:rsidRPr="00196CC1" w:rsidRDefault="00196CC1" w:rsidP="00196CC1">
            <w:r w:rsidRPr="00196CC1">
              <w:t>mV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CMP6</w:t>
            </w:r>
          </w:p>
        </w:tc>
        <w:tc>
          <w:tcPr>
            <w:tcW w:w="0" w:type="auto"/>
            <w:tcMar>
              <w:top w:w="30" w:type="dxa"/>
              <w:left w:w="30" w:type="dxa"/>
              <w:right w:w="30" w:type="dxa"/>
            </w:tcMar>
          </w:tcPr>
          <w:p w:rsidR="00196CC1" w:rsidRPr="00196CC1" w:rsidRDefault="00196CC1" w:rsidP="00196CC1">
            <w:r w:rsidRPr="00196CC1">
              <w:t>Response time</w:t>
            </w:r>
          </w:p>
        </w:tc>
        <w:tc>
          <w:tcPr>
            <w:tcW w:w="2296" w:type="pct"/>
            <w:tcMar>
              <w:top w:w="30" w:type="dxa"/>
              <w:left w:w="30" w:type="dxa"/>
              <w:right w:w="30" w:type="dxa"/>
            </w:tcMar>
          </w:tcPr>
          <w:p w:rsidR="00196CC1" w:rsidRPr="00196CC1" w:rsidRDefault="00196CC1" w:rsidP="00196CC1">
            <w:r w:rsidRPr="00196CC1">
              <w:t>The time delay from enable to output of comparator</w:t>
            </w:r>
          </w:p>
        </w:tc>
        <w:tc>
          <w:tcPr>
            <w:tcW w:w="1076" w:type="pct"/>
            <w:tcMar>
              <w:top w:w="30" w:type="dxa"/>
              <w:left w:w="30" w:type="dxa"/>
              <w:right w:w="30" w:type="dxa"/>
            </w:tcMar>
          </w:tcPr>
          <w:p w:rsidR="00196CC1" w:rsidRPr="00196CC1" w:rsidRDefault="00196CC1" w:rsidP="00196CC1">
            <w:r w:rsidRPr="00196CC1">
              <w:t>0.12       0.3        2.01</w:t>
            </w:r>
          </w:p>
        </w:tc>
        <w:tc>
          <w:tcPr>
            <w:tcW w:w="278" w:type="pct"/>
            <w:tcMar>
              <w:top w:w="30" w:type="dxa"/>
              <w:left w:w="30" w:type="dxa"/>
              <w:right w:w="30" w:type="dxa"/>
            </w:tcMar>
          </w:tcPr>
          <w:p w:rsidR="00196CC1" w:rsidRPr="00196CC1" w:rsidRDefault="00196CC1" w:rsidP="00196CC1">
            <w:r w:rsidRPr="00196CC1">
              <w:t>us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CMP7</w:t>
            </w:r>
          </w:p>
        </w:tc>
        <w:tc>
          <w:tcPr>
            <w:tcW w:w="0" w:type="auto"/>
            <w:tcMar>
              <w:top w:w="30" w:type="dxa"/>
              <w:left w:w="30" w:type="dxa"/>
              <w:right w:w="30" w:type="dxa"/>
            </w:tcMar>
          </w:tcPr>
          <w:p w:rsidR="00196CC1" w:rsidRPr="00196CC1" w:rsidRDefault="00196CC1" w:rsidP="00196CC1">
            <w:r w:rsidRPr="00196CC1">
              <w:t>hysteresis</w:t>
            </w:r>
          </w:p>
        </w:tc>
        <w:tc>
          <w:tcPr>
            <w:tcW w:w="2296" w:type="pct"/>
            <w:tcMar>
              <w:top w:w="30" w:type="dxa"/>
              <w:left w:w="30" w:type="dxa"/>
              <w:right w:w="30" w:type="dxa"/>
            </w:tcMar>
          </w:tcPr>
          <w:p w:rsidR="00196CC1" w:rsidRPr="00196CC1" w:rsidRDefault="00196CC1" w:rsidP="00196CC1">
            <w:r w:rsidRPr="00196CC1">
              <w:t>hysteresis = 2'd1</w:t>
            </w:r>
          </w:p>
        </w:tc>
        <w:tc>
          <w:tcPr>
            <w:tcW w:w="1076" w:type="pct"/>
            <w:tcMar>
              <w:top w:w="30" w:type="dxa"/>
              <w:left w:w="30" w:type="dxa"/>
              <w:right w:w="30" w:type="dxa"/>
            </w:tcMar>
          </w:tcPr>
          <w:p w:rsidR="00196CC1" w:rsidRPr="00196CC1" w:rsidRDefault="00196CC1" w:rsidP="00196CC1">
            <w:r w:rsidRPr="00196CC1">
              <w:t>46.15    56.88    71.33</w:t>
            </w:r>
          </w:p>
        </w:tc>
        <w:tc>
          <w:tcPr>
            <w:tcW w:w="278" w:type="pct"/>
            <w:tcMar>
              <w:top w:w="30" w:type="dxa"/>
              <w:left w:w="30" w:type="dxa"/>
              <w:right w:w="30" w:type="dxa"/>
            </w:tcMar>
          </w:tcPr>
          <w:p w:rsidR="00196CC1" w:rsidRPr="00196CC1" w:rsidRDefault="00196CC1" w:rsidP="00196CC1">
            <w:r w:rsidRPr="00196CC1">
              <w:t>mV</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hysteresis</w:t>
            </w:r>
          </w:p>
        </w:tc>
        <w:tc>
          <w:tcPr>
            <w:tcW w:w="2296" w:type="pct"/>
            <w:tcMar>
              <w:top w:w="30" w:type="dxa"/>
              <w:left w:w="30" w:type="dxa"/>
              <w:right w:w="30" w:type="dxa"/>
            </w:tcMar>
          </w:tcPr>
          <w:p w:rsidR="00196CC1" w:rsidRPr="00196CC1" w:rsidRDefault="00196CC1" w:rsidP="00196CC1">
            <w:r w:rsidRPr="00196CC1">
              <w:t>hysteresis = 2'd3</w:t>
            </w:r>
          </w:p>
        </w:tc>
        <w:tc>
          <w:tcPr>
            <w:tcW w:w="1076" w:type="pct"/>
            <w:tcMar>
              <w:top w:w="30" w:type="dxa"/>
              <w:left w:w="30" w:type="dxa"/>
              <w:right w:w="30" w:type="dxa"/>
            </w:tcMar>
          </w:tcPr>
          <w:p w:rsidR="00196CC1" w:rsidRPr="00196CC1" w:rsidRDefault="00196CC1" w:rsidP="00196CC1">
            <w:r w:rsidRPr="00196CC1">
              <w:t>74.41    91.91    115.8</w:t>
            </w:r>
          </w:p>
        </w:tc>
        <w:tc>
          <w:tcPr>
            <w:tcW w:w="278" w:type="pct"/>
            <w:tcMar>
              <w:top w:w="30" w:type="dxa"/>
              <w:left w:w="30" w:type="dxa"/>
              <w:right w:w="30" w:type="dxa"/>
            </w:tcMar>
          </w:tcPr>
          <w:p w:rsidR="00196CC1" w:rsidRPr="00196CC1" w:rsidRDefault="00196CC1" w:rsidP="00196CC1">
            <w:r w:rsidRPr="00196CC1">
              <w:t>mV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CMP8</w:t>
            </w:r>
          </w:p>
        </w:tc>
        <w:tc>
          <w:tcPr>
            <w:tcW w:w="0" w:type="auto"/>
            <w:tcMar>
              <w:top w:w="30" w:type="dxa"/>
              <w:left w:w="30" w:type="dxa"/>
              <w:right w:w="30" w:type="dxa"/>
            </w:tcMar>
          </w:tcPr>
          <w:p w:rsidR="00196CC1" w:rsidRPr="00196CC1" w:rsidRDefault="00196CC1" w:rsidP="00196CC1">
            <w:r w:rsidRPr="00196CC1">
              <w:t>Phase margin of ref buffer</w:t>
            </w:r>
          </w:p>
        </w:tc>
        <w:tc>
          <w:tcPr>
            <w:tcW w:w="2296" w:type="pct"/>
            <w:tcMar>
              <w:top w:w="30" w:type="dxa"/>
              <w:left w:w="30" w:type="dxa"/>
              <w:right w:w="30" w:type="dxa"/>
            </w:tcMar>
          </w:tcPr>
          <w:p w:rsidR="00196CC1" w:rsidRPr="00196CC1" w:rsidRDefault="00196CC1" w:rsidP="00196CC1">
            <w:r w:rsidRPr="00196CC1">
              <w:t>CL=100fF</w:t>
            </w:r>
          </w:p>
        </w:tc>
        <w:tc>
          <w:tcPr>
            <w:tcW w:w="1076" w:type="pct"/>
            <w:tcMar>
              <w:top w:w="30" w:type="dxa"/>
              <w:left w:w="30" w:type="dxa"/>
              <w:right w:w="30" w:type="dxa"/>
            </w:tcMar>
          </w:tcPr>
          <w:p w:rsidR="00196CC1" w:rsidRPr="00196CC1" w:rsidRDefault="00196CC1" w:rsidP="00196CC1">
            <w:r w:rsidRPr="00196CC1">
              <w:t>55.53      63         70</w:t>
            </w:r>
          </w:p>
        </w:tc>
        <w:tc>
          <w:tcPr>
            <w:tcW w:w="278" w:type="pct"/>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CMP9</w:t>
            </w:r>
          </w:p>
        </w:tc>
        <w:tc>
          <w:tcPr>
            <w:tcW w:w="0" w:type="auto"/>
            <w:tcMar>
              <w:top w:w="30" w:type="dxa"/>
              <w:left w:w="30" w:type="dxa"/>
              <w:right w:w="30" w:type="dxa"/>
            </w:tcMar>
          </w:tcPr>
          <w:p w:rsidR="00196CC1" w:rsidRPr="00196CC1" w:rsidRDefault="00196CC1" w:rsidP="00196CC1">
            <w:r w:rsidRPr="00196CC1">
              <w:t>Settling time of ref buffer</w:t>
            </w:r>
          </w:p>
        </w:tc>
        <w:tc>
          <w:tcPr>
            <w:tcW w:w="2296" w:type="pct"/>
            <w:tcMar>
              <w:top w:w="30" w:type="dxa"/>
              <w:left w:w="30" w:type="dxa"/>
              <w:right w:w="30" w:type="dxa"/>
            </w:tcMar>
          </w:tcPr>
          <w:p w:rsidR="00196CC1" w:rsidRPr="00196CC1" w:rsidRDefault="00196CC1" w:rsidP="00196CC1">
            <w:r w:rsidRPr="00196CC1">
              <w:t>CL=100fF</w:t>
            </w:r>
          </w:p>
        </w:tc>
        <w:tc>
          <w:tcPr>
            <w:tcW w:w="1076" w:type="pct"/>
            <w:tcMar>
              <w:top w:w="30" w:type="dxa"/>
              <w:left w:w="30" w:type="dxa"/>
              <w:right w:w="30" w:type="dxa"/>
            </w:tcMar>
          </w:tcPr>
          <w:p w:rsidR="00196CC1" w:rsidRPr="00196CC1" w:rsidRDefault="00196CC1" w:rsidP="00196CC1">
            <w:r w:rsidRPr="00196CC1">
              <w:t>0.32        0.67      1.39</w:t>
            </w:r>
          </w:p>
        </w:tc>
        <w:tc>
          <w:tcPr>
            <w:tcW w:w="278" w:type="pct"/>
            <w:tcMar>
              <w:top w:w="30" w:type="dxa"/>
              <w:left w:w="30" w:type="dxa"/>
              <w:right w:w="30" w:type="dxa"/>
            </w:tcMar>
          </w:tcPr>
          <w:p w:rsidR="00196CC1" w:rsidRPr="00196CC1" w:rsidRDefault="00196CC1" w:rsidP="00443481">
            <w:pPr>
              <w:keepNext/>
            </w:pPr>
            <w:r w:rsidRPr="00196CC1">
              <w:t>us</w:t>
            </w:r>
          </w:p>
        </w:tc>
      </w:tr>
    </w:tbl>
    <w:p w:rsidR="00196CC1" w:rsidRDefault="00D4047B" w:rsidP="00E61193">
      <w:pPr>
        <w:pStyle w:val="Caption"/>
      </w:pPr>
      <w:bookmarkStart w:id="206" w:name="_Toc506817974"/>
      <w:r>
        <w:t xml:space="preserve">Table </w:t>
      </w:r>
      <w:r w:rsidR="00DF628D">
        <w:fldChar w:fldCharType="begin"/>
      </w:r>
      <w:r w:rsidR="00DF628D">
        <w:instrText xml:space="preserve"> SEQ Table \* ARABIC </w:instrText>
      </w:r>
      <w:r w:rsidR="00DF628D">
        <w:fldChar w:fldCharType="separate"/>
      </w:r>
      <w:r w:rsidR="00F029F9">
        <w:rPr>
          <w:noProof/>
        </w:rPr>
        <w:t>24</w:t>
      </w:r>
      <w:r w:rsidR="00DF628D">
        <w:fldChar w:fldCharType="end"/>
      </w:r>
      <w:r>
        <w:t xml:space="preserve">: </w:t>
      </w:r>
      <w:r w:rsidRPr="00AD47D3">
        <w:t>Analog Comparators</w:t>
      </w:r>
      <w:bookmarkEnd w:id="206"/>
    </w:p>
    <w:p w:rsidR="00C42533" w:rsidRPr="00C42533" w:rsidRDefault="00C42533" w:rsidP="00C42533"/>
    <w:p w:rsidR="00196CC1" w:rsidRPr="00196CC1" w:rsidRDefault="00196CC1" w:rsidP="00196CC1">
      <w:pPr>
        <w:pStyle w:val="Heading3"/>
      </w:pPr>
      <w:bookmarkStart w:id="207" w:name="_Toc256000017"/>
      <w:bookmarkStart w:id="208" w:name="scroll-bookmark-19"/>
      <w:bookmarkStart w:id="209" w:name="_Toc498957483"/>
      <w:bookmarkStart w:id="210" w:name="_Toc504647478"/>
      <w:bookmarkStart w:id="211" w:name="_Toc506819323"/>
      <w:r w:rsidRPr="00196CC1">
        <w:t>Analog to Digital Convertor</w:t>
      </w:r>
      <w:bookmarkEnd w:id="207"/>
      <w:bookmarkEnd w:id="208"/>
      <w:bookmarkEnd w:id="209"/>
      <w:bookmarkEnd w:id="210"/>
      <w:bookmarkEnd w:id="211"/>
    </w:p>
    <w:p w:rsidR="00196CC1" w:rsidRPr="00196CC1" w:rsidRDefault="00196CC1" w:rsidP="00067E2A">
      <w:pPr>
        <w:pStyle w:val="docbullet1"/>
      </w:pPr>
      <w:r w:rsidRPr="00196CC1">
        <w:t>12 bit precision ADC</w:t>
      </w:r>
    </w:p>
    <w:p w:rsidR="00196CC1" w:rsidRPr="00196CC1" w:rsidRDefault="00196CC1" w:rsidP="00067E2A">
      <w:pPr>
        <w:pStyle w:val="docbullet1"/>
      </w:pPr>
      <w:r w:rsidRPr="00196CC1">
        <w:t>68 dB SNR across all corners</w:t>
      </w:r>
    </w:p>
    <w:p w:rsidR="00196CC1" w:rsidRPr="00196CC1" w:rsidRDefault="00196CC1" w:rsidP="00067E2A">
      <w:pPr>
        <w:pStyle w:val="docbullet2"/>
      </w:pPr>
      <w:r w:rsidRPr="00196CC1">
        <w:t>at 78.125kHz with 5MSPS @1.8V to 3.3 V.</w:t>
      </w:r>
    </w:p>
    <w:p w:rsidR="00196CC1" w:rsidRPr="00196CC1" w:rsidRDefault="00196CC1" w:rsidP="00067E2A">
      <w:pPr>
        <w:pStyle w:val="docbullet2"/>
      </w:pPr>
      <w:r w:rsidRPr="00196CC1">
        <w:t>at 156.25kHz with 10MSPS @ 3.3V.</w:t>
      </w:r>
    </w:p>
    <w:p w:rsidR="00196CC1" w:rsidRPr="00196CC1" w:rsidRDefault="00196CC1" w:rsidP="00067E2A">
      <w:pPr>
        <w:pStyle w:val="docbullet1"/>
      </w:pPr>
      <w:r w:rsidRPr="00196CC1">
        <w:t>Single ended mode/differential mode configuration</w:t>
      </w:r>
    </w:p>
    <w:p w:rsidR="00196CC1" w:rsidRPr="00196CC1" w:rsidRDefault="00196CC1" w:rsidP="00067E2A">
      <w:pPr>
        <w:pStyle w:val="docbullet1"/>
      </w:pPr>
      <w:r w:rsidRPr="00196CC1">
        <w:t>Typical current consumption at 10MS/s is 2.5mA.</w:t>
      </w:r>
    </w:p>
    <w:p w:rsidR="00196CC1" w:rsidRPr="00196CC1" w:rsidRDefault="00196CC1" w:rsidP="00067E2A">
      <w:pPr>
        <w:pStyle w:val="docbullet1"/>
      </w:pPr>
      <w:r w:rsidRPr="00196CC1">
        <w:t>Digital output has a latency of 2 clock cycles (1 clock cycle for noise averaging).</w:t>
      </w:r>
    </w:p>
    <w:p w:rsidR="00196CC1" w:rsidRPr="00196CC1" w:rsidRDefault="00196CC1" w:rsidP="00196CC1"/>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63"/>
        <w:gridCol w:w="1958"/>
        <w:gridCol w:w="3741"/>
        <w:gridCol w:w="676"/>
        <w:gridCol w:w="676"/>
        <w:gridCol w:w="676"/>
        <w:gridCol w:w="497"/>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6</w:t>
            </w:r>
          </w:p>
        </w:tc>
        <w:tc>
          <w:tcPr>
            <w:tcW w:w="0" w:type="auto"/>
            <w:tcMar>
              <w:top w:w="30" w:type="dxa"/>
              <w:left w:w="30" w:type="dxa"/>
              <w:right w:w="30" w:type="dxa"/>
            </w:tcMar>
          </w:tcPr>
          <w:p w:rsidR="00196CC1" w:rsidRPr="00196CC1" w:rsidRDefault="00196CC1" w:rsidP="00196CC1">
            <w:r w:rsidRPr="00196CC1">
              <w:t>Powerup_3p3_avdd</w:t>
            </w:r>
          </w:p>
          <w:p w:rsidR="00196CC1" w:rsidRPr="00196CC1" w:rsidRDefault="00196CC1" w:rsidP="00196CC1">
            <w:r w:rsidRPr="00196CC1">
              <w:t>Powerup_3p3_dvdd</w:t>
            </w:r>
          </w:p>
          <w:p w:rsidR="00196CC1" w:rsidRPr="00196CC1" w:rsidRDefault="00196CC1" w:rsidP="00196CC1">
            <w:r w:rsidRPr="00196CC1">
              <w:t>Powerup_1p8_avdd</w:t>
            </w:r>
          </w:p>
          <w:p w:rsidR="00196CC1" w:rsidRPr="00196CC1" w:rsidRDefault="00196CC1" w:rsidP="00196CC1">
            <w:r w:rsidRPr="00196CC1">
              <w:t>Powerup_1p8_dvdd</w:t>
            </w:r>
          </w:p>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input frequncy 100kHz at 5Msps and measure the average current across avdd and dvdd</w:t>
            </w:r>
          </w:p>
        </w:tc>
        <w:tc>
          <w:tcPr>
            <w:tcW w:w="0" w:type="auto"/>
            <w:tcMar>
              <w:top w:w="30" w:type="dxa"/>
              <w:left w:w="30" w:type="dxa"/>
              <w:right w:w="30" w:type="dxa"/>
            </w:tcMar>
          </w:tcPr>
          <w:p w:rsidR="00196CC1" w:rsidRPr="00196CC1" w:rsidRDefault="00196CC1" w:rsidP="00196CC1">
            <w:r w:rsidRPr="00196CC1">
              <w:t>1.423m</w:t>
            </w:r>
          </w:p>
          <w:p w:rsidR="00196CC1" w:rsidRPr="00196CC1" w:rsidRDefault="00196CC1" w:rsidP="00196CC1">
            <w:r w:rsidRPr="00196CC1">
              <w:t>51.42u</w:t>
            </w:r>
          </w:p>
          <w:p w:rsidR="00196CC1" w:rsidRPr="00196CC1" w:rsidRDefault="00196CC1" w:rsidP="00196CC1">
            <w:r w:rsidRPr="00196CC1">
              <w:t>697u</w:t>
            </w:r>
          </w:p>
          <w:p w:rsidR="00196CC1" w:rsidRPr="00196CC1" w:rsidRDefault="00196CC1" w:rsidP="00196CC1">
            <w:r w:rsidRPr="00196CC1">
              <w:t>50.14u</w:t>
            </w:r>
          </w:p>
        </w:tc>
        <w:tc>
          <w:tcPr>
            <w:tcW w:w="0" w:type="auto"/>
            <w:tcMar>
              <w:top w:w="30" w:type="dxa"/>
              <w:left w:w="30" w:type="dxa"/>
              <w:right w:w="30" w:type="dxa"/>
            </w:tcMar>
          </w:tcPr>
          <w:p w:rsidR="00196CC1" w:rsidRPr="00196CC1" w:rsidRDefault="00196CC1" w:rsidP="00196CC1">
            <w:r w:rsidRPr="00196CC1">
              <w:t>1.457m</w:t>
            </w:r>
          </w:p>
          <w:p w:rsidR="00196CC1" w:rsidRPr="00196CC1" w:rsidRDefault="00196CC1" w:rsidP="00196CC1">
            <w:r w:rsidRPr="00196CC1">
              <w:t>53.03u</w:t>
            </w:r>
          </w:p>
          <w:p w:rsidR="00196CC1" w:rsidRPr="00196CC1" w:rsidRDefault="00196CC1" w:rsidP="00196CC1">
            <w:r w:rsidRPr="00196CC1">
              <w:t>731.8u</w:t>
            </w:r>
          </w:p>
          <w:p w:rsidR="00196CC1" w:rsidRPr="00196CC1" w:rsidRDefault="00196CC1" w:rsidP="00196CC1">
            <w:r w:rsidRPr="00196CC1">
              <w:t>52.05u</w:t>
            </w:r>
          </w:p>
        </w:tc>
        <w:tc>
          <w:tcPr>
            <w:tcW w:w="0" w:type="auto"/>
            <w:tcMar>
              <w:top w:w="30" w:type="dxa"/>
              <w:left w:w="30" w:type="dxa"/>
              <w:right w:w="30" w:type="dxa"/>
            </w:tcMar>
          </w:tcPr>
          <w:p w:rsidR="00196CC1" w:rsidRPr="00196CC1" w:rsidRDefault="00196CC1" w:rsidP="00196CC1">
            <w:r w:rsidRPr="00196CC1">
              <w:t>1.527m</w:t>
            </w:r>
          </w:p>
          <w:p w:rsidR="00196CC1" w:rsidRPr="00196CC1" w:rsidRDefault="00196CC1" w:rsidP="00196CC1">
            <w:r w:rsidRPr="00196CC1">
              <w:t>113.3u</w:t>
            </w:r>
          </w:p>
          <w:p w:rsidR="00196CC1" w:rsidRPr="00196CC1" w:rsidRDefault="00196CC1" w:rsidP="00196CC1">
            <w:r w:rsidRPr="00196CC1">
              <w:t>781.3u</w:t>
            </w:r>
          </w:p>
          <w:p w:rsidR="00196CC1" w:rsidRPr="00196CC1" w:rsidRDefault="00196CC1" w:rsidP="00196CC1">
            <w:r w:rsidRPr="00196CC1">
              <w:t>110.6u</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7</w:t>
            </w:r>
          </w:p>
        </w:tc>
        <w:tc>
          <w:tcPr>
            <w:tcW w:w="0" w:type="auto"/>
            <w:tcMar>
              <w:top w:w="30" w:type="dxa"/>
              <w:left w:w="30" w:type="dxa"/>
              <w:right w:w="30" w:type="dxa"/>
            </w:tcMar>
          </w:tcPr>
          <w:p w:rsidR="00196CC1" w:rsidRPr="00196CC1" w:rsidRDefault="00196CC1" w:rsidP="00196CC1">
            <w:r w:rsidRPr="00196CC1">
              <w:t>DNL</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1</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LSB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8</w:t>
            </w:r>
          </w:p>
        </w:tc>
        <w:tc>
          <w:tcPr>
            <w:tcW w:w="0" w:type="auto"/>
            <w:tcMar>
              <w:top w:w="30" w:type="dxa"/>
              <w:left w:w="30" w:type="dxa"/>
              <w:right w:w="30" w:type="dxa"/>
            </w:tcMar>
          </w:tcPr>
          <w:p w:rsidR="00196CC1" w:rsidRPr="00196CC1" w:rsidRDefault="00196CC1" w:rsidP="00196CC1">
            <w:r w:rsidRPr="00196CC1">
              <w:t>INL</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1.34</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LSB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9</w:t>
            </w:r>
          </w:p>
        </w:tc>
        <w:tc>
          <w:tcPr>
            <w:tcW w:w="0" w:type="auto"/>
            <w:tcMar>
              <w:top w:w="30" w:type="dxa"/>
              <w:left w:w="30" w:type="dxa"/>
              <w:right w:w="30" w:type="dxa"/>
            </w:tcMar>
          </w:tcPr>
          <w:p w:rsidR="00196CC1" w:rsidRPr="00196CC1" w:rsidRDefault="00196CC1" w:rsidP="00196CC1">
            <w:r w:rsidRPr="00196CC1">
              <w:t>ENOB_single_3p3</w:t>
            </w:r>
          </w:p>
          <w:p w:rsidR="00196CC1" w:rsidRPr="00196CC1" w:rsidRDefault="00196CC1" w:rsidP="00196CC1">
            <w:r w:rsidRPr="00196CC1">
              <w:t>ENOB_diff_3p3</w:t>
            </w:r>
          </w:p>
          <w:p w:rsidR="00196CC1" w:rsidRPr="00196CC1" w:rsidRDefault="00196CC1" w:rsidP="00196CC1">
            <w:r w:rsidRPr="00196CC1">
              <w:t>ENOB_single_1p8</w:t>
            </w:r>
          </w:p>
          <w:p w:rsidR="00196CC1" w:rsidRPr="00196CC1" w:rsidRDefault="00196CC1" w:rsidP="00196CC1">
            <w:r w:rsidRPr="00196CC1">
              <w:t>ENOB_diff_1p8</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10.25</w:t>
            </w:r>
          </w:p>
          <w:p w:rsidR="00196CC1" w:rsidRPr="00196CC1" w:rsidRDefault="00196CC1" w:rsidP="00196CC1">
            <w:r w:rsidRPr="00196CC1">
              <w:t>9.621</w:t>
            </w:r>
          </w:p>
          <w:p w:rsidR="00196CC1" w:rsidRPr="00196CC1" w:rsidRDefault="00196CC1" w:rsidP="00196CC1">
            <w:r w:rsidRPr="00196CC1">
              <w:t>11.13</w:t>
            </w:r>
          </w:p>
          <w:p w:rsidR="00196CC1" w:rsidRPr="00196CC1" w:rsidRDefault="00196CC1" w:rsidP="00196CC1">
            <w:r w:rsidRPr="00196CC1">
              <w:t>11.10</w:t>
            </w:r>
          </w:p>
        </w:tc>
        <w:tc>
          <w:tcPr>
            <w:tcW w:w="0" w:type="auto"/>
            <w:tcMar>
              <w:top w:w="30" w:type="dxa"/>
              <w:left w:w="30" w:type="dxa"/>
              <w:right w:w="30" w:type="dxa"/>
            </w:tcMar>
          </w:tcPr>
          <w:p w:rsidR="00196CC1" w:rsidRPr="00196CC1" w:rsidRDefault="00196CC1" w:rsidP="00196CC1">
            <w:r w:rsidRPr="00196CC1">
              <w:t>11.12</w:t>
            </w:r>
          </w:p>
          <w:p w:rsidR="00196CC1" w:rsidRPr="00196CC1" w:rsidRDefault="00196CC1" w:rsidP="00196CC1">
            <w:r w:rsidRPr="00196CC1">
              <w:t>11.04</w:t>
            </w:r>
          </w:p>
          <w:p w:rsidR="00196CC1" w:rsidRPr="00196CC1" w:rsidRDefault="00196CC1" w:rsidP="00196CC1">
            <w:r w:rsidRPr="00196CC1">
              <w:t>11.47</w:t>
            </w:r>
          </w:p>
          <w:p w:rsidR="00196CC1" w:rsidRPr="00196CC1" w:rsidRDefault="00196CC1" w:rsidP="00196CC1">
            <w:r w:rsidRPr="00196CC1">
              <w:t>11.27</w:t>
            </w:r>
          </w:p>
        </w:tc>
        <w:tc>
          <w:tcPr>
            <w:tcW w:w="0" w:type="auto"/>
            <w:tcMar>
              <w:top w:w="30" w:type="dxa"/>
              <w:left w:w="30" w:type="dxa"/>
              <w:right w:w="30" w:type="dxa"/>
            </w:tcMar>
          </w:tcPr>
          <w:p w:rsidR="00196CC1" w:rsidRPr="00196CC1" w:rsidRDefault="00196CC1" w:rsidP="00196CC1">
            <w:r w:rsidRPr="00196CC1">
              <w:t>11.47</w:t>
            </w:r>
          </w:p>
          <w:p w:rsidR="00196CC1" w:rsidRPr="00196CC1" w:rsidRDefault="00196CC1" w:rsidP="00196CC1">
            <w:r w:rsidRPr="00196CC1">
              <w:t>11.25</w:t>
            </w:r>
          </w:p>
          <w:p w:rsidR="00196CC1" w:rsidRPr="00196CC1" w:rsidRDefault="00196CC1" w:rsidP="00196CC1">
            <w:r w:rsidRPr="00196CC1">
              <w:t>11.52</w:t>
            </w:r>
          </w:p>
          <w:p w:rsidR="00196CC1" w:rsidRPr="00196CC1" w:rsidRDefault="00196CC1" w:rsidP="00196CC1">
            <w:r w:rsidRPr="00196CC1">
              <w:t>11.49</w:t>
            </w:r>
          </w:p>
        </w:tc>
        <w:tc>
          <w:tcPr>
            <w:tcW w:w="0" w:type="auto"/>
            <w:tcMar>
              <w:top w:w="30" w:type="dxa"/>
              <w:left w:w="30" w:type="dxa"/>
              <w:right w:w="30" w:type="dxa"/>
            </w:tcMar>
          </w:tcPr>
          <w:p w:rsidR="00196CC1" w:rsidRPr="00196CC1" w:rsidRDefault="00196CC1" w:rsidP="00196CC1">
            <w:r w:rsidRPr="00196CC1">
              <w:t>bits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10</w:t>
            </w:r>
          </w:p>
        </w:tc>
        <w:tc>
          <w:tcPr>
            <w:tcW w:w="0" w:type="auto"/>
            <w:tcMar>
              <w:top w:w="30" w:type="dxa"/>
              <w:left w:w="30" w:type="dxa"/>
              <w:right w:w="30" w:type="dxa"/>
            </w:tcMar>
          </w:tcPr>
          <w:p w:rsidR="00196CC1" w:rsidRPr="00196CC1" w:rsidRDefault="00196CC1" w:rsidP="00196CC1">
            <w:r w:rsidRPr="00196CC1">
              <w:t>SNDR_single_3p3</w:t>
            </w:r>
          </w:p>
          <w:p w:rsidR="00196CC1" w:rsidRPr="00196CC1" w:rsidRDefault="00196CC1" w:rsidP="00196CC1">
            <w:r w:rsidRPr="00196CC1">
              <w:t>SNDR_diff_3p3</w:t>
            </w:r>
          </w:p>
          <w:p w:rsidR="00196CC1" w:rsidRPr="00196CC1" w:rsidRDefault="00196CC1" w:rsidP="00196CC1">
            <w:r w:rsidRPr="00196CC1">
              <w:t>SNDR_single_1p8</w:t>
            </w:r>
          </w:p>
          <w:p w:rsidR="00196CC1" w:rsidRPr="00196CC1" w:rsidRDefault="00196CC1" w:rsidP="00196CC1">
            <w:r w:rsidRPr="00196CC1">
              <w:t>SNDR_diff_1p8</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63.44</w:t>
            </w:r>
          </w:p>
          <w:p w:rsidR="00196CC1" w:rsidRPr="00196CC1" w:rsidRDefault="00196CC1" w:rsidP="00196CC1">
            <w:r w:rsidRPr="00196CC1">
              <w:t>59.68</w:t>
            </w:r>
          </w:p>
          <w:p w:rsidR="00196CC1" w:rsidRPr="00196CC1" w:rsidRDefault="00196CC1" w:rsidP="00196CC1">
            <w:r w:rsidRPr="00196CC1">
              <w:t>68.79</w:t>
            </w:r>
          </w:p>
          <w:p w:rsidR="00196CC1" w:rsidRPr="00196CC1" w:rsidRDefault="00196CC1" w:rsidP="00196CC1">
            <w:r w:rsidRPr="00196CC1">
              <w:t>68.59</w:t>
            </w:r>
          </w:p>
        </w:tc>
        <w:tc>
          <w:tcPr>
            <w:tcW w:w="0" w:type="auto"/>
            <w:tcMar>
              <w:top w:w="30" w:type="dxa"/>
              <w:left w:w="30" w:type="dxa"/>
              <w:right w:w="30" w:type="dxa"/>
            </w:tcMar>
          </w:tcPr>
          <w:p w:rsidR="00196CC1" w:rsidRPr="00196CC1" w:rsidRDefault="00196CC1" w:rsidP="00196CC1">
            <w:r w:rsidRPr="00196CC1">
              <w:t>68.69</w:t>
            </w:r>
          </w:p>
          <w:p w:rsidR="00196CC1" w:rsidRPr="00196CC1" w:rsidRDefault="00196CC1" w:rsidP="00196CC1">
            <w:r w:rsidRPr="00196CC1">
              <w:t>68.22</w:t>
            </w:r>
          </w:p>
          <w:p w:rsidR="00196CC1" w:rsidRPr="00196CC1" w:rsidRDefault="00196CC1" w:rsidP="00196CC1">
            <w:r w:rsidRPr="00196CC1">
              <w:t>69.73</w:t>
            </w:r>
          </w:p>
          <w:p w:rsidR="00196CC1" w:rsidRPr="00196CC1" w:rsidRDefault="00196CC1" w:rsidP="00196CC1">
            <w:r w:rsidRPr="00196CC1">
              <w:t>69.6</w:t>
            </w:r>
          </w:p>
        </w:tc>
        <w:tc>
          <w:tcPr>
            <w:tcW w:w="0" w:type="auto"/>
            <w:tcMar>
              <w:top w:w="30" w:type="dxa"/>
              <w:left w:w="30" w:type="dxa"/>
              <w:right w:w="30" w:type="dxa"/>
            </w:tcMar>
          </w:tcPr>
          <w:p w:rsidR="00196CC1" w:rsidRPr="00196CC1" w:rsidRDefault="00196CC1" w:rsidP="00196CC1">
            <w:r w:rsidRPr="00196CC1">
              <w:t>70.81</w:t>
            </w:r>
          </w:p>
          <w:p w:rsidR="00196CC1" w:rsidRPr="00196CC1" w:rsidRDefault="00196CC1" w:rsidP="00196CC1">
            <w:r w:rsidRPr="00196CC1">
              <w:t>69.52</w:t>
            </w:r>
          </w:p>
          <w:p w:rsidR="00196CC1" w:rsidRPr="00196CC1" w:rsidRDefault="00196CC1" w:rsidP="00196CC1">
            <w:r w:rsidRPr="00196CC1">
              <w:t>71.13</w:t>
            </w:r>
          </w:p>
          <w:p w:rsidR="00196CC1" w:rsidRPr="00196CC1" w:rsidRDefault="00196CC1" w:rsidP="00196CC1">
            <w:r w:rsidRPr="00196CC1">
              <w:t>70.93</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11</w:t>
            </w:r>
          </w:p>
        </w:tc>
        <w:tc>
          <w:tcPr>
            <w:tcW w:w="0" w:type="auto"/>
            <w:tcMar>
              <w:top w:w="30" w:type="dxa"/>
              <w:left w:w="30" w:type="dxa"/>
              <w:right w:w="30" w:type="dxa"/>
            </w:tcMar>
          </w:tcPr>
          <w:p w:rsidR="00196CC1" w:rsidRPr="00196CC1" w:rsidRDefault="00196CC1" w:rsidP="00196CC1">
            <w:r w:rsidRPr="00196CC1">
              <w:t>SFDR_single_3p3</w:t>
            </w:r>
          </w:p>
          <w:p w:rsidR="00196CC1" w:rsidRPr="00196CC1" w:rsidRDefault="00196CC1" w:rsidP="00196CC1">
            <w:r w:rsidRPr="00196CC1">
              <w:t>SFDR_diff_3p3</w:t>
            </w:r>
          </w:p>
          <w:p w:rsidR="00196CC1" w:rsidRPr="00196CC1" w:rsidRDefault="00196CC1" w:rsidP="00196CC1">
            <w:r w:rsidRPr="00196CC1">
              <w:t>SFDR_single_1p8</w:t>
            </w:r>
          </w:p>
          <w:p w:rsidR="00196CC1" w:rsidRPr="00196CC1" w:rsidRDefault="00196CC1" w:rsidP="00196CC1">
            <w:r w:rsidRPr="00196CC1">
              <w:t>SFDR_diff_1p8</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70.31</w:t>
            </w:r>
          </w:p>
          <w:p w:rsidR="00196CC1" w:rsidRPr="00196CC1" w:rsidRDefault="00196CC1" w:rsidP="00196CC1">
            <w:r w:rsidRPr="00196CC1">
              <w:t>69.77</w:t>
            </w:r>
          </w:p>
          <w:p w:rsidR="00196CC1" w:rsidRPr="00196CC1" w:rsidRDefault="00196CC1" w:rsidP="00196CC1">
            <w:r w:rsidRPr="00196CC1">
              <w:t>75.07</w:t>
            </w:r>
          </w:p>
          <w:p w:rsidR="00196CC1" w:rsidRPr="00196CC1" w:rsidRDefault="00196CC1" w:rsidP="00196CC1">
            <w:r w:rsidRPr="00196CC1">
              <w:t>72.16</w:t>
            </w:r>
          </w:p>
        </w:tc>
        <w:tc>
          <w:tcPr>
            <w:tcW w:w="0" w:type="auto"/>
            <w:tcMar>
              <w:top w:w="30" w:type="dxa"/>
              <w:left w:w="30" w:type="dxa"/>
              <w:right w:w="30" w:type="dxa"/>
            </w:tcMar>
          </w:tcPr>
          <w:p w:rsidR="00196CC1" w:rsidRPr="00196CC1" w:rsidRDefault="00196CC1" w:rsidP="00196CC1">
            <w:r w:rsidRPr="00196CC1">
              <w:t>73.75</w:t>
            </w:r>
          </w:p>
          <w:p w:rsidR="00196CC1" w:rsidRPr="00196CC1" w:rsidRDefault="00196CC1" w:rsidP="00196CC1">
            <w:r w:rsidRPr="00196CC1">
              <w:t>74.41</w:t>
            </w:r>
          </w:p>
          <w:p w:rsidR="00196CC1" w:rsidRPr="00196CC1" w:rsidRDefault="00196CC1" w:rsidP="00196CC1">
            <w:r w:rsidRPr="00196CC1">
              <w:t>79.99</w:t>
            </w:r>
          </w:p>
          <w:p w:rsidR="00196CC1" w:rsidRPr="00196CC1" w:rsidRDefault="00196CC1" w:rsidP="00196CC1">
            <w:r w:rsidRPr="00196CC1">
              <w:t>76.94</w:t>
            </w:r>
          </w:p>
        </w:tc>
        <w:tc>
          <w:tcPr>
            <w:tcW w:w="0" w:type="auto"/>
            <w:tcMar>
              <w:top w:w="30" w:type="dxa"/>
              <w:left w:w="30" w:type="dxa"/>
              <w:right w:w="30" w:type="dxa"/>
            </w:tcMar>
          </w:tcPr>
          <w:p w:rsidR="00196CC1" w:rsidRPr="00196CC1" w:rsidRDefault="00196CC1" w:rsidP="00196CC1">
            <w:r w:rsidRPr="00196CC1">
              <w:t>79.53</w:t>
            </w:r>
          </w:p>
          <w:p w:rsidR="00196CC1" w:rsidRPr="00196CC1" w:rsidRDefault="00196CC1" w:rsidP="00196CC1">
            <w:r w:rsidRPr="00196CC1">
              <w:t>78.55</w:t>
            </w:r>
          </w:p>
          <w:p w:rsidR="00196CC1" w:rsidRPr="00196CC1" w:rsidRDefault="00196CC1" w:rsidP="00196CC1">
            <w:r w:rsidRPr="00196CC1">
              <w:t>80.54</w:t>
            </w:r>
          </w:p>
          <w:p w:rsidR="00196CC1" w:rsidRPr="00196CC1" w:rsidRDefault="00196CC1" w:rsidP="00196CC1">
            <w:r w:rsidRPr="00196CC1">
              <w:t>79.27</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12</w:t>
            </w:r>
          </w:p>
        </w:tc>
        <w:tc>
          <w:tcPr>
            <w:tcW w:w="0" w:type="auto"/>
            <w:tcMar>
              <w:top w:w="30" w:type="dxa"/>
              <w:left w:w="30" w:type="dxa"/>
              <w:right w:w="30" w:type="dxa"/>
            </w:tcMar>
          </w:tcPr>
          <w:p w:rsidR="00196CC1" w:rsidRPr="00196CC1" w:rsidRDefault="00196CC1" w:rsidP="00196CC1">
            <w:r w:rsidRPr="00196CC1">
              <w:t>Powdown_3p3_avdd</w:t>
            </w:r>
          </w:p>
          <w:p w:rsidR="00196CC1" w:rsidRPr="00196CC1" w:rsidRDefault="00196CC1" w:rsidP="00196CC1">
            <w:r w:rsidRPr="00196CC1">
              <w:t>Powdown_3p3_dvdd</w:t>
            </w:r>
          </w:p>
          <w:p w:rsidR="00196CC1" w:rsidRPr="00196CC1" w:rsidRDefault="00196CC1" w:rsidP="00196CC1">
            <w:r w:rsidRPr="00196CC1">
              <w:t>Powdown_1p8_avdd</w:t>
            </w:r>
          </w:p>
          <w:p w:rsidR="00196CC1" w:rsidRPr="00196CC1" w:rsidRDefault="00196CC1" w:rsidP="00196CC1">
            <w:r w:rsidRPr="00196CC1">
              <w:t>Powdown_1p8_dvdd</w:t>
            </w:r>
          </w:p>
        </w:tc>
        <w:tc>
          <w:tcPr>
            <w:tcW w:w="0" w:type="auto"/>
            <w:tcMar>
              <w:top w:w="30" w:type="dxa"/>
              <w:left w:w="30" w:type="dxa"/>
              <w:right w:w="30" w:type="dxa"/>
            </w:tcMar>
          </w:tcPr>
          <w:p w:rsidR="00196CC1" w:rsidRPr="00196CC1" w:rsidRDefault="00196CC1" w:rsidP="00196CC1">
            <w:r w:rsidRPr="00196CC1">
              <w:t>input frequency 100kHz at 5Msps and measure the average current across avdd and dvdd</w:t>
            </w:r>
          </w:p>
        </w:tc>
        <w:tc>
          <w:tcPr>
            <w:tcW w:w="0" w:type="auto"/>
            <w:tcMar>
              <w:top w:w="30" w:type="dxa"/>
              <w:left w:w="30" w:type="dxa"/>
              <w:right w:w="30" w:type="dxa"/>
            </w:tcMar>
          </w:tcPr>
          <w:p w:rsidR="00196CC1" w:rsidRPr="00196CC1" w:rsidRDefault="00196CC1" w:rsidP="00196CC1">
            <w:r w:rsidRPr="00196CC1">
              <w:t>34.29n</w:t>
            </w:r>
          </w:p>
          <w:p w:rsidR="00196CC1" w:rsidRPr="00196CC1" w:rsidRDefault="00196CC1" w:rsidP="00196CC1">
            <w:r w:rsidRPr="00196CC1">
              <w:t>25.99p</w:t>
            </w:r>
          </w:p>
          <w:p w:rsidR="00196CC1" w:rsidRPr="00196CC1" w:rsidRDefault="00196CC1" w:rsidP="00196CC1">
            <w:r w:rsidRPr="00196CC1">
              <w:t>7.583n</w:t>
            </w:r>
          </w:p>
          <w:p w:rsidR="00196CC1" w:rsidRPr="00196CC1" w:rsidRDefault="00196CC1" w:rsidP="00196CC1">
            <w:r w:rsidRPr="00196CC1">
              <w:t>23.31p</w:t>
            </w:r>
          </w:p>
        </w:tc>
        <w:tc>
          <w:tcPr>
            <w:tcW w:w="0" w:type="auto"/>
            <w:tcMar>
              <w:top w:w="30" w:type="dxa"/>
              <w:left w:w="30" w:type="dxa"/>
              <w:right w:w="30" w:type="dxa"/>
            </w:tcMar>
          </w:tcPr>
          <w:p w:rsidR="00196CC1" w:rsidRPr="00196CC1" w:rsidRDefault="00196CC1" w:rsidP="00196CC1">
            <w:r w:rsidRPr="00196CC1">
              <w:t>50.13n</w:t>
            </w:r>
          </w:p>
          <w:p w:rsidR="00196CC1" w:rsidRPr="00196CC1" w:rsidRDefault="00196CC1" w:rsidP="00196CC1">
            <w:r w:rsidRPr="00196CC1">
              <w:t>128p</w:t>
            </w:r>
          </w:p>
          <w:p w:rsidR="00196CC1" w:rsidRPr="00196CC1" w:rsidRDefault="00196CC1" w:rsidP="00196CC1">
            <w:r w:rsidRPr="00196CC1">
              <w:t>10.44n</w:t>
            </w:r>
          </w:p>
          <w:p w:rsidR="00196CC1" w:rsidRPr="00196CC1" w:rsidRDefault="00196CC1" w:rsidP="00196CC1">
            <w:r w:rsidRPr="00196CC1">
              <w:t>127.8p</w:t>
            </w:r>
          </w:p>
        </w:tc>
        <w:tc>
          <w:tcPr>
            <w:tcW w:w="0" w:type="auto"/>
            <w:tcMar>
              <w:top w:w="30" w:type="dxa"/>
              <w:left w:w="30" w:type="dxa"/>
              <w:right w:w="30" w:type="dxa"/>
            </w:tcMar>
          </w:tcPr>
          <w:p w:rsidR="00196CC1" w:rsidRPr="00196CC1" w:rsidRDefault="00196CC1" w:rsidP="00196CC1">
            <w:r w:rsidRPr="00196CC1">
              <w:t>2.337u</w:t>
            </w:r>
          </w:p>
          <w:p w:rsidR="00196CC1" w:rsidRPr="00196CC1" w:rsidRDefault="00196CC1" w:rsidP="00196CC1">
            <w:r w:rsidRPr="00196CC1">
              <w:t>8.57n</w:t>
            </w:r>
          </w:p>
          <w:p w:rsidR="00196CC1" w:rsidRPr="00196CC1" w:rsidRDefault="00196CC1" w:rsidP="00196CC1">
            <w:r w:rsidRPr="00196CC1">
              <w:t>713.1n</w:t>
            </w:r>
          </w:p>
          <w:p w:rsidR="00196CC1" w:rsidRPr="00196CC1" w:rsidRDefault="00196CC1" w:rsidP="00196CC1">
            <w:r w:rsidRPr="00196CC1">
              <w:t>8.569n</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13</w:t>
            </w:r>
          </w:p>
        </w:tc>
        <w:tc>
          <w:tcPr>
            <w:tcW w:w="0" w:type="auto"/>
            <w:tcMar>
              <w:top w:w="30" w:type="dxa"/>
              <w:left w:w="30" w:type="dxa"/>
              <w:right w:w="30" w:type="dxa"/>
            </w:tcMar>
          </w:tcPr>
          <w:p w:rsidR="00196CC1" w:rsidRPr="00196CC1" w:rsidRDefault="00196CC1" w:rsidP="00196CC1">
            <w:r w:rsidRPr="00196CC1">
              <w:t>Pulse mode i_avdd</w:t>
            </w:r>
          </w:p>
          <w:p w:rsidR="00196CC1" w:rsidRPr="00196CC1" w:rsidRDefault="00196CC1" w:rsidP="00196CC1">
            <w:r w:rsidRPr="00196CC1">
              <w:t>Pulse mode i_dvdd</w:t>
            </w:r>
          </w:p>
        </w:tc>
        <w:tc>
          <w:tcPr>
            <w:tcW w:w="0" w:type="auto"/>
            <w:tcMar>
              <w:top w:w="30" w:type="dxa"/>
              <w:left w:w="30" w:type="dxa"/>
              <w:right w:w="30" w:type="dxa"/>
            </w:tcMar>
          </w:tcPr>
          <w:p w:rsidR="00196CC1" w:rsidRPr="00196CC1" w:rsidRDefault="00196CC1" w:rsidP="00196CC1">
            <w:r w:rsidRPr="00196CC1">
              <w:t>Enable power gate for 2 posedge of clock cycles and found the time taken in those three clock cycles along with current taken to enable and disable powergate at avdd and dvdd.(with pg_en_b on time as 1us with period of 100us)</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4.391u</w:t>
            </w:r>
          </w:p>
          <w:p w:rsidR="00196CC1" w:rsidRPr="00196CC1" w:rsidRDefault="00196CC1" w:rsidP="00196CC1">
            <w:r w:rsidRPr="00196CC1">
              <w:t>188.9n</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14</w:t>
            </w:r>
          </w:p>
        </w:tc>
        <w:tc>
          <w:tcPr>
            <w:tcW w:w="0" w:type="auto"/>
            <w:tcMar>
              <w:top w:w="30" w:type="dxa"/>
              <w:left w:w="30" w:type="dxa"/>
              <w:right w:w="30" w:type="dxa"/>
            </w:tcMar>
          </w:tcPr>
          <w:p w:rsidR="00196CC1" w:rsidRPr="00196CC1" w:rsidRDefault="00196CC1" w:rsidP="00196CC1">
            <w:r w:rsidRPr="00196CC1">
              <w:t>leakage current at dvdd in digital top</w:t>
            </w:r>
          </w:p>
        </w:tc>
        <w:tc>
          <w:tcPr>
            <w:tcW w:w="0" w:type="auto"/>
            <w:tcMar>
              <w:top w:w="30" w:type="dxa"/>
              <w:left w:w="30" w:type="dxa"/>
              <w:right w:w="30" w:type="dxa"/>
            </w:tcMar>
          </w:tcPr>
          <w:p w:rsidR="00196CC1" w:rsidRPr="00196CC1" w:rsidRDefault="00196CC1" w:rsidP="00196CC1">
            <w:r w:rsidRPr="00196CC1">
              <w:t>auxadc_pg_enb as 0 and measured the current at dvdd in auxadc_dig_top</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36.88n</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15</w:t>
            </w:r>
          </w:p>
        </w:tc>
        <w:tc>
          <w:tcPr>
            <w:tcW w:w="0" w:type="auto"/>
            <w:tcMar>
              <w:top w:w="30" w:type="dxa"/>
              <w:left w:w="30" w:type="dxa"/>
              <w:right w:w="30" w:type="dxa"/>
            </w:tcMar>
          </w:tcPr>
          <w:p w:rsidR="00196CC1" w:rsidRPr="00196CC1" w:rsidRDefault="00196CC1" w:rsidP="00196CC1">
            <w:r w:rsidRPr="00196CC1">
              <w:t>Iavg_dvdd_pu</w:t>
            </w:r>
          </w:p>
        </w:tc>
        <w:tc>
          <w:tcPr>
            <w:tcW w:w="0" w:type="auto"/>
            <w:tcMar>
              <w:top w:w="30" w:type="dxa"/>
              <w:left w:w="30" w:type="dxa"/>
              <w:right w:w="30" w:type="dxa"/>
            </w:tcMar>
          </w:tcPr>
          <w:p w:rsidR="00196CC1" w:rsidRPr="00196CC1" w:rsidRDefault="00196CC1" w:rsidP="00196CC1">
            <w:r w:rsidRPr="00196CC1">
              <w:t>freq 5MHz and enable as 1</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63.37u</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16</w:t>
            </w:r>
          </w:p>
        </w:tc>
        <w:tc>
          <w:tcPr>
            <w:tcW w:w="0" w:type="auto"/>
            <w:tcMar>
              <w:top w:w="30" w:type="dxa"/>
              <w:left w:w="30" w:type="dxa"/>
              <w:right w:w="30" w:type="dxa"/>
            </w:tcMar>
          </w:tcPr>
          <w:p w:rsidR="00196CC1" w:rsidRPr="00196CC1" w:rsidRDefault="00196CC1" w:rsidP="00196CC1">
            <w:r w:rsidRPr="00196CC1">
              <w:t>Iavg_avdd_pu</w:t>
            </w:r>
          </w:p>
        </w:tc>
        <w:tc>
          <w:tcPr>
            <w:tcW w:w="0" w:type="auto"/>
            <w:tcMar>
              <w:top w:w="30" w:type="dxa"/>
              <w:left w:w="30" w:type="dxa"/>
              <w:right w:w="30" w:type="dxa"/>
            </w:tcMar>
          </w:tcPr>
          <w:p w:rsidR="00196CC1" w:rsidRPr="00196CC1" w:rsidRDefault="00196CC1" w:rsidP="00196CC1">
            <w:r w:rsidRPr="00196CC1">
              <w:t>freq 5MHz and enable as 1</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1.672m</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17</w:t>
            </w:r>
          </w:p>
        </w:tc>
        <w:tc>
          <w:tcPr>
            <w:tcW w:w="0" w:type="auto"/>
            <w:tcMar>
              <w:top w:w="30" w:type="dxa"/>
              <w:left w:w="30" w:type="dxa"/>
              <w:right w:w="30" w:type="dxa"/>
            </w:tcMar>
          </w:tcPr>
          <w:p w:rsidR="00196CC1" w:rsidRPr="00196CC1" w:rsidRDefault="00196CC1" w:rsidP="00196CC1">
            <w:r w:rsidRPr="00196CC1">
              <w:t>Iavg_dvdd_pd</w:t>
            </w:r>
          </w:p>
        </w:tc>
        <w:tc>
          <w:tcPr>
            <w:tcW w:w="0" w:type="auto"/>
            <w:tcMar>
              <w:top w:w="30" w:type="dxa"/>
              <w:left w:w="30" w:type="dxa"/>
              <w:right w:w="30" w:type="dxa"/>
            </w:tcMar>
          </w:tcPr>
          <w:p w:rsidR="00196CC1" w:rsidRPr="00196CC1" w:rsidRDefault="00196CC1" w:rsidP="00196CC1">
            <w:r w:rsidRPr="00196CC1">
              <w:t>freq 5MHz and enable as 0</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8.44u</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18</w:t>
            </w:r>
          </w:p>
        </w:tc>
        <w:tc>
          <w:tcPr>
            <w:tcW w:w="0" w:type="auto"/>
            <w:tcMar>
              <w:top w:w="30" w:type="dxa"/>
              <w:left w:w="30" w:type="dxa"/>
              <w:right w:w="30" w:type="dxa"/>
            </w:tcMar>
          </w:tcPr>
          <w:p w:rsidR="00196CC1" w:rsidRPr="00196CC1" w:rsidRDefault="00196CC1" w:rsidP="00196CC1">
            <w:r w:rsidRPr="00196CC1">
              <w:t>Iavg_avdd_pd</w:t>
            </w:r>
          </w:p>
        </w:tc>
        <w:tc>
          <w:tcPr>
            <w:tcW w:w="0" w:type="auto"/>
            <w:tcMar>
              <w:top w:w="30" w:type="dxa"/>
              <w:left w:w="30" w:type="dxa"/>
              <w:right w:w="30" w:type="dxa"/>
            </w:tcMar>
          </w:tcPr>
          <w:p w:rsidR="00196CC1" w:rsidRPr="00196CC1" w:rsidRDefault="00196CC1" w:rsidP="00196CC1">
            <w:r w:rsidRPr="00196CC1">
              <w:t>freq 5MHz and enable as 0</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85.27n</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443481">
            <w:pPr>
              <w:keepNext/>
            </w:pPr>
            <w:r w:rsidRPr="00196CC1">
              <w:t>A</w:t>
            </w:r>
          </w:p>
        </w:tc>
      </w:tr>
    </w:tbl>
    <w:p w:rsidR="00196CC1" w:rsidRPr="00196CC1" w:rsidRDefault="00D4047B" w:rsidP="00E61193">
      <w:pPr>
        <w:pStyle w:val="Caption"/>
      </w:pPr>
      <w:bookmarkStart w:id="212" w:name="_Toc506817975"/>
      <w:r>
        <w:t xml:space="preserve">Table </w:t>
      </w:r>
      <w:r w:rsidR="00DF628D">
        <w:fldChar w:fldCharType="begin"/>
      </w:r>
      <w:r w:rsidR="00DF628D">
        <w:instrText xml:space="preserve"> SEQ Table \* ARABIC </w:instrText>
      </w:r>
      <w:r w:rsidR="00DF628D">
        <w:fldChar w:fldCharType="separate"/>
      </w:r>
      <w:r w:rsidR="00F029F9">
        <w:rPr>
          <w:noProof/>
        </w:rPr>
        <w:t>25</w:t>
      </w:r>
      <w:r w:rsidR="00DF628D">
        <w:fldChar w:fldCharType="end"/>
      </w:r>
      <w:r>
        <w:t xml:space="preserve">: </w:t>
      </w:r>
      <w:r w:rsidRPr="00EC1AAA">
        <w:t>Analog to Digital Convertor</w:t>
      </w:r>
      <w:bookmarkEnd w:id="212"/>
    </w:p>
    <w:p w:rsidR="00196CC1" w:rsidRPr="00196CC1" w:rsidRDefault="00196CC1" w:rsidP="00196CC1"/>
    <w:p w:rsidR="00196CC1" w:rsidRPr="00196CC1" w:rsidRDefault="00196CC1" w:rsidP="00196CC1">
      <w:pPr>
        <w:pStyle w:val="Heading3"/>
      </w:pPr>
      <w:bookmarkStart w:id="213" w:name="_Toc256000018"/>
      <w:bookmarkStart w:id="214" w:name="_Toc498957484"/>
      <w:bookmarkStart w:id="215" w:name="_Toc504647479"/>
      <w:bookmarkStart w:id="216" w:name="_Toc506819324"/>
      <w:r w:rsidRPr="00196CC1">
        <w:t>Digital to Analog Convertor</w:t>
      </w:r>
      <w:bookmarkEnd w:id="213"/>
      <w:bookmarkEnd w:id="214"/>
      <w:bookmarkEnd w:id="215"/>
      <w:bookmarkEnd w:id="216"/>
    </w:p>
    <w:p w:rsidR="00196CC1" w:rsidRPr="00196CC1" w:rsidRDefault="00196CC1" w:rsidP="00067E2A">
      <w:pPr>
        <w:pStyle w:val="listbullet1"/>
      </w:pPr>
      <w:r w:rsidRPr="00196CC1">
        <w:t>10 bit precision DAC</w:t>
      </w:r>
    </w:p>
    <w:p w:rsidR="00196CC1" w:rsidRPr="00196CC1" w:rsidRDefault="00196CC1" w:rsidP="00067E2A">
      <w:pPr>
        <w:pStyle w:val="listbullet1"/>
      </w:pPr>
      <w:r w:rsidRPr="00196CC1">
        <w:t xml:space="preserve">57 dB SNR across all corners at </w:t>
      </w:r>
      <w:r w:rsidR="006B71BD" w:rsidRPr="00196CC1">
        <w:t>100 kHz</w:t>
      </w:r>
      <w:r w:rsidRPr="00196CC1">
        <w:t xml:space="preserve"> with 5MS/s.</w:t>
      </w:r>
    </w:p>
    <w:p w:rsidR="00196CC1" w:rsidRPr="00196CC1" w:rsidRDefault="00196CC1" w:rsidP="00067E2A">
      <w:pPr>
        <w:pStyle w:val="listbullet1"/>
      </w:pPr>
      <w:r w:rsidRPr="00196CC1">
        <w:t>Single ended voltage outputs</w:t>
      </w:r>
    </w:p>
    <w:p w:rsidR="00196CC1" w:rsidRPr="00196CC1" w:rsidRDefault="00196CC1" w:rsidP="00067E2A">
      <w:pPr>
        <w:pStyle w:val="listbullet1"/>
      </w:pPr>
      <w:r w:rsidRPr="00196CC1">
        <w:t>1.8 to 3.6 volt supply operation.</w:t>
      </w:r>
    </w:p>
    <w:p w:rsidR="00196CC1" w:rsidRPr="00196CC1" w:rsidRDefault="00196CC1" w:rsidP="00067E2A">
      <w:pPr>
        <w:pStyle w:val="listbullet1"/>
      </w:pPr>
      <w:r w:rsidRPr="00196CC1">
        <w:t>Typical current consumption at 5MS/s is 1mA.</w:t>
      </w:r>
    </w:p>
    <w:p w:rsidR="00196CC1" w:rsidRPr="00196CC1" w:rsidRDefault="00196CC1" w:rsidP="00196CC1"/>
    <w:tbl>
      <w:tblPr>
        <w:tblW w:w="5119"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872"/>
        <w:gridCol w:w="2370"/>
        <w:gridCol w:w="2319"/>
        <w:gridCol w:w="2631"/>
        <w:gridCol w:w="497"/>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b/>
                <w:color w:val="262626"/>
              </w:rPr>
              <w:t>Testcase 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Description</w:t>
            </w:r>
          </w:p>
        </w:tc>
        <w:tc>
          <w:tcPr>
            <w:tcW w:w="1335"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Parameter Description</w:t>
            </w:r>
          </w:p>
        </w:tc>
        <w:tc>
          <w:tcPr>
            <w:tcW w:w="1514"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[min typ max]</w:t>
            </w:r>
          </w:p>
        </w:tc>
        <w:tc>
          <w:tcPr>
            <w:tcW w:w="284" w:type="pct"/>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b/>
                <w:color w:val="262626"/>
              </w:rPr>
              <w:t>Units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4</w:t>
            </w:r>
          </w:p>
        </w:tc>
        <w:tc>
          <w:tcPr>
            <w:tcW w:w="0" w:type="auto"/>
            <w:tcMar>
              <w:top w:w="30" w:type="dxa"/>
              <w:left w:w="30" w:type="dxa"/>
              <w:right w:w="30" w:type="dxa"/>
            </w:tcMar>
          </w:tcPr>
          <w:p w:rsidR="00196CC1" w:rsidRPr="00196CC1" w:rsidRDefault="00196CC1" w:rsidP="00196CC1">
            <w:r w:rsidRPr="00196CC1">
              <w:t>Low voltage_1p8</w:t>
            </w:r>
          </w:p>
          <w:p w:rsidR="00196CC1" w:rsidRPr="00196CC1" w:rsidRDefault="00196CC1" w:rsidP="00196CC1">
            <w:r w:rsidRPr="00196CC1">
              <w:t>Low voltage_2p5</w:t>
            </w:r>
          </w:p>
          <w:p w:rsidR="00196CC1" w:rsidRPr="00196CC1" w:rsidRDefault="00196CC1" w:rsidP="00196CC1">
            <w:r w:rsidRPr="00196CC1">
              <w:t>Low voltage_3p6</w:t>
            </w:r>
          </w:p>
        </w:tc>
        <w:tc>
          <w:tcPr>
            <w:tcW w:w="1335" w:type="pct"/>
            <w:tcMar>
              <w:top w:w="30" w:type="dxa"/>
              <w:left w:w="30" w:type="dxa"/>
              <w:right w:w="30" w:type="dxa"/>
            </w:tcMar>
          </w:tcPr>
          <w:p w:rsidR="00196CC1" w:rsidRPr="00196CC1" w:rsidRDefault="00196CC1" w:rsidP="00196CC1">
            <w:r w:rsidRPr="00196CC1">
              <w:t>Lowest output voltage vs Vbat</w:t>
            </w:r>
          </w:p>
        </w:tc>
        <w:tc>
          <w:tcPr>
            <w:tcW w:w="1514" w:type="pct"/>
            <w:tcMar>
              <w:top w:w="30" w:type="dxa"/>
              <w:left w:w="30" w:type="dxa"/>
              <w:right w:w="30" w:type="dxa"/>
            </w:tcMar>
          </w:tcPr>
          <w:p w:rsidR="00196CC1" w:rsidRPr="00196CC1" w:rsidRDefault="00196CC1" w:rsidP="00196CC1">
            <w:r w:rsidRPr="00196CC1">
              <w:t>[243.6m 249.1m 257.2m]</w:t>
            </w:r>
            <w:r w:rsidRPr="00196CC1">
              <w:br/>
              <w:t>[338.8m 346.2m 356.9m]</w:t>
            </w:r>
            <w:r w:rsidRPr="00196CC1">
              <w:br/>
              <w:t>[487.9m 498.5m 513.4m]</w:t>
            </w:r>
          </w:p>
        </w:tc>
        <w:tc>
          <w:tcPr>
            <w:tcW w:w="284" w:type="pct"/>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5</w:t>
            </w:r>
          </w:p>
        </w:tc>
        <w:tc>
          <w:tcPr>
            <w:tcW w:w="0" w:type="auto"/>
            <w:tcMar>
              <w:top w:w="30" w:type="dxa"/>
              <w:left w:w="30" w:type="dxa"/>
              <w:right w:w="30" w:type="dxa"/>
            </w:tcMar>
          </w:tcPr>
          <w:p w:rsidR="00196CC1" w:rsidRPr="00196CC1" w:rsidRDefault="00196CC1" w:rsidP="00196CC1">
            <w:r w:rsidRPr="00196CC1">
              <w:t>Higher voltage_1p8</w:t>
            </w:r>
            <w:r w:rsidRPr="00196CC1">
              <w:br/>
              <w:t>Higher voltage_2p5</w:t>
            </w:r>
            <w:r w:rsidRPr="00196CC1">
              <w:br/>
              <w:t>Higher voltage_3p6</w:t>
            </w:r>
          </w:p>
        </w:tc>
        <w:tc>
          <w:tcPr>
            <w:tcW w:w="1335" w:type="pct"/>
            <w:tcMar>
              <w:top w:w="30" w:type="dxa"/>
              <w:left w:w="30" w:type="dxa"/>
              <w:right w:w="30" w:type="dxa"/>
            </w:tcMar>
          </w:tcPr>
          <w:p w:rsidR="00196CC1" w:rsidRPr="00196CC1" w:rsidRDefault="00196CC1" w:rsidP="00196CC1">
            <w:r w:rsidRPr="00196CC1">
              <w:t>Highest output voltage vs Vbat</w:t>
            </w:r>
          </w:p>
        </w:tc>
        <w:tc>
          <w:tcPr>
            <w:tcW w:w="1514" w:type="pct"/>
            <w:tcMar>
              <w:top w:w="30" w:type="dxa"/>
              <w:left w:w="30" w:type="dxa"/>
              <w:right w:w="30" w:type="dxa"/>
            </w:tcMar>
          </w:tcPr>
          <w:p w:rsidR="00196CC1" w:rsidRPr="00196CC1" w:rsidRDefault="00196CC1" w:rsidP="00196CC1">
            <w:r w:rsidRPr="00196CC1">
              <w:t>[1.538 1.547 1.554]</w:t>
            </w:r>
            <w:r w:rsidRPr="00196CC1">
              <w:br/>
              <w:t>[2.138 2.151 2.16]</w:t>
            </w:r>
            <w:r w:rsidRPr="00196CC1">
              <w:br/>
              <w:t>[3.08 3.098 3.111]</w:t>
            </w:r>
          </w:p>
        </w:tc>
        <w:tc>
          <w:tcPr>
            <w:tcW w:w="284" w:type="pct"/>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6</w:t>
            </w:r>
          </w:p>
        </w:tc>
        <w:tc>
          <w:tcPr>
            <w:tcW w:w="0" w:type="auto"/>
            <w:tcMar>
              <w:top w:w="30" w:type="dxa"/>
              <w:left w:w="30" w:type="dxa"/>
              <w:right w:w="30" w:type="dxa"/>
            </w:tcMar>
          </w:tcPr>
          <w:p w:rsidR="00196CC1" w:rsidRPr="00196CC1" w:rsidRDefault="00196CC1" w:rsidP="00196CC1">
            <w:r w:rsidRPr="00196CC1">
              <w:t>PowerupCurrent_1p8</w:t>
            </w:r>
          </w:p>
          <w:p w:rsidR="00196CC1" w:rsidRPr="00196CC1" w:rsidRDefault="00196CC1" w:rsidP="00196CC1">
            <w:r w:rsidRPr="00196CC1">
              <w:t>PowerupCurrent_2p5</w:t>
            </w:r>
          </w:p>
          <w:p w:rsidR="00196CC1" w:rsidRPr="00196CC1" w:rsidRDefault="00196CC1" w:rsidP="00196CC1">
            <w:r w:rsidRPr="00196CC1">
              <w:t>PowerupCurrent_3p6</w:t>
            </w:r>
          </w:p>
        </w:tc>
        <w:tc>
          <w:tcPr>
            <w:tcW w:w="1335" w:type="pct"/>
            <w:tcMar>
              <w:top w:w="30" w:type="dxa"/>
              <w:left w:w="30" w:type="dxa"/>
              <w:right w:w="30" w:type="dxa"/>
            </w:tcMar>
          </w:tcPr>
          <w:p w:rsidR="00196CC1" w:rsidRPr="00196CC1" w:rsidRDefault="00196CC1" w:rsidP="00196CC1">
            <w:r w:rsidRPr="00196CC1">
              <w:t>average current consumption with load(50pF,5KOhm) vs Vbat</w:t>
            </w:r>
          </w:p>
        </w:tc>
        <w:tc>
          <w:tcPr>
            <w:tcW w:w="1514" w:type="pct"/>
            <w:tcMar>
              <w:top w:w="30" w:type="dxa"/>
              <w:left w:w="30" w:type="dxa"/>
              <w:right w:w="30" w:type="dxa"/>
            </w:tcMar>
          </w:tcPr>
          <w:p w:rsidR="00196CC1" w:rsidRPr="00196CC1" w:rsidRDefault="00196CC1" w:rsidP="00196CC1">
            <w:r w:rsidRPr="00196CC1">
              <w:t>[673.6u 901.9u 1.275m]</w:t>
            </w:r>
            <w:r w:rsidRPr="00196CC1">
              <w:br/>
              <w:t>[765.3u 1.02m 1.449m]</w:t>
            </w:r>
            <w:r w:rsidRPr="00196CC1">
              <w:br/>
              <w:t>[905.4u 1.201m 1.715m]</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7</w:t>
            </w:r>
          </w:p>
        </w:tc>
        <w:tc>
          <w:tcPr>
            <w:tcW w:w="0" w:type="auto"/>
            <w:tcMar>
              <w:top w:w="30" w:type="dxa"/>
              <w:left w:w="30" w:type="dxa"/>
              <w:right w:w="30" w:type="dxa"/>
            </w:tcMar>
          </w:tcPr>
          <w:p w:rsidR="00196CC1" w:rsidRPr="00196CC1" w:rsidRDefault="00196CC1" w:rsidP="00196CC1">
            <w:r w:rsidRPr="00196CC1">
              <w:t>STATIC DNL_1p8</w:t>
            </w:r>
          </w:p>
          <w:p w:rsidR="00196CC1" w:rsidRPr="00196CC1" w:rsidRDefault="00196CC1" w:rsidP="00196CC1">
            <w:r w:rsidRPr="00196CC1">
              <w:t>STATIC DNL_2p5</w:t>
            </w:r>
          </w:p>
          <w:p w:rsidR="00196CC1" w:rsidRPr="00196CC1" w:rsidRDefault="00196CC1" w:rsidP="00196CC1">
            <w:r w:rsidRPr="00196CC1">
              <w:t>STATIC DNL_3p6</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[58.24m 88.35m 199.9m]</w:t>
            </w:r>
            <w:r w:rsidRPr="00196CC1">
              <w:br/>
              <w:t>[42.91m 71.45m 212.3m]</w:t>
            </w:r>
            <w:r w:rsidRPr="00196CC1">
              <w:br/>
              <w:t>[38.32m 73.89m 229.5m]</w:t>
            </w:r>
          </w:p>
        </w:tc>
        <w:tc>
          <w:tcPr>
            <w:tcW w:w="284" w:type="pct"/>
            <w:tcMar>
              <w:top w:w="30" w:type="dxa"/>
              <w:left w:w="30" w:type="dxa"/>
              <w:right w:w="30" w:type="dxa"/>
            </w:tcMar>
          </w:tcPr>
          <w:p w:rsidR="00196CC1" w:rsidRPr="00196CC1" w:rsidRDefault="00196CC1" w:rsidP="00196CC1">
            <w:r w:rsidRPr="00196CC1">
              <w:t>LSB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8</w:t>
            </w:r>
          </w:p>
        </w:tc>
        <w:tc>
          <w:tcPr>
            <w:tcW w:w="0" w:type="auto"/>
            <w:tcMar>
              <w:top w:w="30" w:type="dxa"/>
              <w:left w:w="30" w:type="dxa"/>
              <w:right w:w="30" w:type="dxa"/>
            </w:tcMar>
          </w:tcPr>
          <w:p w:rsidR="00196CC1" w:rsidRPr="00196CC1" w:rsidRDefault="00196CC1" w:rsidP="00196CC1">
            <w:r w:rsidRPr="00196CC1">
              <w:t>STATIC INL_1p8</w:t>
            </w:r>
          </w:p>
          <w:p w:rsidR="00196CC1" w:rsidRPr="00196CC1" w:rsidRDefault="00196CC1" w:rsidP="00196CC1">
            <w:r w:rsidRPr="00196CC1">
              <w:t>STATIC INL_2p5</w:t>
            </w:r>
          </w:p>
          <w:p w:rsidR="00196CC1" w:rsidRPr="00196CC1" w:rsidRDefault="00196CC1" w:rsidP="00196CC1">
            <w:r w:rsidRPr="00196CC1">
              <w:t>STATIC INL_3p6</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[80.64m 126.9m 233.5m]</w:t>
            </w:r>
            <w:r w:rsidRPr="00196CC1">
              <w:br/>
              <w:t>[58.13m 94.29m 178.6m]</w:t>
            </w:r>
            <w:r w:rsidRPr="00196CC1">
              <w:br/>
              <w:t>[46.94m 76.11m 143m]</w:t>
            </w:r>
          </w:p>
        </w:tc>
        <w:tc>
          <w:tcPr>
            <w:tcW w:w="284" w:type="pct"/>
            <w:tcMar>
              <w:top w:w="30" w:type="dxa"/>
              <w:left w:w="30" w:type="dxa"/>
              <w:right w:w="30" w:type="dxa"/>
            </w:tcMar>
          </w:tcPr>
          <w:p w:rsidR="00196CC1" w:rsidRPr="00196CC1" w:rsidRDefault="00196CC1" w:rsidP="00196CC1">
            <w:r w:rsidRPr="00196CC1">
              <w:t>LSB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9</w:t>
            </w:r>
          </w:p>
        </w:tc>
        <w:tc>
          <w:tcPr>
            <w:tcW w:w="0" w:type="auto"/>
            <w:tcMar>
              <w:top w:w="30" w:type="dxa"/>
              <w:left w:w="30" w:type="dxa"/>
              <w:right w:w="30" w:type="dxa"/>
            </w:tcMar>
          </w:tcPr>
          <w:p w:rsidR="00196CC1" w:rsidRPr="00196CC1" w:rsidRDefault="00196CC1" w:rsidP="00196CC1">
            <w:r w:rsidRPr="00196CC1">
              <w:t>Voutpp_1p8</w:t>
            </w:r>
          </w:p>
          <w:p w:rsidR="00196CC1" w:rsidRPr="00196CC1" w:rsidRDefault="00196CC1" w:rsidP="00196CC1">
            <w:r w:rsidRPr="00196CC1">
              <w:t>Voutpp_2p5</w:t>
            </w:r>
          </w:p>
          <w:p w:rsidR="00196CC1" w:rsidRPr="00196CC1" w:rsidRDefault="00196CC1" w:rsidP="00196CC1">
            <w:r w:rsidRPr="00196CC1">
              <w:t>Voutpp_3p6</w:t>
            </w:r>
          </w:p>
        </w:tc>
        <w:tc>
          <w:tcPr>
            <w:tcW w:w="1335" w:type="pct"/>
            <w:tcMar>
              <w:top w:w="30" w:type="dxa"/>
              <w:left w:w="30" w:type="dxa"/>
              <w:right w:w="30" w:type="dxa"/>
            </w:tcMar>
          </w:tcPr>
          <w:p w:rsidR="00196CC1" w:rsidRPr="00196CC1" w:rsidRDefault="00196CC1" w:rsidP="00196CC1">
            <w:r w:rsidRPr="00196CC1">
              <w:t>Output peak to peak vs Vbat</w:t>
            </w:r>
          </w:p>
        </w:tc>
        <w:tc>
          <w:tcPr>
            <w:tcW w:w="1514" w:type="pct"/>
            <w:tcMar>
              <w:top w:w="30" w:type="dxa"/>
              <w:left w:w="30" w:type="dxa"/>
              <w:right w:w="30" w:type="dxa"/>
            </w:tcMar>
          </w:tcPr>
          <w:p w:rsidR="00196CC1" w:rsidRPr="00196CC1" w:rsidRDefault="00196CC1" w:rsidP="00196CC1">
            <w:r w:rsidRPr="00196CC1">
              <w:t>[1.28 1.298 1.31]</w:t>
            </w:r>
            <w:r w:rsidRPr="00196CC1">
              <w:br/>
              <w:t>[1.781 1.805 1.821]</w:t>
            </w:r>
            <w:r w:rsidRPr="00196CC1">
              <w:br/>
              <w:t>[2.57 2.6 2.623]</w:t>
            </w:r>
          </w:p>
        </w:tc>
        <w:tc>
          <w:tcPr>
            <w:tcW w:w="284" w:type="pct"/>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10</w:t>
            </w:r>
          </w:p>
        </w:tc>
        <w:tc>
          <w:tcPr>
            <w:tcW w:w="0" w:type="auto"/>
            <w:tcMar>
              <w:top w:w="30" w:type="dxa"/>
              <w:left w:w="30" w:type="dxa"/>
              <w:right w:w="30" w:type="dxa"/>
            </w:tcMar>
          </w:tcPr>
          <w:p w:rsidR="00196CC1" w:rsidRPr="00196CC1" w:rsidRDefault="00196CC1" w:rsidP="00196CC1">
            <w:r w:rsidRPr="00196CC1">
              <w:t>PSRR_1p8</w:t>
            </w:r>
          </w:p>
          <w:p w:rsidR="00196CC1" w:rsidRPr="00196CC1" w:rsidRDefault="00196CC1" w:rsidP="00196CC1">
            <w:r w:rsidRPr="00196CC1">
              <w:t>PSRR_2p5</w:t>
            </w:r>
          </w:p>
          <w:p w:rsidR="00196CC1" w:rsidRPr="00196CC1" w:rsidRDefault="00196CC1" w:rsidP="00196CC1">
            <w:r w:rsidRPr="00196CC1">
              <w:t>PSRR_3p6</w:t>
            </w:r>
          </w:p>
        </w:tc>
        <w:tc>
          <w:tcPr>
            <w:tcW w:w="1335" w:type="pct"/>
            <w:tcMar>
              <w:top w:w="30" w:type="dxa"/>
              <w:left w:w="30" w:type="dxa"/>
              <w:right w:w="30" w:type="dxa"/>
            </w:tcMar>
          </w:tcPr>
          <w:p w:rsidR="00196CC1" w:rsidRPr="00196CC1" w:rsidRDefault="00196CC1" w:rsidP="00196CC1">
            <w:r w:rsidRPr="00196CC1">
              <w:t>PSRR at 100kHz vs Vbat</w:t>
            </w:r>
          </w:p>
        </w:tc>
        <w:tc>
          <w:tcPr>
            <w:tcW w:w="1514" w:type="pct"/>
            <w:tcMar>
              <w:top w:w="30" w:type="dxa"/>
              <w:left w:w="30" w:type="dxa"/>
              <w:right w:w="30" w:type="dxa"/>
            </w:tcMar>
          </w:tcPr>
          <w:p w:rsidR="00196CC1" w:rsidRPr="00196CC1" w:rsidRDefault="00196CC1" w:rsidP="00196CC1">
            <w:r w:rsidRPr="00196CC1">
              <w:t>[-16.74 -16.62 -16.18]</w:t>
            </w:r>
            <w:r w:rsidRPr="00196CC1">
              <w:br/>
              <w:t>[-16.75 -16.66 -16.31]</w:t>
            </w:r>
            <w:r w:rsidRPr="00196CC1">
              <w:br/>
              <w:t>[-16.74 -16.65 -16.3]</w:t>
            </w:r>
          </w:p>
        </w:tc>
        <w:tc>
          <w:tcPr>
            <w:tcW w:w="284" w:type="pct"/>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11</w:t>
            </w:r>
          </w:p>
        </w:tc>
        <w:tc>
          <w:tcPr>
            <w:tcW w:w="0" w:type="auto"/>
            <w:tcMar>
              <w:top w:w="30" w:type="dxa"/>
              <w:left w:w="30" w:type="dxa"/>
              <w:right w:w="30" w:type="dxa"/>
            </w:tcMar>
          </w:tcPr>
          <w:p w:rsidR="00196CC1" w:rsidRPr="00196CC1" w:rsidRDefault="00196CC1" w:rsidP="00196CC1">
            <w:r w:rsidRPr="00196CC1">
              <w:t>PowdownI_1p8</w:t>
            </w:r>
          </w:p>
          <w:p w:rsidR="00196CC1" w:rsidRPr="00196CC1" w:rsidRDefault="00196CC1" w:rsidP="00196CC1">
            <w:r w:rsidRPr="00196CC1">
              <w:t>PowdownI_2p5</w:t>
            </w:r>
          </w:p>
          <w:p w:rsidR="00196CC1" w:rsidRPr="00196CC1" w:rsidRDefault="00196CC1" w:rsidP="00196CC1">
            <w:r w:rsidRPr="00196CC1">
              <w:t>PowdownI_3p6</w:t>
            </w:r>
          </w:p>
        </w:tc>
        <w:tc>
          <w:tcPr>
            <w:tcW w:w="1335" w:type="pct"/>
            <w:tcMar>
              <w:top w:w="30" w:type="dxa"/>
              <w:left w:w="30" w:type="dxa"/>
              <w:right w:w="30" w:type="dxa"/>
            </w:tcMar>
          </w:tcPr>
          <w:p w:rsidR="00196CC1" w:rsidRPr="00196CC1" w:rsidRDefault="00196CC1" w:rsidP="00196CC1">
            <w:r w:rsidRPr="00196CC1">
              <w:t>current when DAC is completely turned off vs Vbat</w:t>
            </w:r>
          </w:p>
        </w:tc>
        <w:tc>
          <w:tcPr>
            <w:tcW w:w="1514" w:type="pct"/>
            <w:tcMar>
              <w:top w:w="30" w:type="dxa"/>
              <w:left w:w="30" w:type="dxa"/>
              <w:right w:w="30" w:type="dxa"/>
            </w:tcMar>
          </w:tcPr>
          <w:p w:rsidR="00196CC1" w:rsidRPr="00196CC1" w:rsidRDefault="00196CC1" w:rsidP="00196CC1">
            <w:r w:rsidRPr="00196CC1">
              <w:t>[1.459n 1.777n 372.4n]</w:t>
            </w:r>
            <w:r w:rsidRPr="00196CC1">
              <w:br/>
              <w:t>[2.274n 2.866n 442.7n]</w:t>
            </w:r>
            <w:r w:rsidRPr="00196CC1">
              <w:br/>
              <w:t>[58.37n 70.61n 736n]</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12</w:t>
            </w:r>
          </w:p>
        </w:tc>
        <w:tc>
          <w:tcPr>
            <w:tcW w:w="0" w:type="auto"/>
            <w:tcMar>
              <w:top w:w="30" w:type="dxa"/>
              <w:left w:w="30" w:type="dxa"/>
              <w:right w:w="30" w:type="dxa"/>
            </w:tcMar>
          </w:tcPr>
          <w:p w:rsidR="00196CC1" w:rsidRPr="00196CC1" w:rsidRDefault="00196CC1" w:rsidP="00196CC1">
            <w:r w:rsidRPr="00196CC1">
              <w:t>SFDR_1p8</w:t>
            </w:r>
          </w:p>
          <w:p w:rsidR="00196CC1" w:rsidRPr="00196CC1" w:rsidRDefault="00196CC1" w:rsidP="00196CC1">
            <w:r w:rsidRPr="00196CC1">
              <w:t>SFDR_2p5</w:t>
            </w:r>
          </w:p>
          <w:p w:rsidR="00196CC1" w:rsidRPr="00196CC1" w:rsidRDefault="00196CC1" w:rsidP="00196CC1">
            <w:r w:rsidRPr="00196CC1">
              <w:t>SFDR_3p6</w:t>
            </w:r>
          </w:p>
        </w:tc>
        <w:tc>
          <w:tcPr>
            <w:tcW w:w="1335" w:type="pct"/>
            <w:tcMar>
              <w:top w:w="30" w:type="dxa"/>
              <w:left w:w="30" w:type="dxa"/>
              <w:right w:w="30" w:type="dxa"/>
            </w:tcMar>
          </w:tcPr>
          <w:p w:rsidR="00196CC1" w:rsidRPr="00196CC1" w:rsidRDefault="00196CC1" w:rsidP="00196CC1">
            <w:r w:rsidRPr="00196CC1">
              <w:t>At an input frequency of 100kHz and sampling frequency of 5MHz ,</w:t>
            </w:r>
          </w:p>
        </w:tc>
        <w:tc>
          <w:tcPr>
            <w:tcW w:w="1514" w:type="pct"/>
            <w:tcMar>
              <w:top w:w="30" w:type="dxa"/>
              <w:left w:w="30" w:type="dxa"/>
              <w:right w:w="30" w:type="dxa"/>
            </w:tcMar>
          </w:tcPr>
          <w:p w:rsidR="00196CC1" w:rsidRPr="00196CC1" w:rsidRDefault="00196CC1" w:rsidP="00196CC1">
            <w:r w:rsidRPr="00196CC1">
              <w:t>[61.07 66.36 70.65]</w:t>
            </w:r>
            <w:r w:rsidRPr="00196CC1">
              <w:br/>
              <w:t>[67.95 70.29 71.35]</w:t>
            </w:r>
            <w:r w:rsidRPr="00196CC1">
              <w:br/>
              <w:t>[63.4 70.45 71.63]</w:t>
            </w:r>
          </w:p>
        </w:tc>
        <w:tc>
          <w:tcPr>
            <w:tcW w:w="284" w:type="pct"/>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13</w:t>
            </w:r>
          </w:p>
        </w:tc>
        <w:tc>
          <w:tcPr>
            <w:tcW w:w="0" w:type="auto"/>
            <w:tcMar>
              <w:top w:w="30" w:type="dxa"/>
              <w:left w:w="30" w:type="dxa"/>
              <w:right w:w="30" w:type="dxa"/>
            </w:tcMar>
          </w:tcPr>
          <w:p w:rsidR="00196CC1" w:rsidRPr="00196CC1" w:rsidRDefault="00196CC1" w:rsidP="00196CC1">
            <w:r w:rsidRPr="00196CC1">
              <w:t>SNDR_1p8</w:t>
            </w:r>
          </w:p>
          <w:p w:rsidR="00196CC1" w:rsidRPr="00196CC1" w:rsidRDefault="00196CC1" w:rsidP="00196CC1">
            <w:r w:rsidRPr="00196CC1">
              <w:t>SNDR_2p5</w:t>
            </w:r>
          </w:p>
          <w:p w:rsidR="00196CC1" w:rsidRPr="00196CC1" w:rsidRDefault="00196CC1" w:rsidP="00196CC1">
            <w:r w:rsidRPr="00196CC1">
              <w:t>SNDR_3p6</w:t>
            </w:r>
          </w:p>
        </w:tc>
        <w:tc>
          <w:tcPr>
            <w:tcW w:w="1335" w:type="pct"/>
            <w:tcMar>
              <w:top w:w="30" w:type="dxa"/>
              <w:left w:w="30" w:type="dxa"/>
              <w:right w:w="30" w:type="dxa"/>
            </w:tcMar>
          </w:tcPr>
          <w:p w:rsidR="00196CC1" w:rsidRPr="00196CC1" w:rsidRDefault="00196CC1" w:rsidP="00196CC1">
            <w:r w:rsidRPr="00196CC1">
              <w:t>At an input frequency of 100kHz and sampling frequency of 5MHz ,</w:t>
            </w:r>
          </w:p>
        </w:tc>
        <w:tc>
          <w:tcPr>
            <w:tcW w:w="1514" w:type="pct"/>
            <w:tcMar>
              <w:top w:w="30" w:type="dxa"/>
              <w:left w:w="30" w:type="dxa"/>
              <w:right w:w="30" w:type="dxa"/>
            </w:tcMar>
          </w:tcPr>
          <w:p w:rsidR="00196CC1" w:rsidRPr="00196CC1" w:rsidRDefault="00196CC1" w:rsidP="00196CC1">
            <w:r w:rsidRPr="00196CC1">
              <w:t>[53.49 57.19 60.18]</w:t>
            </w:r>
            <w:r w:rsidRPr="00196CC1">
              <w:br/>
              <w:t>[57.69 60.19 62.22]</w:t>
            </w:r>
            <w:r w:rsidRPr="00196CC1">
              <w:br/>
              <w:t>[56.8 60.29 62.75]</w:t>
            </w:r>
          </w:p>
        </w:tc>
        <w:tc>
          <w:tcPr>
            <w:tcW w:w="284" w:type="pct"/>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14</w:t>
            </w:r>
          </w:p>
        </w:tc>
        <w:tc>
          <w:tcPr>
            <w:tcW w:w="0" w:type="auto"/>
            <w:tcMar>
              <w:top w:w="30" w:type="dxa"/>
              <w:left w:w="30" w:type="dxa"/>
              <w:right w:w="30" w:type="dxa"/>
            </w:tcMar>
          </w:tcPr>
          <w:p w:rsidR="00196CC1" w:rsidRPr="00196CC1" w:rsidRDefault="00196CC1" w:rsidP="00196CC1">
            <w:r w:rsidRPr="00196CC1">
              <w:t>ENOB_1p8</w:t>
            </w:r>
          </w:p>
          <w:p w:rsidR="00196CC1" w:rsidRPr="00196CC1" w:rsidRDefault="00196CC1" w:rsidP="00196CC1">
            <w:r w:rsidRPr="00196CC1">
              <w:t>ENOB_2p5</w:t>
            </w:r>
          </w:p>
          <w:p w:rsidR="00196CC1" w:rsidRPr="00196CC1" w:rsidRDefault="00196CC1" w:rsidP="00196CC1">
            <w:r w:rsidRPr="00196CC1">
              <w:t>ENOB_3p6</w:t>
            </w:r>
          </w:p>
        </w:tc>
        <w:tc>
          <w:tcPr>
            <w:tcW w:w="1335" w:type="pct"/>
            <w:tcMar>
              <w:top w:w="30" w:type="dxa"/>
              <w:left w:w="30" w:type="dxa"/>
              <w:right w:w="30" w:type="dxa"/>
            </w:tcMar>
          </w:tcPr>
          <w:p w:rsidR="00196CC1" w:rsidRPr="00196CC1" w:rsidRDefault="00196CC1" w:rsidP="00196CC1">
            <w:r w:rsidRPr="00196CC1">
              <w:t>At an input frequency of 100kHz and sampling frequency of 5MHz ,</w:t>
            </w:r>
          </w:p>
        </w:tc>
        <w:tc>
          <w:tcPr>
            <w:tcW w:w="1514" w:type="pct"/>
            <w:tcMar>
              <w:top w:w="30" w:type="dxa"/>
              <w:left w:w="30" w:type="dxa"/>
              <w:right w:w="30" w:type="dxa"/>
            </w:tcMar>
          </w:tcPr>
          <w:p w:rsidR="00196CC1" w:rsidRPr="00196CC1" w:rsidRDefault="00196CC1" w:rsidP="00196CC1">
            <w:r w:rsidRPr="00196CC1">
              <w:t>[8.592 9.207 9.704]</w:t>
            </w:r>
            <w:r w:rsidRPr="00196CC1">
              <w:br/>
              <w:t>[9.291 9.705 10.04]</w:t>
            </w:r>
            <w:r w:rsidRPr="00196CC1">
              <w:br/>
              <w:t>[9.142 9.722 10.13]</w:t>
            </w:r>
          </w:p>
        </w:tc>
        <w:tc>
          <w:tcPr>
            <w:tcW w:w="284" w:type="pct"/>
            <w:tcMar>
              <w:top w:w="30" w:type="dxa"/>
              <w:left w:w="30" w:type="dxa"/>
              <w:right w:w="30" w:type="dxa"/>
            </w:tcMar>
          </w:tcPr>
          <w:p w:rsidR="00196CC1" w:rsidRPr="00196CC1" w:rsidRDefault="00196CC1" w:rsidP="00196CC1">
            <w:r w:rsidRPr="00196CC1">
              <w:t>bits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15</w:t>
            </w:r>
          </w:p>
        </w:tc>
        <w:tc>
          <w:tcPr>
            <w:tcW w:w="0" w:type="auto"/>
            <w:tcMar>
              <w:top w:w="30" w:type="dxa"/>
              <w:left w:w="30" w:type="dxa"/>
              <w:right w:w="30" w:type="dxa"/>
            </w:tcMar>
          </w:tcPr>
          <w:p w:rsidR="00196CC1" w:rsidRPr="00196CC1" w:rsidRDefault="00196CC1" w:rsidP="00196CC1">
            <w:r w:rsidRPr="00196CC1">
              <w:t>THD_1p8</w:t>
            </w:r>
            <w:r w:rsidRPr="00196CC1">
              <w:br/>
              <w:t>THD_2p5</w:t>
            </w:r>
            <w:r w:rsidRPr="00196CC1">
              <w:br/>
              <w:t>THD_3p6</w:t>
            </w:r>
          </w:p>
        </w:tc>
        <w:tc>
          <w:tcPr>
            <w:tcW w:w="1335" w:type="pct"/>
            <w:tcMar>
              <w:top w:w="30" w:type="dxa"/>
              <w:left w:w="30" w:type="dxa"/>
              <w:right w:w="30" w:type="dxa"/>
            </w:tcMar>
          </w:tcPr>
          <w:p w:rsidR="00196CC1" w:rsidRPr="00196CC1" w:rsidRDefault="00196CC1" w:rsidP="00196CC1">
            <w:r w:rsidRPr="00196CC1">
              <w:t>At an input frequency of 100kHz and sampling frequency of 5MHz ,</w:t>
            </w:r>
          </w:p>
        </w:tc>
        <w:tc>
          <w:tcPr>
            <w:tcW w:w="1514" w:type="pct"/>
            <w:tcMar>
              <w:top w:w="30" w:type="dxa"/>
              <w:left w:w="30" w:type="dxa"/>
              <w:right w:w="30" w:type="dxa"/>
            </w:tcMar>
          </w:tcPr>
          <w:p w:rsidR="00196CC1" w:rsidRPr="00196CC1" w:rsidRDefault="00196CC1" w:rsidP="00196CC1">
            <w:r w:rsidRPr="00196CC1">
              <w:t>[-70.65 -66.36 -61.07]</w:t>
            </w:r>
            <w:r w:rsidRPr="00196CC1">
              <w:br/>
              <w:t>[-71.35 -70.29 -67.95]</w:t>
            </w:r>
            <w:r w:rsidRPr="00196CC1">
              <w:br/>
              <w:t>[-71.63 -70.45 -63.4]</w:t>
            </w:r>
          </w:p>
        </w:tc>
        <w:tc>
          <w:tcPr>
            <w:tcW w:w="284" w:type="pct"/>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16</w:t>
            </w:r>
          </w:p>
        </w:tc>
        <w:tc>
          <w:tcPr>
            <w:tcW w:w="0" w:type="auto"/>
            <w:tcMar>
              <w:top w:w="30" w:type="dxa"/>
              <w:left w:w="30" w:type="dxa"/>
              <w:right w:w="30" w:type="dxa"/>
            </w:tcMar>
          </w:tcPr>
          <w:p w:rsidR="00196CC1" w:rsidRPr="00196CC1" w:rsidRDefault="00196CC1" w:rsidP="00196CC1">
            <w:r w:rsidRPr="00196CC1">
              <w:t>FSCurrent_1p8</w:t>
            </w:r>
          </w:p>
          <w:p w:rsidR="00196CC1" w:rsidRPr="00196CC1" w:rsidRDefault="00196CC1" w:rsidP="00196CC1">
            <w:r w:rsidRPr="00196CC1">
              <w:t>FSCurrent_2p5</w:t>
            </w:r>
          </w:p>
          <w:p w:rsidR="00196CC1" w:rsidRPr="00196CC1" w:rsidRDefault="00196CC1" w:rsidP="00196CC1">
            <w:r w:rsidRPr="00196CC1">
              <w:t>FSCurrent_3p6</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[801.1u 1.086m 1.563m]</w:t>
            </w:r>
            <w:r w:rsidRPr="00196CC1">
              <w:br/>
              <w:t>[935.9u 1.263m 1.833m]</w:t>
            </w:r>
            <w:r w:rsidRPr="00196CC1">
              <w:br/>
              <w:t>[1.082m 1.544m 2.264m]</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17</w:t>
            </w:r>
          </w:p>
        </w:tc>
        <w:tc>
          <w:tcPr>
            <w:tcW w:w="0" w:type="auto"/>
            <w:tcMar>
              <w:top w:w="30" w:type="dxa"/>
              <w:left w:w="30" w:type="dxa"/>
              <w:right w:w="30" w:type="dxa"/>
            </w:tcMar>
          </w:tcPr>
          <w:p w:rsidR="00196CC1" w:rsidRPr="00196CC1" w:rsidRDefault="00196CC1" w:rsidP="00196CC1">
            <w:r w:rsidRPr="00196CC1">
              <w:t>Settling Time_1p8</w:t>
            </w:r>
          </w:p>
          <w:p w:rsidR="00196CC1" w:rsidRPr="00196CC1" w:rsidRDefault="00196CC1" w:rsidP="00196CC1">
            <w:r w:rsidRPr="00196CC1">
              <w:t>Settling Time_2p5</w:t>
            </w:r>
          </w:p>
          <w:p w:rsidR="00196CC1" w:rsidRPr="00196CC1" w:rsidRDefault="00196CC1" w:rsidP="00196CC1">
            <w:r w:rsidRPr="00196CC1">
              <w:t>Settling Time_3p6</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[73.5n 93.41n 115.9n]</w:t>
            </w:r>
            <w:r w:rsidRPr="00196CC1">
              <w:br/>
              <w:t>[76.11n 97.95n 119.4n]</w:t>
            </w:r>
            <w:r w:rsidRPr="00196CC1">
              <w:br/>
              <w:t>[78.38n 101.7n 120.2n]</w:t>
            </w:r>
          </w:p>
        </w:tc>
        <w:tc>
          <w:tcPr>
            <w:tcW w:w="284" w:type="pct"/>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18</w:t>
            </w:r>
          </w:p>
        </w:tc>
        <w:tc>
          <w:tcPr>
            <w:tcW w:w="0" w:type="auto"/>
            <w:tcMar>
              <w:top w:w="30" w:type="dxa"/>
              <w:left w:w="30" w:type="dxa"/>
              <w:right w:w="30" w:type="dxa"/>
            </w:tcMar>
          </w:tcPr>
          <w:p w:rsidR="00196CC1" w:rsidRPr="00196CC1" w:rsidRDefault="00196CC1" w:rsidP="00196CC1">
            <w:r w:rsidRPr="00196CC1">
              <w:t>Startup Time_1p8</w:t>
            </w:r>
          </w:p>
          <w:p w:rsidR="00196CC1" w:rsidRPr="00196CC1" w:rsidRDefault="00196CC1" w:rsidP="00196CC1">
            <w:r w:rsidRPr="00196CC1">
              <w:t>Startup Time_2p5</w:t>
            </w:r>
          </w:p>
          <w:p w:rsidR="00196CC1" w:rsidRPr="00196CC1" w:rsidRDefault="00196CC1" w:rsidP="00196CC1">
            <w:r w:rsidRPr="00196CC1">
              <w:t>Startup Time_3p6</w:t>
            </w:r>
          </w:p>
        </w:tc>
        <w:tc>
          <w:tcPr>
            <w:tcW w:w="1335" w:type="pct"/>
            <w:tcMar>
              <w:top w:w="30" w:type="dxa"/>
              <w:left w:w="30" w:type="dxa"/>
              <w:right w:w="30" w:type="dxa"/>
            </w:tcMar>
          </w:tcPr>
          <w:p w:rsidR="00196CC1" w:rsidRPr="00196CC1" w:rsidRDefault="00196CC1" w:rsidP="00196CC1">
            <w:r w:rsidRPr="00196CC1">
              <w:t>endac_in from 0 to 1</w:t>
            </w:r>
          </w:p>
        </w:tc>
        <w:tc>
          <w:tcPr>
            <w:tcW w:w="1514" w:type="pct"/>
            <w:tcMar>
              <w:top w:w="30" w:type="dxa"/>
              <w:left w:w="30" w:type="dxa"/>
              <w:right w:w="30" w:type="dxa"/>
            </w:tcMar>
          </w:tcPr>
          <w:p w:rsidR="00196CC1" w:rsidRPr="00196CC1" w:rsidRDefault="00196CC1" w:rsidP="00196CC1">
            <w:r w:rsidRPr="00196CC1">
              <w:t>[2.4u 2.612u 2.918u]</w:t>
            </w:r>
            <w:r w:rsidRPr="00196CC1">
              <w:br/>
              <w:t>[2.4u 2.607u 2.862u]</w:t>
            </w:r>
            <w:r w:rsidRPr="00196CC1">
              <w:br/>
              <w:t>[2.4u 2.61u 8.152u]]</w:t>
            </w:r>
          </w:p>
        </w:tc>
        <w:tc>
          <w:tcPr>
            <w:tcW w:w="284" w:type="pct"/>
            <w:tcMar>
              <w:top w:w="30" w:type="dxa"/>
              <w:left w:w="30" w:type="dxa"/>
              <w:right w:w="30" w:type="dxa"/>
            </w:tcMar>
          </w:tcPr>
          <w:p w:rsidR="00196CC1" w:rsidRPr="00196CC1" w:rsidRDefault="00196CC1" w:rsidP="00196CC1">
            <w:r w:rsidRPr="00196CC1">
              <w: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19</w:t>
            </w:r>
          </w:p>
        </w:tc>
        <w:tc>
          <w:tcPr>
            <w:tcW w:w="0" w:type="auto"/>
            <w:tcMar>
              <w:top w:w="30" w:type="dxa"/>
              <w:left w:w="30" w:type="dxa"/>
              <w:right w:w="30" w:type="dxa"/>
            </w:tcMar>
          </w:tcPr>
          <w:p w:rsidR="00196CC1" w:rsidRPr="00196CC1" w:rsidRDefault="00196CC1" w:rsidP="00196CC1">
            <w:r w:rsidRPr="00196CC1">
              <w:t>leakage current at dvdd in digital top</w:t>
            </w:r>
          </w:p>
        </w:tc>
        <w:tc>
          <w:tcPr>
            <w:tcW w:w="1335" w:type="pct"/>
            <w:tcMar>
              <w:top w:w="30" w:type="dxa"/>
              <w:left w:w="30" w:type="dxa"/>
              <w:right w:w="30" w:type="dxa"/>
            </w:tcMar>
          </w:tcPr>
          <w:p w:rsidR="00196CC1" w:rsidRPr="00196CC1" w:rsidRDefault="00196CC1" w:rsidP="00196CC1">
            <w:r w:rsidRPr="00196CC1">
              <w:t>auxdac_pg_enb as 0</w:t>
            </w:r>
          </w:p>
        </w:tc>
        <w:tc>
          <w:tcPr>
            <w:tcW w:w="1514" w:type="pct"/>
            <w:tcMar>
              <w:top w:w="30" w:type="dxa"/>
              <w:left w:w="30" w:type="dxa"/>
              <w:right w:w="30" w:type="dxa"/>
            </w:tcMar>
          </w:tcPr>
          <w:p w:rsidR="00196CC1" w:rsidRPr="00196CC1" w:rsidRDefault="00196CC1" w:rsidP="00196CC1">
            <w:r w:rsidRPr="00196CC1">
              <w:t>72.26n</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20</w:t>
            </w:r>
          </w:p>
        </w:tc>
        <w:tc>
          <w:tcPr>
            <w:tcW w:w="0" w:type="auto"/>
            <w:tcMar>
              <w:top w:w="30" w:type="dxa"/>
              <w:left w:w="30" w:type="dxa"/>
              <w:right w:w="30" w:type="dxa"/>
            </w:tcMar>
          </w:tcPr>
          <w:p w:rsidR="00196CC1" w:rsidRPr="00196CC1" w:rsidRDefault="00196CC1" w:rsidP="00196CC1">
            <w:r w:rsidRPr="00196CC1">
              <w:t>Iavg_dvdd_pu</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6.435u</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21</w:t>
            </w:r>
          </w:p>
        </w:tc>
        <w:tc>
          <w:tcPr>
            <w:tcW w:w="0" w:type="auto"/>
            <w:tcMar>
              <w:top w:w="30" w:type="dxa"/>
              <w:left w:w="30" w:type="dxa"/>
              <w:right w:w="30" w:type="dxa"/>
            </w:tcMar>
          </w:tcPr>
          <w:p w:rsidR="00196CC1" w:rsidRPr="00196CC1" w:rsidRDefault="00196CC1" w:rsidP="00196CC1">
            <w:r w:rsidRPr="00196CC1">
              <w:t>Iavg_avdd_pu</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1.223m</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22</w:t>
            </w:r>
          </w:p>
        </w:tc>
        <w:tc>
          <w:tcPr>
            <w:tcW w:w="0" w:type="auto"/>
            <w:tcMar>
              <w:top w:w="30" w:type="dxa"/>
              <w:left w:w="30" w:type="dxa"/>
              <w:right w:w="30" w:type="dxa"/>
            </w:tcMar>
          </w:tcPr>
          <w:p w:rsidR="00196CC1" w:rsidRPr="00196CC1" w:rsidRDefault="00196CC1" w:rsidP="00196CC1">
            <w:r w:rsidRPr="00196CC1">
              <w:t>Iavg_dvdd_pd</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5.046u</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23</w:t>
            </w:r>
          </w:p>
        </w:tc>
        <w:tc>
          <w:tcPr>
            <w:tcW w:w="0" w:type="auto"/>
            <w:tcMar>
              <w:top w:w="30" w:type="dxa"/>
              <w:left w:w="30" w:type="dxa"/>
              <w:right w:w="30" w:type="dxa"/>
            </w:tcMar>
          </w:tcPr>
          <w:p w:rsidR="00196CC1" w:rsidRPr="00196CC1" w:rsidRDefault="00196CC1" w:rsidP="00196CC1">
            <w:r w:rsidRPr="00196CC1">
              <w:t>Iavg_avdd_pd</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76.25n</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24</w:t>
            </w:r>
          </w:p>
        </w:tc>
        <w:tc>
          <w:tcPr>
            <w:tcW w:w="0" w:type="auto"/>
            <w:tcMar>
              <w:top w:w="30" w:type="dxa"/>
              <w:left w:w="30" w:type="dxa"/>
              <w:right w:w="30" w:type="dxa"/>
            </w:tcMar>
          </w:tcPr>
          <w:p w:rsidR="00196CC1" w:rsidRPr="00196CC1" w:rsidRDefault="00196CC1" w:rsidP="00196CC1">
            <w:r w:rsidRPr="00196CC1">
              <w:t>Iavg_dvdd_pd</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328.3n</w:t>
            </w:r>
          </w:p>
        </w:tc>
        <w:tc>
          <w:tcPr>
            <w:tcW w:w="284" w:type="pct"/>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25</w:t>
            </w:r>
          </w:p>
        </w:tc>
        <w:tc>
          <w:tcPr>
            <w:tcW w:w="0" w:type="auto"/>
            <w:tcMar>
              <w:top w:w="30" w:type="dxa"/>
              <w:left w:w="30" w:type="dxa"/>
              <w:right w:w="30" w:type="dxa"/>
            </w:tcMar>
          </w:tcPr>
          <w:p w:rsidR="00196CC1" w:rsidRPr="00196CC1" w:rsidRDefault="00196CC1" w:rsidP="00196CC1">
            <w:r w:rsidRPr="00196CC1">
              <w:t>Iavg_avdd_pd</w:t>
            </w:r>
          </w:p>
        </w:tc>
        <w:tc>
          <w:tcPr>
            <w:tcW w:w="1335" w:type="pct"/>
            <w:tcMar>
              <w:top w:w="30" w:type="dxa"/>
              <w:left w:w="30" w:type="dxa"/>
              <w:right w:w="30" w:type="dxa"/>
            </w:tcMar>
          </w:tcPr>
          <w:p w:rsidR="00196CC1" w:rsidRPr="00196CC1" w:rsidRDefault="00196CC1" w:rsidP="00196CC1"/>
        </w:tc>
        <w:tc>
          <w:tcPr>
            <w:tcW w:w="1514" w:type="pct"/>
            <w:tcMar>
              <w:top w:w="30" w:type="dxa"/>
              <w:left w:w="30" w:type="dxa"/>
              <w:right w:w="30" w:type="dxa"/>
            </w:tcMar>
          </w:tcPr>
          <w:p w:rsidR="00196CC1" w:rsidRPr="00196CC1" w:rsidRDefault="00196CC1" w:rsidP="00196CC1">
            <w:r w:rsidRPr="00196CC1">
              <w:t>13.37n</w:t>
            </w:r>
          </w:p>
        </w:tc>
        <w:tc>
          <w:tcPr>
            <w:tcW w:w="284" w:type="pct"/>
            <w:tcMar>
              <w:top w:w="30" w:type="dxa"/>
              <w:left w:w="30" w:type="dxa"/>
              <w:right w:w="30" w:type="dxa"/>
            </w:tcMar>
          </w:tcPr>
          <w:p w:rsidR="00196CC1" w:rsidRPr="00196CC1" w:rsidRDefault="00196CC1" w:rsidP="00443481">
            <w:pPr>
              <w:keepNext/>
            </w:pPr>
            <w:r w:rsidRPr="00196CC1">
              <w:t>A</w:t>
            </w:r>
          </w:p>
        </w:tc>
      </w:tr>
    </w:tbl>
    <w:p w:rsidR="00196CC1" w:rsidRPr="00196CC1" w:rsidRDefault="00D4047B" w:rsidP="00E61193">
      <w:pPr>
        <w:pStyle w:val="Caption"/>
      </w:pPr>
      <w:bookmarkStart w:id="217" w:name="_Toc506817976"/>
      <w:r>
        <w:t xml:space="preserve">Table </w:t>
      </w:r>
      <w:r w:rsidR="00DF628D">
        <w:fldChar w:fldCharType="begin"/>
      </w:r>
      <w:r w:rsidR="00DF628D">
        <w:instrText xml:space="preserve"> SEQ Table \* ARABIC </w:instrText>
      </w:r>
      <w:r w:rsidR="00DF628D">
        <w:fldChar w:fldCharType="separate"/>
      </w:r>
      <w:r w:rsidR="00F029F9">
        <w:rPr>
          <w:noProof/>
        </w:rPr>
        <w:t>26</w:t>
      </w:r>
      <w:r w:rsidR="00DF628D">
        <w:fldChar w:fldCharType="end"/>
      </w:r>
      <w:r>
        <w:t xml:space="preserve">: </w:t>
      </w:r>
      <w:r w:rsidRPr="00A4466B">
        <w:t>Digital to Analog Convertor</w:t>
      </w:r>
      <w:bookmarkEnd w:id="217"/>
    </w:p>
    <w:p w:rsidR="00196CC1" w:rsidRPr="00196CC1" w:rsidRDefault="00196CC1" w:rsidP="00196CC1"/>
    <w:p w:rsidR="00196CC1" w:rsidRPr="00196CC1" w:rsidRDefault="00196CC1" w:rsidP="00196CC1">
      <w:pPr>
        <w:pStyle w:val="Heading3"/>
      </w:pPr>
      <w:bookmarkStart w:id="218" w:name="_Toc256000019"/>
      <w:bookmarkStart w:id="219" w:name="_Toc498957485"/>
      <w:bookmarkStart w:id="220" w:name="_Toc504647480"/>
      <w:bookmarkStart w:id="221" w:name="_Toc506819325"/>
      <w:r w:rsidRPr="00196CC1">
        <w:t>AUX LDO</w:t>
      </w:r>
      <w:bookmarkEnd w:id="218"/>
      <w:bookmarkEnd w:id="219"/>
      <w:bookmarkEnd w:id="220"/>
      <w:bookmarkEnd w:id="221"/>
    </w:p>
    <w:p w:rsidR="00196CC1" w:rsidRPr="00196CC1" w:rsidRDefault="00196CC1" w:rsidP="00067E2A">
      <w:pPr>
        <w:pStyle w:val="DocumentationParagraph"/>
      </w:pPr>
      <w:r w:rsidRPr="00196CC1">
        <w:t xml:space="preserve">This LDO gives </w:t>
      </w:r>
      <w:r w:rsidRPr="00196CC1">
        <w:rPr>
          <w:b/>
        </w:rPr>
        <w:t>1.6V to 2.8V</w:t>
      </w:r>
      <w:r w:rsidRPr="00196CC1">
        <w:t xml:space="preserve"> Output voltage with a maximum load current of </w:t>
      </w:r>
      <w:r w:rsidRPr="00196CC1">
        <w:rPr>
          <w:b/>
        </w:rPr>
        <w:t>25mA</w:t>
      </w:r>
      <w:r w:rsidRPr="00196CC1">
        <w:t xml:space="preserve"> with a dropout voltage of </w:t>
      </w:r>
      <w:r w:rsidRPr="00196CC1">
        <w:rPr>
          <w:b/>
        </w:rPr>
        <w:t>300mV</w:t>
      </w:r>
      <w:r w:rsidRPr="00196CC1">
        <w:t>. It is external compensated LDO which is stable for load current ranging from 0 to 25mA, with the load cap 1uF.</w:t>
      </w:r>
    </w:p>
    <w:p w:rsidR="00196CC1" w:rsidRPr="00196CC1" w:rsidRDefault="00196CC1" w:rsidP="00067E2A">
      <w:pPr>
        <w:pStyle w:val="DocumentationParagraph"/>
      </w:pPr>
      <w:r w:rsidRPr="00196CC1">
        <w:t>The LDO reference voltage is 1.2V.</w:t>
      </w:r>
    </w:p>
    <w:p w:rsidR="00196CC1" w:rsidRPr="00196CC1" w:rsidRDefault="00196CC1" w:rsidP="00196CC1">
      <w:pPr>
        <w:pStyle w:val="Heading4"/>
      </w:pPr>
      <w:bookmarkStart w:id="222" w:name="scroll-bookmark-22"/>
      <w:bookmarkStart w:id="223" w:name="_Toc256000021"/>
      <w:bookmarkStart w:id="224" w:name="_Toc506819326"/>
      <w:bookmarkEnd w:id="222"/>
      <w:r w:rsidRPr="00196CC1">
        <w:t>1.6V O/P, 25mA load current (VDD 2.1,3.6) ESR(100m, 500m)</w:t>
      </w:r>
      <w:bookmarkEnd w:id="223"/>
      <w:bookmarkEnd w:id="22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000"/>
        <w:gridCol w:w="5747"/>
        <w:gridCol w:w="415"/>
        <w:gridCol w:w="415"/>
        <w:gridCol w:w="415"/>
        <w:gridCol w:w="495"/>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DC gain</w:t>
            </w:r>
          </w:p>
        </w:tc>
        <w:tc>
          <w:tcPr>
            <w:tcW w:w="0" w:type="auto"/>
            <w:tcMar>
              <w:top w:w="30" w:type="dxa"/>
              <w:left w:w="30" w:type="dxa"/>
              <w:right w:w="30" w:type="dxa"/>
            </w:tcMar>
          </w:tcPr>
          <w:p w:rsidR="00196CC1" w:rsidRPr="00196CC1" w:rsidRDefault="00196CC1" w:rsidP="00196CC1">
            <w:r w:rsidRPr="00196CC1">
              <w:t>DC Gain</w:t>
            </w:r>
          </w:p>
        </w:tc>
        <w:tc>
          <w:tcPr>
            <w:tcW w:w="0" w:type="auto"/>
            <w:tcMar>
              <w:top w:w="30" w:type="dxa"/>
              <w:left w:w="30" w:type="dxa"/>
              <w:right w:w="30" w:type="dxa"/>
            </w:tcMar>
          </w:tcPr>
          <w:p w:rsidR="00196CC1" w:rsidRPr="00196CC1" w:rsidRDefault="00196CC1" w:rsidP="00196CC1">
            <w:r w:rsidRPr="00196CC1">
              <w:t>41</w:t>
            </w:r>
          </w:p>
        </w:tc>
        <w:tc>
          <w:tcPr>
            <w:tcW w:w="0" w:type="auto"/>
            <w:tcMar>
              <w:top w:w="30" w:type="dxa"/>
              <w:left w:w="30" w:type="dxa"/>
              <w:right w:w="30" w:type="dxa"/>
            </w:tcMar>
          </w:tcPr>
          <w:p w:rsidR="00196CC1" w:rsidRPr="00196CC1" w:rsidRDefault="00196CC1" w:rsidP="00196CC1">
            <w:r w:rsidRPr="00196CC1">
              <w:t>55</w:t>
            </w:r>
          </w:p>
        </w:tc>
        <w:tc>
          <w:tcPr>
            <w:tcW w:w="0" w:type="auto"/>
            <w:tcMar>
              <w:top w:w="30" w:type="dxa"/>
              <w:left w:w="30" w:type="dxa"/>
              <w:right w:w="30" w:type="dxa"/>
            </w:tcMar>
          </w:tcPr>
          <w:p w:rsidR="00196CC1" w:rsidRPr="00196CC1" w:rsidRDefault="00196CC1" w:rsidP="00196CC1">
            <w:r w:rsidRPr="00196CC1">
              <w:t>61</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PM</w:t>
            </w:r>
          </w:p>
        </w:tc>
        <w:tc>
          <w:tcPr>
            <w:tcW w:w="0" w:type="auto"/>
            <w:tcMar>
              <w:top w:w="30" w:type="dxa"/>
              <w:left w:w="30" w:type="dxa"/>
              <w:right w:w="30" w:type="dxa"/>
            </w:tcMar>
          </w:tcPr>
          <w:p w:rsidR="00196CC1" w:rsidRPr="00196CC1" w:rsidRDefault="00196CC1" w:rsidP="00196CC1">
            <w:r w:rsidRPr="00196CC1">
              <w:t>Phase margin</w:t>
            </w:r>
          </w:p>
        </w:tc>
        <w:tc>
          <w:tcPr>
            <w:tcW w:w="0" w:type="auto"/>
            <w:tcMar>
              <w:top w:w="30" w:type="dxa"/>
              <w:left w:w="30" w:type="dxa"/>
              <w:right w:w="30" w:type="dxa"/>
            </w:tcMar>
          </w:tcPr>
          <w:p w:rsidR="00196CC1" w:rsidRPr="00196CC1" w:rsidRDefault="00196CC1" w:rsidP="00196CC1">
            <w:r w:rsidRPr="00196CC1">
              <w:t>43</w:t>
            </w:r>
          </w:p>
        </w:tc>
        <w:tc>
          <w:tcPr>
            <w:tcW w:w="0" w:type="auto"/>
            <w:tcMar>
              <w:top w:w="30" w:type="dxa"/>
              <w:left w:w="30" w:type="dxa"/>
              <w:right w:w="30" w:type="dxa"/>
            </w:tcMar>
          </w:tcPr>
          <w:p w:rsidR="00196CC1" w:rsidRPr="00196CC1" w:rsidRDefault="00196CC1" w:rsidP="00196CC1">
            <w:r w:rsidRPr="00196CC1">
              <w:t>60</w:t>
            </w:r>
          </w:p>
        </w:tc>
        <w:tc>
          <w:tcPr>
            <w:tcW w:w="0" w:type="auto"/>
            <w:tcMar>
              <w:top w:w="30" w:type="dxa"/>
              <w:left w:w="30" w:type="dxa"/>
              <w:right w:w="30" w:type="dxa"/>
            </w:tcMar>
          </w:tcPr>
          <w:p w:rsidR="00196CC1" w:rsidRPr="00196CC1" w:rsidRDefault="00196CC1" w:rsidP="00196CC1">
            <w:r w:rsidRPr="00196CC1">
              <w:t>121</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GM</w:t>
            </w:r>
          </w:p>
        </w:tc>
        <w:tc>
          <w:tcPr>
            <w:tcW w:w="0" w:type="auto"/>
            <w:tcMar>
              <w:top w:w="30" w:type="dxa"/>
              <w:left w:w="30" w:type="dxa"/>
              <w:right w:w="30" w:type="dxa"/>
            </w:tcMar>
          </w:tcPr>
          <w:p w:rsidR="00196CC1" w:rsidRPr="00196CC1" w:rsidRDefault="00196CC1" w:rsidP="00196CC1">
            <w:r w:rsidRPr="00196CC1">
              <w:t>Gain Margin</w:t>
            </w:r>
          </w:p>
        </w:tc>
        <w:tc>
          <w:tcPr>
            <w:tcW w:w="0" w:type="auto"/>
            <w:tcMar>
              <w:top w:w="30" w:type="dxa"/>
              <w:left w:w="30" w:type="dxa"/>
              <w:right w:w="30" w:type="dxa"/>
            </w:tcMar>
          </w:tcPr>
          <w:p w:rsidR="00196CC1" w:rsidRPr="00196CC1" w:rsidRDefault="00196CC1" w:rsidP="00196CC1">
            <w:r w:rsidRPr="00196CC1">
              <w:t>43</w:t>
            </w:r>
          </w:p>
        </w:tc>
        <w:tc>
          <w:tcPr>
            <w:tcW w:w="0" w:type="auto"/>
            <w:tcMar>
              <w:top w:w="30" w:type="dxa"/>
              <w:left w:w="30" w:type="dxa"/>
              <w:right w:w="30" w:type="dxa"/>
            </w:tcMar>
          </w:tcPr>
          <w:p w:rsidR="00196CC1" w:rsidRPr="00196CC1" w:rsidRDefault="00196CC1" w:rsidP="00196CC1">
            <w:r w:rsidRPr="00196CC1">
              <w:t>47</w:t>
            </w:r>
          </w:p>
        </w:tc>
        <w:tc>
          <w:tcPr>
            <w:tcW w:w="0" w:type="auto"/>
            <w:tcMar>
              <w:top w:w="30" w:type="dxa"/>
              <w:left w:w="30" w:type="dxa"/>
              <w:right w:w="30" w:type="dxa"/>
            </w:tcMar>
          </w:tcPr>
          <w:p w:rsidR="00196CC1" w:rsidRPr="00196CC1" w:rsidRDefault="00196CC1" w:rsidP="00196CC1">
            <w:r w:rsidRPr="00196CC1">
              <w:t>56</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UGF</w:t>
            </w:r>
          </w:p>
        </w:tc>
        <w:tc>
          <w:tcPr>
            <w:tcW w:w="0" w:type="auto"/>
            <w:tcMar>
              <w:top w:w="30" w:type="dxa"/>
              <w:left w:w="30" w:type="dxa"/>
              <w:right w:w="30" w:type="dxa"/>
            </w:tcMar>
          </w:tcPr>
          <w:p w:rsidR="00196CC1" w:rsidRPr="00196CC1" w:rsidRDefault="00196CC1" w:rsidP="00196CC1">
            <w:r w:rsidRPr="00196CC1">
              <w:t>Unity Gain frequency or Phase margin frequency</w:t>
            </w:r>
          </w:p>
        </w:tc>
        <w:tc>
          <w:tcPr>
            <w:tcW w:w="0" w:type="auto"/>
            <w:tcMar>
              <w:top w:w="30" w:type="dxa"/>
              <w:left w:w="30" w:type="dxa"/>
              <w:right w:w="30" w:type="dxa"/>
            </w:tcMar>
          </w:tcPr>
          <w:p w:rsidR="00196CC1" w:rsidRPr="00196CC1" w:rsidRDefault="00196CC1" w:rsidP="00196CC1">
            <w:r w:rsidRPr="00196CC1">
              <w:t>2.32</w:t>
            </w:r>
          </w:p>
        </w:tc>
        <w:tc>
          <w:tcPr>
            <w:tcW w:w="0" w:type="auto"/>
            <w:tcMar>
              <w:top w:w="30" w:type="dxa"/>
              <w:left w:w="30" w:type="dxa"/>
              <w:right w:w="30" w:type="dxa"/>
            </w:tcMar>
          </w:tcPr>
          <w:p w:rsidR="00196CC1" w:rsidRPr="00196CC1" w:rsidRDefault="00196CC1" w:rsidP="00196CC1">
            <w:r w:rsidRPr="00196CC1">
              <w:t>13</w:t>
            </w:r>
          </w:p>
        </w:tc>
        <w:tc>
          <w:tcPr>
            <w:tcW w:w="0" w:type="auto"/>
            <w:tcMar>
              <w:top w:w="30" w:type="dxa"/>
              <w:left w:w="30" w:type="dxa"/>
              <w:right w:w="30" w:type="dxa"/>
            </w:tcMar>
          </w:tcPr>
          <w:p w:rsidR="00196CC1" w:rsidRPr="00196CC1" w:rsidRDefault="00196CC1" w:rsidP="00196CC1">
            <w:r w:rsidRPr="00196CC1">
              <w:t>20.1</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GMF</w:t>
            </w:r>
          </w:p>
        </w:tc>
        <w:tc>
          <w:tcPr>
            <w:tcW w:w="0" w:type="auto"/>
            <w:tcMar>
              <w:top w:w="30" w:type="dxa"/>
              <w:left w:w="30" w:type="dxa"/>
              <w:right w:w="30" w:type="dxa"/>
            </w:tcMar>
          </w:tcPr>
          <w:p w:rsidR="00196CC1" w:rsidRPr="00196CC1" w:rsidRDefault="00196CC1" w:rsidP="00196CC1">
            <w:r w:rsidRPr="00196CC1">
              <w:t>Gain Margin Frequency</w:t>
            </w:r>
          </w:p>
        </w:tc>
        <w:tc>
          <w:tcPr>
            <w:tcW w:w="0" w:type="auto"/>
            <w:tcMar>
              <w:top w:w="30" w:type="dxa"/>
              <w:left w:w="30" w:type="dxa"/>
              <w:right w:w="30" w:type="dxa"/>
            </w:tcMar>
          </w:tcPr>
          <w:p w:rsidR="00196CC1" w:rsidRPr="00196CC1" w:rsidRDefault="00196CC1" w:rsidP="00196CC1">
            <w:r w:rsidRPr="00196CC1">
              <w:t>0.8</w:t>
            </w:r>
          </w:p>
        </w:tc>
        <w:tc>
          <w:tcPr>
            <w:tcW w:w="0" w:type="auto"/>
            <w:tcMar>
              <w:top w:w="30" w:type="dxa"/>
              <w:left w:w="30" w:type="dxa"/>
              <w:right w:w="30" w:type="dxa"/>
            </w:tcMar>
          </w:tcPr>
          <w:p w:rsidR="00196CC1" w:rsidRPr="00196CC1" w:rsidRDefault="00196CC1" w:rsidP="00196CC1">
            <w:r w:rsidRPr="00196CC1">
              <w:t>1.13</w:t>
            </w:r>
          </w:p>
        </w:tc>
        <w:tc>
          <w:tcPr>
            <w:tcW w:w="0" w:type="auto"/>
            <w:tcMar>
              <w:top w:w="30" w:type="dxa"/>
              <w:left w:w="30" w:type="dxa"/>
              <w:right w:w="30" w:type="dxa"/>
            </w:tcMar>
          </w:tcPr>
          <w:p w:rsidR="00196CC1" w:rsidRPr="00196CC1" w:rsidRDefault="00196CC1" w:rsidP="00196CC1">
            <w:r w:rsidRPr="00196CC1">
              <w:t>1.39</w:t>
            </w:r>
          </w:p>
        </w:tc>
        <w:tc>
          <w:tcPr>
            <w:tcW w:w="0" w:type="auto"/>
            <w:tcMar>
              <w:top w:w="30" w:type="dxa"/>
              <w:left w:w="30" w:type="dxa"/>
              <w:right w:w="30" w:type="dxa"/>
            </w:tcMar>
          </w:tcPr>
          <w:p w:rsidR="00196CC1" w:rsidRPr="00196CC1" w:rsidRDefault="00196CC1" w:rsidP="00196CC1">
            <w:r w:rsidRPr="00196CC1">
              <w:t>GHz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GMF/UGF</w:t>
            </w:r>
          </w:p>
        </w:tc>
        <w:tc>
          <w:tcPr>
            <w:tcW w:w="0" w:type="auto"/>
            <w:tcMar>
              <w:top w:w="30" w:type="dxa"/>
              <w:left w:w="30" w:type="dxa"/>
              <w:right w:w="30" w:type="dxa"/>
            </w:tcMar>
          </w:tcPr>
          <w:p w:rsidR="00196CC1" w:rsidRPr="00196CC1" w:rsidRDefault="00196CC1" w:rsidP="00196CC1">
            <w:r w:rsidRPr="00196CC1">
              <w:t>Ratio of GMF to UGF</w:t>
            </w:r>
          </w:p>
        </w:tc>
        <w:tc>
          <w:tcPr>
            <w:tcW w:w="0" w:type="auto"/>
            <w:tcMar>
              <w:top w:w="30" w:type="dxa"/>
              <w:left w:w="30" w:type="dxa"/>
              <w:right w:w="30" w:type="dxa"/>
            </w:tcMar>
          </w:tcPr>
          <w:p w:rsidR="00196CC1" w:rsidRPr="00196CC1" w:rsidRDefault="00196CC1" w:rsidP="00196CC1">
            <w:r w:rsidRPr="00196CC1">
              <w:t>67</w:t>
            </w:r>
          </w:p>
        </w:tc>
        <w:tc>
          <w:tcPr>
            <w:tcW w:w="0" w:type="auto"/>
            <w:tcMar>
              <w:top w:w="30" w:type="dxa"/>
              <w:left w:w="30" w:type="dxa"/>
              <w:right w:w="30" w:type="dxa"/>
            </w:tcMar>
          </w:tcPr>
          <w:p w:rsidR="00196CC1" w:rsidRPr="00196CC1" w:rsidRDefault="00196CC1" w:rsidP="00196CC1">
            <w:r w:rsidRPr="00196CC1">
              <w:t>87</w:t>
            </w:r>
          </w:p>
        </w:tc>
        <w:tc>
          <w:tcPr>
            <w:tcW w:w="0" w:type="auto"/>
            <w:tcMar>
              <w:top w:w="30" w:type="dxa"/>
              <w:left w:w="30" w:type="dxa"/>
              <w:right w:w="30" w:type="dxa"/>
            </w:tcMar>
          </w:tcPr>
          <w:p w:rsidR="00196CC1" w:rsidRPr="00196CC1" w:rsidRDefault="00196CC1" w:rsidP="00196CC1">
            <w:r w:rsidRPr="00196CC1">
              <w:t>432</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VOUT</w:t>
            </w:r>
          </w:p>
        </w:tc>
        <w:tc>
          <w:tcPr>
            <w:tcW w:w="0" w:type="auto"/>
            <w:tcMar>
              <w:top w:w="30" w:type="dxa"/>
              <w:left w:w="30" w:type="dxa"/>
              <w:right w:w="30" w:type="dxa"/>
            </w:tcMar>
          </w:tcPr>
          <w:p w:rsidR="00196CC1" w:rsidRPr="00196CC1" w:rsidRDefault="00196CC1" w:rsidP="00196CC1">
            <w:r w:rsidRPr="00196CC1">
              <w:t>Output voltage</w:t>
            </w:r>
          </w:p>
        </w:tc>
        <w:tc>
          <w:tcPr>
            <w:tcW w:w="0" w:type="auto"/>
            <w:tcMar>
              <w:top w:w="30" w:type="dxa"/>
              <w:left w:w="30" w:type="dxa"/>
              <w:right w:w="30" w:type="dxa"/>
            </w:tcMar>
          </w:tcPr>
          <w:p w:rsidR="00196CC1" w:rsidRPr="00196CC1" w:rsidRDefault="00196CC1" w:rsidP="00196CC1">
            <w:r w:rsidRPr="00196CC1">
              <w:t>1.60</w:t>
            </w:r>
          </w:p>
        </w:tc>
        <w:tc>
          <w:tcPr>
            <w:tcW w:w="0" w:type="auto"/>
            <w:tcMar>
              <w:top w:w="30" w:type="dxa"/>
              <w:left w:w="30" w:type="dxa"/>
              <w:right w:w="30" w:type="dxa"/>
            </w:tcMar>
          </w:tcPr>
          <w:p w:rsidR="00196CC1" w:rsidRPr="00196CC1" w:rsidRDefault="00196CC1" w:rsidP="00196CC1">
            <w:r w:rsidRPr="00196CC1">
              <w:t>1.61</w:t>
            </w:r>
          </w:p>
        </w:tc>
        <w:tc>
          <w:tcPr>
            <w:tcW w:w="0" w:type="auto"/>
            <w:tcMar>
              <w:top w:w="30" w:type="dxa"/>
              <w:left w:w="30" w:type="dxa"/>
              <w:right w:w="30" w:type="dxa"/>
            </w:tcMar>
          </w:tcPr>
          <w:p w:rsidR="00196CC1" w:rsidRPr="00196CC1" w:rsidRDefault="00196CC1" w:rsidP="00196CC1">
            <w:r w:rsidRPr="00196CC1">
              <w:t>1.61</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IQ</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55</w:t>
            </w:r>
          </w:p>
        </w:tc>
        <w:tc>
          <w:tcPr>
            <w:tcW w:w="0" w:type="auto"/>
            <w:tcMar>
              <w:top w:w="30" w:type="dxa"/>
              <w:left w:w="30" w:type="dxa"/>
              <w:right w:w="30" w:type="dxa"/>
            </w:tcMar>
          </w:tcPr>
          <w:p w:rsidR="00196CC1" w:rsidRPr="00196CC1" w:rsidRDefault="00196CC1" w:rsidP="00196CC1">
            <w:r w:rsidRPr="00196CC1">
              <w:t>77</w:t>
            </w:r>
          </w:p>
        </w:tc>
        <w:tc>
          <w:tcPr>
            <w:tcW w:w="0" w:type="auto"/>
            <w:tcMar>
              <w:top w:w="30" w:type="dxa"/>
              <w:left w:w="30" w:type="dxa"/>
              <w:right w:w="30" w:type="dxa"/>
            </w:tcMar>
          </w:tcPr>
          <w:p w:rsidR="00196CC1" w:rsidRPr="00196CC1" w:rsidRDefault="00196CC1" w:rsidP="00196CC1">
            <w:r w:rsidRPr="00196CC1">
              <w:t>100</w:t>
            </w:r>
          </w:p>
        </w:tc>
        <w:tc>
          <w:tcPr>
            <w:tcW w:w="0" w:type="auto"/>
            <w:tcMar>
              <w:top w:w="30" w:type="dxa"/>
              <w:left w:w="30" w:type="dxa"/>
              <w:right w:w="30" w:type="dxa"/>
            </w:tcMar>
          </w:tcPr>
          <w:p w:rsidR="00196CC1" w:rsidRPr="00196CC1" w:rsidRDefault="00196CC1" w:rsidP="00196CC1">
            <w:r w:rsidRPr="00196CC1">
              <w:t>µA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I_LEAK</w:t>
            </w:r>
          </w:p>
        </w:tc>
        <w:tc>
          <w:tcPr>
            <w:tcW w:w="0" w:type="auto"/>
            <w:tcMar>
              <w:top w:w="30" w:type="dxa"/>
              <w:left w:w="30" w:type="dxa"/>
              <w:right w:w="30" w:type="dxa"/>
            </w:tcMar>
          </w:tcPr>
          <w:p w:rsidR="00196CC1" w:rsidRPr="00196CC1" w:rsidRDefault="00196CC1" w:rsidP="00196CC1">
            <w:r w:rsidRPr="00196CC1">
              <w:t>The leakage current in the LDO when disabled</w:t>
            </w:r>
          </w:p>
        </w:tc>
        <w:tc>
          <w:tcPr>
            <w:tcW w:w="0" w:type="auto"/>
            <w:tcMar>
              <w:top w:w="30" w:type="dxa"/>
              <w:left w:w="30" w:type="dxa"/>
              <w:right w:w="30" w:type="dxa"/>
            </w:tcMar>
          </w:tcPr>
          <w:p w:rsidR="00196CC1" w:rsidRPr="00196CC1" w:rsidRDefault="00196CC1" w:rsidP="00196CC1">
            <w:r w:rsidRPr="00196CC1">
              <w:t>0.9</w:t>
            </w:r>
          </w:p>
        </w:tc>
        <w:tc>
          <w:tcPr>
            <w:tcW w:w="0" w:type="auto"/>
            <w:tcMar>
              <w:top w:w="30" w:type="dxa"/>
              <w:left w:w="30" w:type="dxa"/>
              <w:right w:w="30" w:type="dxa"/>
            </w:tcMar>
          </w:tcPr>
          <w:p w:rsidR="00196CC1" w:rsidRPr="00196CC1" w:rsidRDefault="00196CC1" w:rsidP="00196CC1">
            <w:r w:rsidRPr="00196CC1">
              <w:t>4.77</w:t>
            </w:r>
          </w:p>
        </w:tc>
        <w:tc>
          <w:tcPr>
            <w:tcW w:w="0" w:type="auto"/>
            <w:tcMar>
              <w:top w:w="30" w:type="dxa"/>
              <w:left w:w="30" w:type="dxa"/>
              <w:right w:w="30" w:type="dxa"/>
            </w:tcMar>
          </w:tcPr>
          <w:p w:rsidR="00196CC1" w:rsidRPr="00196CC1" w:rsidRDefault="00196CC1" w:rsidP="00196CC1">
            <w:r w:rsidRPr="00196CC1">
              <w:t>127</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I_BYPASS</w:t>
            </w:r>
          </w:p>
        </w:tc>
        <w:tc>
          <w:tcPr>
            <w:tcW w:w="0" w:type="auto"/>
            <w:tcMar>
              <w:top w:w="30" w:type="dxa"/>
              <w:left w:w="30" w:type="dxa"/>
              <w:right w:w="30" w:type="dxa"/>
            </w:tcMar>
          </w:tcPr>
          <w:p w:rsidR="00196CC1" w:rsidRPr="00196CC1" w:rsidRDefault="00196CC1" w:rsidP="00196CC1">
            <w:r w:rsidRPr="00196CC1">
              <w:t>LDO current in Bypass mode</w:t>
            </w:r>
          </w:p>
        </w:tc>
        <w:tc>
          <w:tcPr>
            <w:tcW w:w="0" w:type="auto"/>
            <w:tcMar>
              <w:top w:w="30" w:type="dxa"/>
              <w:left w:w="30" w:type="dxa"/>
              <w:right w:w="30" w:type="dxa"/>
            </w:tcMar>
          </w:tcPr>
          <w:p w:rsidR="00196CC1" w:rsidRPr="00196CC1" w:rsidRDefault="00196CC1" w:rsidP="00196CC1">
            <w:r w:rsidRPr="00196CC1">
              <w:t>1</w:t>
            </w:r>
          </w:p>
        </w:tc>
        <w:tc>
          <w:tcPr>
            <w:tcW w:w="0" w:type="auto"/>
            <w:tcMar>
              <w:top w:w="30" w:type="dxa"/>
              <w:left w:w="30" w:type="dxa"/>
              <w:right w:w="30" w:type="dxa"/>
            </w:tcMar>
          </w:tcPr>
          <w:p w:rsidR="00196CC1" w:rsidRPr="00196CC1" w:rsidRDefault="00196CC1" w:rsidP="00196CC1">
            <w:r w:rsidRPr="00196CC1">
              <w:t>5.5</w:t>
            </w:r>
          </w:p>
        </w:tc>
        <w:tc>
          <w:tcPr>
            <w:tcW w:w="0" w:type="auto"/>
            <w:tcMar>
              <w:top w:w="30" w:type="dxa"/>
              <w:left w:w="30" w:type="dxa"/>
              <w:right w:w="30" w:type="dxa"/>
            </w:tcMar>
          </w:tcPr>
          <w:p w:rsidR="00196CC1" w:rsidRPr="00196CC1" w:rsidRDefault="00196CC1" w:rsidP="00196CC1">
            <w:r w:rsidRPr="00196CC1">
              <w:t>160</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T_STARTUP</w:t>
            </w:r>
          </w:p>
        </w:tc>
        <w:tc>
          <w:tcPr>
            <w:tcW w:w="0" w:type="auto"/>
            <w:tcMar>
              <w:top w:w="30" w:type="dxa"/>
              <w:left w:w="30" w:type="dxa"/>
              <w:right w:w="30" w:type="dxa"/>
            </w:tcMar>
          </w:tcPr>
          <w:p w:rsidR="00196CC1" w:rsidRPr="00196CC1" w:rsidRDefault="00196CC1" w:rsidP="00196CC1">
            <w:r w:rsidRPr="00196CC1">
              <w:t>Time taken for vout to reach 95% of its stable value when a step enable is given to ldo</w:t>
            </w:r>
          </w:p>
        </w:tc>
        <w:tc>
          <w:tcPr>
            <w:tcW w:w="0" w:type="auto"/>
            <w:tcMar>
              <w:top w:w="30" w:type="dxa"/>
              <w:left w:w="30" w:type="dxa"/>
              <w:right w:w="30" w:type="dxa"/>
            </w:tcMar>
          </w:tcPr>
          <w:p w:rsidR="00196CC1" w:rsidRPr="00196CC1" w:rsidRDefault="00196CC1" w:rsidP="00196CC1">
            <w:r w:rsidRPr="00196CC1">
              <w:t>13</w:t>
            </w:r>
          </w:p>
        </w:tc>
        <w:tc>
          <w:tcPr>
            <w:tcW w:w="0" w:type="auto"/>
            <w:tcMar>
              <w:top w:w="30" w:type="dxa"/>
              <w:left w:w="30" w:type="dxa"/>
              <w:right w:w="30" w:type="dxa"/>
            </w:tcMar>
          </w:tcPr>
          <w:p w:rsidR="00196CC1" w:rsidRPr="00196CC1" w:rsidRDefault="00196CC1" w:rsidP="00196CC1">
            <w:r w:rsidRPr="00196CC1">
              <w:t>15</w:t>
            </w:r>
          </w:p>
        </w:tc>
        <w:tc>
          <w:tcPr>
            <w:tcW w:w="0" w:type="auto"/>
            <w:tcMar>
              <w:top w:w="30" w:type="dxa"/>
              <w:left w:w="30" w:type="dxa"/>
              <w:right w:w="30" w:type="dxa"/>
            </w:tcMar>
          </w:tcPr>
          <w:p w:rsidR="00196CC1" w:rsidRPr="00196CC1" w:rsidRDefault="00196CC1" w:rsidP="00196CC1">
            <w:r w:rsidRPr="00196CC1">
              <w:t>15.8</w:t>
            </w:r>
          </w:p>
        </w:tc>
        <w:tc>
          <w:tcPr>
            <w:tcW w:w="0" w:type="auto"/>
            <w:tcMar>
              <w:top w:w="30" w:type="dxa"/>
              <w:left w:w="30" w:type="dxa"/>
              <w:right w:w="30" w:type="dxa"/>
            </w:tcMar>
          </w:tcPr>
          <w:p w:rsidR="00196CC1" w:rsidRPr="00196CC1" w:rsidRDefault="00196CC1" w:rsidP="00443481">
            <w:pPr>
              <w:keepNext/>
            </w:pPr>
            <w:r w:rsidRPr="00196CC1">
              <w:t>us</w:t>
            </w:r>
          </w:p>
        </w:tc>
      </w:tr>
    </w:tbl>
    <w:p w:rsidR="00196CC1" w:rsidRPr="00196CC1" w:rsidRDefault="00D4047B" w:rsidP="00E61193">
      <w:pPr>
        <w:pStyle w:val="Caption"/>
      </w:pPr>
      <w:bookmarkStart w:id="225" w:name="_Toc506817977"/>
      <w:r>
        <w:t xml:space="preserve">Table </w:t>
      </w:r>
      <w:r w:rsidR="00DF628D">
        <w:fldChar w:fldCharType="begin"/>
      </w:r>
      <w:r w:rsidR="00DF628D">
        <w:instrText xml:space="preserve"> SEQ Table \* ARABIC </w:instrText>
      </w:r>
      <w:r w:rsidR="00DF628D">
        <w:fldChar w:fldCharType="separate"/>
      </w:r>
      <w:r w:rsidR="00F029F9">
        <w:rPr>
          <w:noProof/>
        </w:rPr>
        <w:t>27</w:t>
      </w:r>
      <w:r w:rsidR="00DF628D">
        <w:fldChar w:fldCharType="end"/>
      </w:r>
      <w:r>
        <w:t xml:space="preserve">: </w:t>
      </w:r>
      <w:r w:rsidRPr="005D0813">
        <w:t>6V O/P, 25mA load current (VDD 2.1,3.6) ESR(100m, 500m)</w:t>
      </w:r>
      <w:bookmarkEnd w:id="225"/>
    </w:p>
    <w:p w:rsidR="00196CC1" w:rsidRPr="00196CC1" w:rsidRDefault="00196CC1" w:rsidP="00196CC1"/>
    <w:p w:rsidR="00196CC1" w:rsidRPr="00196CC1" w:rsidRDefault="00196CC1" w:rsidP="00196CC1">
      <w:pPr>
        <w:pStyle w:val="Heading4"/>
      </w:pPr>
      <w:bookmarkStart w:id="226" w:name="_Toc256000022"/>
      <w:bookmarkStart w:id="227" w:name="_Toc506819327"/>
      <w:r w:rsidRPr="00196CC1">
        <w:t>1.6V O/P, 1nA load current (VDD 2.1,3.6)</w:t>
      </w:r>
      <w:bookmarkEnd w:id="226"/>
      <w:bookmarkEnd w:id="227"/>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93"/>
        <w:gridCol w:w="3355"/>
        <w:gridCol w:w="931"/>
        <w:gridCol w:w="931"/>
        <w:gridCol w:w="931"/>
        <w:gridCol w:w="1146"/>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PM</w:t>
            </w:r>
          </w:p>
        </w:tc>
        <w:tc>
          <w:tcPr>
            <w:tcW w:w="0" w:type="auto"/>
            <w:tcMar>
              <w:top w:w="30" w:type="dxa"/>
              <w:left w:w="30" w:type="dxa"/>
              <w:right w:w="30" w:type="dxa"/>
            </w:tcMar>
          </w:tcPr>
          <w:p w:rsidR="00196CC1" w:rsidRPr="00196CC1" w:rsidRDefault="00196CC1" w:rsidP="00196CC1">
            <w:r w:rsidRPr="00196CC1">
              <w:t>Phase margin</w:t>
            </w:r>
          </w:p>
        </w:tc>
        <w:tc>
          <w:tcPr>
            <w:tcW w:w="0" w:type="auto"/>
            <w:tcMar>
              <w:top w:w="30" w:type="dxa"/>
              <w:left w:w="30" w:type="dxa"/>
              <w:right w:w="30" w:type="dxa"/>
            </w:tcMar>
          </w:tcPr>
          <w:p w:rsidR="00196CC1" w:rsidRPr="00196CC1" w:rsidRDefault="00196CC1" w:rsidP="00196CC1">
            <w:r w:rsidRPr="00196CC1">
              <w:t>64</w:t>
            </w:r>
          </w:p>
        </w:tc>
        <w:tc>
          <w:tcPr>
            <w:tcW w:w="0" w:type="auto"/>
            <w:tcMar>
              <w:top w:w="30" w:type="dxa"/>
              <w:left w:w="30" w:type="dxa"/>
              <w:right w:w="30" w:type="dxa"/>
            </w:tcMar>
          </w:tcPr>
          <w:p w:rsidR="00196CC1" w:rsidRPr="00196CC1" w:rsidRDefault="00196CC1" w:rsidP="00196CC1">
            <w:r w:rsidRPr="00196CC1">
              <w:t>77</w:t>
            </w:r>
          </w:p>
        </w:tc>
        <w:tc>
          <w:tcPr>
            <w:tcW w:w="0" w:type="auto"/>
            <w:tcMar>
              <w:top w:w="30" w:type="dxa"/>
              <w:left w:w="30" w:type="dxa"/>
              <w:right w:w="30" w:type="dxa"/>
            </w:tcMar>
          </w:tcPr>
          <w:p w:rsidR="00196CC1" w:rsidRPr="00196CC1" w:rsidRDefault="00196CC1" w:rsidP="00196CC1">
            <w:r w:rsidRPr="00196CC1">
              <w:t>89</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VOUT</w:t>
            </w:r>
          </w:p>
        </w:tc>
        <w:tc>
          <w:tcPr>
            <w:tcW w:w="0" w:type="auto"/>
            <w:tcMar>
              <w:top w:w="30" w:type="dxa"/>
              <w:left w:w="30" w:type="dxa"/>
              <w:right w:w="30" w:type="dxa"/>
            </w:tcMar>
          </w:tcPr>
          <w:p w:rsidR="00196CC1" w:rsidRPr="00196CC1" w:rsidRDefault="00196CC1" w:rsidP="00196CC1">
            <w:r w:rsidRPr="00196CC1">
              <w:t>Output voltage</w:t>
            </w:r>
          </w:p>
        </w:tc>
        <w:tc>
          <w:tcPr>
            <w:tcW w:w="0" w:type="auto"/>
            <w:tcMar>
              <w:top w:w="30" w:type="dxa"/>
              <w:left w:w="30" w:type="dxa"/>
              <w:right w:w="30" w:type="dxa"/>
            </w:tcMar>
          </w:tcPr>
          <w:p w:rsidR="00196CC1" w:rsidRPr="00196CC1" w:rsidRDefault="00196CC1" w:rsidP="00196CC1">
            <w:r w:rsidRPr="00196CC1">
              <w:t>1.61</w:t>
            </w:r>
          </w:p>
        </w:tc>
        <w:tc>
          <w:tcPr>
            <w:tcW w:w="0" w:type="auto"/>
            <w:tcMar>
              <w:top w:w="30" w:type="dxa"/>
              <w:left w:w="30" w:type="dxa"/>
              <w:right w:w="30" w:type="dxa"/>
            </w:tcMar>
          </w:tcPr>
          <w:p w:rsidR="00196CC1" w:rsidRPr="00196CC1" w:rsidRDefault="00196CC1" w:rsidP="00196CC1">
            <w:r w:rsidRPr="00196CC1">
              <w:t>1.62</w:t>
            </w:r>
          </w:p>
        </w:tc>
        <w:tc>
          <w:tcPr>
            <w:tcW w:w="0" w:type="auto"/>
            <w:tcMar>
              <w:top w:w="30" w:type="dxa"/>
              <w:left w:w="30" w:type="dxa"/>
              <w:right w:w="30" w:type="dxa"/>
            </w:tcMar>
          </w:tcPr>
          <w:p w:rsidR="00196CC1" w:rsidRPr="00196CC1" w:rsidRDefault="00196CC1" w:rsidP="00196CC1">
            <w:r w:rsidRPr="00196CC1">
              <w:t>1.64</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IQ</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31</w:t>
            </w:r>
          </w:p>
        </w:tc>
        <w:tc>
          <w:tcPr>
            <w:tcW w:w="0" w:type="auto"/>
            <w:tcMar>
              <w:top w:w="30" w:type="dxa"/>
              <w:left w:w="30" w:type="dxa"/>
              <w:right w:w="30" w:type="dxa"/>
            </w:tcMar>
          </w:tcPr>
          <w:p w:rsidR="00196CC1" w:rsidRPr="00196CC1" w:rsidRDefault="00196CC1" w:rsidP="00196CC1">
            <w:r w:rsidRPr="00196CC1">
              <w:t>53</w:t>
            </w:r>
          </w:p>
        </w:tc>
        <w:tc>
          <w:tcPr>
            <w:tcW w:w="0" w:type="auto"/>
            <w:tcMar>
              <w:top w:w="30" w:type="dxa"/>
              <w:left w:w="30" w:type="dxa"/>
              <w:right w:w="30" w:type="dxa"/>
            </w:tcMar>
          </w:tcPr>
          <w:p w:rsidR="00196CC1" w:rsidRPr="00196CC1" w:rsidRDefault="00196CC1" w:rsidP="00196CC1">
            <w:r w:rsidRPr="00196CC1">
              <w:t>73</w:t>
            </w:r>
          </w:p>
        </w:tc>
        <w:tc>
          <w:tcPr>
            <w:tcW w:w="0" w:type="auto"/>
            <w:tcMar>
              <w:top w:w="30" w:type="dxa"/>
              <w:left w:w="30" w:type="dxa"/>
              <w:right w:w="30" w:type="dxa"/>
            </w:tcMar>
          </w:tcPr>
          <w:p w:rsidR="00196CC1" w:rsidRPr="00196CC1" w:rsidRDefault="00196CC1" w:rsidP="00443481">
            <w:pPr>
              <w:keepNext/>
            </w:pPr>
            <w:r w:rsidRPr="00196CC1">
              <w:t>µA</w:t>
            </w:r>
          </w:p>
        </w:tc>
      </w:tr>
    </w:tbl>
    <w:p w:rsidR="00196CC1" w:rsidRPr="00196CC1" w:rsidRDefault="00D4047B" w:rsidP="00E61193">
      <w:pPr>
        <w:pStyle w:val="Caption"/>
      </w:pPr>
      <w:bookmarkStart w:id="228" w:name="_Toc506817978"/>
      <w:r>
        <w:t xml:space="preserve">Table </w:t>
      </w:r>
      <w:r w:rsidR="00DF628D">
        <w:fldChar w:fldCharType="begin"/>
      </w:r>
      <w:r w:rsidR="00DF628D">
        <w:instrText xml:space="preserve"> SEQ Table \* ARABIC </w:instrText>
      </w:r>
      <w:r w:rsidR="00DF628D">
        <w:fldChar w:fldCharType="separate"/>
      </w:r>
      <w:r w:rsidR="00F029F9">
        <w:rPr>
          <w:noProof/>
        </w:rPr>
        <w:t>28</w:t>
      </w:r>
      <w:r w:rsidR="00DF628D">
        <w:fldChar w:fldCharType="end"/>
      </w:r>
      <w:r>
        <w:t xml:space="preserve">: </w:t>
      </w:r>
      <w:r w:rsidRPr="000D279B">
        <w:t>1.6V O/P, 1nA load current (VDD 2.1,3.6)</w:t>
      </w:r>
      <w:bookmarkEnd w:id="228"/>
    </w:p>
    <w:p w:rsidR="00196CC1" w:rsidRPr="00196CC1" w:rsidRDefault="00196CC1" w:rsidP="00196CC1"/>
    <w:p w:rsidR="00196CC1" w:rsidRPr="00196CC1" w:rsidRDefault="00196CC1" w:rsidP="00196CC1">
      <w:pPr>
        <w:pStyle w:val="Heading4"/>
      </w:pPr>
      <w:bookmarkStart w:id="229" w:name="_Toc256000023"/>
      <w:bookmarkStart w:id="230" w:name="_Toc506819328"/>
      <w:r w:rsidRPr="00196CC1">
        <w:t>2.8V O/P, 25mA load current (VDD 3.1,3.6)</w:t>
      </w:r>
      <w:bookmarkEnd w:id="229"/>
      <w:bookmarkEnd w:id="230"/>
    </w:p>
    <w:tbl>
      <w:tblPr>
        <w:tblW w:w="5016"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000"/>
        <w:gridCol w:w="5574"/>
        <w:gridCol w:w="516"/>
        <w:gridCol w:w="415"/>
        <w:gridCol w:w="516"/>
        <w:gridCol w:w="493"/>
      </w:tblGrid>
      <w:tr w:rsidR="00196CC1" w:rsidRPr="00196CC1" w:rsidTr="00443481">
        <w:trPr>
          <w:trHeight w:val="251"/>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Unit</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DC Gain</w:t>
            </w:r>
          </w:p>
        </w:tc>
        <w:tc>
          <w:tcPr>
            <w:tcW w:w="0" w:type="auto"/>
            <w:tcMar>
              <w:top w:w="30" w:type="dxa"/>
              <w:left w:w="30" w:type="dxa"/>
              <w:right w:w="30" w:type="dxa"/>
            </w:tcMar>
          </w:tcPr>
          <w:p w:rsidR="00196CC1" w:rsidRPr="00196CC1" w:rsidRDefault="00196CC1" w:rsidP="00196CC1">
            <w:r w:rsidRPr="00196CC1">
              <w:t>DC gain</w:t>
            </w:r>
          </w:p>
        </w:tc>
        <w:tc>
          <w:tcPr>
            <w:tcW w:w="0" w:type="auto"/>
            <w:tcMar>
              <w:top w:w="30" w:type="dxa"/>
              <w:left w:w="30" w:type="dxa"/>
              <w:right w:w="30" w:type="dxa"/>
            </w:tcMar>
          </w:tcPr>
          <w:p w:rsidR="00196CC1" w:rsidRPr="00196CC1" w:rsidRDefault="00196CC1" w:rsidP="00196CC1">
            <w:r w:rsidRPr="00196CC1">
              <w:t>39</w:t>
            </w:r>
          </w:p>
        </w:tc>
        <w:tc>
          <w:tcPr>
            <w:tcW w:w="0" w:type="auto"/>
            <w:tcMar>
              <w:top w:w="30" w:type="dxa"/>
              <w:left w:w="30" w:type="dxa"/>
              <w:right w:w="30" w:type="dxa"/>
            </w:tcMar>
          </w:tcPr>
          <w:p w:rsidR="00196CC1" w:rsidRPr="00196CC1" w:rsidRDefault="00196CC1" w:rsidP="00196CC1">
            <w:r w:rsidRPr="00196CC1">
              <w:t>46</w:t>
            </w:r>
          </w:p>
        </w:tc>
        <w:tc>
          <w:tcPr>
            <w:tcW w:w="0" w:type="auto"/>
            <w:tcMar>
              <w:top w:w="30" w:type="dxa"/>
              <w:left w:w="30" w:type="dxa"/>
              <w:right w:w="30" w:type="dxa"/>
            </w:tcMar>
          </w:tcPr>
          <w:p w:rsidR="00196CC1" w:rsidRPr="00196CC1" w:rsidRDefault="00196CC1" w:rsidP="00196CC1">
            <w:r w:rsidRPr="00196CC1">
              <w:t>59</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rPr>
          <w:trHeight w:val="490"/>
        </w:trPr>
        <w:tc>
          <w:tcPr>
            <w:tcW w:w="0" w:type="auto"/>
            <w:tcMar>
              <w:top w:w="30" w:type="dxa"/>
              <w:left w:w="30" w:type="dxa"/>
              <w:bottom w:w="20" w:type="dxa"/>
              <w:right w:w="30" w:type="dxa"/>
            </w:tcMar>
          </w:tcPr>
          <w:p w:rsidR="00196CC1" w:rsidRPr="00196CC1" w:rsidRDefault="00196CC1" w:rsidP="00196CC1">
            <w:r w:rsidRPr="00196CC1">
              <w:t>PM</w:t>
            </w:r>
          </w:p>
        </w:tc>
        <w:tc>
          <w:tcPr>
            <w:tcW w:w="0" w:type="auto"/>
            <w:tcMar>
              <w:top w:w="30" w:type="dxa"/>
              <w:left w:w="30" w:type="dxa"/>
              <w:right w:w="30" w:type="dxa"/>
            </w:tcMar>
          </w:tcPr>
          <w:p w:rsidR="00196CC1" w:rsidRPr="00196CC1" w:rsidRDefault="00196CC1" w:rsidP="00196CC1">
            <w:r w:rsidRPr="00196CC1">
              <w:t>Phase margin</w:t>
            </w:r>
          </w:p>
        </w:tc>
        <w:tc>
          <w:tcPr>
            <w:tcW w:w="0" w:type="auto"/>
            <w:tcMar>
              <w:top w:w="30" w:type="dxa"/>
              <w:left w:w="30" w:type="dxa"/>
              <w:right w:w="30" w:type="dxa"/>
            </w:tcMar>
          </w:tcPr>
          <w:p w:rsidR="00196CC1" w:rsidRPr="00196CC1" w:rsidRDefault="00196CC1" w:rsidP="00196CC1">
            <w:r w:rsidRPr="00196CC1">
              <w:t>54</w:t>
            </w:r>
          </w:p>
        </w:tc>
        <w:tc>
          <w:tcPr>
            <w:tcW w:w="0" w:type="auto"/>
            <w:tcMar>
              <w:top w:w="30" w:type="dxa"/>
              <w:left w:w="30" w:type="dxa"/>
              <w:right w:w="30" w:type="dxa"/>
            </w:tcMar>
          </w:tcPr>
          <w:p w:rsidR="00196CC1" w:rsidRPr="00196CC1" w:rsidRDefault="00196CC1" w:rsidP="00196CC1">
            <w:r w:rsidRPr="00196CC1">
              <w:t>67</w:t>
            </w:r>
          </w:p>
        </w:tc>
        <w:tc>
          <w:tcPr>
            <w:tcW w:w="0" w:type="auto"/>
            <w:tcMar>
              <w:top w:w="30" w:type="dxa"/>
              <w:left w:w="30" w:type="dxa"/>
              <w:right w:w="30" w:type="dxa"/>
            </w:tcMar>
          </w:tcPr>
          <w:p w:rsidR="00196CC1" w:rsidRPr="00196CC1" w:rsidRDefault="00196CC1" w:rsidP="00196CC1">
            <w:r w:rsidRPr="00196CC1">
              <w:t>145</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GM</w:t>
            </w:r>
          </w:p>
        </w:tc>
        <w:tc>
          <w:tcPr>
            <w:tcW w:w="0" w:type="auto"/>
            <w:tcMar>
              <w:top w:w="30" w:type="dxa"/>
              <w:left w:w="30" w:type="dxa"/>
              <w:right w:w="30" w:type="dxa"/>
            </w:tcMar>
          </w:tcPr>
          <w:p w:rsidR="00196CC1" w:rsidRPr="00196CC1" w:rsidRDefault="00196CC1" w:rsidP="00196CC1">
            <w:r w:rsidRPr="00196CC1">
              <w:t>Gain Margin</w:t>
            </w:r>
          </w:p>
        </w:tc>
        <w:tc>
          <w:tcPr>
            <w:tcW w:w="0" w:type="auto"/>
            <w:tcMar>
              <w:top w:w="30" w:type="dxa"/>
              <w:left w:w="30" w:type="dxa"/>
              <w:right w:w="30" w:type="dxa"/>
            </w:tcMar>
          </w:tcPr>
          <w:p w:rsidR="00196CC1" w:rsidRPr="00196CC1" w:rsidRDefault="00196CC1" w:rsidP="00196CC1">
            <w:r w:rsidRPr="00196CC1">
              <w:t>43</w:t>
            </w:r>
          </w:p>
        </w:tc>
        <w:tc>
          <w:tcPr>
            <w:tcW w:w="0" w:type="auto"/>
            <w:tcMar>
              <w:top w:w="30" w:type="dxa"/>
              <w:left w:w="30" w:type="dxa"/>
              <w:right w:w="30" w:type="dxa"/>
            </w:tcMar>
          </w:tcPr>
          <w:p w:rsidR="00196CC1" w:rsidRPr="00196CC1" w:rsidRDefault="00196CC1" w:rsidP="00196CC1">
            <w:r w:rsidRPr="00196CC1">
              <w:t>48</w:t>
            </w:r>
          </w:p>
        </w:tc>
        <w:tc>
          <w:tcPr>
            <w:tcW w:w="0" w:type="auto"/>
            <w:tcMar>
              <w:top w:w="30" w:type="dxa"/>
              <w:left w:w="30" w:type="dxa"/>
              <w:right w:w="30" w:type="dxa"/>
            </w:tcMar>
          </w:tcPr>
          <w:p w:rsidR="00196CC1" w:rsidRPr="00196CC1" w:rsidRDefault="00196CC1" w:rsidP="00196CC1">
            <w:r w:rsidRPr="00196CC1">
              <w:t>54</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UGF</w:t>
            </w:r>
          </w:p>
        </w:tc>
        <w:tc>
          <w:tcPr>
            <w:tcW w:w="0" w:type="auto"/>
            <w:tcMar>
              <w:top w:w="30" w:type="dxa"/>
              <w:left w:w="30" w:type="dxa"/>
              <w:right w:w="30" w:type="dxa"/>
            </w:tcMar>
          </w:tcPr>
          <w:p w:rsidR="00196CC1" w:rsidRPr="00196CC1" w:rsidRDefault="00196CC1" w:rsidP="00196CC1">
            <w:r w:rsidRPr="00196CC1">
              <w:t>Unity Gain frequency or Phase margin frequency</w:t>
            </w:r>
          </w:p>
        </w:tc>
        <w:tc>
          <w:tcPr>
            <w:tcW w:w="0" w:type="auto"/>
            <w:tcMar>
              <w:top w:w="30" w:type="dxa"/>
              <w:left w:w="30" w:type="dxa"/>
              <w:right w:w="30" w:type="dxa"/>
            </w:tcMar>
          </w:tcPr>
          <w:p w:rsidR="00196CC1" w:rsidRPr="00196CC1" w:rsidRDefault="00196CC1" w:rsidP="00196CC1">
            <w:r w:rsidRPr="00196CC1">
              <w:t>0.75</w:t>
            </w:r>
          </w:p>
        </w:tc>
        <w:tc>
          <w:tcPr>
            <w:tcW w:w="0" w:type="auto"/>
            <w:tcMar>
              <w:top w:w="30" w:type="dxa"/>
              <w:left w:w="30" w:type="dxa"/>
              <w:right w:w="30" w:type="dxa"/>
            </w:tcMar>
          </w:tcPr>
          <w:p w:rsidR="00196CC1" w:rsidRPr="00196CC1" w:rsidRDefault="00196CC1" w:rsidP="00196CC1">
            <w:r w:rsidRPr="00196CC1">
              <w:t>12.7</w:t>
            </w:r>
          </w:p>
        </w:tc>
        <w:tc>
          <w:tcPr>
            <w:tcW w:w="0" w:type="auto"/>
            <w:tcMar>
              <w:top w:w="30" w:type="dxa"/>
              <w:left w:w="30" w:type="dxa"/>
              <w:right w:w="30" w:type="dxa"/>
            </w:tcMar>
          </w:tcPr>
          <w:p w:rsidR="00196CC1" w:rsidRPr="00196CC1" w:rsidRDefault="00196CC1" w:rsidP="00196CC1">
            <w:r w:rsidRPr="00196CC1">
              <w:t>19.7</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GMF</w:t>
            </w:r>
          </w:p>
        </w:tc>
        <w:tc>
          <w:tcPr>
            <w:tcW w:w="0" w:type="auto"/>
            <w:tcMar>
              <w:top w:w="30" w:type="dxa"/>
              <w:left w:w="30" w:type="dxa"/>
              <w:right w:w="30" w:type="dxa"/>
            </w:tcMar>
          </w:tcPr>
          <w:p w:rsidR="00196CC1" w:rsidRPr="00196CC1" w:rsidRDefault="00196CC1" w:rsidP="00196CC1">
            <w:r w:rsidRPr="00196CC1">
              <w:t>Gain Margin Frequency</w:t>
            </w:r>
          </w:p>
        </w:tc>
        <w:tc>
          <w:tcPr>
            <w:tcW w:w="0" w:type="auto"/>
            <w:tcMar>
              <w:top w:w="30" w:type="dxa"/>
              <w:left w:w="30" w:type="dxa"/>
              <w:right w:w="30" w:type="dxa"/>
            </w:tcMar>
          </w:tcPr>
          <w:p w:rsidR="00196CC1" w:rsidRPr="00196CC1" w:rsidRDefault="00196CC1" w:rsidP="00196CC1">
            <w:r w:rsidRPr="00196CC1">
              <w:t>1</w:t>
            </w:r>
          </w:p>
        </w:tc>
        <w:tc>
          <w:tcPr>
            <w:tcW w:w="0" w:type="auto"/>
            <w:tcMar>
              <w:top w:w="30" w:type="dxa"/>
              <w:left w:w="30" w:type="dxa"/>
              <w:right w:w="30" w:type="dxa"/>
            </w:tcMar>
          </w:tcPr>
          <w:p w:rsidR="00196CC1" w:rsidRPr="00196CC1" w:rsidRDefault="00196CC1" w:rsidP="00196CC1">
            <w:r w:rsidRPr="00196CC1">
              <w:t>1.14</w:t>
            </w:r>
          </w:p>
        </w:tc>
        <w:tc>
          <w:tcPr>
            <w:tcW w:w="0" w:type="auto"/>
            <w:tcMar>
              <w:top w:w="30" w:type="dxa"/>
              <w:left w:w="30" w:type="dxa"/>
              <w:right w:w="30" w:type="dxa"/>
            </w:tcMar>
          </w:tcPr>
          <w:p w:rsidR="00196CC1" w:rsidRPr="00196CC1" w:rsidRDefault="00196CC1" w:rsidP="00196CC1">
            <w:r w:rsidRPr="00196CC1">
              <w:t>1.42</w:t>
            </w:r>
          </w:p>
        </w:tc>
        <w:tc>
          <w:tcPr>
            <w:tcW w:w="0" w:type="auto"/>
            <w:tcMar>
              <w:top w:w="30" w:type="dxa"/>
              <w:left w:w="30" w:type="dxa"/>
              <w:right w:w="30" w:type="dxa"/>
            </w:tcMar>
          </w:tcPr>
          <w:p w:rsidR="00196CC1" w:rsidRPr="00196CC1" w:rsidRDefault="00196CC1" w:rsidP="00196CC1">
            <w:r w:rsidRPr="00196CC1">
              <w:t>GHz</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GMF/UGF</w:t>
            </w:r>
          </w:p>
        </w:tc>
        <w:tc>
          <w:tcPr>
            <w:tcW w:w="0" w:type="auto"/>
            <w:tcMar>
              <w:top w:w="30" w:type="dxa"/>
              <w:left w:w="30" w:type="dxa"/>
              <w:right w:w="30" w:type="dxa"/>
            </w:tcMar>
          </w:tcPr>
          <w:p w:rsidR="00196CC1" w:rsidRPr="00196CC1" w:rsidRDefault="00196CC1" w:rsidP="00196CC1">
            <w:r w:rsidRPr="00196CC1">
              <w:t>Ratio of GMF to UGF</w:t>
            </w:r>
          </w:p>
        </w:tc>
        <w:tc>
          <w:tcPr>
            <w:tcW w:w="0" w:type="auto"/>
            <w:tcMar>
              <w:top w:w="30" w:type="dxa"/>
              <w:left w:w="30" w:type="dxa"/>
              <w:right w:w="30" w:type="dxa"/>
            </w:tcMar>
          </w:tcPr>
          <w:p w:rsidR="00196CC1" w:rsidRPr="00196CC1" w:rsidRDefault="00196CC1" w:rsidP="00196CC1">
            <w:r w:rsidRPr="00196CC1">
              <w:t>66</w:t>
            </w:r>
          </w:p>
        </w:tc>
        <w:tc>
          <w:tcPr>
            <w:tcW w:w="0" w:type="auto"/>
            <w:tcMar>
              <w:top w:w="30" w:type="dxa"/>
              <w:left w:w="30" w:type="dxa"/>
              <w:right w:w="30" w:type="dxa"/>
            </w:tcMar>
          </w:tcPr>
          <w:p w:rsidR="00196CC1" w:rsidRPr="00196CC1" w:rsidRDefault="00196CC1" w:rsidP="00196CC1">
            <w:r w:rsidRPr="00196CC1">
              <w:t>89</w:t>
            </w:r>
          </w:p>
        </w:tc>
        <w:tc>
          <w:tcPr>
            <w:tcW w:w="0" w:type="auto"/>
            <w:tcMar>
              <w:top w:w="30" w:type="dxa"/>
              <w:left w:w="30" w:type="dxa"/>
              <w:right w:w="30" w:type="dxa"/>
            </w:tcMar>
          </w:tcPr>
          <w:p w:rsidR="00196CC1" w:rsidRPr="00196CC1" w:rsidRDefault="00196CC1" w:rsidP="00196CC1">
            <w:r w:rsidRPr="00196CC1">
              <w:t>1.43k</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VOUT</w:t>
            </w:r>
          </w:p>
        </w:tc>
        <w:tc>
          <w:tcPr>
            <w:tcW w:w="0" w:type="auto"/>
            <w:tcMar>
              <w:top w:w="30" w:type="dxa"/>
              <w:left w:w="30" w:type="dxa"/>
              <w:right w:w="30" w:type="dxa"/>
            </w:tcMar>
          </w:tcPr>
          <w:p w:rsidR="00196CC1" w:rsidRPr="00196CC1" w:rsidRDefault="00196CC1" w:rsidP="00196CC1">
            <w:r w:rsidRPr="00196CC1">
              <w:t>Output voltage</w:t>
            </w:r>
          </w:p>
        </w:tc>
        <w:tc>
          <w:tcPr>
            <w:tcW w:w="0" w:type="auto"/>
            <w:tcMar>
              <w:top w:w="30" w:type="dxa"/>
              <w:left w:w="30" w:type="dxa"/>
              <w:right w:w="30" w:type="dxa"/>
            </w:tcMar>
          </w:tcPr>
          <w:p w:rsidR="00196CC1" w:rsidRPr="00196CC1" w:rsidRDefault="00196CC1" w:rsidP="00196CC1">
            <w:r w:rsidRPr="00196CC1">
              <w:t>2.784</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2.795</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IQ</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65</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103</w:t>
            </w:r>
          </w:p>
        </w:tc>
        <w:tc>
          <w:tcPr>
            <w:tcW w:w="0" w:type="auto"/>
            <w:tcMar>
              <w:top w:w="30" w:type="dxa"/>
              <w:left w:w="30" w:type="dxa"/>
              <w:right w:w="30" w:type="dxa"/>
            </w:tcMar>
          </w:tcPr>
          <w:p w:rsidR="00196CC1" w:rsidRPr="00196CC1" w:rsidRDefault="00196CC1" w:rsidP="00196CC1">
            <w:r w:rsidRPr="00196CC1">
              <w:t>µA</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I_LEAK</w:t>
            </w:r>
          </w:p>
        </w:tc>
        <w:tc>
          <w:tcPr>
            <w:tcW w:w="0" w:type="auto"/>
            <w:tcMar>
              <w:top w:w="30" w:type="dxa"/>
              <w:left w:w="30" w:type="dxa"/>
              <w:right w:w="30" w:type="dxa"/>
            </w:tcMar>
          </w:tcPr>
          <w:p w:rsidR="00196CC1" w:rsidRPr="00196CC1" w:rsidRDefault="00196CC1" w:rsidP="00196CC1">
            <w:r w:rsidRPr="00196CC1">
              <w:t>The leakage current in the LDO when disabled</w:t>
            </w:r>
          </w:p>
        </w:tc>
        <w:tc>
          <w:tcPr>
            <w:tcW w:w="0" w:type="auto"/>
            <w:tcMar>
              <w:top w:w="30" w:type="dxa"/>
              <w:left w:w="30" w:type="dxa"/>
              <w:right w:w="30" w:type="dxa"/>
            </w:tcMar>
          </w:tcPr>
          <w:p w:rsidR="00196CC1" w:rsidRPr="00196CC1" w:rsidRDefault="00196CC1" w:rsidP="00196CC1">
            <w:r w:rsidRPr="00196CC1">
              <w:t>0.9</w:t>
            </w:r>
          </w:p>
        </w:tc>
        <w:tc>
          <w:tcPr>
            <w:tcW w:w="0" w:type="auto"/>
            <w:tcMar>
              <w:top w:w="30" w:type="dxa"/>
              <w:left w:w="30" w:type="dxa"/>
              <w:right w:w="30" w:type="dxa"/>
            </w:tcMar>
          </w:tcPr>
          <w:p w:rsidR="00196CC1" w:rsidRPr="00196CC1" w:rsidRDefault="00196CC1" w:rsidP="00196CC1">
            <w:r w:rsidRPr="00196CC1">
              <w:t>-</w:t>
            </w:r>
          </w:p>
        </w:tc>
        <w:tc>
          <w:tcPr>
            <w:tcW w:w="0" w:type="auto"/>
            <w:tcMar>
              <w:top w:w="30" w:type="dxa"/>
              <w:left w:w="30" w:type="dxa"/>
              <w:right w:w="30" w:type="dxa"/>
            </w:tcMar>
          </w:tcPr>
          <w:p w:rsidR="00196CC1" w:rsidRPr="00196CC1" w:rsidRDefault="00196CC1" w:rsidP="00196CC1">
            <w:r w:rsidRPr="00196CC1">
              <w:t>127</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rPr>
          <w:trHeight w:val="251"/>
        </w:trPr>
        <w:tc>
          <w:tcPr>
            <w:tcW w:w="0" w:type="auto"/>
            <w:tcMar>
              <w:top w:w="30" w:type="dxa"/>
              <w:left w:w="30" w:type="dxa"/>
              <w:bottom w:w="20" w:type="dxa"/>
              <w:right w:w="30" w:type="dxa"/>
            </w:tcMar>
          </w:tcPr>
          <w:p w:rsidR="00196CC1" w:rsidRPr="00196CC1" w:rsidRDefault="00196CC1" w:rsidP="00196CC1">
            <w:r w:rsidRPr="00196CC1">
              <w:t>I_BYPASS</w:t>
            </w:r>
          </w:p>
        </w:tc>
        <w:tc>
          <w:tcPr>
            <w:tcW w:w="0" w:type="auto"/>
            <w:tcMar>
              <w:top w:w="30" w:type="dxa"/>
              <w:left w:w="30" w:type="dxa"/>
              <w:right w:w="30" w:type="dxa"/>
            </w:tcMar>
          </w:tcPr>
          <w:p w:rsidR="00196CC1" w:rsidRPr="00196CC1" w:rsidRDefault="00196CC1" w:rsidP="00196CC1">
            <w:r w:rsidRPr="00196CC1">
              <w:t>LDO current in Bypass mode</w:t>
            </w:r>
          </w:p>
        </w:tc>
        <w:tc>
          <w:tcPr>
            <w:tcW w:w="0" w:type="auto"/>
            <w:tcMar>
              <w:top w:w="30" w:type="dxa"/>
              <w:left w:w="30" w:type="dxa"/>
              <w:right w:w="30" w:type="dxa"/>
            </w:tcMar>
          </w:tcPr>
          <w:p w:rsidR="00196CC1" w:rsidRPr="00196CC1" w:rsidRDefault="00196CC1" w:rsidP="00196CC1">
            <w:r w:rsidRPr="00196CC1">
              <w:t>1</w:t>
            </w:r>
          </w:p>
        </w:tc>
        <w:tc>
          <w:tcPr>
            <w:tcW w:w="0" w:type="auto"/>
            <w:tcMar>
              <w:top w:w="30" w:type="dxa"/>
              <w:left w:w="30" w:type="dxa"/>
              <w:right w:w="30" w:type="dxa"/>
            </w:tcMar>
          </w:tcPr>
          <w:p w:rsidR="00196CC1" w:rsidRPr="00196CC1" w:rsidRDefault="00196CC1" w:rsidP="00196CC1">
            <w:r w:rsidRPr="00196CC1">
              <w:t>5.5</w:t>
            </w:r>
          </w:p>
        </w:tc>
        <w:tc>
          <w:tcPr>
            <w:tcW w:w="0" w:type="auto"/>
            <w:tcMar>
              <w:top w:w="30" w:type="dxa"/>
              <w:left w:w="30" w:type="dxa"/>
              <w:right w:w="30" w:type="dxa"/>
            </w:tcMar>
          </w:tcPr>
          <w:p w:rsidR="00196CC1" w:rsidRPr="00196CC1" w:rsidRDefault="00196CC1" w:rsidP="00196CC1">
            <w:r w:rsidRPr="00196CC1">
              <w:t>160</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rPr>
          <w:trHeight w:val="490"/>
        </w:trPr>
        <w:tc>
          <w:tcPr>
            <w:tcW w:w="0" w:type="auto"/>
            <w:tcMar>
              <w:top w:w="30" w:type="dxa"/>
              <w:left w:w="30" w:type="dxa"/>
              <w:bottom w:w="20" w:type="dxa"/>
              <w:right w:w="30" w:type="dxa"/>
            </w:tcMar>
          </w:tcPr>
          <w:p w:rsidR="00196CC1" w:rsidRPr="00196CC1" w:rsidRDefault="00196CC1" w:rsidP="00196CC1">
            <w:r w:rsidRPr="00196CC1">
              <w:t>T_STARTUP</w:t>
            </w:r>
          </w:p>
        </w:tc>
        <w:tc>
          <w:tcPr>
            <w:tcW w:w="0" w:type="auto"/>
            <w:tcMar>
              <w:top w:w="30" w:type="dxa"/>
              <w:left w:w="30" w:type="dxa"/>
              <w:right w:w="30" w:type="dxa"/>
            </w:tcMar>
          </w:tcPr>
          <w:p w:rsidR="00196CC1" w:rsidRPr="00196CC1" w:rsidRDefault="00196CC1" w:rsidP="00196CC1">
            <w:r w:rsidRPr="00196CC1">
              <w:t>Time taken for vout to reach 95% of its stable value when a step enable is given to ldo</w:t>
            </w:r>
          </w:p>
        </w:tc>
        <w:tc>
          <w:tcPr>
            <w:tcW w:w="0" w:type="auto"/>
            <w:tcMar>
              <w:top w:w="30" w:type="dxa"/>
              <w:left w:w="30" w:type="dxa"/>
              <w:right w:w="30" w:type="dxa"/>
            </w:tcMar>
          </w:tcPr>
          <w:p w:rsidR="00196CC1" w:rsidRPr="00196CC1" w:rsidRDefault="00196CC1" w:rsidP="00196CC1">
            <w:r w:rsidRPr="00196CC1">
              <w:t>23</w:t>
            </w:r>
          </w:p>
        </w:tc>
        <w:tc>
          <w:tcPr>
            <w:tcW w:w="0" w:type="auto"/>
            <w:tcMar>
              <w:top w:w="30" w:type="dxa"/>
              <w:left w:w="30" w:type="dxa"/>
              <w:right w:w="30" w:type="dxa"/>
            </w:tcMar>
          </w:tcPr>
          <w:p w:rsidR="00196CC1" w:rsidRPr="00196CC1" w:rsidRDefault="00196CC1" w:rsidP="00196CC1">
            <w:r w:rsidRPr="00196CC1">
              <w:t>27</w:t>
            </w:r>
          </w:p>
        </w:tc>
        <w:tc>
          <w:tcPr>
            <w:tcW w:w="0" w:type="auto"/>
            <w:tcMar>
              <w:top w:w="30" w:type="dxa"/>
              <w:left w:w="30" w:type="dxa"/>
              <w:right w:w="30" w:type="dxa"/>
            </w:tcMar>
          </w:tcPr>
          <w:p w:rsidR="00196CC1" w:rsidRPr="00196CC1" w:rsidRDefault="00196CC1" w:rsidP="00196CC1">
            <w:r w:rsidRPr="00196CC1">
              <w:t>31</w:t>
            </w:r>
          </w:p>
        </w:tc>
        <w:tc>
          <w:tcPr>
            <w:tcW w:w="0" w:type="auto"/>
            <w:tcMar>
              <w:top w:w="30" w:type="dxa"/>
              <w:left w:w="30" w:type="dxa"/>
              <w:right w:w="30" w:type="dxa"/>
            </w:tcMar>
          </w:tcPr>
          <w:p w:rsidR="00196CC1" w:rsidRPr="00196CC1" w:rsidRDefault="00196CC1" w:rsidP="00443481">
            <w:pPr>
              <w:keepNext/>
            </w:pPr>
            <w:r w:rsidRPr="00196CC1">
              <w:t>us</w:t>
            </w:r>
          </w:p>
        </w:tc>
      </w:tr>
    </w:tbl>
    <w:p w:rsidR="00196CC1" w:rsidRPr="00196CC1" w:rsidRDefault="00D4047B" w:rsidP="00E61193">
      <w:pPr>
        <w:pStyle w:val="Caption"/>
      </w:pPr>
      <w:bookmarkStart w:id="231" w:name="_Toc506817979"/>
      <w:r>
        <w:t xml:space="preserve">Table </w:t>
      </w:r>
      <w:r w:rsidR="00DF628D">
        <w:fldChar w:fldCharType="begin"/>
      </w:r>
      <w:r w:rsidR="00DF628D">
        <w:instrText xml:space="preserve"> SEQ Table \* ARABIC </w:instrText>
      </w:r>
      <w:r w:rsidR="00DF628D">
        <w:fldChar w:fldCharType="separate"/>
      </w:r>
      <w:r w:rsidR="00F029F9">
        <w:rPr>
          <w:noProof/>
        </w:rPr>
        <w:t>29</w:t>
      </w:r>
      <w:r w:rsidR="00DF628D">
        <w:fldChar w:fldCharType="end"/>
      </w:r>
      <w:r>
        <w:t xml:space="preserve">: </w:t>
      </w:r>
      <w:r w:rsidRPr="00360AD6">
        <w:t>2.8V O/P, 25mA load current (VDD 3.1,3.6)</w:t>
      </w:r>
      <w:bookmarkEnd w:id="231"/>
    </w:p>
    <w:p w:rsidR="00196CC1" w:rsidRPr="00196CC1" w:rsidRDefault="00196CC1" w:rsidP="00196CC1">
      <w:pPr>
        <w:pStyle w:val="Heading3"/>
      </w:pPr>
      <w:bookmarkStart w:id="232" w:name="_Toc256000024"/>
      <w:bookmarkStart w:id="233" w:name="_Toc498957486"/>
      <w:bookmarkStart w:id="234" w:name="_Toc504647481"/>
      <w:bookmarkStart w:id="235" w:name="_Toc506819329"/>
      <w:r w:rsidRPr="00196CC1">
        <w:t>Opamp</w:t>
      </w:r>
      <w:bookmarkEnd w:id="232"/>
      <w:bookmarkEnd w:id="233"/>
      <w:bookmarkEnd w:id="234"/>
      <w:bookmarkEnd w:id="235"/>
    </w:p>
    <w:p w:rsidR="00196CC1" w:rsidRPr="00196CC1" w:rsidRDefault="00196CC1" w:rsidP="00067E2A">
      <w:pPr>
        <w:pStyle w:val="DocumentationParagraph"/>
      </w:pPr>
      <w:r w:rsidRPr="00196CC1">
        <w:t>The opamps top consists of 3 general purpose Operational Amplifiers (OPAMP) offering rail-to-rail inputs and outputs.</w:t>
      </w:r>
      <w:r w:rsidRPr="00196CC1">
        <w:br/>
        <w:t>The opamps can be configured as:</w:t>
      </w:r>
    </w:p>
    <w:p w:rsidR="00196CC1" w:rsidRPr="00196CC1" w:rsidRDefault="00196CC1" w:rsidP="0005150A">
      <w:pPr>
        <w:pStyle w:val="listbullet1"/>
        <w:numPr>
          <w:ilvl w:val="0"/>
          <w:numId w:val="25"/>
        </w:numPr>
      </w:pPr>
      <w:r w:rsidRPr="00196CC1">
        <w:t>Unity gain amplifier</w:t>
      </w:r>
    </w:p>
    <w:p w:rsidR="00196CC1" w:rsidRPr="00196CC1" w:rsidRDefault="00196CC1" w:rsidP="00067E2A">
      <w:pPr>
        <w:pStyle w:val="listbullet1"/>
      </w:pPr>
      <w:r w:rsidRPr="00196CC1">
        <w:t>Trans-Impedance Amplifier (TIA)</w:t>
      </w:r>
    </w:p>
    <w:p w:rsidR="00196CC1" w:rsidRPr="00196CC1" w:rsidRDefault="00196CC1" w:rsidP="00067E2A">
      <w:pPr>
        <w:pStyle w:val="listbullet1"/>
      </w:pPr>
      <w:r w:rsidRPr="00196CC1">
        <w:t>Non-inverting Programmable Gain Amplifier (PGA)</w:t>
      </w:r>
    </w:p>
    <w:p w:rsidR="00196CC1" w:rsidRPr="00196CC1" w:rsidRDefault="00196CC1" w:rsidP="00067E2A">
      <w:pPr>
        <w:pStyle w:val="listbullet1"/>
      </w:pPr>
      <w:r w:rsidRPr="00196CC1">
        <w:t>Inverting Programmable Gain Amplifier (PGA)</w:t>
      </w:r>
    </w:p>
    <w:p w:rsidR="00196CC1" w:rsidRPr="00196CC1" w:rsidRDefault="00196CC1" w:rsidP="00067E2A">
      <w:pPr>
        <w:pStyle w:val="listbullet1"/>
      </w:pPr>
      <w:r w:rsidRPr="00196CC1">
        <w:t>Non-inverting Programmable hysteresis comparator</w:t>
      </w:r>
    </w:p>
    <w:p w:rsidR="00196CC1" w:rsidRPr="00196CC1" w:rsidRDefault="00196CC1" w:rsidP="00067E2A">
      <w:pPr>
        <w:pStyle w:val="listbullet1"/>
      </w:pPr>
      <w:r w:rsidRPr="00196CC1">
        <w:t>Inverting Programmable hysteresis comparator</w:t>
      </w:r>
    </w:p>
    <w:p w:rsidR="00196CC1" w:rsidRPr="00196CC1" w:rsidRDefault="00196CC1" w:rsidP="00067E2A">
      <w:pPr>
        <w:pStyle w:val="listbullet1"/>
      </w:pPr>
      <w:r w:rsidRPr="00196CC1">
        <w:t>Cascaded Non-Inverting PGA</w:t>
      </w:r>
    </w:p>
    <w:p w:rsidR="00196CC1" w:rsidRPr="00196CC1" w:rsidRDefault="00196CC1" w:rsidP="00067E2A">
      <w:pPr>
        <w:pStyle w:val="listbullet1"/>
      </w:pPr>
      <w:r w:rsidRPr="00196CC1">
        <w:t>Cascaded Inverting PGA</w:t>
      </w:r>
    </w:p>
    <w:p w:rsidR="00196CC1" w:rsidRPr="00196CC1" w:rsidRDefault="00196CC1" w:rsidP="00067E2A">
      <w:pPr>
        <w:pStyle w:val="listbullet1"/>
      </w:pPr>
      <w:r w:rsidRPr="00196CC1">
        <w:t>Two opamps Differential Amplifier</w:t>
      </w:r>
    </w:p>
    <w:p w:rsidR="00196CC1" w:rsidRPr="00196CC1" w:rsidRDefault="00196CC1" w:rsidP="00067E2A">
      <w:pPr>
        <w:pStyle w:val="listbullet1"/>
      </w:pPr>
      <w:r w:rsidRPr="00196CC1">
        <w:t>Instrumentation Amplifier</w:t>
      </w:r>
    </w:p>
    <w:p w:rsidR="00196CC1" w:rsidRPr="00196CC1" w:rsidRDefault="00196CC1" w:rsidP="00196CC1"/>
    <w:p w:rsidR="00196CC1" w:rsidRPr="00196CC1" w:rsidRDefault="00067E2A" w:rsidP="00067E2A">
      <w:pPr>
        <w:pStyle w:val="docbullet1"/>
      </w:pPr>
      <w:r>
        <w:t>7</w:t>
      </w:r>
      <w:r w:rsidR="00196CC1" w:rsidRPr="00196CC1">
        <w:t>,</w:t>
      </w:r>
      <w:r>
        <w:t xml:space="preserve"> </w:t>
      </w:r>
      <w:r w:rsidR="00196CC1" w:rsidRPr="00196CC1">
        <w:t>8,</w:t>
      </w:r>
      <w:r>
        <w:t xml:space="preserve"> </w:t>
      </w:r>
      <w:r w:rsidR="00196CC1" w:rsidRPr="00196CC1">
        <w:t>9 are configured by cascading 2 opamps.</w:t>
      </w:r>
    </w:p>
    <w:p w:rsidR="00196CC1" w:rsidRPr="00196CC1" w:rsidRDefault="00196CC1" w:rsidP="00067E2A">
      <w:pPr>
        <w:pStyle w:val="docbullet1"/>
      </w:pPr>
      <w:r w:rsidRPr="00196CC1">
        <w:t>10 is configured by cascading 3 op-amps.</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849"/>
        <w:gridCol w:w="659"/>
        <w:gridCol w:w="1495"/>
        <w:gridCol w:w="573"/>
        <w:gridCol w:w="787"/>
        <w:gridCol w:w="633"/>
        <w:gridCol w:w="491"/>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Test Conditions</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typical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units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Input Voltage range</w:t>
            </w:r>
          </w:p>
        </w:tc>
        <w:tc>
          <w:tcPr>
            <w:tcW w:w="0" w:type="auto"/>
            <w:tcMar>
              <w:top w:w="30" w:type="dxa"/>
              <w:left w:w="30" w:type="dxa"/>
              <w:right w:w="30" w:type="dxa"/>
            </w:tcMar>
          </w:tcPr>
          <w:p w:rsidR="00196CC1" w:rsidRPr="00196CC1" w:rsidRDefault="00196CC1" w:rsidP="00196CC1">
            <w:r w:rsidRPr="00196CC1">
              <w:t>Vin</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gnd</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vdd</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output voltage range</w:t>
            </w:r>
          </w:p>
        </w:tc>
        <w:tc>
          <w:tcPr>
            <w:tcW w:w="0" w:type="auto"/>
            <w:tcMar>
              <w:top w:w="30" w:type="dxa"/>
              <w:left w:w="30" w:type="dxa"/>
              <w:right w:w="30" w:type="dxa"/>
            </w:tcMar>
          </w:tcPr>
          <w:p w:rsidR="00196CC1" w:rsidRPr="00196CC1" w:rsidRDefault="00196CC1" w:rsidP="00196CC1">
            <w:r w:rsidRPr="00196CC1">
              <w:t>Vo</w:t>
            </w:r>
          </w:p>
        </w:tc>
        <w:tc>
          <w:tcPr>
            <w:tcW w:w="0" w:type="auto"/>
            <w:tcMar>
              <w:top w:w="30" w:type="dxa"/>
              <w:left w:w="30" w:type="dxa"/>
              <w:right w:w="30" w:type="dxa"/>
            </w:tcMar>
          </w:tcPr>
          <w:p w:rsidR="00196CC1" w:rsidRPr="00196CC1" w:rsidRDefault="00196CC1" w:rsidP="00196CC1">
            <w:r w:rsidRPr="00196CC1">
              <w:t>1mA, source or sink</w:t>
            </w:r>
          </w:p>
        </w:tc>
        <w:tc>
          <w:tcPr>
            <w:tcW w:w="0" w:type="auto"/>
            <w:tcMar>
              <w:top w:w="30" w:type="dxa"/>
              <w:left w:w="30" w:type="dxa"/>
              <w:right w:w="30" w:type="dxa"/>
            </w:tcMar>
          </w:tcPr>
          <w:p w:rsidR="00196CC1" w:rsidRPr="00196CC1" w:rsidRDefault="00196CC1" w:rsidP="00196CC1">
            <w:r w:rsidRPr="00196CC1">
              <w:t>0.1</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vdd-0.1</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output current capability, source or sink</w:t>
            </w:r>
          </w:p>
        </w:tc>
        <w:tc>
          <w:tcPr>
            <w:tcW w:w="0" w:type="auto"/>
            <w:tcMar>
              <w:top w:w="30" w:type="dxa"/>
              <w:left w:w="30" w:type="dxa"/>
              <w:right w:w="30" w:type="dxa"/>
            </w:tcMar>
          </w:tcPr>
          <w:p w:rsidR="00196CC1" w:rsidRPr="00196CC1" w:rsidRDefault="00196CC1" w:rsidP="00196CC1">
            <w:r w:rsidRPr="00196CC1">
              <w:t>Iout</w:t>
            </w:r>
          </w:p>
        </w:tc>
        <w:tc>
          <w:tcPr>
            <w:tcW w:w="0" w:type="auto"/>
            <w:tcMar>
              <w:top w:w="30" w:type="dxa"/>
              <w:left w:w="30" w:type="dxa"/>
              <w:right w:w="30" w:type="dxa"/>
            </w:tcMar>
          </w:tcPr>
          <w:p w:rsidR="00196CC1" w:rsidRPr="00196CC1" w:rsidRDefault="00196CC1" w:rsidP="00196CC1">
            <w:r w:rsidRPr="00196CC1">
              <w:t>0.5&lt;Vout&lt;vdd-0.5</w:t>
            </w:r>
          </w:p>
        </w:tc>
        <w:tc>
          <w:tcPr>
            <w:tcW w:w="0" w:type="auto"/>
            <w:tcMar>
              <w:top w:w="30" w:type="dxa"/>
              <w:left w:w="30" w:type="dxa"/>
              <w:right w:w="30" w:type="dxa"/>
            </w:tcMar>
          </w:tcPr>
          <w:p w:rsidR="00196CC1" w:rsidRPr="00196CC1" w:rsidRDefault="00196CC1" w:rsidP="00196CC1">
            <w:r w:rsidRPr="00196CC1">
              <w:t>4</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mA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Input offset voltage</w:t>
            </w:r>
          </w:p>
        </w:tc>
        <w:tc>
          <w:tcPr>
            <w:tcW w:w="0" w:type="auto"/>
            <w:tcMar>
              <w:top w:w="30" w:type="dxa"/>
              <w:left w:w="30" w:type="dxa"/>
              <w:right w:w="30" w:type="dxa"/>
            </w:tcMar>
          </w:tcPr>
          <w:p w:rsidR="00196CC1" w:rsidRPr="00196CC1" w:rsidRDefault="00196CC1" w:rsidP="00196CC1">
            <w:r w:rsidRPr="00196CC1">
              <w:t>Vos</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-284</w:t>
            </w:r>
          </w:p>
        </w:tc>
        <w:tc>
          <w:tcPr>
            <w:tcW w:w="0" w:type="auto"/>
            <w:tcMar>
              <w:top w:w="30" w:type="dxa"/>
              <w:left w:w="30" w:type="dxa"/>
              <w:right w:w="30" w:type="dxa"/>
            </w:tcMar>
          </w:tcPr>
          <w:p w:rsidR="00196CC1" w:rsidRPr="00196CC1" w:rsidRDefault="00196CC1" w:rsidP="00196CC1">
            <w:r w:rsidRPr="00196CC1">
              <w:t>-126</w:t>
            </w:r>
          </w:p>
        </w:tc>
        <w:tc>
          <w:tcPr>
            <w:tcW w:w="0" w:type="auto"/>
            <w:tcMar>
              <w:top w:w="30" w:type="dxa"/>
              <w:left w:w="30" w:type="dxa"/>
              <w:right w:w="30" w:type="dxa"/>
            </w:tcMar>
          </w:tcPr>
          <w:p w:rsidR="00196CC1" w:rsidRPr="00196CC1" w:rsidRDefault="00196CC1" w:rsidP="00196CC1">
            <w:r w:rsidRPr="00196CC1">
              <w:t>32</w:t>
            </w:r>
          </w:p>
        </w:tc>
        <w:tc>
          <w:tcPr>
            <w:tcW w:w="0" w:type="auto"/>
            <w:tcMar>
              <w:top w:w="30" w:type="dxa"/>
              <w:left w:w="30" w:type="dxa"/>
              <w:right w:w="30" w:type="dxa"/>
            </w:tcMar>
          </w:tcPr>
          <w:p w:rsidR="00196CC1" w:rsidRPr="00196CC1" w:rsidRDefault="00196CC1" w:rsidP="00196CC1">
            <w:r w:rsidRPr="00196CC1">
              <w:t>uV</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-106</w:t>
            </w:r>
          </w:p>
        </w:tc>
        <w:tc>
          <w:tcPr>
            <w:tcW w:w="0" w:type="auto"/>
            <w:tcMar>
              <w:top w:w="30" w:type="dxa"/>
              <w:left w:w="30" w:type="dxa"/>
              <w:right w:w="30" w:type="dxa"/>
            </w:tcMar>
          </w:tcPr>
          <w:p w:rsidR="00196CC1" w:rsidRPr="00196CC1" w:rsidRDefault="00196CC1" w:rsidP="00196CC1">
            <w:r w:rsidRPr="00196CC1">
              <w:t>-25</w:t>
            </w:r>
          </w:p>
        </w:tc>
        <w:tc>
          <w:tcPr>
            <w:tcW w:w="0" w:type="auto"/>
            <w:tcMar>
              <w:top w:w="30" w:type="dxa"/>
              <w:left w:w="30" w:type="dxa"/>
              <w:right w:w="30" w:type="dxa"/>
            </w:tcMar>
          </w:tcPr>
          <w:p w:rsidR="00196CC1" w:rsidRPr="00196CC1" w:rsidRDefault="00196CC1" w:rsidP="00196CC1">
            <w:r w:rsidRPr="00196CC1">
              <w:t>26</w:t>
            </w:r>
          </w:p>
        </w:tc>
        <w:tc>
          <w:tcPr>
            <w:tcW w:w="0" w:type="auto"/>
            <w:tcMar>
              <w:top w:w="30" w:type="dxa"/>
              <w:left w:w="30" w:type="dxa"/>
              <w:right w:w="30" w:type="dxa"/>
            </w:tcMar>
          </w:tcPr>
          <w:p w:rsidR="00196CC1" w:rsidRPr="00196CC1" w:rsidRDefault="00196CC1" w:rsidP="00196CC1">
            <w:r w:rsidRPr="00196CC1">
              <w:t>uV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Input offset voltage drift with temperature</w:t>
            </w:r>
          </w:p>
        </w:tc>
        <w:tc>
          <w:tcPr>
            <w:tcW w:w="0" w:type="auto"/>
            <w:tcMar>
              <w:top w:w="30" w:type="dxa"/>
              <w:left w:w="30" w:type="dxa"/>
              <w:right w:w="30" w:type="dxa"/>
            </w:tcMar>
          </w:tcPr>
          <w:p w:rsidR="00196CC1" w:rsidRPr="00196CC1" w:rsidRDefault="00196CC1" w:rsidP="00196CC1">
            <w:r w:rsidRPr="00196CC1">
              <w:t>TCVos</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0.18</w:t>
            </w:r>
          </w:p>
        </w:tc>
        <w:tc>
          <w:tcPr>
            <w:tcW w:w="0" w:type="auto"/>
            <w:tcMar>
              <w:top w:w="30" w:type="dxa"/>
              <w:left w:w="30" w:type="dxa"/>
              <w:right w:w="30" w:type="dxa"/>
            </w:tcMar>
          </w:tcPr>
          <w:p w:rsidR="00196CC1" w:rsidRPr="00196CC1" w:rsidRDefault="00196CC1" w:rsidP="00196CC1">
            <w:r w:rsidRPr="00196CC1">
              <w:t>0.49</w:t>
            </w:r>
          </w:p>
        </w:tc>
        <w:tc>
          <w:tcPr>
            <w:tcW w:w="0" w:type="auto"/>
            <w:tcMar>
              <w:top w:w="30" w:type="dxa"/>
              <w:left w:w="30" w:type="dxa"/>
              <w:right w:w="30" w:type="dxa"/>
            </w:tcMar>
          </w:tcPr>
          <w:p w:rsidR="00196CC1" w:rsidRPr="00196CC1" w:rsidRDefault="00196CC1" w:rsidP="00196CC1">
            <w:r w:rsidRPr="00196CC1">
              <w:t>1.87</w:t>
            </w:r>
          </w:p>
        </w:tc>
        <w:tc>
          <w:tcPr>
            <w:tcW w:w="0" w:type="auto"/>
            <w:tcMar>
              <w:top w:w="30" w:type="dxa"/>
              <w:left w:w="30" w:type="dxa"/>
              <w:right w:w="30" w:type="dxa"/>
            </w:tcMar>
          </w:tcPr>
          <w:p w:rsidR="00196CC1" w:rsidRPr="00196CC1" w:rsidRDefault="00196CC1" w:rsidP="00196CC1">
            <w:r w:rsidRPr="00196CC1">
              <w:t>uV/C</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0.04</w:t>
            </w:r>
          </w:p>
        </w:tc>
        <w:tc>
          <w:tcPr>
            <w:tcW w:w="0" w:type="auto"/>
            <w:tcMar>
              <w:top w:w="30" w:type="dxa"/>
              <w:left w:w="30" w:type="dxa"/>
              <w:right w:w="30" w:type="dxa"/>
            </w:tcMar>
          </w:tcPr>
          <w:p w:rsidR="00196CC1" w:rsidRPr="00196CC1" w:rsidRDefault="00196CC1" w:rsidP="00196CC1">
            <w:r w:rsidRPr="00196CC1">
              <w:t>0.08</w:t>
            </w:r>
          </w:p>
        </w:tc>
        <w:tc>
          <w:tcPr>
            <w:tcW w:w="0" w:type="auto"/>
            <w:tcMar>
              <w:top w:w="30" w:type="dxa"/>
              <w:left w:w="30" w:type="dxa"/>
              <w:right w:w="30" w:type="dxa"/>
            </w:tcMar>
          </w:tcPr>
          <w:p w:rsidR="00196CC1" w:rsidRPr="00196CC1" w:rsidRDefault="00196CC1" w:rsidP="00196CC1">
            <w:r w:rsidRPr="00196CC1">
              <w:t>0.48</w:t>
            </w:r>
          </w:p>
        </w:tc>
        <w:tc>
          <w:tcPr>
            <w:tcW w:w="0" w:type="auto"/>
            <w:tcMar>
              <w:top w:w="30" w:type="dxa"/>
              <w:left w:w="30" w:type="dxa"/>
              <w:right w:w="30" w:type="dxa"/>
            </w:tcMar>
          </w:tcPr>
          <w:p w:rsidR="00196CC1" w:rsidRPr="00196CC1" w:rsidRDefault="00196CC1" w:rsidP="00196CC1">
            <w:r w:rsidRPr="00196CC1">
              <w:t>uV/C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Gain error, unity gain buffer mode, RL=1Kohm</w:t>
            </w:r>
          </w:p>
        </w:tc>
        <w:tc>
          <w:tcPr>
            <w:tcW w:w="0" w:type="auto"/>
            <w:tcMar>
              <w:top w:w="30" w:type="dxa"/>
              <w:left w:w="30" w:type="dxa"/>
              <w:right w:w="30" w:type="dxa"/>
            </w:tcMar>
          </w:tcPr>
          <w:p w:rsidR="00196CC1" w:rsidRPr="00196CC1" w:rsidRDefault="00196CC1" w:rsidP="00196CC1">
            <w:r w:rsidRPr="00196CC1">
              <w:t>Ge1</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-0.33</w:t>
            </w:r>
          </w:p>
        </w:tc>
        <w:tc>
          <w:tcPr>
            <w:tcW w:w="0" w:type="auto"/>
            <w:tcMar>
              <w:top w:w="30" w:type="dxa"/>
              <w:left w:w="30" w:type="dxa"/>
              <w:right w:w="30" w:type="dxa"/>
            </w:tcMar>
          </w:tcPr>
          <w:p w:rsidR="00196CC1" w:rsidRPr="00196CC1" w:rsidRDefault="00196CC1" w:rsidP="00196CC1">
            <w:r w:rsidRPr="00196CC1">
              <w:t>-5m</w:t>
            </w:r>
          </w:p>
        </w:tc>
        <w:tc>
          <w:tcPr>
            <w:tcW w:w="0" w:type="auto"/>
            <w:tcMar>
              <w:top w:w="30" w:type="dxa"/>
              <w:left w:w="30" w:type="dxa"/>
              <w:right w:w="30" w:type="dxa"/>
            </w:tcMar>
          </w:tcPr>
          <w:p w:rsidR="00196CC1" w:rsidRPr="00196CC1" w:rsidRDefault="00196CC1" w:rsidP="00196CC1">
            <w:r w:rsidRPr="00196CC1">
              <w:t>0.01</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-0.24</w:t>
            </w:r>
          </w:p>
        </w:tc>
        <w:tc>
          <w:tcPr>
            <w:tcW w:w="0" w:type="auto"/>
            <w:tcMar>
              <w:top w:w="30" w:type="dxa"/>
              <w:left w:w="30" w:type="dxa"/>
              <w:right w:w="30" w:type="dxa"/>
            </w:tcMar>
          </w:tcPr>
          <w:p w:rsidR="00196CC1" w:rsidRPr="00196CC1" w:rsidRDefault="00196CC1" w:rsidP="00196CC1">
            <w:r w:rsidRPr="00196CC1">
              <w:t>-6.8m</w:t>
            </w:r>
          </w:p>
        </w:tc>
        <w:tc>
          <w:tcPr>
            <w:tcW w:w="0" w:type="auto"/>
            <w:tcMar>
              <w:top w:w="30" w:type="dxa"/>
              <w:left w:w="30" w:type="dxa"/>
              <w:right w:w="30" w:type="dxa"/>
            </w:tcMar>
          </w:tcPr>
          <w:p w:rsidR="00196CC1" w:rsidRPr="00196CC1" w:rsidRDefault="00196CC1" w:rsidP="00196CC1">
            <w:r w:rsidRPr="00196CC1">
              <w:t>0.04</w:t>
            </w:r>
          </w:p>
        </w:tc>
        <w:tc>
          <w:tcPr>
            <w:tcW w:w="0" w:type="auto"/>
            <w:tcMar>
              <w:top w:w="30" w:type="dxa"/>
              <w:left w:w="30" w:type="dxa"/>
              <w:right w:w="30" w:type="dxa"/>
            </w:tcMar>
          </w:tcPr>
          <w:p w:rsidR="00196CC1" w:rsidRPr="00196CC1" w:rsidRDefault="00196CC1" w:rsidP="00196CC1">
            <w:r w:rsidRPr="00196CC1">
              <w: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Phase margin, in UGB mode</w:t>
            </w:r>
          </w:p>
        </w:tc>
        <w:tc>
          <w:tcPr>
            <w:tcW w:w="0" w:type="auto"/>
            <w:tcMar>
              <w:top w:w="30" w:type="dxa"/>
              <w:left w:w="30" w:type="dxa"/>
              <w:right w:w="30" w:type="dxa"/>
            </w:tcMar>
          </w:tcPr>
          <w:p w:rsidR="00196CC1" w:rsidRPr="00196CC1" w:rsidRDefault="00196CC1" w:rsidP="00196CC1">
            <w:r w:rsidRPr="00196CC1">
              <w:t>PM</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49.91</w:t>
            </w:r>
          </w:p>
        </w:tc>
        <w:tc>
          <w:tcPr>
            <w:tcW w:w="0" w:type="auto"/>
            <w:tcMar>
              <w:top w:w="30" w:type="dxa"/>
              <w:left w:w="30" w:type="dxa"/>
              <w:right w:w="30" w:type="dxa"/>
            </w:tcMar>
          </w:tcPr>
          <w:p w:rsidR="00196CC1" w:rsidRPr="00196CC1" w:rsidRDefault="00196CC1" w:rsidP="00196CC1">
            <w:r w:rsidRPr="00196CC1">
              <w:t>58.87</w:t>
            </w:r>
          </w:p>
        </w:tc>
        <w:tc>
          <w:tcPr>
            <w:tcW w:w="0" w:type="auto"/>
            <w:tcMar>
              <w:top w:w="30" w:type="dxa"/>
              <w:left w:w="30" w:type="dxa"/>
              <w:right w:w="30" w:type="dxa"/>
            </w:tcMar>
          </w:tcPr>
          <w:p w:rsidR="00196CC1" w:rsidRPr="00196CC1" w:rsidRDefault="00196CC1" w:rsidP="00196CC1">
            <w:r w:rsidRPr="00196CC1">
              <w:t>82.1</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43.78</w:t>
            </w:r>
          </w:p>
        </w:tc>
        <w:tc>
          <w:tcPr>
            <w:tcW w:w="0" w:type="auto"/>
            <w:tcMar>
              <w:top w:w="30" w:type="dxa"/>
              <w:left w:w="30" w:type="dxa"/>
              <w:right w:w="30" w:type="dxa"/>
            </w:tcMar>
          </w:tcPr>
          <w:p w:rsidR="00196CC1" w:rsidRPr="00196CC1" w:rsidRDefault="00196CC1" w:rsidP="00196CC1">
            <w:r w:rsidRPr="00196CC1">
              <w:t>63.08</w:t>
            </w:r>
          </w:p>
        </w:tc>
        <w:tc>
          <w:tcPr>
            <w:tcW w:w="0" w:type="auto"/>
            <w:tcMar>
              <w:top w:w="30" w:type="dxa"/>
              <w:left w:w="30" w:type="dxa"/>
              <w:right w:w="30" w:type="dxa"/>
            </w:tcMar>
          </w:tcPr>
          <w:p w:rsidR="00196CC1" w:rsidRPr="00196CC1" w:rsidRDefault="00196CC1" w:rsidP="00196CC1">
            <w:r w:rsidRPr="00196CC1">
              <w:t>85.74</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Gain-bandwidth product</w:t>
            </w:r>
          </w:p>
        </w:tc>
        <w:tc>
          <w:tcPr>
            <w:tcW w:w="0" w:type="auto"/>
            <w:tcMar>
              <w:top w:w="30" w:type="dxa"/>
              <w:left w:w="30" w:type="dxa"/>
              <w:right w:w="30" w:type="dxa"/>
            </w:tcMar>
          </w:tcPr>
          <w:p w:rsidR="00196CC1" w:rsidRPr="00196CC1" w:rsidRDefault="00196CC1" w:rsidP="00196CC1">
            <w:r w:rsidRPr="00196CC1">
              <w:t>GBW</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8.05</w:t>
            </w:r>
          </w:p>
        </w:tc>
        <w:tc>
          <w:tcPr>
            <w:tcW w:w="0" w:type="auto"/>
            <w:tcMar>
              <w:top w:w="30" w:type="dxa"/>
              <w:left w:w="30" w:type="dxa"/>
              <w:right w:w="30" w:type="dxa"/>
            </w:tcMar>
          </w:tcPr>
          <w:p w:rsidR="00196CC1" w:rsidRPr="00196CC1" w:rsidRDefault="00196CC1" w:rsidP="00196CC1">
            <w:r w:rsidRPr="00196CC1">
              <w:t>16.97</w:t>
            </w:r>
          </w:p>
        </w:tc>
        <w:tc>
          <w:tcPr>
            <w:tcW w:w="0" w:type="auto"/>
            <w:tcMar>
              <w:top w:w="30" w:type="dxa"/>
              <w:left w:w="30" w:type="dxa"/>
              <w:right w:w="30" w:type="dxa"/>
            </w:tcMar>
          </w:tcPr>
          <w:p w:rsidR="00196CC1" w:rsidRPr="00196CC1" w:rsidRDefault="00196CC1" w:rsidP="00196CC1">
            <w:r w:rsidRPr="00196CC1">
              <w:t>24.06</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4.16</w:t>
            </w:r>
          </w:p>
        </w:tc>
        <w:tc>
          <w:tcPr>
            <w:tcW w:w="0" w:type="auto"/>
            <w:tcMar>
              <w:top w:w="30" w:type="dxa"/>
              <w:left w:w="30" w:type="dxa"/>
              <w:right w:w="30" w:type="dxa"/>
            </w:tcMar>
          </w:tcPr>
          <w:p w:rsidR="00196CC1" w:rsidRPr="00196CC1" w:rsidRDefault="00196CC1" w:rsidP="00196CC1">
            <w:r w:rsidRPr="00196CC1">
              <w:t>7.64</w:t>
            </w:r>
          </w:p>
        </w:tc>
        <w:tc>
          <w:tcPr>
            <w:tcW w:w="0" w:type="auto"/>
            <w:tcMar>
              <w:top w:w="30" w:type="dxa"/>
              <w:left w:w="30" w:type="dxa"/>
              <w:right w:w="30" w:type="dxa"/>
            </w:tcMar>
          </w:tcPr>
          <w:p w:rsidR="00196CC1" w:rsidRPr="00196CC1" w:rsidRDefault="00196CC1" w:rsidP="00196CC1">
            <w:r w:rsidRPr="00196CC1">
              <w:t>13.07</w:t>
            </w:r>
          </w:p>
        </w:tc>
        <w:tc>
          <w:tcPr>
            <w:tcW w:w="0" w:type="auto"/>
            <w:tcMar>
              <w:top w:w="30" w:type="dxa"/>
              <w:left w:w="30" w:type="dxa"/>
              <w:right w:w="30" w:type="dxa"/>
            </w:tcMar>
          </w:tcPr>
          <w:p w:rsidR="00196CC1" w:rsidRPr="00196CC1" w:rsidRDefault="00196CC1" w:rsidP="00196CC1">
            <w:r w:rsidRPr="00196CC1">
              <w:t>MHz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 time</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0.29</w:t>
            </w:r>
          </w:p>
        </w:tc>
        <w:tc>
          <w:tcPr>
            <w:tcW w:w="0" w:type="auto"/>
            <w:tcMar>
              <w:top w:w="30" w:type="dxa"/>
              <w:left w:w="30" w:type="dxa"/>
              <w:right w:w="30" w:type="dxa"/>
            </w:tcMar>
          </w:tcPr>
          <w:p w:rsidR="00196CC1" w:rsidRPr="00196CC1" w:rsidRDefault="00196CC1" w:rsidP="00196CC1">
            <w:r w:rsidRPr="00196CC1">
              <w:t>0.5</w:t>
            </w:r>
          </w:p>
        </w:tc>
        <w:tc>
          <w:tcPr>
            <w:tcW w:w="0" w:type="auto"/>
            <w:tcMar>
              <w:top w:w="30" w:type="dxa"/>
              <w:left w:w="30" w:type="dxa"/>
              <w:right w:w="30" w:type="dxa"/>
            </w:tcMar>
          </w:tcPr>
          <w:p w:rsidR="00196CC1" w:rsidRPr="00196CC1" w:rsidRDefault="00196CC1" w:rsidP="00196CC1">
            <w:r w:rsidRPr="00196CC1">
              <w:t>1.47</w:t>
            </w:r>
          </w:p>
        </w:tc>
        <w:tc>
          <w:tcPr>
            <w:tcW w:w="0" w:type="auto"/>
            <w:tcMar>
              <w:top w:w="30" w:type="dxa"/>
              <w:left w:w="30" w:type="dxa"/>
              <w:right w:w="30" w:type="dxa"/>
            </w:tcMar>
          </w:tcPr>
          <w:p w:rsidR="00196CC1" w:rsidRPr="00196CC1" w:rsidRDefault="00196CC1" w:rsidP="00196CC1">
            <w:r w:rsidRPr="00196CC1">
              <w:t>us</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0.45</w:t>
            </w:r>
          </w:p>
        </w:tc>
        <w:tc>
          <w:tcPr>
            <w:tcW w:w="0" w:type="auto"/>
            <w:tcMar>
              <w:top w:w="30" w:type="dxa"/>
              <w:left w:w="30" w:type="dxa"/>
              <w:right w:w="30" w:type="dxa"/>
            </w:tcMar>
          </w:tcPr>
          <w:p w:rsidR="00196CC1" w:rsidRPr="00196CC1" w:rsidRDefault="00196CC1" w:rsidP="00196CC1">
            <w:r w:rsidRPr="00196CC1">
              <w:t>0.96</w:t>
            </w:r>
          </w:p>
        </w:tc>
        <w:tc>
          <w:tcPr>
            <w:tcW w:w="0" w:type="auto"/>
            <w:tcMar>
              <w:top w:w="30" w:type="dxa"/>
              <w:left w:w="30" w:type="dxa"/>
              <w:right w:w="30" w:type="dxa"/>
            </w:tcMar>
          </w:tcPr>
          <w:p w:rsidR="00196CC1" w:rsidRPr="00196CC1" w:rsidRDefault="00196CC1" w:rsidP="00196CC1">
            <w:r w:rsidRPr="00196CC1">
              <w:t>2.18</w:t>
            </w:r>
          </w:p>
        </w:tc>
        <w:tc>
          <w:tcPr>
            <w:tcW w:w="0" w:type="auto"/>
            <w:tcMar>
              <w:top w:w="30" w:type="dxa"/>
              <w:left w:w="30" w:type="dxa"/>
              <w:right w:w="30" w:type="dxa"/>
            </w:tcMar>
          </w:tcPr>
          <w:p w:rsidR="00196CC1" w:rsidRPr="00196CC1" w:rsidRDefault="00196CC1" w:rsidP="00196CC1">
            <w:r w:rsidRPr="00196CC1">
              <w:t>us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Settling time</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47</w:t>
            </w:r>
          </w:p>
        </w:tc>
        <w:tc>
          <w:tcPr>
            <w:tcW w:w="0" w:type="auto"/>
            <w:tcMar>
              <w:top w:w="30" w:type="dxa"/>
              <w:left w:w="30" w:type="dxa"/>
              <w:right w:w="30" w:type="dxa"/>
            </w:tcMar>
          </w:tcPr>
          <w:p w:rsidR="00196CC1" w:rsidRPr="00196CC1" w:rsidRDefault="00196CC1" w:rsidP="00196CC1">
            <w:r w:rsidRPr="00196CC1">
              <w:t>91</w:t>
            </w:r>
          </w:p>
        </w:tc>
        <w:tc>
          <w:tcPr>
            <w:tcW w:w="0" w:type="auto"/>
            <w:tcMar>
              <w:top w:w="30" w:type="dxa"/>
              <w:left w:w="30" w:type="dxa"/>
              <w:right w:w="30" w:type="dxa"/>
            </w:tcMar>
          </w:tcPr>
          <w:p w:rsidR="00196CC1" w:rsidRPr="00196CC1" w:rsidRDefault="00196CC1" w:rsidP="00196CC1">
            <w:r w:rsidRPr="00196CC1">
              <w:t>182</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116</w:t>
            </w:r>
          </w:p>
        </w:tc>
        <w:tc>
          <w:tcPr>
            <w:tcW w:w="0" w:type="auto"/>
            <w:tcMar>
              <w:top w:w="30" w:type="dxa"/>
              <w:left w:w="30" w:type="dxa"/>
              <w:right w:w="30" w:type="dxa"/>
            </w:tcMar>
          </w:tcPr>
          <w:p w:rsidR="00196CC1" w:rsidRPr="00196CC1" w:rsidRDefault="00196CC1" w:rsidP="00196CC1">
            <w:r w:rsidRPr="00196CC1">
              <w:t>256</w:t>
            </w:r>
          </w:p>
        </w:tc>
        <w:tc>
          <w:tcPr>
            <w:tcW w:w="0" w:type="auto"/>
            <w:tcMar>
              <w:top w:w="30" w:type="dxa"/>
              <w:left w:w="30" w:type="dxa"/>
              <w:right w:w="30" w:type="dxa"/>
            </w:tcMar>
          </w:tcPr>
          <w:p w:rsidR="00196CC1" w:rsidRPr="00196CC1" w:rsidRDefault="00196CC1" w:rsidP="00196CC1">
            <w:r w:rsidRPr="00196CC1">
              <w:t>570</w:t>
            </w:r>
          </w:p>
        </w:tc>
        <w:tc>
          <w:tcPr>
            <w:tcW w:w="0" w:type="auto"/>
            <w:tcMar>
              <w:top w:w="30" w:type="dxa"/>
              <w:left w:w="30" w:type="dxa"/>
              <w:right w:w="30" w:type="dxa"/>
            </w:tcMar>
          </w:tcPr>
          <w:p w:rsidR="00196CC1" w:rsidRPr="00196CC1" w:rsidRDefault="00196CC1" w:rsidP="00196CC1">
            <w:r w:rsidRPr="00196CC1">
              <w:t>ns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Total Harmonic Distortion, at 100KHz (UGB mode)</w:t>
            </w:r>
          </w:p>
        </w:tc>
        <w:tc>
          <w:tcPr>
            <w:tcW w:w="0" w:type="auto"/>
            <w:tcMar>
              <w:top w:w="30" w:type="dxa"/>
              <w:left w:w="30" w:type="dxa"/>
              <w:right w:w="30" w:type="dxa"/>
            </w:tcMar>
          </w:tcPr>
          <w:p w:rsidR="00196CC1" w:rsidRPr="00196CC1" w:rsidRDefault="00196CC1" w:rsidP="00196CC1">
            <w:r w:rsidRPr="00196CC1">
              <w:t>THD</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-99</w:t>
            </w:r>
          </w:p>
        </w:tc>
        <w:tc>
          <w:tcPr>
            <w:tcW w:w="0" w:type="auto"/>
            <w:tcMar>
              <w:top w:w="30" w:type="dxa"/>
              <w:left w:w="30" w:type="dxa"/>
              <w:right w:w="30" w:type="dxa"/>
            </w:tcMar>
          </w:tcPr>
          <w:p w:rsidR="00196CC1" w:rsidRPr="00196CC1" w:rsidRDefault="00196CC1" w:rsidP="00196CC1">
            <w:r w:rsidRPr="00196CC1">
              <w:t>-86.6</w:t>
            </w:r>
          </w:p>
        </w:tc>
        <w:tc>
          <w:tcPr>
            <w:tcW w:w="0" w:type="auto"/>
            <w:tcMar>
              <w:top w:w="30" w:type="dxa"/>
              <w:left w:w="30" w:type="dxa"/>
              <w:right w:w="30" w:type="dxa"/>
            </w:tcMar>
          </w:tcPr>
          <w:p w:rsidR="00196CC1" w:rsidRPr="00196CC1" w:rsidRDefault="00196CC1" w:rsidP="00196CC1">
            <w:r w:rsidRPr="00196CC1">
              <w:t>-65.26</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-92.5</w:t>
            </w:r>
          </w:p>
        </w:tc>
        <w:tc>
          <w:tcPr>
            <w:tcW w:w="0" w:type="auto"/>
            <w:tcMar>
              <w:top w:w="30" w:type="dxa"/>
              <w:left w:w="30" w:type="dxa"/>
              <w:right w:w="30" w:type="dxa"/>
            </w:tcMar>
          </w:tcPr>
          <w:p w:rsidR="00196CC1" w:rsidRPr="00196CC1" w:rsidRDefault="00196CC1" w:rsidP="00196CC1">
            <w:r w:rsidRPr="00196CC1">
              <w:t>-85.4</w:t>
            </w:r>
          </w:p>
        </w:tc>
        <w:tc>
          <w:tcPr>
            <w:tcW w:w="0" w:type="auto"/>
            <w:tcMar>
              <w:top w:w="30" w:type="dxa"/>
              <w:left w:w="30" w:type="dxa"/>
              <w:right w:w="30" w:type="dxa"/>
            </w:tcMar>
          </w:tcPr>
          <w:p w:rsidR="00196CC1" w:rsidRPr="00196CC1" w:rsidRDefault="00196CC1" w:rsidP="00196CC1">
            <w:r w:rsidRPr="00196CC1">
              <w:t>-54</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Total Harmonic Distortion, at 100KHz (Non inv amp mode, gain = 13.5)</w:t>
            </w:r>
          </w:p>
        </w:tc>
        <w:tc>
          <w:tcPr>
            <w:tcW w:w="0" w:type="auto"/>
            <w:tcMar>
              <w:top w:w="30" w:type="dxa"/>
              <w:left w:w="30" w:type="dxa"/>
              <w:right w:w="30" w:type="dxa"/>
            </w:tcMar>
          </w:tcPr>
          <w:p w:rsidR="00196CC1" w:rsidRPr="00196CC1" w:rsidRDefault="00196CC1" w:rsidP="00196CC1">
            <w:r w:rsidRPr="00196CC1">
              <w:t>THD</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-82.57</w:t>
            </w:r>
          </w:p>
        </w:tc>
        <w:tc>
          <w:tcPr>
            <w:tcW w:w="0" w:type="auto"/>
            <w:tcMar>
              <w:top w:w="30" w:type="dxa"/>
              <w:left w:w="30" w:type="dxa"/>
              <w:right w:w="30" w:type="dxa"/>
            </w:tcMar>
          </w:tcPr>
          <w:p w:rsidR="00196CC1" w:rsidRPr="00196CC1" w:rsidRDefault="00196CC1" w:rsidP="00196CC1">
            <w:r w:rsidRPr="00196CC1">
              <w:t>-80.65</w:t>
            </w:r>
          </w:p>
        </w:tc>
        <w:tc>
          <w:tcPr>
            <w:tcW w:w="0" w:type="auto"/>
            <w:tcMar>
              <w:top w:w="30" w:type="dxa"/>
              <w:left w:w="30" w:type="dxa"/>
              <w:right w:w="30" w:type="dxa"/>
            </w:tcMar>
          </w:tcPr>
          <w:p w:rsidR="00196CC1" w:rsidRPr="00196CC1" w:rsidRDefault="00196CC1" w:rsidP="00196CC1">
            <w:r w:rsidRPr="00196CC1">
              <w:t>-65.78</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-78.64</w:t>
            </w:r>
          </w:p>
        </w:tc>
        <w:tc>
          <w:tcPr>
            <w:tcW w:w="0" w:type="auto"/>
            <w:tcMar>
              <w:top w:w="30" w:type="dxa"/>
              <w:left w:w="30" w:type="dxa"/>
              <w:right w:w="30" w:type="dxa"/>
            </w:tcMar>
          </w:tcPr>
          <w:p w:rsidR="00196CC1" w:rsidRPr="00196CC1" w:rsidRDefault="00196CC1" w:rsidP="00196CC1">
            <w:r w:rsidRPr="00196CC1">
              <w:t>-76.47</w:t>
            </w:r>
          </w:p>
        </w:tc>
        <w:tc>
          <w:tcPr>
            <w:tcW w:w="0" w:type="auto"/>
            <w:tcMar>
              <w:top w:w="30" w:type="dxa"/>
              <w:left w:w="30" w:type="dxa"/>
              <w:right w:w="30" w:type="dxa"/>
            </w:tcMar>
          </w:tcPr>
          <w:p w:rsidR="00196CC1" w:rsidRPr="00196CC1" w:rsidRDefault="00196CC1" w:rsidP="00196CC1">
            <w:r w:rsidRPr="00196CC1">
              <w:t>-62.49</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Power supply rejection ratio</w:t>
            </w:r>
          </w:p>
        </w:tc>
        <w:tc>
          <w:tcPr>
            <w:tcW w:w="0" w:type="auto"/>
            <w:tcMar>
              <w:top w:w="30" w:type="dxa"/>
              <w:left w:w="30" w:type="dxa"/>
              <w:right w:w="30" w:type="dxa"/>
            </w:tcMar>
          </w:tcPr>
          <w:p w:rsidR="00196CC1" w:rsidRPr="00196CC1" w:rsidRDefault="00196CC1" w:rsidP="00196CC1">
            <w:r w:rsidRPr="00196CC1">
              <w:t>PSRR</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85.85</w:t>
            </w:r>
          </w:p>
        </w:tc>
        <w:tc>
          <w:tcPr>
            <w:tcW w:w="0" w:type="auto"/>
            <w:tcMar>
              <w:top w:w="30" w:type="dxa"/>
              <w:left w:w="30" w:type="dxa"/>
              <w:right w:w="30" w:type="dxa"/>
            </w:tcMar>
          </w:tcPr>
          <w:p w:rsidR="00196CC1" w:rsidRPr="00196CC1" w:rsidRDefault="00196CC1" w:rsidP="00196CC1">
            <w:r w:rsidRPr="00196CC1">
              <w:t>148</w:t>
            </w:r>
          </w:p>
        </w:tc>
        <w:tc>
          <w:tcPr>
            <w:tcW w:w="0" w:type="auto"/>
            <w:tcMar>
              <w:top w:w="30" w:type="dxa"/>
              <w:left w:w="30" w:type="dxa"/>
              <w:right w:w="30" w:type="dxa"/>
            </w:tcMar>
          </w:tcPr>
          <w:p w:rsidR="00196CC1" w:rsidRPr="00196CC1" w:rsidRDefault="00196CC1" w:rsidP="00196CC1">
            <w:r w:rsidRPr="00196CC1">
              <w:t>179</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85.93</w:t>
            </w:r>
          </w:p>
        </w:tc>
        <w:tc>
          <w:tcPr>
            <w:tcW w:w="0" w:type="auto"/>
            <w:tcMar>
              <w:top w:w="30" w:type="dxa"/>
              <w:left w:w="30" w:type="dxa"/>
              <w:right w:w="30" w:type="dxa"/>
            </w:tcMar>
          </w:tcPr>
          <w:p w:rsidR="00196CC1" w:rsidRPr="00196CC1" w:rsidRDefault="00196CC1" w:rsidP="00196CC1">
            <w:r w:rsidRPr="00196CC1">
              <w:t>148</w:t>
            </w:r>
          </w:p>
        </w:tc>
        <w:tc>
          <w:tcPr>
            <w:tcW w:w="0" w:type="auto"/>
            <w:tcMar>
              <w:top w:w="30" w:type="dxa"/>
              <w:left w:w="30" w:type="dxa"/>
              <w:right w:w="30" w:type="dxa"/>
            </w:tcMar>
          </w:tcPr>
          <w:p w:rsidR="00196CC1" w:rsidRPr="00196CC1" w:rsidRDefault="00196CC1" w:rsidP="00196CC1">
            <w:r w:rsidRPr="00196CC1">
              <w:t>179.1</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Common mode rejection ratio</w:t>
            </w:r>
          </w:p>
        </w:tc>
        <w:tc>
          <w:tcPr>
            <w:tcW w:w="0" w:type="auto"/>
            <w:tcMar>
              <w:top w:w="30" w:type="dxa"/>
              <w:left w:w="30" w:type="dxa"/>
              <w:right w:w="30" w:type="dxa"/>
            </w:tcMar>
          </w:tcPr>
          <w:p w:rsidR="00196CC1" w:rsidRPr="00196CC1" w:rsidRDefault="00196CC1" w:rsidP="00196CC1">
            <w:r w:rsidRPr="00196CC1">
              <w:t>CMRR</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52.7</w:t>
            </w:r>
          </w:p>
        </w:tc>
        <w:tc>
          <w:tcPr>
            <w:tcW w:w="0" w:type="auto"/>
            <w:tcMar>
              <w:top w:w="30" w:type="dxa"/>
              <w:left w:w="30" w:type="dxa"/>
              <w:right w:w="30" w:type="dxa"/>
            </w:tcMar>
          </w:tcPr>
          <w:p w:rsidR="00196CC1" w:rsidRPr="00196CC1" w:rsidRDefault="00196CC1" w:rsidP="00196CC1">
            <w:r w:rsidRPr="00196CC1">
              <w:t>131.9</w:t>
            </w:r>
          </w:p>
        </w:tc>
        <w:tc>
          <w:tcPr>
            <w:tcW w:w="0" w:type="auto"/>
            <w:tcMar>
              <w:top w:w="30" w:type="dxa"/>
              <w:left w:w="30" w:type="dxa"/>
              <w:right w:w="30" w:type="dxa"/>
            </w:tcMar>
          </w:tcPr>
          <w:p w:rsidR="00196CC1" w:rsidRPr="00196CC1" w:rsidRDefault="00196CC1" w:rsidP="00196CC1">
            <w:r w:rsidRPr="00196CC1">
              <w:t>131.9</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38.89</w:t>
            </w:r>
          </w:p>
        </w:tc>
        <w:tc>
          <w:tcPr>
            <w:tcW w:w="0" w:type="auto"/>
            <w:tcMar>
              <w:top w:w="30" w:type="dxa"/>
              <w:left w:w="30" w:type="dxa"/>
              <w:right w:w="30" w:type="dxa"/>
            </w:tcMar>
          </w:tcPr>
          <w:p w:rsidR="00196CC1" w:rsidRPr="00196CC1" w:rsidRDefault="00196CC1" w:rsidP="00196CC1">
            <w:r w:rsidRPr="00196CC1">
              <w:t>130</w:t>
            </w:r>
          </w:p>
        </w:tc>
        <w:tc>
          <w:tcPr>
            <w:tcW w:w="0" w:type="auto"/>
            <w:tcMar>
              <w:top w:w="30" w:type="dxa"/>
              <w:left w:w="30" w:type="dxa"/>
              <w:right w:w="30" w:type="dxa"/>
            </w:tcMar>
          </w:tcPr>
          <w:p w:rsidR="00196CC1" w:rsidRPr="00196CC1" w:rsidRDefault="00196CC1" w:rsidP="00196CC1">
            <w:r w:rsidRPr="00196CC1">
              <w:t>170</w:t>
            </w:r>
          </w:p>
        </w:tc>
        <w:tc>
          <w:tcPr>
            <w:tcW w:w="0" w:type="auto"/>
            <w:tcMar>
              <w:top w:w="30" w:type="dxa"/>
              <w:left w:w="30" w:type="dxa"/>
              <w:right w:w="30" w:type="dxa"/>
            </w:tcMar>
          </w:tcPr>
          <w:p w:rsidR="00196CC1" w:rsidRPr="00196CC1" w:rsidRDefault="00196CC1" w:rsidP="00196CC1">
            <w:r w:rsidRPr="00196CC1">
              <w:t>dB</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Idd</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446u</w:t>
            </w:r>
          </w:p>
        </w:tc>
        <w:tc>
          <w:tcPr>
            <w:tcW w:w="0" w:type="auto"/>
            <w:tcMar>
              <w:top w:w="30" w:type="dxa"/>
              <w:left w:w="30" w:type="dxa"/>
              <w:right w:w="30" w:type="dxa"/>
            </w:tcMar>
          </w:tcPr>
          <w:p w:rsidR="00196CC1" w:rsidRPr="00196CC1" w:rsidRDefault="00196CC1" w:rsidP="00196CC1">
            <w:r w:rsidRPr="00196CC1">
              <w:t>946u</w:t>
            </w:r>
          </w:p>
        </w:tc>
        <w:tc>
          <w:tcPr>
            <w:tcW w:w="0" w:type="auto"/>
            <w:tcMar>
              <w:top w:w="30" w:type="dxa"/>
              <w:left w:w="30" w:type="dxa"/>
              <w:right w:w="30" w:type="dxa"/>
            </w:tcMar>
          </w:tcPr>
          <w:p w:rsidR="00196CC1" w:rsidRPr="00196CC1" w:rsidRDefault="00196CC1" w:rsidP="00196CC1">
            <w:r w:rsidRPr="00196CC1">
              <w:t>1.58m</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157u</w:t>
            </w:r>
          </w:p>
        </w:tc>
        <w:tc>
          <w:tcPr>
            <w:tcW w:w="0" w:type="auto"/>
            <w:tcMar>
              <w:top w:w="30" w:type="dxa"/>
              <w:left w:w="30" w:type="dxa"/>
              <w:right w:w="30" w:type="dxa"/>
            </w:tcMar>
          </w:tcPr>
          <w:p w:rsidR="00196CC1" w:rsidRPr="00196CC1" w:rsidRDefault="00196CC1" w:rsidP="00196CC1">
            <w:r w:rsidRPr="00196CC1">
              <w:t>327u</w:t>
            </w:r>
          </w:p>
        </w:tc>
        <w:tc>
          <w:tcPr>
            <w:tcW w:w="0" w:type="auto"/>
            <w:tcMar>
              <w:top w:w="30" w:type="dxa"/>
              <w:left w:w="30" w:type="dxa"/>
              <w:right w:w="30" w:type="dxa"/>
            </w:tcMar>
          </w:tcPr>
          <w:p w:rsidR="00196CC1" w:rsidRPr="00196CC1" w:rsidRDefault="00196CC1" w:rsidP="00196CC1">
            <w:r w:rsidRPr="00196CC1">
              <w:t>614u</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Leakage current (opamps_top)</w:t>
            </w:r>
          </w:p>
        </w:tc>
        <w:tc>
          <w:tcPr>
            <w:tcW w:w="0" w:type="auto"/>
            <w:tcMar>
              <w:top w:w="30" w:type="dxa"/>
              <w:left w:w="30" w:type="dxa"/>
              <w:right w:w="30" w:type="dxa"/>
            </w:tcMar>
          </w:tcPr>
          <w:p w:rsidR="00196CC1" w:rsidRPr="00196CC1" w:rsidRDefault="00196CC1" w:rsidP="00196CC1">
            <w:r w:rsidRPr="00196CC1">
              <w:t>Ileak</w:t>
            </w:r>
          </w:p>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14</w:t>
            </w:r>
          </w:p>
        </w:tc>
        <w:tc>
          <w:tcPr>
            <w:tcW w:w="0" w:type="auto"/>
            <w:tcMar>
              <w:top w:w="30" w:type="dxa"/>
              <w:left w:w="30" w:type="dxa"/>
              <w:right w:w="30" w:type="dxa"/>
            </w:tcMar>
          </w:tcPr>
          <w:p w:rsidR="00196CC1" w:rsidRPr="00196CC1" w:rsidRDefault="00196CC1" w:rsidP="00196CC1">
            <w:r w:rsidRPr="00196CC1">
              <w:t>25</w:t>
            </w:r>
          </w:p>
        </w:tc>
        <w:tc>
          <w:tcPr>
            <w:tcW w:w="0" w:type="auto"/>
            <w:tcMar>
              <w:top w:w="30" w:type="dxa"/>
              <w:left w:w="30" w:type="dxa"/>
              <w:right w:w="30" w:type="dxa"/>
            </w:tcMar>
          </w:tcPr>
          <w:p w:rsidR="00196CC1" w:rsidRPr="00196CC1" w:rsidRDefault="00196CC1" w:rsidP="00196CC1">
            <w:r w:rsidRPr="00196CC1">
              <w:t>378</w:t>
            </w:r>
          </w:p>
        </w:tc>
        <w:tc>
          <w:tcPr>
            <w:tcW w:w="0" w:type="auto"/>
            <w:tcMar>
              <w:top w:w="30" w:type="dxa"/>
              <w:left w:w="30" w:type="dxa"/>
              <w:right w:w="30" w:type="dxa"/>
            </w:tcMar>
          </w:tcPr>
          <w:p w:rsidR="00196CC1" w:rsidRPr="00196CC1" w:rsidRDefault="00196CC1" w:rsidP="00196CC1">
            <w:r w:rsidRPr="00196CC1">
              <w:t>nA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Output integrated noise</w:t>
            </w:r>
          </w:p>
        </w:tc>
        <w:tc>
          <w:tcPr>
            <w:tcW w:w="0" w:type="auto"/>
            <w:tcMar>
              <w:top w:w="30" w:type="dxa"/>
              <w:left w:w="30" w:type="dxa"/>
              <w:right w:w="30" w:type="dxa"/>
            </w:tcMar>
          </w:tcPr>
          <w:p w:rsidR="00196CC1" w:rsidRPr="00196CC1" w:rsidRDefault="00196CC1" w:rsidP="00196CC1">
            <w:r w:rsidRPr="00196CC1">
              <w:t>e</w:t>
            </w:r>
            <w:r w:rsidRPr="00443481">
              <w:rPr>
                <w:vertAlign w:val="subscript"/>
              </w:rPr>
              <w:t>n</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28.61</w:t>
            </w:r>
          </w:p>
        </w:tc>
        <w:tc>
          <w:tcPr>
            <w:tcW w:w="0" w:type="auto"/>
            <w:tcMar>
              <w:top w:w="30" w:type="dxa"/>
              <w:left w:w="30" w:type="dxa"/>
              <w:right w:w="30" w:type="dxa"/>
            </w:tcMar>
          </w:tcPr>
          <w:p w:rsidR="00196CC1" w:rsidRPr="00196CC1" w:rsidRDefault="00196CC1" w:rsidP="00196CC1">
            <w:r w:rsidRPr="00196CC1">
              <w:t>33.03</w:t>
            </w:r>
          </w:p>
        </w:tc>
        <w:tc>
          <w:tcPr>
            <w:tcW w:w="0" w:type="auto"/>
            <w:tcMar>
              <w:top w:w="30" w:type="dxa"/>
              <w:left w:w="30" w:type="dxa"/>
              <w:right w:w="30" w:type="dxa"/>
            </w:tcMar>
          </w:tcPr>
          <w:p w:rsidR="00196CC1" w:rsidRPr="00196CC1" w:rsidRDefault="00196CC1" w:rsidP="00196CC1">
            <w:r w:rsidRPr="00196CC1">
              <w:t>53.96</w:t>
            </w:r>
          </w:p>
        </w:tc>
        <w:tc>
          <w:tcPr>
            <w:tcW w:w="0" w:type="auto"/>
            <w:tcMar>
              <w:top w:w="30" w:type="dxa"/>
              <w:left w:w="30" w:type="dxa"/>
              <w:right w:w="30" w:type="dxa"/>
            </w:tcMar>
          </w:tcPr>
          <w:p w:rsidR="00196CC1" w:rsidRPr="00196CC1" w:rsidRDefault="00196CC1" w:rsidP="00196CC1">
            <w:r w:rsidRPr="00196CC1">
              <w:t>uV</w:t>
            </w:r>
          </w:p>
        </w:tc>
      </w:tr>
      <w:tr w:rsidR="00196CC1" w:rsidRPr="00196CC1" w:rsidTr="00443481">
        <w:tc>
          <w:tcPr>
            <w:tcW w:w="0" w:type="auto"/>
            <w:tcMar>
              <w:top w:w="30" w:type="dxa"/>
              <w:left w:w="30" w:type="dxa"/>
              <w:bottom w:w="2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tc>
        <w:tc>
          <w:tcPr>
            <w:tcW w:w="0" w:type="auto"/>
            <w:tcMar>
              <w:top w:w="30" w:type="dxa"/>
              <w:left w:w="30" w:type="dxa"/>
              <w:right w:w="30" w:type="dxa"/>
            </w:tcMar>
          </w:tcPr>
          <w:p w:rsidR="00196CC1" w:rsidRPr="00196CC1" w:rsidRDefault="00196CC1" w:rsidP="00196CC1">
            <w:r w:rsidRPr="00196CC1">
              <w:t>power mode = low</w:t>
            </w:r>
          </w:p>
        </w:tc>
        <w:tc>
          <w:tcPr>
            <w:tcW w:w="0" w:type="auto"/>
            <w:tcMar>
              <w:top w:w="30" w:type="dxa"/>
              <w:left w:w="30" w:type="dxa"/>
              <w:right w:w="30" w:type="dxa"/>
            </w:tcMar>
          </w:tcPr>
          <w:p w:rsidR="00196CC1" w:rsidRPr="00196CC1" w:rsidRDefault="00196CC1" w:rsidP="00196CC1">
            <w:r w:rsidRPr="00196CC1">
              <w:t>29.7</w:t>
            </w:r>
          </w:p>
        </w:tc>
        <w:tc>
          <w:tcPr>
            <w:tcW w:w="0" w:type="auto"/>
            <w:tcMar>
              <w:top w:w="30" w:type="dxa"/>
              <w:left w:w="30" w:type="dxa"/>
              <w:right w:w="30" w:type="dxa"/>
            </w:tcMar>
          </w:tcPr>
          <w:p w:rsidR="00196CC1" w:rsidRPr="00196CC1" w:rsidRDefault="00196CC1" w:rsidP="00196CC1">
            <w:r w:rsidRPr="00196CC1">
              <w:t>39.18</w:t>
            </w:r>
          </w:p>
        </w:tc>
        <w:tc>
          <w:tcPr>
            <w:tcW w:w="0" w:type="auto"/>
            <w:tcMar>
              <w:top w:w="30" w:type="dxa"/>
              <w:left w:w="30" w:type="dxa"/>
              <w:right w:w="30" w:type="dxa"/>
            </w:tcMar>
          </w:tcPr>
          <w:p w:rsidR="00196CC1" w:rsidRPr="00196CC1" w:rsidRDefault="00196CC1" w:rsidP="00196CC1">
            <w:r w:rsidRPr="00196CC1">
              <w:t>55.98</w:t>
            </w:r>
          </w:p>
        </w:tc>
        <w:tc>
          <w:tcPr>
            <w:tcW w:w="0" w:type="auto"/>
            <w:tcMar>
              <w:top w:w="30" w:type="dxa"/>
              <w:left w:w="30" w:type="dxa"/>
              <w:right w:w="30" w:type="dxa"/>
            </w:tcMar>
          </w:tcPr>
          <w:p w:rsidR="00196CC1" w:rsidRPr="00196CC1" w:rsidRDefault="00196CC1" w:rsidP="00196CC1">
            <w:r w:rsidRPr="00196CC1">
              <w:t>uV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Input offset voltage (monte carlo)</w:t>
            </w:r>
          </w:p>
        </w:tc>
        <w:tc>
          <w:tcPr>
            <w:tcW w:w="0" w:type="auto"/>
            <w:tcMar>
              <w:top w:w="30" w:type="dxa"/>
              <w:left w:w="30" w:type="dxa"/>
              <w:right w:w="30" w:type="dxa"/>
            </w:tcMar>
          </w:tcPr>
          <w:p w:rsidR="00196CC1" w:rsidRPr="00196CC1" w:rsidRDefault="00196CC1" w:rsidP="00196CC1">
            <w:r w:rsidRPr="00196CC1">
              <w:t>Vos</w:t>
            </w:r>
          </w:p>
        </w:tc>
        <w:tc>
          <w:tcPr>
            <w:tcW w:w="0" w:type="auto"/>
            <w:tcMar>
              <w:top w:w="30" w:type="dxa"/>
              <w:left w:w="30" w:type="dxa"/>
              <w:right w:w="30" w:type="dxa"/>
            </w:tcMar>
          </w:tcPr>
          <w:p w:rsidR="00196CC1" w:rsidRPr="00196CC1" w:rsidRDefault="00196CC1" w:rsidP="00196CC1">
            <w:r w:rsidRPr="00196CC1">
              <w:t>power mode = high</w:t>
            </w:r>
          </w:p>
        </w:tc>
        <w:tc>
          <w:tcPr>
            <w:tcW w:w="0" w:type="auto"/>
            <w:tcMar>
              <w:top w:w="30" w:type="dxa"/>
              <w:left w:w="30" w:type="dxa"/>
              <w:right w:w="30" w:type="dxa"/>
            </w:tcMar>
          </w:tcPr>
          <w:p w:rsidR="00196CC1" w:rsidRPr="00196CC1" w:rsidRDefault="00196CC1" w:rsidP="00196CC1">
            <w:r w:rsidRPr="00196CC1">
              <w:t>-6.13</w:t>
            </w:r>
          </w:p>
        </w:tc>
        <w:tc>
          <w:tcPr>
            <w:tcW w:w="0" w:type="auto"/>
            <w:tcMar>
              <w:top w:w="30" w:type="dxa"/>
              <w:left w:w="30" w:type="dxa"/>
              <w:right w:w="30" w:type="dxa"/>
            </w:tcMar>
          </w:tcPr>
          <w:p w:rsidR="00196CC1" w:rsidRPr="00196CC1" w:rsidRDefault="00196CC1" w:rsidP="00196CC1">
            <w:r w:rsidRPr="00196CC1">
              <w:t>2.13(std)</w:t>
            </w:r>
          </w:p>
        </w:tc>
        <w:tc>
          <w:tcPr>
            <w:tcW w:w="0" w:type="auto"/>
            <w:tcMar>
              <w:top w:w="30" w:type="dxa"/>
              <w:left w:w="30" w:type="dxa"/>
              <w:right w:w="30" w:type="dxa"/>
            </w:tcMar>
          </w:tcPr>
          <w:p w:rsidR="00196CC1" w:rsidRPr="00196CC1" w:rsidRDefault="00196CC1" w:rsidP="00196CC1">
            <w:r w:rsidRPr="00196CC1">
              <w:t>4.7</w:t>
            </w:r>
          </w:p>
        </w:tc>
        <w:tc>
          <w:tcPr>
            <w:tcW w:w="0" w:type="auto"/>
            <w:tcMar>
              <w:top w:w="30" w:type="dxa"/>
              <w:left w:w="30" w:type="dxa"/>
              <w:right w:w="30" w:type="dxa"/>
            </w:tcMar>
          </w:tcPr>
          <w:p w:rsidR="00196CC1" w:rsidRPr="00196CC1" w:rsidRDefault="00196CC1" w:rsidP="00196CC1">
            <w:r w:rsidRPr="00196CC1">
              <w:t>mV</w:t>
            </w:r>
          </w:p>
        </w:tc>
      </w:tr>
      <w:tr w:rsidR="00196CC1" w:rsidRPr="00196CC1" w:rsidTr="00443481">
        <w:tc>
          <w:tcPr>
            <w:tcW w:w="0" w:type="auto"/>
            <w:tcMar>
              <w:top w:w="30" w:type="dxa"/>
              <w:left w:w="30" w:type="dxa"/>
              <w:bottom w:w="20" w:type="dxa"/>
              <w:right w:w="30" w:type="dxa"/>
            </w:tcMar>
          </w:tcPr>
          <w:p w:rsidR="00196CC1" w:rsidRPr="006440DE" w:rsidRDefault="00196CC1" w:rsidP="00196CC1">
            <w:pPr>
              <w:rPr>
                <w:sz w:val="18"/>
                <w:szCs w:val="18"/>
              </w:rPr>
            </w:pPr>
          </w:p>
        </w:tc>
        <w:tc>
          <w:tcPr>
            <w:tcW w:w="0" w:type="auto"/>
            <w:tcMar>
              <w:top w:w="30" w:type="dxa"/>
              <w:left w:w="30" w:type="dxa"/>
              <w:right w:w="30" w:type="dxa"/>
            </w:tcMar>
          </w:tcPr>
          <w:p w:rsidR="00196CC1" w:rsidRPr="006440DE" w:rsidRDefault="00196CC1" w:rsidP="00196CC1">
            <w:pPr>
              <w:rPr>
                <w:sz w:val="18"/>
                <w:szCs w:val="18"/>
              </w:rPr>
            </w:pP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power mode = low</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-4.96</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1.78(std)</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3.97</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mV</w:t>
            </w:r>
          </w:p>
        </w:tc>
      </w:tr>
      <w:tr w:rsidR="00196CC1" w:rsidRPr="00196CC1" w:rsidTr="00443481">
        <w:tc>
          <w:tcPr>
            <w:tcW w:w="0" w:type="auto"/>
            <w:tcMar>
              <w:top w:w="30" w:type="dxa"/>
              <w:left w:w="30" w:type="dxa"/>
              <w:bottom w:w="20" w:type="dxa"/>
              <w:right w:w="30" w:type="dxa"/>
            </w:tcMar>
          </w:tcPr>
          <w:p w:rsidR="00196CC1" w:rsidRPr="006440DE" w:rsidRDefault="00196CC1" w:rsidP="00196CC1">
            <w:pPr>
              <w:rPr>
                <w:sz w:val="18"/>
                <w:szCs w:val="18"/>
              </w:rPr>
            </w:pPr>
            <w:r w:rsidRPr="006440DE">
              <w:rPr>
                <w:sz w:val="18"/>
                <w:szCs w:val="18"/>
              </w:rPr>
              <w:t>Settling time with gain change (inv amp mode from min to max gain)</w:t>
            </w:r>
          </w:p>
        </w:tc>
        <w:tc>
          <w:tcPr>
            <w:tcW w:w="0" w:type="auto"/>
            <w:tcMar>
              <w:top w:w="30" w:type="dxa"/>
              <w:left w:w="30" w:type="dxa"/>
              <w:right w:w="30" w:type="dxa"/>
            </w:tcMar>
          </w:tcPr>
          <w:p w:rsidR="00196CC1" w:rsidRPr="006440DE" w:rsidRDefault="00196CC1" w:rsidP="00196CC1">
            <w:pPr>
              <w:rPr>
                <w:sz w:val="18"/>
                <w:szCs w:val="18"/>
              </w:rPr>
            </w:pP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power mode = high</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2.145u</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3.241u</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5.702u</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s</w:t>
            </w:r>
          </w:p>
        </w:tc>
      </w:tr>
      <w:tr w:rsidR="00196CC1" w:rsidRPr="00196CC1" w:rsidTr="00443481">
        <w:tc>
          <w:tcPr>
            <w:tcW w:w="0" w:type="auto"/>
            <w:tcMar>
              <w:top w:w="30" w:type="dxa"/>
              <w:left w:w="30" w:type="dxa"/>
              <w:bottom w:w="20" w:type="dxa"/>
              <w:right w:w="30" w:type="dxa"/>
            </w:tcMar>
          </w:tcPr>
          <w:p w:rsidR="00196CC1" w:rsidRPr="006440DE" w:rsidRDefault="00196CC1" w:rsidP="00196CC1">
            <w:pPr>
              <w:rPr>
                <w:sz w:val="18"/>
                <w:szCs w:val="18"/>
              </w:rPr>
            </w:pPr>
          </w:p>
        </w:tc>
        <w:tc>
          <w:tcPr>
            <w:tcW w:w="0" w:type="auto"/>
            <w:tcMar>
              <w:top w:w="30" w:type="dxa"/>
              <w:left w:w="30" w:type="dxa"/>
              <w:right w:w="30" w:type="dxa"/>
            </w:tcMar>
          </w:tcPr>
          <w:p w:rsidR="00196CC1" w:rsidRPr="006440DE" w:rsidRDefault="00196CC1" w:rsidP="00196CC1">
            <w:pPr>
              <w:rPr>
                <w:sz w:val="18"/>
                <w:szCs w:val="18"/>
              </w:rPr>
            </w:pP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power mode = low</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2.874u</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4.461u</w:t>
            </w:r>
          </w:p>
        </w:tc>
        <w:tc>
          <w:tcPr>
            <w:tcW w:w="0" w:type="auto"/>
            <w:tcMar>
              <w:top w:w="30" w:type="dxa"/>
              <w:left w:w="30" w:type="dxa"/>
              <w:right w:w="30" w:type="dxa"/>
            </w:tcMar>
          </w:tcPr>
          <w:p w:rsidR="00196CC1" w:rsidRPr="006440DE" w:rsidRDefault="00196CC1" w:rsidP="00196CC1">
            <w:pPr>
              <w:rPr>
                <w:sz w:val="18"/>
                <w:szCs w:val="18"/>
              </w:rPr>
            </w:pPr>
            <w:r w:rsidRPr="006440DE">
              <w:rPr>
                <w:sz w:val="18"/>
                <w:szCs w:val="18"/>
              </w:rPr>
              <w:t>7.811u</w:t>
            </w:r>
          </w:p>
        </w:tc>
        <w:tc>
          <w:tcPr>
            <w:tcW w:w="0" w:type="auto"/>
            <w:tcMar>
              <w:top w:w="30" w:type="dxa"/>
              <w:left w:w="30" w:type="dxa"/>
              <w:right w:w="30" w:type="dxa"/>
            </w:tcMar>
          </w:tcPr>
          <w:p w:rsidR="00196CC1" w:rsidRPr="006440DE" w:rsidRDefault="00196CC1" w:rsidP="00443481">
            <w:pPr>
              <w:keepNext/>
              <w:rPr>
                <w:sz w:val="18"/>
                <w:szCs w:val="18"/>
              </w:rPr>
            </w:pPr>
            <w:r w:rsidRPr="006440DE">
              <w:rPr>
                <w:sz w:val="18"/>
                <w:szCs w:val="18"/>
              </w:rPr>
              <w:t>s</w:t>
            </w:r>
          </w:p>
        </w:tc>
      </w:tr>
    </w:tbl>
    <w:p w:rsidR="00196CC1" w:rsidRPr="00196CC1" w:rsidRDefault="00D4047B" w:rsidP="00E61193">
      <w:pPr>
        <w:pStyle w:val="Caption"/>
      </w:pPr>
      <w:bookmarkStart w:id="236" w:name="_Toc506817980"/>
      <w:r>
        <w:t xml:space="preserve">Table </w:t>
      </w:r>
      <w:r w:rsidR="00DF628D">
        <w:fldChar w:fldCharType="begin"/>
      </w:r>
      <w:r w:rsidR="00DF628D">
        <w:instrText xml:space="preserve"> SEQ Table \* ARABIC </w:instrText>
      </w:r>
      <w:r w:rsidR="00DF628D">
        <w:fldChar w:fldCharType="separate"/>
      </w:r>
      <w:r w:rsidR="00F029F9">
        <w:rPr>
          <w:noProof/>
        </w:rPr>
        <w:t>30</w:t>
      </w:r>
      <w:r w:rsidR="00DF628D">
        <w:fldChar w:fldCharType="end"/>
      </w:r>
      <w:r>
        <w:t xml:space="preserve">: </w:t>
      </w:r>
      <w:r w:rsidRPr="00C20C11">
        <w:t>Opamp</w:t>
      </w:r>
      <w:bookmarkEnd w:id="236"/>
    </w:p>
    <w:p w:rsidR="00196CC1" w:rsidRPr="00196CC1" w:rsidRDefault="00196CC1" w:rsidP="00196CC1"/>
    <w:p w:rsidR="00196CC1" w:rsidRPr="00196CC1" w:rsidRDefault="00196CC1" w:rsidP="00196CC1">
      <w:pPr>
        <w:pStyle w:val="Heading3"/>
      </w:pPr>
      <w:bookmarkStart w:id="237" w:name="_Toc256000025"/>
      <w:bookmarkStart w:id="238" w:name="_Toc498957487"/>
      <w:bookmarkStart w:id="239" w:name="_Toc504647482"/>
      <w:bookmarkStart w:id="240" w:name="_Toc506819330"/>
      <w:r w:rsidRPr="00196CC1">
        <w:t>Cap Sensor</w:t>
      </w:r>
      <w:bookmarkEnd w:id="237"/>
      <w:bookmarkEnd w:id="238"/>
      <w:bookmarkEnd w:id="239"/>
      <w:bookmarkEnd w:id="240"/>
    </w:p>
    <w:p w:rsidR="00196CC1" w:rsidRPr="00196CC1" w:rsidRDefault="00196CC1" w:rsidP="00067E2A">
      <w:pPr>
        <w:pStyle w:val="DocumentationParagraph"/>
      </w:pPr>
      <w:r w:rsidRPr="00196CC1">
        <w:t>The capacitance sensor can detect changes in the input capacitance and represent it in the form of changes in raw counts. The increase in input capacitance is an indication of the presence of a human body near the touch panel connected to the PCB. The increased capacitance should be detected as an increase in the raw counts.</w:t>
      </w:r>
    </w:p>
    <w:p w:rsidR="00196CC1" w:rsidRDefault="00196CC1" w:rsidP="00067E2A">
      <w:pPr>
        <w:pStyle w:val="DocumentationParagraph"/>
      </w:pPr>
      <w:r w:rsidRPr="00196CC1">
        <w:t>This consists of 8 input channels</w:t>
      </w:r>
      <w:r w:rsidR="00067E2A">
        <w:t>.</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434"/>
        <w:gridCol w:w="5108"/>
        <w:gridCol w:w="1423"/>
        <w:gridCol w:w="522"/>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067E2A" w:rsidRDefault="00196CC1" w:rsidP="00196CC1">
            <w:pPr>
              <w:rPr>
                <w:b/>
                <w:color w:val="262626"/>
              </w:rPr>
            </w:pPr>
            <w:r w:rsidRPr="00067E2A">
              <w:rPr>
                <w:b/>
                <w:color w:val="262626"/>
              </w:rPr>
              <w:t>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067E2A" w:rsidRDefault="00196CC1" w:rsidP="00196CC1">
            <w:pPr>
              <w:rPr>
                <w:b/>
                <w:color w:val="262626"/>
              </w:rPr>
            </w:pPr>
            <w:r w:rsidRPr="00067E2A">
              <w:rPr>
                <w:b/>
                <w:color w:val="262626"/>
              </w:rPr>
              <w:t>Parameter Description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067E2A" w:rsidRDefault="00196CC1" w:rsidP="00196CC1">
            <w:pPr>
              <w:rPr>
                <w:b/>
                <w:color w:val="262626"/>
              </w:rPr>
            </w:pPr>
            <w:r w:rsidRPr="00067E2A">
              <w:rPr>
                <w:b/>
                <w:color w:val="262626"/>
              </w:rPr>
              <w:t>/[ min typ 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067E2A" w:rsidRDefault="00196CC1" w:rsidP="00196CC1">
            <w:pPr>
              <w:rPr>
                <w:b/>
                <w:color w:val="262626"/>
              </w:rPr>
            </w:pPr>
            <w:r w:rsidRPr="00067E2A">
              <w:rPr>
                <w:b/>
                <w:color w:val="262626"/>
              </w:rPr>
              <w:t>Units</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Leakage current</w:t>
            </w:r>
          </w:p>
        </w:tc>
        <w:tc>
          <w:tcPr>
            <w:tcW w:w="0" w:type="auto"/>
            <w:tcMar>
              <w:top w:w="30" w:type="dxa"/>
              <w:left w:w="30" w:type="dxa"/>
              <w:right w:w="30" w:type="dxa"/>
            </w:tcMar>
          </w:tcPr>
          <w:p w:rsidR="00196CC1" w:rsidRPr="00196CC1" w:rsidRDefault="00196CC1" w:rsidP="00196CC1">
            <w:r w:rsidRPr="00196CC1">
              <w:t>Current consumption when disabled. capsens_comp_en =0</w:t>
            </w:r>
          </w:p>
        </w:tc>
        <w:tc>
          <w:tcPr>
            <w:tcW w:w="0" w:type="auto"/>
            <w:tcMar>
              <w:top w:w="30" w:type="dxa"/>
              <w:left w:w="30" w:type="dxa"/>
              <w:right w:w="30" w:type="dxa"/>
            </w:tcMar>
          </w:tcPr>
          <w:p w:rsidR="00196CC1" w:rsidRPr="00196CC1" w:rsidRDefault="00196CC1" w:rsidP="00196CC1">
            <w:r w:rsidRPr="00196CC1">
              <w:t>2.5    4.9     120</w:t>
            </w:r>
          </w:p>
        </w:tc>
        <w:tc>
          <w:tcPr>
            <w:tcW w:w="0" w:type="auto"/>
            <w:tcMar>
              <w:top w:w="30" w:type="dxa"/>
              <w:left w:w="30" w:type="dxa"/>
              <w:right w:w="30" w:type="dxa"/>
            </w:tcMar>
          </w:tcPr>
          <w:p w:rsidR="00196CC1" w:rsidRPr="00196CC1" w:rsidRDefault="00196CC1" w:rsidP="00443481">
            <w:pPr>
              <w:keepNext/>
            </w:pPr>
            <w:r w:rsidRPr="00196CC1">
              <w:t>nA</w:t>
            </w:r>
          </w:p>
        </w:tc>
      </w:tr>
    </w:tbl>
    <w:p w:rsidR="00196CC1" w:rsidRPr="00196CC1" w:rsidRDefault="00D4047B" w:rsidP="00E61193">
      <w:pPr>
        <w:pStyle w:val="Caption"/>
      </w:pPr>
      <w:bookmarkStart w:id="241" w:name="_Toc506817981"/>
      <w:r>
        <w:t xml:space="preserve">Table </w:t>
      </w:r>
      <w:r w:rsidR="00DF628D">
        <w:fldChar w:fldCharType="begin"/>
      </w:r>
      <w:r w:rsidR="00DF628D">
        <w:instrText xml:space="preserve"> SEQ Table \* ARABIC </w:instrText>
      </w:r>
      <w:r w:rsidR="00DF628D">
        <w:fldChar w:fldCharType="separate"/>
      </w:r>
      <w:r w:rsidR="00F029F9">
        <w:rPr>
          <w:noProof/>
        </w:rPr>
        <w:t>31</w:t>
      </w:r>
      <w:r w:rsidR="00DF628D">
        <w:fldChar w:fldCharType="end"/>
      </w:r>
      <w:r>
        <w:t xml:space="preserve">: </w:t>
      </w:r>
      <w:r w:rsidRPr="00746A01">
        <w:t>Cap Sensor</w:t>
      </w:r>
      <w:bookmarkEnd w:id="241"/>
    </w:p>
    <w:p w:rsidR="00196CC1" w:rsidRPr="00196CC1" w:rsidRDefault="00196CC1" w:rsidP="00D4047B">
      <w:pPr>
        <w:pStyle w:val="Heading3"/>
      </w:pPr>
      <w:bookmarkStart w:id="242" w:name="_Toc256000026"/>
      <w:bookmarkStart w:id="243" w:name="_Toc498957488"/>
      <w:bookmarkStart w:id="244" w:name="_Toc504647483"/>
      <w:bookmarkStart w:id="245" w:name="_Toc506819331"/>
      <w:r w:rsidRPr="00196CC1">
        <w:t>Temperature Sensor</w:t>
      </w:r>
      <w:bookmarkEnd w:id="242"/>
      <w:bookmarkEnd w:id="243"/>
      <w:bookmarkEnd w:id="244"/>
      <w:bookmarkEnd w:id="245"/>
    </w:p>
    <w:p w:rsidR="00196CC1" w:rsidRPr="00196CC1" w:rsidRDefault="00196CC1" w:rsidP="00067E2A">
      <w:pPr>
        <w:pStyle w:val="docbullet1"/>
      </w:pPr>
      <w:r w:rsidRPr="00196CC1">
        <w:t>Consist of RO based and bjt based temp sens.</w:t>
      </w:r>
    </w:p>
    <w:p w:rsidR="00196CC1" w:rsidRPr="00196CC1" w:rsidRDefault="00196CC1" w:rsidP="00067E2A">
      <w:pPr>
        <w:pStyle w:val="docbullet1"/>
      </w:pPr>
      <w:r w:rsidRPr="00196CC1">
        <w:t>Generate PTAT Voltage from BJT based band gap.</w:t>
      </w:r>
    </w:p>
    <w:p w:rsidR="00196CC1" w:rsidRPr="00196CC1" w:rsidRDefault="00196CC1" w:rsidP="00067E2A">
      <w:pPr>
        <w:pStyle w:val="docbullet1"/>
      </w:pPr>
      <w:r w:rsidRPr="00196CC1">
        <w:t>Buffered PTAT voltage is given at ADC Input.</w:t>
      </w:r>
    </w:p>
    <w:p w:rsidR="00196CC1" w:rsidRPr="00196CC1" w:rsidRDefault="00196CC1" w:rsidP="00067E2A">
      <w:pPr>
        <w:pStyle w:val="docbullet1"/>
      </w:pPr>
      <w:r w:rsidRPr="00196CC1">
        <w:t>Output of the ADC is linear function of temperature.</w:t>
      </w:r>
    </w:p>
    <w:p w:rsidR="00196CC1" w:rsidRPr="00196CC1" w:rsidRDefault="00196CC1" w:rsidP="00067E2A">
      <w:pPr>
        <w:pStyle w:val="docbullet1"/>
      </w:pPr>
      <w:r w:rsidRPr="00196CC1">
        <w:t>Generate Temperature dependent and independent clock.</w:t>
      </w:r>
    </w:p>
    <w:p w:rsidR="00196CC1" w:rsidRPr="00196CC1" w:rsidRDefault="00196CC1" w:rsidP="00067E2A">
      <w:pPr>
        <w:pStyle w:val="docbullet1"/>
      </w:pPr>
      <w:r w:rsidRPr="00196CC1">
        <w:t>Digital logic to convert the output clock to temperature</w:t>
      </w:r>
    </w:p>
    <w:p w:rsidR="00196CC1" w:rsidRDefault="0024108F" w:rsidP="001D1769">
      <w:pPr>
        <w:jc w:val="center"/>
        <w:rPr>
          <w:noProof/>
          <w:lang w:val="en-IN" w:eastAsia="en-IN"/>
        </w:rPr>
      </w:pPr>
      <w:r w:rsidRPr="00443481">
        <w:rPr>
          <w:noProof/>
        </w:rPr>
        <w:drawing>
          <wp:inline distT="0" distB="0" distL="0" distR="0" wp14:anchorId="40101D41" wp14:editId="453F1FA1">
            <wp:extent cx="4530090" cy="2463800"/>
            <wp:effectExtent l="0" t="0" r="0" b="0"/>
            <wp:docPr id="3" name="Picture 3" descr="/download/attachments/19605843/worddavc49687c050784d37f5d344aeac14b2de.png?version=1&amp;modificationDate=1501105808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download/attachments/19605843/worddavc49687c050784d37f5d344aeac14b2de.png?version=1&amp;modificationDate=1501105808000&amp;api=v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0090" cy="2463800"/>
                    </a:xfrm>
                    <a:prstGeom prst="rect">
                      <a:avLst/>
                    </a:prstGeom>
                    <a:noFill/>
                    <a:ln>
                      <a:noFill/>
                    </a:ln>
                  </pic:spPr>
                </pic:pic>
              </a:graphicData>
            </a:graphic>
          </wp:inline>
        </w:drawing>
      </w:r>
    </w:p>
    <w:p w:rsidR="00067E2A" w:rsidRPr="00067E2A" w:rsidRDefault="00067E2A" w:rsidP="00067E2A">
      <w:pPr>
        <w:pStyle w:val="DocumentationParagraph"/>
        <w:rPr>
          <w:lang w:val="en-IN" w:eastAsia="en-IN"/>
        </w:rPr>
      </w:pPr>
    </w:p>
    <w:p w:rsidR="00196CC1" w:rsidRPr="00196CC1" w:rsidRDefault="00196CC1" w:rsidP="00067E2A">
      <w:pPr>
        <w:pStyle w:val="DocumentationParagraph"/>
      </w:pPr>
      <w:r w:rsidRPr="00196CC1">
        <w:t xml:space="preserve">BJT based sensor works for temperature range from -40º C to 125º C and voltage variation from 1.8V to 3.3V. It outputs the digital word having resolution of nearly 1º C. The conversion time is 2clock cycle of ADC after turning ON the temperature sensor. </w:t>
      </w:r>
      <w:r w:rsidR="001D1769" w:rsidRPr="00196CC1">
        <w:t>Typically,</w:t>
      </w:r>
      <w:r w:rsidRPr="00196CC1">
        <w:t xml:space="preserve"> the block consumes 110uA of current and leakage current is 800pA.</w:t>
      </w:r>
      <w:r w:rsidRPr="00196CC1">
        <w:br/>
        <w:t>The RO based sensor will output 2 clocks i.e. one varies linearly with temperature and other is independent of temperature. We are counting the PTAT clock cycle in the fixed duration set by the other constant clock and this count value is proportional to temperature. Current consumption of RO based sensor is 5uA and leakage of nearly 1.15nA.</w:t>
      </w:r>
    </w:p>
    <w:p w:rsidR="00196CC1" w:rsidRPr="00196CC1" w:rsidRDefault="00196CC1" w:rsidP="00067E2A">
      <w:pPr>
        <w:pStyle w:val="DocumentationParagraph"/>
      </w:pPr>
    </w:p>
    <w:p w:rsidR="00196CC1" w:rsidRPr="00196CC1" w:rsidRDefault="00196CC1" w:rsidP="00D4047B">
      <w:pPr>
        <w:pStyle w:val="Heading4"/>
      </w:pPr>
      <w:bookmarkStart w:id="246" w:name="_Toc256000027"/>
      <w:bookmarkStart w:id="247" w:name="_Toc506819332"/>
      <w:r w:rsidRPr="00196CC1">
        <w:t>RO based Temp sensor Specs</w:t>
      </w:r>
      <w:bookmarkEnd w:id="246"/>
      <w:bookmarkEnd w:id="247"/>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909"/>
        <w:gridCol w:w="3697"/>
        <w:gridCol w:w="2166"/>
        <w:gridCol w:w="715"/>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color w:val="262626"/>
              </w:rPr>
            </w:pPr>
            <w:r w:rsidRPr="00443481">
              <w:rPr>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 Min Typ Max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color w:val="262626"/>
              </w:rPr>
            </w:pPr>
            <w:r w:rsidRPr="00443481">
              <w:rPr>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f1</w:t>
            </w:r>
          </w:p>
        </w:tc>
        <w:tc>
          <w:tcPr>
            <w:tcW w:w="0" w:type="auto"/>
            <w:tcMar>
              <w:top w:w="30" w:type="dxa"/>
              <w:left w:w="30" w:type="dxa"/>
              <w:right w:w="30" w:type="dxa"/>
            </w:tcMar>
          </w:tcPr>
          <w:p w:rsidR="00196CC1" w:rsidRPr="00196CC1" w:rsidRDefault="00196CC1" w:rsidP="00196CC1">
            <w:r w:rsidRPr="00196CC1">
              <w:t>Frequency of constant clock(PVT)</w:t>
            </w:r>
          </w:p>
        </w:tc>
        <w:tc>
          <w:tcPr>
            <w:tcW w:w="0" w:type="auto"/>
            <w:tcMar>
              <w:top w:w="30" w:type="dxa"/>
              <w:left w:w="30" w:type="dxa"/>
              <w:right w:w="30" w:type="dxa"/>
            </w:tcMar>
          </w:tcPr>
          <w:p w:rsidR="00196CC1" w:rsidRPr="00196CC1" w:rsidRDefault="00196CC1" w:rsidP="00196CC1">
            <w:r w:rsidRPr="00196CC1">
              <w:t>[82.06k 101.1k 137.1k]</w:t>
            </w:r>
          </w:p>
        </w:tc>
        <w:tc>
          <w:tcPr>
            <w:tcW w:w="0" w:type="auto"/>
            <w:tcMar>
              <w:top w:w="30" w:type="dxa"/>
              <w:left w:w="30" w:type="dxa"/>
              <w:right w:w="30" w:type="dxa"/>
            </w:tcMar>
          </w:tcPr>
          <w:p w:rsidR="00196CC1" w:rsidRPr="00196CC1" w:rsidRDefault="00196CC1" w:rsidP="00196CC1">
            <w:r w:rsidRPr="00196CC1">
              <w:t>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f2</w:t>
            </w:r>
          </w:p>
        </w:tc>
        <w:tc>
          <w:tcPr>
            <w:tcW w:w="0" w:type="auto"/>
            <w:tcMar>
              <w:top w:w="30" w:type="dxa"/>
              <w:left w:w="30" w:type="dxa"/>
              <w:right w:w="30" w:type="dxa"/>
            </w:tcMar>
          </w:tcPr>
          <w:p w:rsidR="00196CC1" w:rsidRPr="00196CC1" w:rsidRDefault="00196CC1" w:rsidP="00196CC1">
            <w:r w:rsidRPr="00196CC1">
              <w:t>Frequency of PTAT clock(PVT)</w:t>
            </w:r>
          </w:p>
        </w:tc>
        <w:tc>
          <w:tcPr>
            <w:tcW w:w="0" w:type="auto"/>
            <w:tcMar>
              <w:top w:w="30" w:type="dxa"/>
              <w:left w:w="30" w:type="dxa"/>
              <w:right w:w="30" w:type="dxa"/>
            </w:tcMar>
          </w:tcPr>
          <w:p w:rsidR="00196CC1" w:rsidRPr="00196CC1" w:rsidRDefault="00196CC1" w:rsidP="00196CC1">
            <w:r w:rsidRPr="00196CC1">
              <w:t>[81.3k 105.9k 141k]</w:t>
            </w:r>
          </w:p>
        </w:tc>
        <w:tc>
          <w:tcPr>
            <w:tcW w:w="0" w:type="auto"/>
            <w:tcMar>
              <w:top w:w="30" w:type="dxa"/>
              <w:left w:w="30" w:type="dxa"/>
              <w:right w:w="30" w:type="dxa"/>
            </w:tcMar>
          </w:tcPr>
          <w:p w:rsidR="00196CC1" w:rsidRPr="00196CC1" w:rsidRDefault="00196CC1" w:rsidP="00196CC1">
            <w:r w:rsidRPr="00196CC1">
              <w:t>Hz</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f2/f1</w:t>
            </w:r>
          </w:p>
        </w:tc>
        <w:tc>
          <w:tcPr>
            <w:tcW w:w="0" w:type="auto"/>
            <w:tcMar>
              <w:top w:w="30" w:type="dxa"/>
              <w:left w:w="30" w:type="dxa"/>
              <w:right w:w="30" w:type="dxa"/>
            </w:tcMar>
          </w:tcPr>
          <w:p w:rsidR="00196CC1" w:rsidRPr="00196CC1" w:rsidRDefault="00196CC1" w:rsidP="00196CC1">
            <w:r w:rsidRPr="00196CC1">
              <w:t>Ratio of count</w:t>
            </w:r>
          </w:p>
        </w:tc>
        <w:tc>
          <w:tcPr>
            <w:tcW w:w="0" w:type="auto"/>
            <w:tcMar>
              <w:top w:w="30" w:type="dxa"/>
              <w:left w:w="30" w:type="dxa"/>
              <w:right w:w="30" w:type="dxa"/>
            </w:tcMar>
          </w:tcPr>
          <w:p w:rsidR="00196CC1" w:rsidRPr="00196CC1" w:rsidRDefault="00196CC1" w:rsidP="00196CC1">
            <w:r w:rsidRPr="00196CC1">
              <w:t>[882.154m 1.048 1.257]</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Iq</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[ 3.8u 4.95u 7.3u ]</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I_leak</w:t>
            </w:r>
          </w:p>
        </w:tc>
        <w:tc>
          <w:tcPr>
            <w:tcW w:w="0" w:type="auto"/>
            <w:tcMar>
              <w:top w:w="30" w:type="dxa"/>
              <w:left w:w="30" w:type="dxa"/>
              <w:right w:w="30" w:type="dxa"/>
            </w:tcMar>
          </w:tcPr>
          <w:p w:rsidR="00196CC1" w:rsidRPr="00196CC1" w:rsidRDefault="00196CC1" w:rsidP="00196CC1">
            <w:r w:rsidRPr="00196CC1">
              <w:t>The leakage current in the Tempsens when disabled</w:t>
            </w:r>
          </w:p>
        </w:tc>
        <w:tc>
          <w:tcPr>
            <w:tcW w:w="0" w:type="auto"/>
            <w:tcMar>
              <w:top w:w="30" w:type="dxa"/>
              <w:left w:w="30" w:type="dxa"/>
              <w:right w:w="30" w:type="dxa"/>
            </w:tcMar>
          </w:tcPr>
          <w:p w:rsidR="00196CC1" w:rsidRPr="00196CC1" w:rsidRDefault="00196CC1" w:rsidP="00196CC1">
            <w:r w:rsidRPr="00196CC1">
              <w:t>1.15n</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Settling Time f1</w:t>
            </w:r>
          </w:p>
        </w:tc>
        <w:tc>
          <w:tcPr>
            <w:tcW w:w="0" w:type="auto"/>
            <w:tcMar>
              <w:top w:w="30" w:type="dxa"/>
              <w:left w:w="30" w:type="dxa"/>
              <w:right w:w="30" w:type="dxa"/>
            </w:tcMar>
          </w:tcPr>
          <w:p w:rsidR="00196CC1" w:rsidRPr="00196CC1" w:rsidRDefault="00196CC1" w:rsidP="00196CC1">
            <w:r w:rsidRPr="00196CC1">
              <w:t>Settling time for constant clock</w:t>
            </w:r>
          </w:p>
        </w:tc>
        <w:tc>
          <w:tcPr>
            <w:tcW w:w="0" w:type="auto"/>
            <w:tcMar>
              <w:top w:w="30" w:type="dxa"/>
              <w:left w:w="30" w:type="dxa"/>
              <w:right w:w="30" w:type="dxa"/>
            </w:tcMar>
          </w:tcPr>
          <w:p w:rsidR="00196CC1" w:rsidRPr="00196CC1" w:rsidRDefault="00196CC1" w:rsidP="00196CC1">
            <w:r w:rsidRPr="00196CC1">
              <w:t>[4.96u 12u 28.65u]</w:t>
            </w:r>
          </w:p>
        </w:tc>
        <w:tc>
          <w:tcPr>
            <w:tcW w:w="0" w:type="auto"/>
            <w:tcMar>
              <w:top w:w="30" w:type="dxa"/>
              <w:left w:w="30" w:type="dxa"/>
              <w:right w:w="30" w:type="dxa"/>
            </w:tcMar>
          </w:tcPr>
          <w:p w:rsidR="00196CC1" w:rsidRPr="00196CC1" w:rsidRDefault="00196CC1" w:rsidP="00196CC1">
            <w:r w:rsidRPr="00196CC1">
              <w:t>Sec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Settling Time f2</w:t>
            </w:r>
          </w:p>
        </w:tc>
        <w:tc>
          <w:tcPr>
            <w:tcW w:w="0" w:type="auto"/>
            <w:tcMar>
              <w:top w:w="30" w:type="dxa"/>
              <w:left w:w="30" w:type="dxa"/>
              <w:right w:w="30" w:type="dxa"/>
            </w:tcMar>
          </w:tcPr>
          <w:p w:rsidR="00196CC1" w:rsidRPr="00196CC1" w:rsidRDefault="00196CC1" w:rsidP="00196CC1">
            <w:r w:rsidRPr="00196CC1">
              <w:t>settling time for PTAT clock</w:t>
            </w:r>
          </w:p>
        </w:tc>
        <w:tc>
          <w:tcPr>
            <w:tcW w:w="0" w:type="auto"/>
            <w:tcMar>
              <w:top w:w="30" w:type="dxa"/>
              <w:left w:w="30" w:type="dxa"/>
              <w:right w:w="30" w:type="dxa"/>
            </w:tcMar>
          </w:tcPr>
          <w:p w:rsidR="00196CC1" w:rsidRPr="00196CC1" w:rsidRDefault="00196CC1" w:rsidP="00196CC1">
            <w:r w:rsidRPr="00196CC1">
              <w:t>[4.79u 18.98u 40u]</w:t>
            </w:r>
          </w:p>
        </w:tc>
        <w:tc>
          <w:tcPr>
            <w:tcW w:w="0" w:type="auto"/>
            <w:tcMar>
              <w:top w:w="30" w:type="dxa"/>
              <w:left w:w="30" w:type="dxa"/>
              <w:right w:w="30" w:type="dxa"/>
            </w:tcMar>
          </w:tcPr>
          <w:p w:rsidR="00196CC1" w:rsidRPr="00196CC1" w:rsidRDefault="00196CC1" w:rsidP="00196CC1">
            <w:r w:rsidRPr="00196CC1">
              <w:t>Sec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Sensor Gain</w:t>
            </w:r>
          </w:p>
        </w:tc>
        <w:tc>
          <w:tcPr>
            <w:tcW w:w="0" w:type="auto"/>
            <w:tcMar>
              <w:top w:w="30" w:type="dxa"/>
              <w:left w:w="30" w:type="dxa"/>
              <w:right w:w="30" w:type="dxa"/>
            </w:tcMar>
          </w:tcPr>
          <w:p w:rsidR="00196CC1" w:rsidRPr="00196CC1" w:rsidRDefault="00196CC1" w:rsidP="00196CC1">
            <w:r w:rsidRPr="00196CC1">
              <w:t>Gain is the average slope of F2/F1</w:t>
            </w:r>
          </w:p>
        </w:tc>
        <w:tc>
          <w:tcPr>
            <w:tcW w:w="0" w:type="auto"/>
            <w:tcMar>
              <w:top w:w="30" w:type="dxa"/>
              <w:left w:w="30" w:type="dxa"/>
              <w:right w:w="30" w:type="dxa"/>
            </w:tcMar>
          </w:tcPr>
          <w:p w:rsidR="00196CC1" w:rsidRPr="00196CC1" w:rsidRDefault="00196CC1" w:rsidP="00196CC1">
            <w:r w:rsidRPr="00196CC1">
              <w:t>[2.01 2.274 2.488]</w:t>
            </w:r>
          </w:p>
        </w:tc>
        <w:tc>
          <w:tcPr>
            <w:tcW w:w="0" w:type="auto"/>
            <w:tcMar>
              <w:top w:w="30" w:type="dxa"/>
              <w:left w:w="30" w:type="dxa"/>
              <w:right w:w="30" w:type="dxa"/>
            </w:tcMar>
          </w:tcPr>
          <w:p w:rsidR="00196CC1" w:rsidRPr="00196CC1" w:rsidRDefault="00196CC1" w:rsidP="00196CC1">
            <w:r w:rsidRPr="00196CC1">
              <w:t>m/deg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Accuracy</w:t>
            </w:r>
          </w:p>
        </w:tc>
        <w:tc>
          <w:tcPr>
            <w:tcW w:w="0" w:type="auto"/>
            <w:tcMar>
              <w:top w:w="30" w:type="dxa"/>
              <w:left w:w="30" w:type="dxa"/>
              <w:right w:w="30" w:type="dxa"/>
            </w:tcMar>
          </w:tcPr>
          <w:p w:rsidR="00196CC1" w:rsidRPr="00196CC1" w:rsidRDefault="00196CC1" w:rsidP="00196CC1">
            <w:r w:rsidRPr="00196CC1">
              <w:t>maximum variation in F2/F1 across corners.</w:t>
            </w:r>
            <w:r w:rsidRPr="00196CC1">
              <w:br/>
              <w:t>Report at T=-40º, 25º, 120º</w:t>
            </w:r>
          </w:p>
        </w:tc>
        <w:tc>
          <w:tcPr>
            <w:tcW w:w="0" w:type="auto"/>
            <w:tcMar>
              <w:top w:w="30" w:type="dxa"/>
              <w:left w:w="30" w:type="dxa"/>
              <w:right w:w="30" w:type="dxa"/>
            </w:tcMar>
          </w:tcPr>
          <w:p w:rsidR="00196CC1" w:rsidRPr="00196CC1" w:rsidRDefault="00196CC1" w:rsidP="00196CC1">
            <w:r w:rsidRPr="00196CC1">
              <w:t>[5.5 0 8]*</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Non Linearity</w:t>
            </w:r>
          </w:p>
        </w:tc>
        <w:tc>
          <w:tcPr>
            <w:tcW w:w="0" w:type="auto"/>
            <w:tcMar>
              <w:top w:w="30" w:type="dxa"/>
              <w:left w:w="30" w:type="dxa"/>
              <w:right w:w="30" w:type="dxa"/>
            </w:tcMar>
          </w:tcPr>
          <w:p w:rsidR="00196CC1" w:rsidRPr="00196CC1" w:rsidRDefault="00196CC1" w:rsidP="00196CC1">
            <w:r w:rsidRPr="00196CC1">
              <w:t>Measured deviation from straight line fit.</w:t>
            </w:r>
          </w:p>
        </w:tc>
        <w:tc>
          <w:tcPr>
            <w:tcW w:w="0" w:type="auto"/>
            <w:tcMar>
              <w:top w:w="30" w:type="dxa"/>
              <w:left w:w="30" w:type="dxa"/>
              <w:right w:w="30" w:type="dxa"/>
            </w:tcMar>
          </w:tcPr>
          <w:p w:rsidR="00196CC1" w:rsidRPr="00196CC1" w:rsidRDefault="00196CC1" w:rsidP="00196CC1">
            <w:r w:rsidRPr="00196CC1">
              <w:t>3</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Line Regulation(vddulp)</w:t>
            </w:r>
          </w:p>
        </w:tc>
        <w:tc>
          <w:tcPr>
            <w:tcW w:w="0" w:type="auto"/>
            <w:tcMar>
              <w:top w:w="30" w:type="dxa"/>
              <w:left w:w="30" w:type="dxa"/>
              <w:right w:w="30" w:type="dxa"/>
            </w:tcMar>
          </w:tcPr>
          <w:p w:rsidR="00196CC1" w:rsidRPr="00196CC1" w:rsidRDefault="00196CC1" w:rsidP="00196CC1">
            <w:r w:rsidRPr="00196CC1">
              <w:t>Swept supply voltage and measured variation in F1/F2</w:t>
            </w:r>
            <w:r w:rsidRPr="00196CC1">
              <w:br/>
              <w:t>Reported at T=25º C</w:t>
            </w:r>
          </w:p>
        </w:tc>
        <w:tc>
          <w:tcPr>
            <w:tcW w:w="0" w:type="auto"/>
            <w:tcMar>
              <w:top w:w="30" w:type="dxa"/>
              <w:left w:w="30" w:type="dxa"/>
              <w:right w:w="30" w:type="dxa"/>
            </w:tcMar>
          </w:tcPr>
          <w:p w:rsidR="00196CC1" w:rsidRPr="00196CC1" w:rsidRDefault="00196CC1" w:rsidP="00196CC1">
            <w:r w:rsidRPr="00196CC1">
              <w:t>[0.092m(-40) 0.028m 0.162m]</w:t>
            </w:r>
          </w:p>
        </w:tc>
        <w:tc>
          <w:tcPr>
            <w:tcW w:w="0" w:type="auto"/>
            <w:tcMar>
              <w:top w:w="30" w:type="dxa"/>
              <w:left w:w="30" w:type="dxa"/>
              <w:right w:w="30" w:type="dxa"/>
            </w:tcMar>
          </w:tcPr>
          <w:p w:rsidR="00196CC1" w:rsidRPr="00196CC1" w:rsidRDefault="00196CC1" w:rsidP="00196CC1"/>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Line Regulation(vbatt)</w:t>
            </w:r>
          </w:p>
        </w:tc>
        <w:tc>
          <w:tcPr>
            <w:tcW w:w="0" w:type="auto"/>
            <w:tcMar>
              <w:top w:w="30" w:type="dxa"/>
              <w:left w:w="30" w:type="dxa"/>
              <w:right w:w="30" w:type="dxa"/>
            </w:tcMar>
          </w:tcPr>
          <w:p w:rsidR="00196CC1" w:rsidRPr="00196CC1" w:rsidRDefault="00196CC1" w:rsidP="00196CC1">
            <w:r w:rsidRPr="00196CC1">
              <w:t>Swept supply voltage and measured variation in F1/F2</w:t>
            </w:r>
            <w:r w:rsidRPr="00196CC1">
              <w:br/>
              <w:t>Reported at T=25º C</w:t>
            </w:r>
          </w:p>
        </w:tc>
        <w:tc>
          <w:tcPr>
            <w:tcW w:w="0" w:type="auto"/>
            <w:tcMar>
              <w:top w:w="30" w:type="dxa"/>
              <w:left w:w="30" w:type="dxa"/>
              <w:right w:w="30" w:type="dxa"/>
            </w:tcMar>
          </w:tcPr>
          <w:p w:rsidR="00196CC1" w:rsidRPr="00196CC1" w:rsidRDefault="00196CC1" w:rsidP="00196CC1">
            <w:r w:rsidRPr="00196CC1">
              <w:t>[2.08m 1.583m 7.138m]</w:t>
            </w:r>
          </w:p>
        </w:tc>
        <w:tc>
          <w:tcPr>
            <w:tcW w:w="0" w:type="auto"/>
            <w:tcMar>
              <w:top w:w="30" w:type="dxa"/>
              <w:left w:w="30" w:type="dxa"/>
              <w:right w:w="30" w:type="dxa"/>
            </w:tcMar>
          </w:tcPr>
          <w:p w:rsidR="00196CC1" w:rsidRPr="00196CC1" w:rsidRDefault="00196CC1" w:rsidP="00443481">
            <w:pPr>
              <w:keepNext/>
            </w:pPr>
          </w:p>
        </w:tc>
      </w:tr>
    </w:tbl>
    <w:p w:rsidR="00196CC1" w:rsidRPr="00196CC1" w:rsidRDefault="001D1769" w:rsidP="00E61193">
      <w:pPr>
        <w:pStyle w:val="Caption"/>
      </w:pPr>
      <w:bookmarkStart w:id="248" w:name="_Toc506817982"/>
      <w:r>
        <w:t xml:space="preserve">Table </w:t>
      </w:r>
      <w:r w:rsidR="00DF628D">
        <w:fldChar w:fldCharType="begin"/>
      </w:r>
      <w:r w:rsidR="00DF628D">
        <w:instrText xml:space="preserve"> SEQ Table \* ARABIC </w:instrText>
      </w:r>
      <w:r w:rsidR="00DF628D">
        <w:fldChar w:fldCharType="separate"/>
      </w:r>
      <w:r w:rsidR="00F029F9">
        <w:rPr>
          <w:noProof/>
        </w:rPr>
        <w:t>32</w:t>
      </w:r>
      <w:r w:rsidR="00DF628D">
        <w:fldChar w:fldCharType="end"/>
      </w:r>
      <w:r>
        <w:t xml:space="preserve">: </w:t>
      </w:r>
      <w:r w:rsidRPr="00975738">
        <w:t>RO based Temp sensor Specs</w:t>
      </w:r>
      <w:bookmarkEnd w:id="248"/>
    </w:p>
    <w:p w:rsidR="00196CC1" w:rsidRDefault="00196CC1" w:rsidP="00196CC1"/>
    <w:p w:rsidR="00196CC1" w:rsidRPr="00196CC1" w:rsidRDefault="00196CC1" w:rsidP="00D4047B">
      <w:pPr>
        <w:pStyle w:val="NOTE"/>
      </w:pPr>
      <w:r w:rsidRPr="00196CC1">
        <w:rPr>
          <w:b/>
        </w:rPr>
        <w:t>Note:</w:t>
      </w:r>
      <w:r w:rsidRPr="00196CC1">
        <w:t xml:space="preserve"> All Results are at 3.3V (VBATT) and 1.1V (ULP). Supply effect is considered separately in line Regulation that too is reported for typical case.</w:t>
      </w:r>
      <w:r w:rsidRPr="00196CC1">
        <w:br/>
        <w:t>*Accuracy is calculated by merging the slow, fast and typical curve at 25º C and checked the error at -40º C and 125º C</w:t>
      </w:r>
      <w:r w:rsidR="001D1769">
        <w:t xml:space="preserve">. </w:t>
      </w:r>
      <w:r w:rsidR="001D1769" w:rsidRPr="00196CC1">
        <w:t>This step is part of calibration.</w:t>
      </w:r>
    </w:p>
    <w:p w:rsidR="00196CC1" w:rsidRPr="00196CC1" w:rsidRDefault="00196CC1" w:rsidP="00D4047B">
      <w:pPr>
        <w:pStyle w:val="Heading4"/>
      </w:pPr>
      <w:bookmarkStart w:id="249" w:name="_Toc256000028"/>
      <w:bookmarkStart w:id="250" w:name="_Toc506819333"/>
      <w:r w:rsidRPr="00196CC1">
        <w:t>Simulation results for BJT based Temperature sensor</w:t>
      </w:r>
      <w:bookmarkEnd w:id="249"/>
      <w:bookmarkEnd w:id="25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134"/>
        <w:gridCol w:w="5040"/>
        <w:gridCol w:w="1522"/>
        <w:gridCol w:w="791"/>
      </w:tblGrid>
      <w:tr w:rsidR="00196CC1" w:rsidRPr="00196CC1"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196CC1" w:rsidRPr="00443481" w:rsidRDefault="00196CC1" w:rsidP="00196CC1">
            <w:pPr>
              <w:rPr>
                <w:b/>
                <w:color w:val="262626"/>
              </w:rPr>
            </w:pPr>
            <w:r w:rsidRPr="00443481">
              <w:rPr>
                <w:b/>
                <w:color w:val="262626"/>
              </w:rPr>
              <w:t>ID</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 Min Typ Max ]</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196CC1" w:rsidRPr="00443481" w:rsidRDefault="00196CC1" w:rsidP="00196CC1">
            <w:pPr>
              <w:rPr>
                <w:b/>
                <w:color w:val="262626"/>
              </w:rPr>
            </w:pPr>
            <w:r w:rsidRPr="00443481">
              <w:rPr>
                <w:b/>
                <w:color w:val="262626"/>
              </w:rPr>
              <w:t>Unit</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PM buffer</w:t>
            </w:r>
          </w:p>
        </w:tc>
        <w:tc>
          <w:tcPr>
            <w:tcW w:w="0" w:type="auto"/>
            <w:tcMar>
              <w:top w:w="30" w:type="dxa"/>
              <w:left w:w="30" w:type="dxa"/>
              <w:right w:w="30" w:type="dxa"/>
            </w:tcMar>
          </w:tcPr>
          <w:p w:rsidR="00196CC1" w:rsidRPr="00196CC1" w:rsidRDefault="00196CC1" w:rsidP="00196CC1">
            <w:r w:rsidRPr="00196CC1">
              <w:t>Phase margin</w:t>
            </w:r>
          </w:p>
        </w:tc>
        <w:tc>
          <w:tcPr>
            <w:tcW w:w="0" w:type="auto"/>
            <w:tcMar>
              <w:top w:w="30" w:type="dxa"/>
              <w:left w:w="30" w:type="dxa"/>
              <w:right w:w="30" w:type="dxa"/>
            </w:tcMar>
          </w:tcPr>
          <w:p w:rsidR="00196CC1" w:rsidRPr="00196CC1" w:rsidRDefault="00196CC1" w:rsidP="00196CC1">
            <w:r w:rsidRPr="00196CC1">
              <w:t>[ 66 72 78 ]</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Vout</w:t>
            </w:r>
          </w:p>
        </w:tc>
        <w:tc>
          <w:tcPr>
            <w:tcW w:w="0" w:type="auto"/>
            <w:tcMar>
              <w:top w:w="30" w:type="dxa"/>
              <w:left w:w="30" w:type="dxa"/>
              <w:right w:w="30" w:type="dxa"/>
            </w:tcMar>
          </w:tcPr>
          <w:p w:rsidR="00196CC1" w:rsidRPr="00196CC1" w:rsidRDefault="00196CC1" w:rsidP="00196CC1">
            <w:r w:rsidRPr="00196CC1">
              <w:t>Output voltage</w:t>
            </w:r>
          </w:p>
        </w:tc>
        <w:tc>
          <w:tcPr>
            <w:tcW w:w="0" w:type="auto"/>
            <w:tcMar>
              <w:top w:w="30" w:type="dxa"/>
              <w:left w:w="30" w:type="dxa"/>
              <w:right w:w="30" w:type="dxa"/>
            </w:tcMar>
          </w:tcPr>
          <w:p w:rsidR="00196CC1" w:rsidRPr="00196CC1" w:rsidRDefault="00196CC1" w:rsidP="00196CC1">
            <w:r w:rsidRPr="00196CC1">
              <w:t>[ 0.761 0.977 1.293 ]</w:t>
            </w:r>
          </w:p>
        </w:tc>
        <w:tc>
          <w:tcPr>
            <w:tcW w:w="0" w:type="auto"/>
            <w:tcMar>
              <w:top w:w="30" w:type="dxa"/>
              <w:left w:w="30" w:type="dxa"/>
              <w:right w:w="30" w:type="dxa"/>
            </w:tcMar>
          </w:tcPr>
          <w:p w:rsidR="00196CC1" w:rsidRPr="00196CC1" w:rsidRDefault="00196CC1" w:rsidP="00196CC1">
            <w:r w:rsidRPr="00196CC1">
              <w:t>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Iq</w:t>
            </w:r>
          </w:p>
        </w:tc>
        <w:tc>
          <w:tcPr>
            <w:tcW w:w="0" w:type="auto"/>
            <w:tcMar>
              <w:top w:w="30" w:type="dxa"/>
              <w:left w:w="30" w:type="dxa"/>
              <w:right w:w="30" w:type="dxa"/>
            </w:tcMar>
          </w:tcPr>
          <w:p w:rsidR="00196CC1" w:rsidRPr="00196CC1" w:rsidRDefault="00196CC1" w:rsidP="00196CC1">
            <w:r w:rsidRPr="00196CC1">
              <w:t>quiescent current</w:t>
            </w:r>
          </w:p>
        </w:tc>
        <w:tc>
          <w:tcPr>
            <w:tcW w:w="0" w:type="auto"/>
            <w:tcMar>
              <w:top w:w="30" w:type="dxa"/>
              <w:left w:w="30" w:type="dxa"/>
              <w:right w:w="30" w:type="dxa"/>
            </w:tcMar>
          </w:tcPr>
          <w:p w:rsidR="00196CC1" w:rsidRPr="00196CC1" w:rsidRDefault="00196CC1" w:rsidP="00196CC1">
            <w:r w:rsidRPr="00196CC1">
              <w:t>[ 61u 106u 180u ]</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I_leak</w:t>
            </w:r>
          </w:p>
        </w:tc>
        <w:tc>
          <w:tcPr>
            <w:tcW w:w="0" w:type="auto"/>
            <w:tcMar>
              <w:top w:w="30" w:type="dxa"/>
              <w:left w:w="30" w:type="dxa"/>
              <w:right w:w="30" w:type="dxa"/>
            </w:tcMar>
          </w:tcPr>
          <w:p w:rsidR="00196CC1" w:rsidRPr="00196CC1" w:rsidRDefault="00196CC1" w:rsidP="00196CC1">
            <w:r w:rsidRPr="00196CC1">
              <w:t>The leakage current in the Tempsens when disabled</w:t>
            </w:r>
          </w:p>
        </w:tc>
        <w:tc>
          <w:tcPr>
            <w:tcW w:w="0" w:type="auto"/>
            <w:tcMar>
              <w:top w:w="30" w:type="dxa"/>
              <w:left w:w="30" w:type="dxa"/>
              <w:right w:w="30" w:type="dxa"/>
            </w:tcMar>
          </w:tcPr>
          <w:p w:rsidR="00196CC1" w:rsidRPr="00196CC1" w:rsidRDefault="00196CC1" w:rsidP="00196CC1">
            <w:r w:rsidRPr="00196CC1">
              <w:t>800p</w:t>
            </w:r>
          </w:p>
        </w:tc>
        <w:tc>
          <w:tcPr>
            <w:tcW w:w="0" w:type="auto"/>
            <w:tcMar>
              <w:top w:w="30" w:type="dxa"/>
              <w:left w:w="30" w:type="dxa"/>
              <w:right w:w="30" w:type="dxa"/>
            </w:tcMar>
          </w:tcPr>
          <w:p w:rsidR="00196CC1" w:rsidRPr="00196CC1" w:rsidRDefault="00196CC1" w:rsidP="00196CC1">
            <w:r w:rsidRPr="00196CC1">
              <w:t>A</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PM Error amp</w:t>
            </w:r>
          </w:p>
        </w:tc>
        <w:tc>
          <w:tcPr>
            <w:tcW w:w="0" w:type="auto"/>
            <w:tcMar>
              <w:top w:w="30" w:type="dxa"/>
              <w:left w:w="30" w:type="dxa"/>
              <w:right w:w="30" w:type="dxa"/>
            </w:tcMar>
          </w:tcPr>
          <w:p w:rsidR="00196CC1" w:rsidRPr="00196CC1" w:rsidRDefault="00196CC1" w:rsidP="00196CC1">
            <w:r w:rsidRPr="00196CC1">
              <w:t>Phase margin</w:t>
            </w:r>
          </w:p>
        </w:tc>
        <w:tc>
          <w:tcPr>
            <w:tcW w:w="0" w:type="auto"/>
            <w:tcMar>
              <w:top w:w="30" w:type="dxa"/>
              <w:left w:w="30" w:type="dxa"/>
              <w:right w:w="30" w:type="dxa"/>
            </w:tcMar>
          </w:tcPr>
          <w:p w:rsidR="00196CC1" w:rsidRPr="00196CC1" w:rsidRDefault="00196CC1" w:rsidP="00196CC1">
            <w:r w:rsidRPr="00196CC1">
              <w:t>[ 81 82 85 ]</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Settling Time</w:t>
            </w:r>
          </w:p>
        </w:tc>
        <w:tc>
          <w:tcPr>
            <w:tcW w:w="0" w:type="auto"/>
            <w:tcMar>
              <w:top w:w="30" w:type="dxa"/>
              <w:left w:w="30" w:type="dxa"/>
              <w:right w:w="30" w:type="dxa"/>
            </w:tcMar>
          </w:tcPr>
          <w:p w:rsidR="00196CC1" w:rsidRPr="00196CC1" w:rsidRDefault="00196CC1" w:rsidP="00196CC1">
            <w:r w:rsidRPr="00196CC1">
              <w:t>Settling time of buffer</w:t>
            </w:r>
          </w:p>
        </w:tc>
        <w:tc>
          <w:tcPr>
            <w:tcW w:w="0" w:type="auto"/>
            <w:tcMar>
              <w:top w:w="30" w:type="dxa"/>
              <w:left w:w="30" w:type="dxa"/>
              <w:right w:w="30" w:type="dxa"/>
            </w:tcMar>
          </w:tcPr>
          <w:p w:rsidR="00196CC1" w:rsidRPr="00196CC1" w:rsidRDefault="00196CC1" w:rsidP="00196CC1">
            <w:r w:rsidRPr="00196CC1">
              <w:t>[-- 80n 100n]</w:t>
            </w:r>
          </w:p>
        </w:tc>
        <w:tc>
          <w:tcPr>
            <w:tcW w:w="0" w:type="auto"/>
            <w:tcMar>
              <w:top w:w="30" w:type="dxa"/>
              <w:left w:w="30" w:type="dxa"/>
              <w:right w:w="30" w:type="dxa"/>
            </w:tcMar>
          </w:tcPr>
          <w:p w:rsidR="00196CC1" w:rsidRPr="00196CC1" w:rsidRDefault="00196CC1" w:rsidP="00196CC1">
            <w:r w:rsidRPr="00196CC1">
              <w:t>Sec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Startup Time</w:t>
            </w:r>
          </w:p>
        </w:tc>
        <w:tc>
          <w:tcPr>
            <w:tcW w:w="0" w:type="auto"/>
            <w:tcMar>
              <w:top w:w="30" w:type="dxa"/>
              <w:left w:w="30" w:type="dxa"/>
              <w:right w:w="30" w:type="dxa"/>
            </w:tcMar>
          </w:tcPr>
          <w:p w:rsidR="00196CC1" w:rsidRPr="00196CC1" w:rsidRDefault="00196CC1" w:rsidP="00196CC1">
            <w:r w:rsidRPr="00196CC1">
              <w:t>Startup time of tempsens when step enable is given.</w:t>
            </w:r>
          </w:p>
        </w:tc>
        <w:tc>
          <w:tcPr>
            <w:tcW w:w="0" w:type="auto"/>
            <w:tcMar>
              <w:top w:w="30" w:type="dxa"/>
              <w:left w:w="30" w:type="dxa"/>
              <w:right w:w="30" w:type="dxa"/>
            </w:tcMar>
          </w:tcPr>
          <w:p w:rsidR="00196CC1" w:rsidRPr="00196CC1" w:rsidRDefault="00196CC1" w:rsidP="00196CC1">
            <w:r w:rsidRPr="00196CC1">
              <w:t>[-- 1u 5u]</w:t>
            </w:r>
          </w:p>
        </w:tc>
        <w:tc>
          <w:tcPr>
            <w:tcW w:w="0" w:type="auto"/>
            <w:tcMar>
              <w:top w:w="30" w:type="dxa"/>
              <w:left w:w="30" w:type="dxa"/>
              <w:right w:w="30" w:type="dxa"/>
            </w:tcMar>
          </w:tcPr>
          <w:p w:rsidR="00196CC1" w:rsidRPr="00196CC1" w:rsidRDefault="00196CC1" w:rsidP="00196CC1">
            <w:r w:rsidRPr="00196CC1">
              <w:t>Sec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Sensor Gain</w:t>
            </w:r>
          </w:p>
        </w:tc>
        <w:tc>
          <w:tcPr>
            <w:tcW w:w="0" w:type="auto"/>
            <w:tcMar>
              <w:top w:w="30" w:type="dxa"/>
              <w:left w:w="30" w:type="dxa"/>
              <w:right w:w="30" w:type="dxa"/>
            </w:tcMar>
          </w:tcPr>
          <w:p w:rsidR="00196CC1" w:rsidRPr="00196CC1" w:rsidRDefault="00196CC1" w:rsidP="00196CC1">
            <w:r w:rsidRPr="00196CC1">
              <w:t>Run swept DC operating across temperature. Measure average slope in mV/degC</w:t>
            </w:r>
          </w:p>
        </w:tc>
        <w:tc>
          <w:tcPr>
            <w:tcW w:w="0" w:type="auto"/>
            <w:tcMar>
              <w:top w:w="30" w:type="dxa"/>
              <w:left w:w="30" w:type="dxa"/>
              <w:right w:w="30" w:type="dxa"/>
            </w:tcMar>
          </w:tcPr>
          <w:p w:rsidR="00196CC1" w:rsidRPr="00196CC1" w:rsidRDefault="00196CC1" w:rsidP="00196CC1">
            <w:r w:rsidRPr="00196CC1">
              <w:t>[3.189 3.233 3.342]</w:t>
            </w:r>
          </w:p>
        </w:tc>
        <w:tc>
          <w:tcPr>
            <w:tcW w:w="0" w:type="auto"/>
            <w:tcMar>
              <w:top w:w="30" w:type="dxa"/>
              <w:left w:w="30" w:type="dxa"/>
              <w:right w:w="30" w:type="dxa"/>
            </w:tcMar>
          </w:tcPr>
          <w:p w:rsidR="00196CC1" w:rsidRPr="00196CC1" w:rsidRDefault="00196CC1" w:rsidP="00196CC1">
            <w:r w:rsidRPr="00196CC1">
              <w:t>mV/deg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Accuracy</w:t>
            </w:r>
          </w:p>
        </w:tc>
        <w:tc>
          <w:tcPr>
            <w:tcW w:w="0" w:type="auto"/>
            <w:tcMar>
              <w:top w:w="30" w:type="dxa"/>
              <w:left w:w="30" w:type="dxa"/>
              <w:right w:w="30" w:type="dxa"/>
            </w:tcMar>
          </w:tcPr>
          <w:p w:rsidR="00196CC1" w:rsidRPr="00196CC1" w:rsidRDefault="00196CC1" w:rsidP="00196CC1">
            <w:r w:rsidRPr="00196CC1">
              <w:t>Run DC operating point across corners. Note maximum variation across corners. Report at T=-40,25,120</w:t>
            </w:r>
          </w:p>
        </w:tc>
        <w:tc>
          <w:tcPr>
            <w:tcW w:w="0" w:type="auto"/>
            <w:tcMar>
              <w:top w:w="30" w:type="dxa"/>
              <w:left w:w="30" w:type="dxa"/>
              <w:right w:w="30" w:type="dxa"/>
            </w:tcMar>
          </w:tcPr>
          <w:p w:rsidR="00196CC1" w:rsidRPr="00196CC1" w:rsidRDefault="00196CC1" w:rsidP="00196CC1">
            <w:r w:rsidRPr="00196CC1">
              <w:t>[1.7(-40) 0 3(125)]*</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Non Linearity</w:t>
            </w:r>
          </w:p>
        </w:tc>
        <w:tc>
          <w:tcPr>
            <w:tcW w:w="0" w:type="auto"/>
            <w:tcMar>
              <w:top w:w="30" w:type="dxa"/>
              <w:left w:w="30" w:type="dxa"/>
              <w:right w:w="30" w:type="dxa"/>
            </w:tcMar>
          </w:tcPr>
          <w:p w:rsidR="00196CC1" w:rsidRPr="00196CC1" w:rsidRDefault="00196CC1" w:rsidP="00196CC1">
            <w:r w:rsidRPr="00196CC1">
              <w:t>Run swept DC and measure deviation from best fit straight line.</w:t>
            </w:r>
          </w:p>
        </w:tc>
        <w:tc>
          <w:tcPr>
            <w:tcW w:w="0" w:type="auto"/>
            <w:tcMar>
              <w:top w:w="30" w:type="dxa"/>
              <w:left w:w="30" w:type="dxa"/>
              <w:right w:w="30" w:type="dxa"/>
            </w:tcMar>
          </w:tcPr>
          <w:p w:rsidR="00196CC1" w:rsidRPr="00196CC1" w:rsidRDefault="00196CC1" w:rsidP="00196CC1">
            <w:r w:rsidRPr="00196CC1">
              <w:t>&lt;1(linear)</w:t>
            </w:r>
          </w:p>
        </w:tc>
        <w:tc>
          <w:tcPr>
            <w:tcW w:w="0" w:type="auto"/>
            <w:tcMar>
              <w:top w:w="30" w:type="dxa"/>
              <w:left w:w="30" w:type="dxa"/>
              <w:right w:w="30" w:type="dxa"/>
            </w:tcMar>
          </w:tcPr>
          <w:p w:rsidR="00196CC1" w:rsidRPr="00196CC1" w:rsidRDefault="00196CC1" w:rsidP="00196CC1">
            <w:r w:rsidRPr="00196CC1">
              <w:t>deg C</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Line Regulation</w:t>
            </w:r>
          </w:p>
        </w:tc>
        <w:tc>
          <w:tcPr>
            <w:tcW w:w="0" w:type="auto"/>
            <w:tcMar>
              <w:top w:w="30" w:type="dxa"/>
              <w:left w:w="30" w:type="dxa"/>
              <w:right w:w="30" w:type="dxa"/>
            </w:tcMar>
          </w:tcPr>
          <w:p w:rsidR="00196CC1" w:rsidRPr="00196CC1" w:rsidRDefault="00196CC1" w:rsidP="00196CC1">
            <w:r w:rsidRPr="00196CC1">
              <w:t>Sweep supply voltage and measure variation in output voltage.</w:t>
            </w:r>
          </w:p>
        </w:tc>
        <w:tc>
          <w:tcPr>
            <w:tcW w:w="0" w:type="auto"/>
            <w:tcMar>
              <w:top w:w="30" w:type="dxa"/>
              <w:left w:w="30" w:type="dxa"/>
              <w:right w:w="30" w:type="dxa"/>
            </w:tcMar>
          </w:tcPr>
          <w:p w:rsidR="00196CC1" w:rsidRPr="00196CC1" w:rsidRDefault="00196CC1" w:rsidP="00196CC1">
            <w:r w:rsidRPr="00196CC1">
              <w:t>[-0.4 0.6 8.497]</w:t>
            </w:r>
          </w:p>
        </w:tc>
        <w:tc>
          <w:tcPr>
            <w:tcW w:w="0" w:type="auto"/>
            <w:tcMar>
              <w:top w:w="30" w:type="dxa"/>
              <w:left w:w="30" w:type="dxa"/>
              <w:right w:w="30" w:type="dxa"/>
            </w:tcMar>
          </w:tcPr>
          <w:p w:rsidR="00196CC1" w:rsidRPr="00196CC1" w:rsidRDefault="00196CC1" w:rsidP="00196CC1">
            <w:r w:rsidRPr="00196CC1">
              <w:t>mV</w:t>
            </w:r>
          </w:p>
        </w:tc>
      </w:tr>
      <w:tr w:rsidR="00196CC1" w:rsidRPr="00196CC1" w:rsidTr="00443481">
        <w:tc>
          <w:tcPr>
            <w:tcW w:w="0" w:type="auto"/>
            <w:tcMar>
              <w:top w:w="30" w:type="dxa"/>
              <w:left w:w="30" w:type="dxa"/>
              <w:bottom w:w="20" w:type="dxa"/>
              <w:right w:w="30" w:type="dxa"/>
            </w:tcMar>
          </w:tcPr>
          <w:p w:rsidR="00196CC1" w:rsidRPr="00196CC1" w:rsidRDefault="00196CC1" w:rsidP="00196CC1">
            <w:r w:rsidRPr="00196CC1">
              <w:t>Noise</w:t>
            </w:r>
          </w:p>
        </w:tc>
        <w:tc>
          <w:tcPr>
            <w:tcW w:w="0" w:type="auto"/>
            <w:tcMar>
              <w:top w:w="30" w:type="dxa"/>
              <w:left w:w="30" w:type="dxa"/>
              <w:right w:w="30" w:type="dxa"/>
            </w:tcMar>
          </w:tcPr>
          <w:p w:rsidR="00196CC1" w:rsidRPr="00196CC1" w:rsidRDefault="00196CC1" w:rsidP="00196CC1">
            <w:r w:rsidRPr="00196CC1">
              <w:t>Run noise analysis and report noise PSD. Report integrated noise.</w:t>
            </w:r>
          </w:p>
        </w:tc>
        <w:tc>
          <w:tcPr>
            <w:tcW w:w="0" w:type="auto"/>
            <w:tcMar>
              <w:top w:w="30" w:type="dxa"/>
              <w:left w:w="30" w:type="dxa"/>
              <w:right w:w="30" w:type="dxa"/>
            </w:tcMar>
          </w:tcPr>
          <w:p w:rsidR="00196CC1" w:rsidRPr="00196CC1" w:rsidRDefault="00196CC1" w:rsidP="00196CC1">
            <w:r w:rsidRPr="00196CC1">
              <w:t>[1.073m 1.477m 1.925m]</w:t>
            </w:r>
          </w:p>
        </w:tc>
        <w:tc>
          <w:tcPr>
            <w:tcW w:w="0" w:type="auto"/>
            <w:tcMar>
              <w:top w:w="30" w:type="dxa"/>
              <w:left w:w="30" w:type="dxa"/>
              <w:right w:w="30" w:type="dxa"/>
            </w:tcMar>
          </w:tcPr>
          <w:p w:rsidR="00196CC1" w:rsidRPr="00196CC1" w:rsidRDefault="00196CC1" w:rsidP="00443481">
            <w:pPr>
              <w:keepNext/>
            </w:pPr>
            <w:r w:rsidRPr="00196CC1">
              <w:t>V</w:t>
            </w:r>
          </w:p>
        </w:tc>
      </w:tr>
    </w:tbl>
    <w:p w:rsidR="00196CC1" w:rsidRPr="00196CC1" w:rsidRDefault="001D1769" w:rsidP="00E61193">
      <w:pPr>
        <w:pStyle w:val="Caption"/>
      </w:pPr>
      <w:bookmarkStart w:id="251" w:name="_Toc506817983"/>
      <w:r>
        <w:t xml:space="preserve">Table </w:t>
      </w:r>
      <w:r w:rsidR="00DF628D">
        <w:fldChar w:fldCharType="begin"/>
      </w:r>
      <w:r w:rsidR="00DF628D">
        <w:instrText xml:space="preserve"> SEQ Table \* ARABIC </w:instrText>
      </w:r>
      <w:r w:rsidR="00DF628D">
        <w:fldChar w:fldCharType="separate"/>
      </w:r>
      <w:r w:rsidR="00F029F9">
        <w:rPr>
          <w:noProof/>
        </w:rPr>
        <w:t>33</w:t>
      </w:r>
      <w:r w:rsidR="00DF628D">
        <w:fldChar w:fldCharType="end"/>
      </w:r>
      <w:r>
        <w:t xml:space="preserve">: </w:t>
      </w:r>
      <w:r w:rsidRPr="00251725">
        <w:t>Simulation results for BJT based Temperature sensor</w:t>
      </w:r>
      <w:bookmarkEnd w:id="251"/>
    </w:p>
    <w:p w:rsidR="00196CC1" w:rsidRPr="00196CC1" w:rsidRDefault="00196CC1" w:rsidP="00196CC1">
      <w:r w:rsidRPr="00196CC1">
        <w:t xml:space="preserve"> </w:t>
      </w:r>
    </w:p>
    <w:p w:rsidR="00196CC1" w:rsidRPr="00196CC1" w:rsidRDefault="00196CC1" w:rsidP="00196CC1"/>
    <w:p w:rsidR="00CA4084" w:rsidRPr="001D2299" w:rsidRDefault="006C2945">
      <w:pPr>
        <w:pStyle w:val="Heading2"/>
        <w:rPr>
          <w:rFonts w:cs="Calibri"/>
        </w:rPr>
      </w:pPr>
      <w:bookmarkStart w:id="252" w:name="_RS14100_Connectivity_AC"/>
      <w:bookmarkStart w:id="253" w:name="_Toc498957489"/>
      <w:bookmarkStart w:id="254" w:name="_Toc504647484"/>
      <w:bookmarkStart w:id="255" w:name="_Toc506819334"/>
      <w:bookmarkEnd w:id="252"/>
      <w:r w:rsidRPr="001D2299">
        <w:rPr>
          <w:rFonts w:cs="Calibri"/>
        </w:rPr>
        <w:t>AC Characteristics</w:t>
      </w:r>
      <w:bookmarkEnd w:id="163"/>
      <w:bookmarkEnd w:id="253"/>
      <w:bookmarkEnd w:id="254"/>
      <w:bookmarkEnd w:id="255"/>
    </w:p>
    <w:p w:rsidR="00CA4084" w:rsidRPr="001D2299" w:rsidRDefault="006C2945">
      <w:pPr>
        <w:pStyle w:val="Heading3"/>
        <w:rPr>
          <w:rFonts w:cs="Calibri"/>
        </w:rPr>
      </w:pPr>
      <w:bookmarkStart w:id="256" w:name="scroll-bookmark-41"/>
      <w:bookmarkStart w:id="257" w:name="_Toc498957490"/>
      <w:bookmarkStart w:id="258" w:name="_Toc504647485"/>
      <w:bookmarkStart w:id="259" w:name="_Toc506819335"/>
      <w:r w:rsidRPr="001D2299">
        <w:rPr>
          <w:rFonts w:cs="Calibri"/>
        </w:rPr>
        <w:t>SDIO 2.0 Slave</w:t>
      </w:r>
      <w:bookmarkEnd w:id="256"/>
      <w:bookmarkEnd w:id="257"/>
      <w:bookmarkEnd w:id="258"/>
      <w:bookmarkEnd w:id="259"/>
    </w:p>
    <w:p w:rsidR="00CA4084" w:rsidRPr="001D2299" w:rsidRDefault="006C2945">
      <w:pPr>
        <w:pStyle w:val="Heading4"/>
        <w:rPr>
          <w:rFonts w:cs="Calibri"/>
        </w:rPr>
      </w:pPr>
      <w:bookmarkStart w:id="260" w:name="scroll-bookmark-42"/>
      <w:bookmarkStart w:id="261" w:name="_Toc506819336"/>
      <w:r w:rsidRPr="001D2299">
        <w:rPr>
          <w:rFonts w:cs="Calibri"/>
        </w:rPr>
        <w:t>Full Speed Mode</w:t>
      </w:r>
      <w:bookmarkEnd w:id="260"/>
      <w:bookmarkEnd w:id="26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4125"/>
        <w:gridCol w:w="990"/>
        <w:gridCol w:w="652"/>
        <w:gridCol w:w="608"/>
        <w:gridCol w:w="1475"/>
        <w:gridCol w:w="637"/>
      </w:tblGrid>
      <w:tr w:rsidR="00CA4084" w:rsidRPr="001D2299" w:rsidTr="00443481">
        <w:tc>
          <w:tcPr>
            <w:tcW w:w="0" w:type="auto"/>
            <w:shd w:val="solid" w:color="F0F0F0" w:fill="F0F0F0"/>
            <w:tcMar>
              <w:top w:w="30" w:type="dxa"/>
              <w:left w:w="30" w:type="dxa"/>
              <w:bottom w:w="20" w:type="dxa"/>
              <w:right w:w="30" w:type="dxa"/>
            </w:tcMar>
          </w:tcPr>
          <w:p w:rsidR="00CA4084" w:rsidRPr="00443481" w:rsidRDefault="006C2945">
            <w:pPr>
              <w:rPr>
                <w:rFonts w:cs="Calibri"/>
              </w:rPr>
            </w:pPr>
            <w:r w:rsidRPr="00443481">
              <w:rPr>
                <w:rFonts w:cs="Calibri"/>
                <w:b/>
              </w:rPr>
              <w:t>Parameter</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Symbol</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Min.</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Typ.</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Max.</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SDIO_CLK</w:t>
            </w:r>
          </w:p>
        </w:tc>
        <w:tc>
          <w:tcPr>
            <w:tcW w:w="0" w:type="auto"/>
            <w:tcMar>
              <w:top w:w="30" w:type="dxa"/>
              <w:left w:w="30" w:type="dxa"/>
              <w:right w:w="30" w:type="dxa"/>
            </w:tcMar>
          </w:tcPr>
          <w:p w:rsidR="00CA4084" w:rsidRPr="00443481" w:rsidRDefault="006C2945">
            <w:pPr>
              <w:rPr>
                <w:rFonts w:cs="Calibri"/>
              </w:rPr>
            </w:pPr>
            <w:r w:rsidRPr="00443481">
              <w:rPr>
                <w:rFonts w:cs="Calibri"/>
              </w:rPr>
              <w:t>Tsdio</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Ts</w:t>
            </w: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input hold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clock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 (40 TBD)</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CA4084" w:rsidRPr="001D2299" w:rsidRDefault="000124FE" w:rsidP="00E61193">
      <w:pPr>
        <w:pStyle w:val="Caption"/>
        <w:rPr>
          <w:rFonts w:cs="Calibri"/>
        </w:rPr>
      </w:pPr>
      <w:bookmarkStart w:id="262" w:name="_Toc491688702"/>
      <w:bookmarkStart w:id="263" w:name="_Toc506817984"/>
      <w:r>
        <w:t xml:space="preserve">Table </w:t>
      </w:r>
      <w:r w:rsidR="00DF628D">
        <w:fldChar w:fldCharType="begin"/>
      </w:r>
      <w:r w:rsidR="00DF628D">
        <w:instrText xml:space="preserve"> SEQ Table \* ARABIC </w:instrText>
      </w:r>
      <w:r w:rsidR="00DF628D">
        <w:fldChar w:fldCharType="separate"/>
      </w:r>
      <w:r w:rsidR="00F029F9">
        <w:rPr>
          <w:noProof/>
        </w:rPr>
        <w:t>34</w:t>
      </w:r>
      <w:r w:rsidR="00DF628D">
        <w:fldChar w:fldCharType="end"/>
      </w:r>
      <w:r>
        <w:t xml:space="preserve">: </w:t>
      </w:r>
      <w:r w:rsidR="00624AFA">
        <w:t xml:space="preserve">AC Characteristics </w:t>
      </w:r>
      <w:r>
        <w:t xml:space="preserve">SDIO 2.0 </w:t>
      </w:r>
      <w:r w:rsidRPr="00EF0764">
        <w:t>Full Speed Mode</w:t>
      </w:r>
      <w:bookmarkEnd w:id="262"/>
      <w:bookmarkEnd w:id="263"/>
    </w:p>
    <w:p w:rsidR="00CA4084" w:rsidRPr="001D2299" w:rsidRDefault="00CA4084">
      <w:pPr>
        <w:rPr>
          <w:rFonts w:cs="Calibri"/>
        </w:rPr>
      </w:pPr>
    </w:p>
    <w:p w:rsidR="00624AFA" w:rsidRDefault="0024108F" w:rsidP="00624AFA">
      <w:pPr>
        <w:keepNext/>
        <w:jc w:val="center"/>
      </w:pPr>
      <w:r w:rsidRPr="00443481">
        <w:rPr>
          <w:rFonts w:cs="Calibri"/>
          <w:noProof/>
        </w:rPr>
        <w:drawing>
          <wp:inline distT="0" distB="0" distL="0" distR="0" wp14:anchorId="21AD353D" wp14:editId="0CE01F28">
            <wp:extent cx="3350260" cy="1849755"/>
            <wp:effectExtent l="19050" t="19050" r="2540" b="0"/>
            <wp:docPr id="4" name="Picture 4" descr="inline/0dad064f62a7e58aa6da5c7b5a083c0a9b1c0ca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inline/0dad064f62a7e58aa6da5c7b5a083c0a9b1c0ca4.png"/>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0260" cy="1849755"/>
                    </a:xfrm>
                    <a:prstGeom prst="rect">
                      <a:avLst/>
                    </a:prstGeom>
                    <a:noFill/>
                    <a:ln w="9525" cmpd="sng">
                      <a:solidFill>
                        <a:srgbClr val="000000"/>
                      </a:solidFill>
                      <a:miter lim="800000"/>
                      <a:headEnd/>
                      <a:tailEnd/>
                    </a:ln>
                    <a:effectLst/>
                  </pic:spPr>
                </pic:pic>
              </a:graphicData>
            </a:graphic>
          </wp:inline>
        </w:drawing>
      </w:r>
    </w:p>
    <w:p w:rsidR="00CA4084" w:rsidRDefault="00624AFA" w:rsidP="00E61193">
      <w:pPr>
        <w:pStyle w:val="Caption"/>
      </w:pPr>
      <w:bookmarkStart w:id="264" w:name="_Toc506817921"/>
      <w:r>
        <w:t xml:space="preserve">Figure </w:t>
      </w:r>
      <w:r w:rsidR="00B63399">
        <w:fldChar w:fldCharType="begin"/>
      </w:r>
      <w:r w:rsidR="00B63399">
        <w:instrText xml:space="preserve"> SEQ Figure \* ARABIC </w:instrText>
      </w:r>
      <w:r w:rsidR="00B63399">
        <w:fldChar w:fldCharType="separate"/>
      </w:r>
      <w:r w:rsidR="00F029F9">
        <w:rPr>
          <w:noProof/>
        </w:rPr>
        <w:t>2</w:t>
      </w:r>
      <w:r w:rsidR="00B63399">
        <w:fldChar w:fldCharType="end"/>
      </w:r>
      <w:r>
        <w:t>: Interface Timing Diagram for SDIO Full Speed M</w:t>
      </w:r>
      <w:r w:rsidRPr="006A18E6">
        <w:t>ode</w:t>
      </w:r>
      <w:bookmarkEnd w:id="264"/>
    </w:p>
    <w:p w:rsidR="00C42533" w:rsidRPr="00C42533" w:rsidRDefault="00C42533" w:rsidP="00C42533"/>
    <w:p w:rsidR="00CA4084" w:rsidRPr="001D2299" w:rsidRDefault="006C2945">
      <w:pPr>
        <w:pStyle w:val="Heading4"/>
        <w:rPr>
          <w:rFonts w:cs="Calibri"/>
        </w:rPr>
      </w:pPr>
      <w:bookmarkStart w:id="265" w:name="scroll-bookmark-43"/>
      <w:bookmarkStart w:id="266" w:name="_Toc506819337"/>
      <w:r w:rsidRPr="001D2299">
        <w:rPr>
          <w:rFonts w:cs="Calibri"/>
        </w:rPr>
        <w:t>High speed mode</w:t>
      </w:r>
      <w:bookmarkEnd w:id="265"/>
      <w:bookmarkEnd w:id="26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4125"/>
        <w:gridCol w:w="990"/>
        <w:gridCol w:w="652"/>
        <w:gridCol w:w="608"/>
        <w:gridCol w:w="1475"/>
        <w:gridCol w:w="637"/>
      </w:tblGrid>
      <w:tr w:rsidR="00CA4084" w:rsidRPr="001D2299" w:rsidTr="00443481">
        <w:tc>
          <w:tcPr>
            <w:tcW w:w="0" w:type="auto"/>
            <w:shd w:val="solid" w:color="F0F0F0" w:fill="F0F0F0"/>
            <w:tcMar>
              <w:top w:w="30" w:type="dxa"/>
              <w:left w:w="30" w:type="dxa"/>
              <w:bottom w:w="20" w:type="dxa"/>
              <w:right w:w="30" w:type="dxa"/>
            </w:tcMar>
          </w:tcPr>
          <w:p w:rsidR="00CA4084" w:rsidRPr="00443481" w:rsidRDefault="006C2945">
            <w:pPr>
              <w:rPr>
                <w:rFonts w:cs="Calibri"/>
              </w:rPr>
            </w:pPr>
            <w:r w:rsidRPr="00443481">
              <w:rPr>
                <w:rFonts w:cs="Calibri"/>
                <w:b/>
              </w:rPr>
              <w:t>Parameter</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Symbol</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Min.</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Typ.</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Max.</w:t>
            </w:r>
          </w:p>
        </w:tc>
        <w:tc>
          <w:tcPr>
            <w:tcW w:w="0" w:type="auto"/>
            <w:shd w:val="solid" w:color="F0F0F0" w:fill="F0F0F0"/>
            <w:tcMar>
              <w:top w:w="30" w:type="dxa"/>
              <w:left w:w="30" w:type="dxa"/>
              <w:right w:w="30" w:type="dxa"/>
            </w:tcMar>
          </w:tcPr>
          <w:p w:rsidR="00CA4084" w:rsidRPr="00443481" w:rsidRDefault="006C2945">
            <w:pPr>
              <w:rPr>
                <w:rFonts w:cs="Calibri"/>
              </w:rPr>
            </w:pPr>
            <w:r w:rsidRPr="00443481">
              <w:rPr>
                <w:rFonts w:cs="Calibri"/>
                <w:b/>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SDIO_CLK</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50</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input hold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SDIO_DATA, clock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 (40 TBD)</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624AFA" w:rsidRDefault="00624AFA" w:rsidP="00E61193">
      <w:pPr>
        <w:pStyle w:val="Caption"/>
      </w:pPr>
      <w:bookmarkStart w:id="267" w:name="_Toc491688703"/>
      <w:bookmarkStart w:id="268" w:name="_Toc506817985"/>
      <w:r>
        <w:t xml:space="preserve">Table </w:t>
      </w:r>
      <w:r w:rsidR="00DF628D">
        <w:fldChar w:fldCharType="begin"/>
      </w:r>
      <w:r w:rsidR="00DF628D">
        <w:instrText xml:space="preserve"> SEQ Table \* ARABIC </w:instrText>
      </w:r>
      <w:r w:rsidR="00DF628D">
        <w:fldChar w:fldCharType="separate"/>
      </w:r>
      <w:r w:rsidR="00F029F9">
        <w:rPr>
          <w:noProof/>
        </w:rPr>
        <w:t>35</w:t>
      </w:r>
      <w:r w:rsidR="00DF628D">
        <w:fldChar w:fldCharType="end"/>
      </w:r>
      <w:r>
        <w:t>: AC Characteristics SDIO 2.0 High Speed Mode</w:t>
      </w:r>
      <w:bookmarkEnd w:id="267"/>
      <w:bookmarkEnd w:id="268"/>
    </w:p>
    <w:p w:rsidR="00CA4084" w:rsidRPr="001D2299" w:rsidRDefault="00CA4084">
      <w:pPr>
        <w:rPr>
          <w:rFonts w:cs="Calibri"/>
        </w:rPr>
      </w:pPr>
    </w:p>
    <w:p w:rsidR="00624AFA" w:rsidRDefault="0024108F" w:rsidP="00624AFA">
      <w:pPr>
        <w:keepNext/>
        <w:jc w:val="center"/>
      </w:pPr>
      <w:r w:rsidRPr="00443481">
        <w:rPr>
          <w:rFonts w:cs="Calibri"/>
          <w:noProof/>
        </w:rPr>
        <w:drawing>
          <wp:inline distT="0" distB="0" distL="0" distR="0" wp14:anchorId="0D180BA4" wp14:editId="6E833857">
            <wp:extent cx="2896870" cy="1542415"/>
            <wp:effectExtent l="19050" t="19050" r="0" b="635"/>
            <wp:docPr id="5" name="Picture 5" descr="inline/2b493097d334ccbd338211c512dac4527ac6e5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inline/2b493097d334ccbd338211c512dac4527ac6e507.png"/>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870" cy="1542415"/>
                    </a:xfrm>
                    <a:prstGeom prst="rect">
                      <a:avLst/>
                    </a:prstGeom>
                    <a:noFill/>
                    <a:ln w="9525" cmpd="sng">
                      <a:solidFill>
                        <a:srgbClr val="4F81BD"/>
                      </a:solidFill>
                      <a:miter lim="800000"/>
                      <a:headEnd/>
                      <a:tailEnd/>
                    </a:ln>
                    <a:effectLst/>
                  </pic:spPr>
                </pic:pic>
              </a:graphicData>
            </a:graphic>
          </wp:inline>
        </w:drawing>
      </w:r>
    </w:p>
    <w:p w:rsidR="00624AFA" w:rsidRDefault="00624AFA" w:rsidP="00E61193">
      <w:pPr>
        <w:pStyle w:val="Caption"/>
      </w:pPr>
      <w:bookmarkStart w:id="269" w:name="_Toc506817922"/>
      <w:r>
        <w:t xml:space="preserve">Figure </w:t>
      </w:r>
      <w:r w:rsidR="00B63399">
        <w:fldChar w:fldCharType="begin"/>
      </w:r>
      <w:r w:rsidR="00B63399">
        <w:instrText xml:space="preserve"> SEQ Figure \* ARABIC </w:instrText>
      </w:r>
      <w:r w:rsidR="00B63399">
        <w:fldChar w:fldCharType="separate"/>
      </w:r>
      <w:r w:rsidR="00F029F9">
        <w:rPr>
          <w:noProof/>
        </w:rPr>
        <w:t>3</w:t>
      </w:r>
      <w:r w:rsidR="00B63399">
        <w:fldChar w:fldCharType="end"/>
      </w:r>
      <w:r>
        <w:t xml:space="preserve">: </w:t>
      </w:r>
      <w:r w:rsidRPr="00DA070C">
        <w:t>Interface Timing Diagram for SDIO High Speed Mode</w:t>
      </w:r>
      <w:bookmarkEnd w:id="269"/>
    </w:p>
    <w:p w:rsidR="00C42533" w:rsidRPr="00C42533" w:rsidRDefault="00C42533" w:rsidP="00C42533"/>
    <w:p w:rsidR="00CA4084" w:rsidRPr="001D2299" w:rsidRDefault="006C2945">
      <w:pPr>
        <w:pStyle w:val="Heading3"/>
        <w:rPr>
          <w:rFonts w:cs="Calibri"/>
        </w:rPr>
      </w:pPr>
      <w:bookmarkStart w:id="270" w:name="scroll-bookmark-44"/>
      <w:bookmarkStart w:id="271" w:name="_Toc498957491"/>
      <w:bookmarkStart w:id="272" w:name="_Toc504647486"/>
      <w:bookmarkStart w:id="273" w:name="_Toc506819338"/>
      <w:r w:rsidRPr="001D2299">
        <w:rPr>
          <w:rFonts w:cs="Calibri"/>
        </w:rPr>
        <w:t>SPI</w:t>
      </w:r>
      <w:bookmarkEnd w:id="270"/>
      <w:bookmarkEnd w:id="271"/>
      <w:bookmarkEnd w:id="272"/>
      <w:bookmarkEnd w:id="273"/>
    </w:p>
    <w:p w:rsidR="00CA4084" w:rsidRPr="001D2299" w:rsidRDefault="006C2945">
      <w:pPr>
        <w:pStyle w:val="Heading4"/>
        <w:rPr>
          <w:rFonts w:cs="Calibri"/>
        </w:rPr>
      </w:pPr>
      <w:bookmarkStart w:id="274" w:name="scroll-bookmark-45"/>
      <w:bookmarkStart w:id="275" w:name="_Toc506819339"/>
      <w:r w:rsidRPr="001D2299">
        <w:rPr>
          <w:rFonts w:cs="Calibri"/>
        </w:rPr>
        <w:t>Low Speed Mode</w:t>
      </w:r>
      <w:bookmarkEnd w:id="274"/>
      <w:bookmarkEnd w:id="275"/>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416"/>
        <w:gridCol w:w="1123"/>
        <w:gridCol w:w="739"/>
        <w:gridCol w:w="690"/>
        <w:gridCol w:w="796"/>
        <w:gridCol w:w="723"/>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SPI_CLK</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CA4084" w:rsidRPr="00443481" w:rsidRDefault="006C2945">
            <w:pPr>
              <w:rPr>
                <w:rFonts w:cs="Calibri"/>
              </w:rPr>
            </w:pPr>
            <w:r w:rsidRPr="00443481">
              <w:rPr>
                <w:rFonts w:cs="Calibri"/>
              </w:rPr>
              <w:t>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SPI_CS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7.5</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 CS to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cst</w:t>
            </w: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CA4084" w:rsidRPr="00443481" w:rsidRDefault="006C2945">
            <w:pPr>
              <w:rPr>
                <w:rFonts w:cs="Calibri"/>
              </w:rPr>
            </w:pPr>
            <w:r w:rsidRPr="00443481">
              <w:rPr>
                <w:rFonts w:cs="Calibri"/>
              </w:rPr>
              <w:t>1.33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hold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SPI_MISO, clock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8.7</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CA4084" w:rsidRPr="001D2299" w:rsidRDefault="00624AFA" w:rsidP="00E61193">
      <w:pPr>
        <w:pStyle w:val="Caption"/>
        <w:rPr>
          <w:rFonts w:cs="Calibri"/>
        </w:rPr>
      </w:pPr>
      <w:bookmarkStart w:id="276" w:name="_Toc491688704"/>
      <w:bookmarkStart w:id="277" w:name="_Toc506817986"/>
      <w:r>
        <w:t xml:space="preserve">Table </w:t>
      </w:r>
      <w:r w:rsidR="00DF628D">
        <w:fldChar w:fldCharType="begin"/>
      </w:r>
      <w:r w:rsidR="00DF628D">
        <w:instrText xml:space="preserve"> SEQ Table \* ARABIC </w:instrText>
      </w:r>
      <w:r w:rsidR="00DF628D">
        <w:fldChar w:fldCharType="separate"/>
      </w:r>
      <w:r w:rsidR="00F029F9">
        <w:rPr>
          <w:noProof/>
        </w:rPr>
        <w:t>36</w:t>
      </w:r>
      <w:r w:rsidR="00DF628D">
        <w:fldChar w:fldCharType="end"/>
      </w:r>
      <w:r>
        <w:t xml:space="preserve">: AC Characteristics SPI </w:t>
      </w:r>
      <w:r w:rsidRPr="007845B3">
        <w:t>Low Speed Mode</w:t>
      </w:r>
      <w:bookmarkEnd w:id="276"/>
      <w:bookmarkEnd w:id="277"/>
    </w:p>
    <w:p w:rsidR="00CA4084" w:rsidRPr="001D2299" w:rsidRDefault="00CA4084">
      <w:pPr>
        <w:rPr>
          <w:rFonts w:cs="Calibri"/>
        </w:rPr>
      </w:pPr>
    </w:p>
    <w:p w:rsidR="0012688D" w:rsidRDefault="0024108F" w:rsidP="0012688D">
      <w:pPr>
        <w:keepNext/>
        <w:jc w:val="center"/>
      </w:pPr>
      <w:r w:rsidRPr="00443481">
        <w:rPr>
          <w:rFonts w:cs="Calibri"/>
          <w:noProof/>
        </w:rPr>
        <w:drawing>
          <wp:inline distT="0" distB="0" distL="0" distR="0" wp14:anchorId="3B15506D" wp14:editId="3BBB31F3">
            <wp:extent cx="2861945" cy="2379980"/>
            <wp:effectExtent l="19050" t="19050" r="0" b="1270"/>
            <wp:docPr id="6" name="Picture 6" descr="/download/attachments/18876435/image2007-8-16%2014%3A53%3A29.png?version=1&amp;modificationDate=1500026552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download/attachments/18876435/image2007-8-16%2014%3A53%3A29.png?version=1&amp;modificationDate=1500026552000&amp;api=v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1945" cy="2379980"/>
                    </a:xfrm>
                    <a:prstGeom prst="rect">
                      <a:avLst/>
                    </a:prstGeom>
                    <a:noFill/>
                    <a:ln w="9525" cmpd="sng">
                      <a:solidFill>
                        <a:srgbClr val="4F81BD"/>
                      </a:solidFill>
                      <a:miter lim="800000"/>
                      <a:headEnd/>
                      <a:tailEnd/>
                    </a:ln>
                    <a:effectLst/>
                  </pic:spPr>
                </pic:pic>
              </a:graphicData>
            </a:graphic>
          </wp:inline>
        </w:drawing>
      </w:r>
    </w:p>
    <w:p w:rsidR="00CA4084" w:rsidRDefault="0012688D" w:rsidP="00E61193">
      <w:pPr>
        <w:pStyle w:val="Caption"/>
      </w:pPr>
      <w:bookmarkStart w:id="278" w:name="_Toc506817923"/>
      <w:r>
        <w:t xml:space="preserve">Figure </w:t>
      </w:r>
      <w:r w:rsidR="00B63399">
        <w:fldChar w:fldCharType="begin"/>
      </w:r>
      <w:r w:rsidR="00B63399">
        <w:instrText xml:space="preserve"> SEQ Figure \* ARABIC </w:instrText>
      </w:r>
      <w:r w:rsidR="00B63399">
        <w:fldChar w:fldCharType="separate"/>
      </w:r>
      <w:r w:rsidR="00F029F9">
        <w:rPr>
          <w:noProof/>
        </w:rPr>
        <w:t>4</w:t>
      </w:r>
      <w:r w:rsidR="00B63399">
        <w:fldChar w:fldCharType="end"/>
      </w:r>
      <w:r>
        <w:t>: Interface Timings for</w:t>
      </w:r>
      <w:r w:rsidR="000C0DC1">
        <w:t xml:space="preserve"> </w:t>
      </w:r>
      <w:r w:rsidRPr="00431D41">
        <w:t>SPI low-speed mode</w:t>
      </w:r>
      <w:bookmarkEnd w:id="278"/>
    </w:p>
    <w:p w:rsidR="006B71BD" w:rsidRPr="006B71BD" w:rsidRDefault="006B71BD" w:rsidP="006B71BD"/>
    <w:p w:rsidR="00CA4084" w:rsidRPr="001D2299" w:rsidRDefault="006C2945">
      <w:pPr>
        <w:pStyle w:val="Heading4"/>
        <w:rPr>
          <w:rFonts w:cs="Calibri"/>
        </w:rPr>
      </w:pPr>
      <w:bookmarkStart w:id="279" w:name="scroll-bookmark-46"/>
      <w:bookmarkStart w:id="280" w:name="_Toc506819340"/>
      <w:r w:rsidRPr="001D2299">
        <w:rPr>
          <w:rFonts w:cs="Calibri"/>
        </w:rPr>
        <w:t>High Speed Mode</w:t>
      </w:r>
      <w:bookmarkEnd w:id="279"/>
      <w:bookmarkEnd w:id="28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416"/>
        <w:gridCol w:w="1123"/>
        <w:gridCol w:w="739"/>
        <w:gridCol w:w="690"/>
        <w:gridCol w:w="796"/>
        <w:gridCol w:w="723"/>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SPI_CLK</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80</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SPI_CS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7.5</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 CS to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cst</w:t>
            </w: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hold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CA4084" w:rsidRPr="00443481" w:rsidRDefault="006C2945">
            <w:pPr>
              <w:rPr>
                <w:rFonts w:cs="Calibri"/>
              </w:rPr>
            </w:pPr>
            <w:r w:rsidRPr="00443481">
              <w:rPr>
                <w:rFonts w:cs="Calibri"/>
              </w:rPr>
              <w:t>1.2</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SPI_MISO, clock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8.7</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12688D" w:rsidRDefault="0012688D" w:rsidP="00E61193">
      <w:pPr>
        <w:pStyle w:val="Caption"/>
      </w:pPr>
      <w:bookmarkStart w:id="281" w:name="_Toc491688705"/>
      <w:bookmarkStart w:id="282" w:name="_Toc506817987"/>
      <w:r>
        <w:t xml:space="preserve">Table </w:t>
      </w:r>
      <w:r w:rsidR="00DF628D">
        <w:fldChar w:fldCharType="begin"/>
      </w:r>
      <w:r w:rsidR="00DF628D">
        <w:instrText xml:space="preserve"> SEQ Table \* ARABIC </w:instrText>
      </w:r>
      <w:r w:rsidR="00DF628D">
        <w:fldChar w:fldCharType="separate"/>
      </w:r>
      <w:r w:rsidR="00F029F9">
        <w:rPr>
          <w:noProof/>
        </w:rPr>
        <w:t>37</w:t>
      </w:r>
      <w:r w:rsidR="00DF628D">
        <w:fldChar w:fldCharType="end"/>
      </w:r>
      <w:r>
        <w:t xml:space="preserve">: </w:t>
      </w:r>
      <w:r w:rsidRPr="000E1FEF">
        <w:t>AC Characteristics SPI high-speed mode</w:t>
      </w:r>
      <w:bookmarkEnd w:id="281"/>
      <w:bookmarkEnd w:id="282"/>
    </w:p>
    <w:p w:rsidR="00CA4084" w:rsidRPr="001D2299" w:rsidRDefault="00CA4084">
      <w:pPr>
        <w:rPr>
          <w:rFonts w:cs="Calibri"/>
        </w:rPr>
      </w:pPr>
    </w:p>
    <w:p w:rsidR="0012688D" w:rsidRDefault="0024108F" w:rsidP="0012688D">
      <w:pPr>
        <w:keepNext/>
        <w:jc w:val="center"/>
      </w:pPr>
      <w:r w:rsidRPr="00443481">
        <w:rPr>
          <w:rFonts w:cs="Calibri"/>
          <w:noProof/>
        </w:rPr>
        <w:drawing>
          <wp:inline distT="0" distB="0" distL="0" distR="0" wp14:anchorId="177814A4" wp14:editId="74BC977D">
            <wp:extent cx="2540635" cy="2379980"/>
            <wp:effectExtent l="19050" t="19050" r="0" b="1270"/>
            <wp:docPr id="7" name="Picture 7" descr="/download/attachments/18876435/image2007-8-16%2017%3A2%3A56.png?version=1&amp;modificationDate=1500034318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download/attachments/18876435/image2007-8-16%2017%3A2%3A56.png?version=1&amp;modificationDate=1500034318000&amp;api=v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0635" cy="2379980"/>
                    </a:xfrm>
                    <a:prstGeom prst="rect">
                      <a:avLst/>
                    </a:prstGeom>
                    <a:noFill/>
                    <a:ln w="9525" cmpd="sng">
                      <a:solidFill>
                        <a:srgbClr val="4F81BD"/>
                      </a:solidFill>
                      <a:miter lim="800000"/>
                      <a:headEnd/>
                      <a:tailEnd/>
                    </a:ln>
                    <a:effectLst/>
                  </pic:spPr>
                </pic:pic>
              </a:graphicData>
            </a:graphic>
          </wp:inline>
        </w:drawing>
      </w:r>
    </w:p>
    <w:p w:rsidR="00CA4084" w:rsidRDefault="0012688D" w:rsidP="00E61193">
      <w:pPr>
        <w:pStyle w:val="Caption"/>
      </w:pPr>
      <w:bookmarkStart w:id="283" w:name="_Toc506817924"/>
      <w:r>
        <w:t xml:space="preserve">Figure </w:t>
      </w:r>
      <w:r w:rsidR="00B63399">
        <w:fldChar w:fldCharType="begin"/>
      </w:r>
      <w:r w:rsidR="00B63399">
        <w:instrText xml:space="preserve"> SEQ Figure \* ARABIC </w:instrText>
      </w:r>
      <w:r w:rsidR="00B63399">
        <w:fldChar w:fldCharType="separate"/>
      </w:r>
      <w:r w:rsidR="00F029F9">
        <w:rPr>
          <w:noProof/>
        </w:rPr>
        <w:t>5</w:t>
      </w:r>
      <w:r w:rsidR="00B63399">
        <w:fldChar w:fldCharType="end"/>
      </w:r>
      <w:r>
        <w:t xml:space="preserve">: Interface Timings for </w:t>
      </w:r>
      <w:r w:rsidRPr="00443142">
        <w:t>SPI high-speed mode</w:t>
      </w:r>
      <w:bookmarkEnd w:id="283"/>
    </w:p>
    <w:p w:rsidR="00C42533" w:rsidRPr="00C42533" w:rsidRDefault="00C42533" w:rsidP="00C42533"/>
    <w:p w:rsidR="00CA4084" w:rsidRPr="001D2299" w:rsidRDefault="006C2945">
      <w:pPr>
        <w:pStyle w:val="Heading4"/>
        <w:rPr>
          <w:rFonts w:cs="Calibri"/>
        </w:rPr>
      </w:pPr>
      <w:bookmarkStart w:id="284" w:name="scroll-bookmark-47"/>
      <w:bookmarkStart w:id="285" w:name="_Toc506819341"/>
      <w:r w:rsidRPr="001D2299">
        <w:rPr>
          <w:rFonts w:cs="Calibri"/>
        </w:rPr>
        <w:t>Ultra High Speed Mode</w:t>
      </w:r>
      <w:bookmarkEnd w:id="284"/>
      <w:bookmarkEnd w:id="285"/>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464"/>
        <w:gridCol w:w="1107"/>
        <w:gridCol w:w="727"/>
        <w:gridCol w:w="679"/>
        <w:gridCol w:w="779"/>
        <w:gridCol w:w="731"/>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SPI_CLK</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120</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SPI_CS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7.5</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 CS to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cst</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SPI_MOSI, input hold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CA4084" w:rsidRPr="00443481" w:rsidRDefault="006C2945">
            <w:pPr>
              <w:rPr>
                <w:rFonts w:cs="Calibri"/>
              </w:rPr>
            </w:pPr>
            <w:r w:rsidRPr="00443481">
              <w:rPr>
                <w:rFonts w:cs="Calibri"/>
              </w:rPr>
              <w:t>1.2</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SPI_MISO, clock to 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1.5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8.7</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CA4084" w:rsidRDefault="0012688D" w:rsidP="00E61193">
      <w:pPr>
        <w:pStyle w:val="Caption"/>
      </w:pPr>
      <w:bookmarkStart w:id="286" w:name="_Toc491688706"/>
      <w:bookmarkStart w:id="287" w:name="_Toc506817988"/>
      <w:r>
        <w:t xml:space="preserve">Table </w:t>
      </w:r>
      <w:r w:rsidR="00DF628D">
        <w:fldChar w:fldCharType="begin"/>
      </w:r>
      <w:r w:rsidR="00DF628D">
        <w:instrText xml:space="preserve"> SEQ Table \* ARABIC </w:instrText>
      </w:r>
      <w:r w:rsidR="00DF628D">
        <w:fldChar w:fldCharType="separate"/>
      </w:r>
      <w:r w:rsidR="00F029F9">
        <w:rPr>
          <w:noProof/>
        </w:rPr>
        <w:t>38</w:t>
      </w:r>
      <w:r w:rsidR="00DF628D">
        <w:fldChar w:fldCharType="end"/>
      </w:r>
      <w:r>
        <w:t xml:space="preserve">: </w:t>
      </w:r>
      <w:r w:rsidRPr="009D0A91">
        <w:t>AC Characteristics SPI ultra high-speed mode</w:t>
      </w:r>
      <w:bookmarkEnd w:id="286"/>
      <w:bookmarkEnd w:id="287"/>
    </w:p>
    <w:p w:rsidR="0012688D" w:rsidRPr="0012688D" w:rsidRDefault="0012688D" w:rsidP="0012688D"/>
    <w:p w:rsidR="0012688D" w:rsidRDefault="0024108F" w:rsidP="0012688D">
      <w:pPr>
        <w:keepNext/>
        <w:jc w:val="center"/>
      </w:pPr>
      <w:r w:rsidRPr="00443481">
        <w:rPr>
          <w:rFonts w:cs="Calibri"/>
          <w:noProof/>
        </w:rPr>
        <w:drawing>
          <wp:inline distT="0" distB="0" distL="0" distR="0" wp14:anchorId="020C944B" wp14:editId="37A1BAB8">
            <wp:extent cx="2540635" cy="2379980"/>
            <wp:effectExtent l="19050" t="19050" r="0" b="1270"/>
            <wp:docPr id="8" name="Picture 8" descr="/download/attachments/18876435/image2007-8-16%2017%3A3%3A29.png?version=1&amp;modificationDate=1500034352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download/attachments/18876435/image2007-8-16%2017%3A3%3A29.png?version=1&amp;modificationDate=1500034352000&amp;api=v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0635" cy="2379980"/>
                    </a:xfrm>
                    <a:prstGeom prst="rect">
                      <a:avLst/>
                    </a:prstGeom>
                    <a:noFill/>
                    <a:ln w="9525" cmpd="sng">
                      <a:solidFill>
                        <a:srgbClr val="4F81BD"/>
                      </a:solidFill>
                      <a:miter lim="800000"/>
                      <a:headEnd/>
                      <a:tailEnd/>
                    </a:ln>
                    <a:effectLst/>
                  </pic:spPr>
                </pic:pic>
              </a:graphicData>
            </a:graphic>
          </wp:inline>
        </w:drawing>
      </w:r>
    </w:p>
    <w:p w:rsidR="00CA4084" w:rsidRDefault="0012688D" w:rsidP="00E61193">
      <w:pPr>
        <w:pStyle w:val="Caption"/>
      </w:pPr>
      <w:bookmarkStart w:id="288" w:name="_Toc506817925"/>
      <w:r>
        <w:t xml:space="preserve">Figure </w:t>
      </w:r>
      <w:r w:rsidR="00B63399">
        <w:fldChar w:fldCharType="begin"/>
      </w:r>
      <w:r w:rsidR="00B63399">
        <w:instrText xml:space="preserve"> SEQ Figure \* ARABIC </w:instrText>
      </w:r>
      <w:r w:rsidR="00B63399">
        <w:fldChar w:fldCharType="separate"/>
      </w:r>
      <w:r w:rsidR="00F029F9">
        <w:rPr>
          <w:noProof/>
        </w:rPr>
        <w:t>6</w:t>
      </w:r>
      <w:r w:rsidR="00B63399">
        <w:fldChar w:fldCharType="end"/>
      </w:r>
      <w:r>
        <w:t xml:space="preserve">: Interface timings for </w:t>
      </w:r>
      <w:r w:rsidRPr="00891C3A">
        <w:t>SPI ultra high-speed mode</w:t>
      </w:r>
      <w:bookmarkEnd w:id="288"/>
    </w:p>
    <w:p w:rsidR="00C42533" w:rsidRPr="00C42533" w:rsidRDefault="00C42533" w:rsidP="00C42533"/>
    <w:p w:rsidR="00CA4084" w:rsidRPr="001D2299" w:rsidRDefault="006C2945">
      <w:pPr>
        <w:pStyle w:val="Heading3"/>
        <w:rPr>
          <w:rFonts w:cs="Calibri"/>
        </w:rPr>
      </w:pPr>
      <w:bookmarkStart w:id="289" w:name="scroll-bookmark-48"/>
      <w:bookmarkStart w:id="290" w:name="_Toc498957492"/>
      <w:bookmarkStart w:id="291" w:name="_Toc504647487"/>
      <w:bookmarkStart w:id="292" w:name="_Toc506819342"/>
      <w:r w:rsidRPr="001D2299">
        <w:rPr>
          <w:rFonts w:cs="Calibri"/>
        </w:rPr>
        <w:t>USB</w:t>
      </w:r>
      <w:bookmarkEnd w:id="289"/>
      <w:bookmarkEnd w:id="290"/>
      <w:bookmarkEnd w:id="291"/>
      <w:bookmarkEnd w:id="292"/>
    </w:p>
    <w:p w:rsidR="00CA4084" w:rsidRPr="001D2299" w:rsidRDefault="006C2945">
      <w:pPr>
        <w:pStyle w:val="Heading4"/>
        <w:rPr>
          <w:rFonts w:cs="Calibri"/>
        </w:rPr>
      </w:pPr>
      <w:bookmarkStart w:id="293" w:name="scroll-bookmark-49"/>
      <w:bookmarkStart w:id="294" w:name="_Toc506819343"/>
      <w:r w:rsidRPr="001D2299">
        <w:rPr>
          <w:rFonts w:cs="Calibri"/>
        </w:rPr>
        <w:t>Low Speed Mode</w:t>
      </w:r>
      <w:bookmarkEnd w:id="293"/>
      <w:bookmarkEnd w:id="29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365"/>
        <w:gridCol w:w="1701"/>
        <w:gridCol w:w="1120"/>
        <w:gridCol w:w="1045"/>
        <w:gridCol w:w="1206"/>
        <w:gridCol w:w="1050"/>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Rise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rise</w:t>
            </w:r>
          </w:p>
        </w:tc>
        <w:tc>
          <w:tcPr>
            <w:tcW w:w="0" w:type="auto"/>
            <w:tcMar>
              <w:top w:w="30" w:type="dxa"/>
              <w:left w:w="30" w:type="dxa"/>
              <w:right w:w="30" w:type="dxa"/>
            </w:tcMar>
          </w:tcPr>
          <w:p w:rsidR="00CA4084" w:rsidRPr="00443481" w:rsidRDefault="006C2945">
            <w:pPr>
              <w:rPr>
                <w:rFonts w:cs="Calibri"/>
              </w:rPr>
            </w:pPr>
            <w:r w:rsidRPr="00443481">
              <w:rPr>
                <w:rFonts w:cs="Calibri"/>
              </w:rPr>
              <w:t>75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300</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Fall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perscript"/>
              </w:rPr>
              <w:t>fall</w:t>
            </w:r>
          </w:p>
        </w:tc>
        <w:tc>
          <w:tcPr>
            <w:tcW w:w="0" w:type="auto"/>
            <w:tcMar>
              <w:top w:w="30" w:type="dxa"/>
              <w:left w:w="30" w:type="dxa"/>
              <w:right w:w="30" w:type="dxa"/>
            </w:tcMar>
          </w:tcPr>
          <w:p w:rsidR="00CA4084" w:rsidRPr="00443481" w:rsidRDefault="006C2945">
            <w:pPr>
              <w:rPr>
                <w:rFonts w:cs="Calibri"/>
              </w:rPr>
            </w:pPr>
            <w:r w:rsidRPr="00443481">
              <w:rPr>
                <w:rFonts w:cs="Calibri"/>
              </w:rPr>
              <w:t>75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300</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ns</w:t>
            </w:r>
          </w:p>
        </w:tc>
      </w:tr>
    </w:tbl>
    <w:p w:rsidR="0012688D" w:rsidRDefault="0012688D" w:rsidP="00E61193">
      <w:pPr>
        <w:pStyle w:val="Caption"/>
      </w:pPr>
      <w:bookmarkStart w:id="295" w:name="_Toc491688707"/>
      <w:bookmarkStart w:id="296" w:name="_Toc506817989"/>
      <w:bookmarkStart w:id="297" w:name="scroll-bookmark-50"/>
      <w:r>
        <w:t xml:space="preserve">Table </w:t>
      </w:r>
      <w:r w:rsidR="00DF628D">
        <w:fldChar w:fldCharType="begin"/>
      </w:r>
      <w:r w:rsidR="00DF628D">
        <w:instrText xml:space="preserve"> SEQ Table \* ARABIC </w:instrText>
      </w:r>
      <w:r w:rsidR="00DF628D">
        <w:fldChar w:fldCharType="separate"/>
      </w:r>
      <w:r w:rsidR="00F029F9">
        <w:rPr>
          <w:noProof/>
        </w:rPr>
        <w:t>39</w:t>
      </w:r>
      <w:r w:rsidR="00DF628D">
        <w:fldChar w:fldCharType="end"/>
      </w:r>
      <w:r>
        <w:t>:</w:t>
      </w:r>
      <w:r w:rsidRPr="00783348">
        <w:t xml:space="preserve"> AC Characteristics </w:t>
      </w:r>
      <w:r>
        <w:t>USB</w:t>
      </w:r>
      <w:r w:rsidRPr="00783348">
        <w:t xml:space="preserve"> </w:t>
      </w:r>
      <w:r>
        <w:t>Low s</w:t>
      </w:r>
      <w:r w:rsidRPr="00783348">
        <w:t>peed mode</w:t>
      </w:r>
      <w:bookmarkEnd w:id="295"/>
      <w:bookmarkEnd w:id="296"/>
    </w:p>
    <w:p w:rsidR="00CA4084" w:rsidRPr="001D2299" w:rsidRDefault="006C2945">
      <w:pPr>
        <w:pStyle w:val="Heading4"/>
        <w:rPr>
          <w:rFonts w:cs="Calibri"/>
        </w:rPr>
      </w:pPr>
      <w:bookmarkStart w:id="298" w:name="_Toc506819344"/>
      <w:r w:rsidRPr="001D2299">
        <w:rPr>
          <w:rFonts w:cs="Calibri"/>
        </w:rPr>
        <w:t>Full Speed Mode</w:t>
      </w:r>
      <w:bookmarkEnd w:id="297"/>
      <w:bookmarkEnd w:id="29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365"/>
        <w:gridCol w:w="1701"/>
        <w:gridCol w:w="1120"/>
        <w:gridCol w:w="1045"/>
        <w:gridCol w:w="1206"/>
        <w:gridCol w:w="1050"/>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Rise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rise</w:t>
            </w: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Fall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perscript"/>
              </w:rPr>
              <w:t>fall</w:t>
            </w: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ns</w:t>
            </w:r>
          </w:p>
        </w:tc>
      </w:tr>
    </w:tbl>
    <w:p w:rsidR="0012688D" w:rsidRDefault="0012688D" w:rsidP="00E61193">
      <w:pPr>
        <w:pStyle w:val="Caption"/>
      </w:pPr>
      <w:bookmarkStart w:id="299" w:name="_Toc491688708"/>
      <w:bookmarkStart w:id="300" w:name="_Toc506817990"/>
      <w:bookmarkStart w:id="301" w:name="scroll-bookmark-51"/>
      <w:r>
        <w:t xml:space="preserve">Table </w:t>
      </w:r>
      <w:r w:rsidR="00DF628D">
        <w:fldChar w:fldCharType="begin"/>
      </w:r>
      <w:r w:rsidR="00DF628D">
        <w:instrText xml:space="preserve"> SEQ Table \* ARABIC </w:instrText>
      </w:r>
      <w:r w:rsidR="00DF628D">
        <w:fldChar w:fldCharType="separate"/>
      </w:r>
      <w:r w:rsidR="00F029F9">
        <w:rPr>
          <w:noProof/>
        </w:rPr>
        <w:t>40</w:t>
      </w:r>
      <w:r w:rsidR="00DF628D">
        <w:fldChar w:fldCharType="end"/>
      </w:r>
      <w:r>
        <w:t xml:space="preserve">: </w:t>
      </w:r>
      <w:r w:rsidRPr="00974366">
        <w:t xml:space="preserve">AC Characteristics USB </w:t>
      </w:r>
      <w:r>
        <w:t>Full</w:t>
      </w:r>
      <w:r w:rsidRPr="00974366">
        <w:t xml:space="preserve"> speed mode</w:t>
      </w:r>
      <w:bookmarkEnd w:id="299"/>
      <w:bookmarkEnd w:id="300"/>
    </w:p>
    <w:p w:rsidR="00CA4084" w:rsidRPr="001D2299" w:rsidRDefault="006C2945">
      <w:pPr>
        <w:pStyle w:val="Heading4"/>
        <w:rPr>
          <w:rFonts w:cs="Calibri"/>
        </w:rPr>
      </w:pPr>
      <w:bookmarkStart w:id="302" w:name="_Toc506819345"/>
      <w:r w:rsidRPr="001D2299">
        <w:rPr>
          <w:rFonts w:cs="Calibri"/>
        </w:rPr>
        <w:t>High Speed Mode</w:t>
      </w:r>
      <w:bookmarkEnd w:id="301"/>
      <w:bookmarkEnd w:id="30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365"/>
        <w:gridCol w:w="1701"/>
        <w:gridCol w:w="1120"/>
        <w:gridCol w:w="1045"/>
        <w:gridCol w:w="1206"/>
        <w:gridCol w:w="1050"/>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Rise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rise</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Fall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perscript"/>
              </w:rPr>
              <w:t>fall</w:t>
            </w:r>
          </w:p>
        </w:tc>
        <w:tc>
          <w:tcPr>
            <w:tcW w:w="0" w:type="auto"/>
            <w:tcMar>
              <w:top w:w="30" w:type="dxa"/>
              <w:left w:w="30" w:type="dxa"/>
              <w:right w:w="30" w:type="dxa"/>
            </w:tcMar>
          </w:tcPr>
          <w:p w:rsidR="00CA4084" w:rsidRPr="00443481" w:rsidRDefault="006C2945">
            <w:pPr>
              <w:rPr>
                <w:rFonts w:cs="Calibri"/>
              </w:rPr>
            </w:pPr>
            <w:r w:rsidRPr="00443481">
              <w:rPr>
                <w:rFonts w:cs="Calibri"/>
              </w:rPr>
              <w:t>0.5</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Jitter</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c>
          <w:tcPr>
            <w:tcW w:w="0" w:type="auto"/>
            <w:tcMar>
              <w:top w:w="30" w:type="dxa"/>
              <w:left w:w="30" w:type="dxa"/>
              <w:right w:w="30" w:type="dxa"/>
            </w:tcMar>
          </w:tcPr>
          <w:p w:rsidR="00CA4084" w:rsidRPr="00443481" w:rsidRDefault="006C2945">
            <w:pPr>
              <w:rPr>
                <w:rFonts w:cs="Calibri"/>
              </w:rPr>
            </w:pPr>
            <w:r w:rsidRPr="00443481">
              <w:rPr>
                <w:rFonts w:cs="Calibri"/>
              </w:rPr>
              <w:t>0.1</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ns</w:t>
            </w:r>
          </w:p>
        </w:tc>
      </w:tr>
    </w:tbl>
    <w:p w:rsidR="0012688D" w:rsidRDefault="0012688D" w:rsidP="00E61193">
      <w:pPr>
        <w:pStyle w:val="Caption"/>
      </w:pPr>
      <w:bookmarkStart w:id="303" w:name="_Toc491688709"/>
      <w:bookmarkStart w:id="304" w:name="_Toc506817991"/>
      <w:bookmarkStart w:id="305" w:name="scroll-bookmark-52"/>
      <w:r>
        <w:t xml:space="preserve">Table </w:t>
      </w:r>
      <w:r w:rsidR="00DF628D">
        <w:fldChar w:fldCharType="begin"/>
      </w:r>
      <w:r w:rsidR="00DF628D">
        <w:instrText xml:space="preserve"> SEQ Table \* ARABIC </w:instrText>
      </w:r>
      <w:r w:rsidR="00DF628D">
        <w:fldChar w:fldCharType="separate"/>
      </w:r>
      <w:r w:rsidR="00F029F9">
        <w:rPr>
          <w:noProof/>
        </w:rPr>
        <w:t>41</w:t>
      </w:r>
      <w:r w:rsidR="00DF628D">
        <w:fldChar w:fldCharType="end"/>
      </w:r>
      <w:r>
        <w:t xml:space="preserve">: </w:t>
      </w:r>
      <w:r w:rsidRPr="003C3ED1">
        <w:t xml:space="preserve">AC Characteristics USB </w:t>
      </w:r>
      <w:r>
        <w:t>High</w:t>
      </w:r>
      <w:r w:rsidRPr="003C3ED1">
        <w:t xml:space="preserve"> speed mode</w:t>
      </w:r>
      <w:bookmarkEnd w:id="303"/>
      <w:bookmarkEnd w:id="304"/>
    </w:p>
    <w:p w:rsidR="00CA4084" w:rsidRPr="001D2299" w:rsidRDefault="006C2945">
      <w:pPr>
        <w:pStyle w:val="Heading3"/>
        <w:rPr>
          <w:rFonts w:cs="Calibri"/>
        </w:rPr>
      </w:pPr>
      <w:bookmarkStart w:id="306" w:name="_Toc498957493"/>
      <w:bookmarkStart w:id="307" w:name="_Toc504647488"/>
      <w:bookmarkStart w:id="308" w:name="_Toc506819346"/>
      <w:r w:rsidRPr="001D2299">
        <w:rPr>
          <w:rFonts w:cs="Calibri"/>
        </w:rPr>
        <w:t>UART</w:t>
      </w:r>
      <w:bookmarkEnd w:id="305"/>
      <w:bookmarkEnd w:id="306"/>
      <w:bookmarkEnd w:id="307"/>
      <w:bookmarkEnd w:id="30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102"/>
        <w:gridCol w:w="1486"/>
        <w:gridCol w:w="978"/>
        <w:gridCol w:w="912"/>
        <w:gridCol w:w="1053"/>
        <w:gridCol w:w="956"/>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CLK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6C2945">
            <w:pPr>
              <w:rPr>
                <w:rFonts w:cs="Calibri"/>
              </w:rPr>
            </w:pPr>
            <w:r w:rsidRPr="00443481">
              <w:rPr>
                <w:rFonts w:cs="Calibri"/>
              </w:rPr>
              <w:t>MHz</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delay</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CA4084" w:rsidRPr="00443481" w:rsidRDefault="006C2945">
            <w:pPr>
              <w:rPr>
                <w:rFonts w:cs="Calibri"/>
              </w:rPr>
            </w:pPr>
            <w:r w:rsidRPr="00443481">
              <w:rPr>
                <w:rFonts w:cs="Calibri"/>
              </w:rPr>
              <w:t>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Input setup time</w:t>
            </w:r>
          </w:p>
        </w:tc>
        <w:tc>
          <w:tcPr>
            <w:tcW w:w="0" w:type="auto"/>
            <w:tcMar>
              <w:top w:w="30" w:type="dxa"/>
              <w:left w:w="30" w:type="dxa"/>
              <w:right w:w="30" w:type="dxa"/>
            </w:tcMar>
          </w:tcPr>
          <w:p w:rsidR="00CA4084" w:rsidRPr="00443481" w:rsidRDefault="006C2945">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CA4084" w:rsidRPr="00443481" w:rsidRDefault="006C2945">
            <w:pPr>
              <w:rPr>
                <w:rFonts w:cs="Calibri"/>
              </w:rPr>
            </w:pPr>
            <w:r w:rsidRPr="00443481">
              <w:rPr>
                <w:rFonts w:cs="Calibri"/>
              </w:rPr>
              <w:t>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6C2945">
            <w:pPr>
              <w:rPr>
                <w:rFonts w:cs="Calibri"/>
              </w:rPr>
            </w:pPr>
            <w:r w:rsidRPr="00443481">
              <w:rPr>
                <w:rFonts w:cs="Calibri"/>
              </w:rPr>
              <w:t>ns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Output load</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pF</w:t>
            </w:r>
          </w:p>
        </w:tc>
      </w:tr>
    </w:tbl>
    <w:p w:rsidR="00CA4084" w:rsidRPr="001D2299" w:rsidRDefault="0012688D" w:rsidP="00E61193">
      <w:pPr>
        <w:pStyle w:val="Caption"/>
        <w:rPr>
          <w:rFonts w:cs="Calibri"/>
        </w:rPr>
      </w:pPr>
      <w:bookmarkStart w:id="309" w:name="_Toc491688710"/>
      <w:bookmarkStart w:id="310" w:name="_Toc506817992"/>
      <w:r>
        <w:t xml:space="preserve">Table </w:t>
      </w:r>
      <w:r w:rsidR="00DF628D">
        <w:fldChar w:fldCharType="begin"/>
      </w:r>
      <w:r w:rsidR="00DF628D">
        <w:instrText xml:space="preserve"> SEQ Table \* ARABIC </w:instrText>
      </w:r>
      <w:r w:rsidR="00DF628D">
        <w:fldChar w:fldCharType="separate"/>
      </w:r>
      <w:r w:rsidR="00F029F9">
        <w:rPr>
          <w:noProof/>
        </w:rPr>
        <w:t>42</w:t>
      </w:r>
      <w:r w:rsidR="00DF628D">
        <w:fldChar w:fldCharType="end"/>
      </w:r>
      <w:r>
        <w:t xml:space="preserve">: </w:t>
      </w:r>
      <w:r w:rsidRPr="00DF36DD">
        <w:t>AC Ch</w:t>
      </w:r>
      <w:r>
        <w:t>aracteristics UART</w:t>
      </w:r>
      <w:bookmarkEnd w:id="309"/>
      <w:bookmarkEnd w:id="310"/>
    </w:p>
    <w:p w:rsidR="00CA4084" w:rsidRPr="001D2299" w:rsidRDefault="00CA4084">
      <w:pPr>
        <w:rPr>
          <w:rFonts w:cs="Calibri"/>
        </w:rPr>
      </w:pPr>
    </w:p>
    <w:p w:rsidR="00650CE6" w:rsidRPr="00650CE6" w:rsidRDefault="00650CE6" w:rsidP="00650CE6">
      <w:pPr>
        <w:pStyle w:val="Heading3"/>
      </w:pPr>
      <w:bookmarkStart w:id="311" w:name="_Toc256000000"/>
      <w:bookmarkStart w:id="312" w:name="scroll-bookmark-2"/>
      <w:bookmarkStart w:id="313" w:name="_Toc498957494"/>
      <w:bookmarkStart w:id="314" w:name="_Toc504647489"/>
      <w:bookmarkStart w:id="315" w:name="_Toc506819347"/>
      <w:r w:rsidRPr="00650CE6">
        <w:t>GPIO pins</w:t>
      </w:r>
      <w:bookmarkEnd w:id="311"/>
      <w:bookmarkEnd w:id="312"/>
      <w:bookmarkEnd w:id="313"/>
      <w:bookmarkEnd w:id="314"/>
      <w:bookmarkEnd w:id="315"/>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752"/>
        <w:gridCol w:w="1046"/>
        <w:gridCol w:w="4735"/>
        <w:gridCol w:w="495"/>
        <w:gridCol w:w="462"/>
        <w:gridCol w:w="533"/>
        <w:gridCol w:w="46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Conditions</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Rise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output; SLEW = 1(fast mode)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f</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Fall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output; SLEW = 1(fast mode)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Rise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output; SLEW = 0(standard mode)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f</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Fall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output; SLEW = 0(standard mode)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Rise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input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f</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Fall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Pin configured as input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bl>
    <w:p w:rsidR="00650CE6" w:rsidRPr="00650CE6" w:rsidRDefault="00650CE6" w:rsidP="00650CE6">
      <w:pPr>
        <w:rPr>
          <w:rFonts w:cs="Calibri"/>
        </w:rPr>
      </w:pPr>
    </w:p>
    <w:p w:rsidR="00650CE6" w:rsidRPr="00650CE6" w:rsidRDefault="00C42533" w:rsidP="00650CE6">
      <w:pPr>
        <w:rPr>
          <w:rFonts w:cs="Calibri"/>
        </w:rPr>
      </w:pPr>
      <w:r>
        <w:rPr>
          <w:rFonts w:cs="Calibri"/>
        </w:rPr>
        <w:t>Table 7.5 -</w:t>
      </w:r>
      <w:r w:rsidR="00650CE6" w:rsidRPr="00650CE6">
        <w:rPr>
          <w:rFonts w:cs="Calibri"/>
        </w:rPr>
        <w:t xml:space="preserve"> 1: GPIO pins</w:t>
      </w:r>
    </w:p>
    <w:p w:rsidR="00650CE6" w:rsidRPr="00650CE6" w:rsidRDefault="00650CE6" w:rsidP="00650CE6">
      <w:pPr>
        <w:pStyle w:val="Heading3"/>
      </w:pPr>
      <w:bookmarkStart w:id="316" w:name="_Toc256000001"/>
      <w:bookmarkStart w:id="317" w:name="scroll-bookmark-3"/>
      <w:bookmarkStart w:id="318" w:name="_Toc498957495"/>
      <w:bookmarkStart w:id="319" w:name="_Toc504647490"/>
      <w:bookmarkStart w:id="320" w:name="_Toc506819348"/>
      <w:r w:rsidRPr="00650CE6">
        <w:t>Flash Memory</w:t>
      </w:r>
      <w:bookmarkEnd w:id="316"/>
      <w:bookmarkEnd w:id="317"/>
      <w:bookmarkEnd w:id="318"/>
      <w:bookmarkEnd w:id="319"/>
      <w:bookmarkEnd w:id="32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727"/>
        <w:gridCol w:w="1700"/>
        <w:gridCol w:w="3904"/>
        <w:gridCol w:w="610"/>
        <w:gridCol w:w="446"/>
        <w:gridCol w:w="515"/>
        <w:gridCol w:w="58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Conditions</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vMerge w:val="restart"/>
            <w:tcMar>
              <w:top w:w="30" w:type="dxa"/>
              <w:left w:w="30" w:type="dxa"/>
              <w:bottom w:w="20" w:type="dxa"/>
              <w:right w:w="30" w:type="dxa"/>
            </w:tcMar>
          </w:tcPr>
          <w:p w:rsidR="00650CE6" w:rsidRPr="00443481" w:rsidRDefault="00650CE6" w:rsidP="00650CE6">
            <w:pPr>
              <w:rPr>
                <w:rFonts w:cs="Calibri"/>
              </w:rPr>
            </w:pPr>
            <w:r w:rsidRPr="00443481">
              <w:rPr>
                <w:rFonts w:cs="Calibri"/>
              </w:rPr>
              <w:t>N</w:t>
            </w:r>
            <w:r w:rsidRPr="00443481">
              <w:rPr>
                <w:rFonts w:cs="Calibri"/>
                <w:vertAlign w:val="subscript"/>
              </w:rPr>
              <w:t>endu</w:t>
            </w:r>
          </w:p>
        </w:tc>
        <w:tc>
          <w:tcPr>
            <w:tcW w:w="0" w:type="auto"/>
            <w:vMerge w:val="restart"/>
            <w:tcMar>
              <w:top w:w="30" w:type="dxa"/>
              <w:left w:w="30" w:type="dxa"/>
              <w:right w:w="30" w:type="dxa"/>
            </w:tcMar>
          </w:tcPr>
          <w:p w:rsidR="00650CE6" w:rsidRPr="00443481" w:rsidRDefault="00650CE6" w:rsidP="00650CE6">
            <w:pPr>
              <w:rPr>
                <w:rFonts w:cs="Calibri"/>
              </w:rPr>
            </w:pPr>
            <w:r w:rsidRPr="00443481">
              <w:rPr>
                <w:rFonts w:cs="Calibri"/>
              </w:rPr>
              <w:t>Endurance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Sector erase/program</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cycles</w:t>
            </w:r>
          </w:p>
        </w:tc>
      </w:tr>
      <w:tr w:rsidR="00650CE6" w:rsidRPr="00650CE6" w:rsidTr="00443481">
        <w:tc>
          <w:tcPr>
            <w:tcW w:w="0" w:type="auto"/>
            <w:vMerge/>
            <w:tcMar>
              <w:top w:w="30" w:type="dxa"/>
              <w:left w:w="30" w:type="dxa"/>
              <w:bottom w:w="20" w:type="dxa"/>
              <w:right w:w="30" w:type="dxa"/>
            </w:tcMar>
          </w:tcPr>
          <w:p w:rsidR="00650CE6" w:rsidRPr="00443481" w:rsidRDefault="00650CE6" w:rsidP="00650CE6">
            <w:pPr>
              <w:rPr>
                <w:rFonts w:cs="Calibri"/>
              </w:rPr>
            </w:pPr>
          </w:p>
        </w:tc>
        <w:tc>
          <w:tcPr>
            <w:tcW w:w="0" w:type="auto"/>
            <w:vMerge/>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Page erase/program, page in large sector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cycles</w:t>
            </w:r>
          </w:p>
        </w:tc>
      </w:tr>
      <w:tr w:rsidR="00650CE6" w:rsidRPr="00650CE6" w:rsidTr="00443481">
        <w:tc>
          <w:tcPr>
            <w:tcW w:w="0" w:type="auto"/>
            <w:vMerge/>
            <w:tcMar>
              <w:top w:w="30" w:type="dxa"/>
              <w:left w:w="30" w:type="dxa"/>
              <w:bottom w:w="20" w:type="dxa"/>
              <w:right w:w="30" w:type="dxa"/>
            </w:tcMar>
          </w:tcPr>
          <w:p w:rsidR="00650CE6" w:rsidRPr="00443481" w:rsidRDefault="00650CE6" w:rsidP="00650CE6">
            <w:pPr>
              <w:rPr>
                <w:rFonts w:cs="Calibri"/>
              </w:rPr>
            </w:pPr>
          </w:p>
        </w:tc>
        <w:tc>
          <w:tcPr>
            <w:tcW w:w="0" w:type="auto"/>
            <w:vMerge/>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Page erase/program, page in small sector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cycles</w:t>
            </w:r>
          </w:p>
        </w:tc>
      </w:tr>
      <w:tr w:rsidR="00650CE6" w:rsidRPr="00650CE6" w:rsidTr="00443481">
        <w:tc>
          <w:tcPr>
            <w:tcW w:w="0" w:type="auto"/>
            <w:vMerge w:val="restart"/>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ret</w:t>
            </w:r>
          </w:p>
        </w:tc>
        <w:tc>
          <w:tcPr>
            <w:tcW w:w="0" w:type="auto"/>
            <w:vMerge w:val="restart"/>
            <w:tcMar>
              <w:top w:w="30" w:type="dxa"/>
              <w:left w:w="30" w:type="dxa"/>
              <w:right w:w="30" w:type="dxa"/>
            </w:tcMar>
          </w:tcPr>
          <w:p w:rsidR="00650CE6" w:rsidRPr="00443481" w:rsidRDefault="00650CE6" w:rsidP="00650CE6">
            <w:pPr>
              <w:rPr>
                <w:rFonts w:cs="Calibri"/>
              </w:rPr>
            </w:pPr>
            <w:r w:rsidRPr="00443481">
              <w:rPr>
                <w:rFonts w:cs="Calibri"/>
              </w:rPr>
              <w:t>Retention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Powered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years</w:t>
            </w:r>
          </w:p>
        </w:tc>
      </w:tr>
      <w:tr w:rsidR="00650CE6" w:rsidRPr="00650CE6" w:rsidTr="00443481">
        <w:tc>
          <w:tcPr>
            <w:tcW w:w="0" w:type="auto"/>
            <w:vMerge/>
            <w:tcMar>
              <w:top w:w="30" w:type="dxa"/>
              <w:left w:w="30" w:type="dxa"/>
              <w:bottom w:w="20" w:type="dxa"/>
              <w:right w:w="30" w:type="dxa"/>
            </w:tcMar>
          </w:tcPr>
          <w:p w:rsidR="00650CE6" w:rsidRPr="00443481" w:rsidRDefault="00650CE6" w:rsidP="00650CE6">
            <w:pPr>
              <w:rPr>
                <w:rFonts w:cs="Calibri"/>
              </w:rPr>
            </w:pPr>
          </w:p>
        </w:tc>
        <w:tc>
          <w:tcPr>
            <w:tcW w:w="0" w:type="auto"/>
            <w:vMerge/>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Unpowered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years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er</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Erase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Page, sector or multiple consecutive sectors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prog</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Programming time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ms</w:t>
            </w:r>
          </w:p>
        </w:tc>
      </w:tr>
    </w:tbl>
    <w:p w:rsidR="00650CE6" w:rsidRPr="00650CE6" w:rsidRDefault="00650CE6" w:rsidP="00650CE6">
      <w:pPr>
        <w:rPr>
          <w:rFonts w:cs="Calibri"/>
        </w:rPr>
      </w:pPr>
    </w:p>
    <w:p w:rsidR="00650CE6" w:rsidRPr="00650CE6" w:rsidRDefault="00650CE6" w:rsidP="00650CE6">
      <w:pPr>
        <w:rPr>
          <w:rFonts w:cs="Calibri"/>
        </w:rPr>
      </w:pPr>
      <w:r w:rsidRPr="00650CE6">
        <w:rPr>
          <w:rFonts w:cs="Calibri"/>
        </w:rPr>
        <w:t>Table 7.5 -  2: Flash Memory</w:t>
      </w:r>
    </w:p>
    <w:p w:rsidR="00650CE6" w:rsidRPr="00650CE6" w:rsidRDefault="00650CE6" w:rsidP="00650CE6">
      <w:pPr>
        <w:pStyle w:val="Heading3"/>
      </w:pPr>
      <w:bookmarkStart w:id="321" w:name="_Toc256000002"/>
      <w:bookmarkStart w:id="322" w:name="scroll-bookmark-4"/>
      <w:bookmarkStart w:id="323" w:name="_Toc498957496"/>
      <w:bookmarkStart w:id="324" w:name="_Toc504647491"/>
      <w:bookmarkStart w:id="325" w:name="_Toc506819349"/>
      <w:r w:rsidRPr="00650CE6">
        <w:t>Ethernet</w:t>
      </w:r>
      <w:bookmarkEnd w:id="321"/>
      <w:bookmarkEnd w:id="322"/>
      <w:bookmarkEnd w:id="323"/>
      <w:bookmarkEnd w:id="324"/>
      <w:bookmarkEnd w:id="325"/>
    </w:p>
    <w:p w:rsidR="00650CE6" w:rsidRPr="00650CE6" w:rsidRDefault="00650CE6" w:rsidP="00650CE6">
      <w:pPr>
        <w:pStyle w:val="Heading4"/>
      </w:pPr>
      <w:bookmarkStart w:id="326" w:name="_Toc506819350"/>
      <w:r w:rsidRPr="00650CE6">
        <w:t>RMII Mode</w:t>
      </w:r>
      <w:bookmarkEnd w:id="32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763"/>
        <w:gridCol w:w="676"/>
        <w:gridCol w:w="719"/>
        <w:gridCol w:w="415"/>
        <w:gridCol w:w="479"/>
        <w:gridCol w:w="43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ETH_RMII_CLK</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PPM</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+50</w:t>
            </w:r>
          </w:p>
        </w:tc>
        <w:tc>
          <w:tcPr>
            <w:tcW w:w="0" w:type="auto"/>
            <w:tcMar>
              <w:top w:w="30" w:type="dxa"/>
              <w:left w:w="30" w:type="dxa"/>
              <w:right w:w="30" w:type="dxa"/>
            </w:tcMar>
          </w:tcPr>
          <w:p w:rsidR="00650CE6" w:rsidRPr="00443481" w:rsidRDefault="00650CE6" w:rsidP="00650CE6">
            <w:pPr>
              <w:rPr>
                <w:rFonts w:cs="Calibri"/>
              </w:rPr>
            </w:pP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setup time</w:t>
            </w:r>
          </w:p>
          <w:p w:rsidR="00650CE6" w:rsidRPr="00443481" w:rsidRDefault="00650CE6" w:rsidP="00650CE6">
            <w:pPr>
              <w:rPr>
                <w:rFonts w:cs="Calibri"/>
              </w:rPr>
            </w:pPr>
            <w:r w:rsidRPr="00443481">
              <w:rPr>
                <w:rFonts w:cs="Calibri"/>
              </w:rPr>
              <w:t>(ETH_PHY_TXD_O[3:0], ETH_PHY_TXEN_O, ETH_PHY_RXD_I[3:0], ETH_PHY_RXER_I, ETH_PHY_RXDV_I)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su</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hold time</w:t>
            </w:r>
          </w:p>
          <w:p w:rsidR="00650CE6" w:rsidRPr="00443481" w:rsidRDefault="00650CE6" w:rsidP="00650CE6">
            <w:pPr>
              <w:rPr>
                <w:rFonts w:cs="Calibri"/>
              </w:rPr>
            </w:pPr>
            <w:r w:rsidRPr="00443481">
              <w:rPr>
                <w:rFonts w:cs="Calibri"/>
              </w:rPr>
              <w:t>(ETH_PHY_TXD_O[3:0], ETH_PHY_TXEN_O, ETH_PHY_RXD_I[3:0], ETH_PHY_RXER_I, ETH_PHY_RXDV_I)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 (25 TBD)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Rise Time(0.8V to 2V)</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Fall Time(2V to 0.8V)</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Duty Cycle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65</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w:t>
            </w:r>
          </w:p>
        </w:tc>
      </w:tr>
    </w:tbl>
    <w:p w:rsidR="00650CE6" w:rsidRPr="00650CE6" w:rsidRDefault="009E480E" w:rsidP="00E61193">
      <w:pPr>
        <w:pStyle w:val="Caption"/>
        <w:rPr>
          <w:rFonts w:cs="Calibri"/>
        </w:rPr>
      </w:pPr>
      <w:bookmarkStart w:id="327" w:name="_Toc506817993"/>
      <w:r>
        <w:t xml:space="preserve">Table </w:t>
      </w:r>
      <w:r w:rsidR="00DF628D">
        <w:fldChar w:fldCharType="begin"/>
      </w:r>
      <w:r w:rsidR="00DF628D">
        <w:instrText xml:space="preserve"> SEQ Table \* ARABIC </w:instrText>
      </w:r>
      <w:r w:rsidR="00DF628D">
        <w:fldChar w:fldCharType="separate"/>
      </w:r>
      <w:r w:rsidR="00F029F9">
        <w:rPr>
          <w:noProof/>
        </w:rPr>
        <w:t>43</w:t>
      </w:r>
      <w:r w:rsidR="00DF628D">
        <w:fldChar w:fldCharType="end"/>
      </w:r>
      <w:r>
        <w:t xml:space="preserve">: </w:t>
      </w:r>
      <w:r w:rsidRPr="004908CF">
        <w:t>AC Characteristics Ethernet RMII mode</w:t>
      </w:r>
      <w:bookmarkEnd w:id="327"/>
    </w:p>
    <w:p w:rsidR="009E480E" w:rsidRDefault="0024108F" w:rsidP="009E480E">
      <w:pPr>
        <w:keepNext/>
        <w:jc w:val="center"/>
      </w:pPr>
      <w:r w:rsidRPr="00443481">
        <w:rPr>
          <w:rFonts w:cs="Calibri"/>
          <w:noProof/>
        </w:rPr>
        <w:drawing>
          <wp:inline distT="0" distB="0" distL="0" distR="0" wp14:anchorId="5284E489" wp14:editId="4F403562">
            <wp:extent cx="3210560" cy="1235710"/>
            <wp:effectExtent l="0" t="0" r="0" b="0"/>
            <wp:docPr id="9" name="Picture 9" descr="/download/attachments/18876435/image2007-8-16%2016%3A37%3A56.png?version=1&amp;modificationDate=1500032819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download/attachments/18876435/image2007-8-16%2016%3A37%3A56.png?version=1&amp;modificationDate=1500032819000&amp;api=v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0560" cy="1235710"/>
                    </a:xfrm>
                    <a:prstGeom prst="rect">
                      <a:avLst/>
                    </a:prstGeom>
                    <a:noFill/>
                    <a:ln>
                      <a:noFill/>
                    </a:ln>
                  </pic:spPr>
                </pic:pic>
              </a:graphicData>
            </a:graphic>
          </wp:inline>
        </w:drawing>
      </w:r>
    </w:p>
    <w:p w:rsidR="00650CE6" w:rsidRDefault="009E480E" w:rsidP="00E61193">
      <w:pPr>
        <w:pStyle w:val="Caption"/>
      </w:pPr>
      <w:bookmarkStart w:id="328" w:name="_Toc506817926"/>
      <w:r>
        <w:t xml:space="preserve">Figure </w:t>
      </w:r>
      <w:r w:rsidR="00B63399">
        <w:fldChar w:fldCharType="begin"/>
      </w:r>
      <w:r w:rsidR="00B63399">
        <w:instrText xml:space="preserve"> SEQ Figure \* ARABIC </w:instrText>
      </w:r>
      <w:r w:rsidR="00B63399">
        <w:fldChar w:fldCharType="separate"/>
      </w:r>
      <w:r w:rsidR="00F029F9">
        <w:rPr>
          <w:noProof/>
        </w:rPr>
        <w:t>7</w:t>
      </w:r>
      <w:r w:rsidR="00B63399">
        <w:fldChar w:fldCharType="end"/>
      </w:r>
      <w:r>
        <w:t xml:space="preserve">: Interface Timings </w:t>
      </w:r>
      <w:r w:rsidRPr="00F60163">
        <w:t>Ethernet RMII mode</w:t>
      </w:r>
      <w:bookmarkEnd w:id="328"/>
    </w:p>
    <w:p w:rsidR="00C42533" w:rsidRPr="00C42533" w:rsidRDefault="00C42533" w:rsidP="00C42533"/>
    <w:p w:rsidR="00650CE6" w:rsidRPr="00650CE6" w:rsidRDefault="00650CE6" w:rsidP="00650CE6">
      <w:pPr>
        <w:pStyle w:val="Heading3"/>
      </w:pPr>
      <w:bookmarkStart w:id="329" w:name="_Toc256000004"/>
      <w:bookmarkStart w:id="330" w:name="scroll-bookmark-6"/>
      <w:bookmarkStart w:id="331" w:name="_Toc498957497"/>
      <w:bookmarkStart w:id="332" w:name="_Toc504647492"/>
      <w:bookmarkStart w:id="333" w:name="_Toc506819351"/>
      <w:r w:rsidRPr="00650CE6">
        <w:t>QSPI GPIO PADS</w:t>
      </w:r>
      <w:bookmarkEnd w:id="329"/>
      <w:bookmarkEnd w:id="330"/>
      <w:bookmarkEnd w:id="331"/>
      <w:bookmarkEnd w:id="332"/>
      <w:bookmarkEnd w:id="333"/>
    </w:p>
    <w:p w:rsidR="00650CE6" w:rsidRPr="00650CE6" w:rsidRDefault="009E480E" w:rsidP="00650CE6">
      <w:pPr>
        <w:pStyle w:val="Heading4"/>
      </w:pPr>
      <w:bookmarkStart w:id="334" w:name="_Toc256000005"/>
      <w:bookmarkStart w:id="335" w:name="scroll-bookmark-7"/>
      <w:bookmarkStart w:id="336" w:name="_Toc506819352"/>
      <w:r>
        <w:t>SDR mode -</w:t>
      </w:r>
      <w:r w:rsidR="00650CE6" w:rsidRPr="00650CE6">
        <w:t xml:space="preserve"> Full Speed Mode (posedge sampling) - M4</w:t>
      </w:r>
      <w:bookmarkEnd w:id="334"/>
      <w:bookmarkEnd w:id="335"/>
      <w:bookmarkEnd w:id="33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959"/>
        <w:gridCol w:w="801"/>
        <w:gridCol w:w="527"/>
        <w:gridCol w:w="492"/>
        <w:gridCol w:w="1193"/>
        <w:gridCol w:w="51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2.4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(20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9E480E" w:rsidP="00E61193">
      <w:pPr>
        <w:pStyle w:val="Caption"/>
        <w:rPr>
          <w:rFonts w:cs="Calibri"/>
        </w:rPr>
      </w:pPr>
      <w:bookmarkStart w:id="337" w:name="_Toc506817927"/>
      <w:r>
        <w:t xml:space="preserve">Figure </w:t>
      </w:r>
      <w:r w:rsidR="00B63399">
        <w:fldChar w:fldCharType="begin"/>
      </w:r>
      <w:r w:rsidR="00B63399">
        <w:instrText xml:space="preserve"> SEQ Figure \* ARABIC </w:instrText>
      </w:r>
      <w:r w:rsidR="00B63399">
        <w:fldChar w:fldCharType="separate"/>
      </w:r>
      <w:r w:rsidR="00F029F9">
        <w:rPr>
          <w:noProof/>
        </w:rPr>
        <w:t>8</w:t>
      </w:r>
      <w:r w:rsidR="00B63399">
        <w:fldChar w:fldCharType="end"/>
      </w:r>
      <w:r>
        <w:t xml:space="preserve">: AC Characteristics </w:t>
      </w:r>
      <w:r w:rsidRPr="00093087">
        <w:t xml:space="preserve"> QSPI Peripheral Interface Full Speed Mode</w:t>
      </w:r>
      <w:bookmarkEnd w:id="337"/>
    </w:p>
    <w:p w:rsidR="00650CE6" w:rsidRPr="00650CE6" w:rsidRDefault="00650CE6" w:rsidP="00650CE6">
      <w:pPr>
        <w:rPr>
          <w:rFonts w:cs="Calibri"/>
        </w:rPr>
      </w:pPr>
    </w:p>
    <w:p w:rsidR="009E480E" w:rsidRDefault="0024108F" w:rsidP="009E480E">
      <w:pPr>
        <w:keepNext/>
        <w:jc w:val="center"/>
      </w:pPr>
      <w:r w:rsidRPr="00443481">
        <w:rPr>
          <w:rFonts w:cs="Calibri"/>
          <w:noProof/>
        </w:rPr>
        <w:drawing>
          <wp:inline distT="0" distB="0" distL="0" distR="0" wp14:anchorId="6D4CD3BB" wp14:editId="376392B0">
            <wp:extent cx="3622675" cy="2379980"/>
            <wp:effectExtent l="0" t="0" r="0" b="0"/>
            <wp:docPr id="10" name="Picture 10" descr="/download/attachments/18876435/image2007-8-16%2016%3A39%3A31.png?version=1&amp;modificationDate=1500032913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download/attachments/18876435/image2007-8-16%2016%3A39%3A31.png?version=1&amp;modificationDate=1500032913000&amp;api=v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2675" cy="2379980"/>
                    </a:xfrm>
                    <a:prstGeom prst="rect">
                      <a:avLst/>
                    </a:prstGeom>
                    <a:noFill/>
                    <a:ln>
                      <a:noFill/>
                    </a:ln>
                  </pic:spPr>
                </pic:pic>
              </a:graphicData>
            </a:graphic>
          </wp:inline>
        </w:drawing>
      </w:r>
    </w:p>
    <w:p w:rsidR="00650CE6" w:rsidRDefault="009E480E" w:rsidP="00E61193">
      <w:pPr>
        <w:pStyle w:val="Caption"/>
      </w:pPr>
      <w:bookmarkStart w:id="338" w:name="_Toc506817928"/>
      <w:r>
        <w:t xml:space="preserve">Figure </w:t>
      </w:r>
      <w:r w:rsidR="00B63399">
        <w:fldChar w:fldCharType="begin"/>
      </w:r>
      <w:r w:rsidR="00B63399">
        <w:instrText xml:space="preserve"> SEQ Figure \* ARABIC </w:instrText>
      </w:r>
      <w:r w:rsidR="00B63399">
        <w:fldChar w:fldCharType="separate"/>
      </w:r>
      <w:r w:rsidR="00F029F9">
        <w:rPr>
          <w:noProof/>
        </w:rPr>
        <w:t>9</w:t>
      </w:r>
      <w:r w:rsidR="00B63399">
        <w:fldChar w:fldCharType="end"/>
      </w:r>
      <w:r>
        <w:t xml:space="preserve">: </w:t>
      </w:r>
      <w:r w:rsidRPr="00095491">
        <w:t>Interface Timings QSPI Peripheral Interface Full Speed Mode</w:t>
      </w:r>
      <w:bookmarkEnd w:id="338"/>
    </w:p>
    <w:p w:rsidR="00C42533" w:rsidRPr="00C42533" w:rsidRDefault="00C42533" w:rsidP="00C42533"/>
    <w:p w:rsidR="00650CE6" w:rsidRPr="00650CE6" w:rsidRDefault="00650CE6" w:rsidP="00650CE6">
      <w:pPr>
        <w:pStyle w:val="Heading4"/>
      </w:pPr>
      <w:bookmarkStart w:id="339" w:name="_Toc506819353"/>
      <w:r w:rsidRPr="00650CE6">
        <w:t>SDR mode - High Speed Mode (negedge sampling) - M4</w:t>
      </w:r>
      <w:bookmarkEnd w:id="339"/>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959"/>
        <w:gridCol w:w="801"/>
        <w:gridCol w:w="527"/>
        <w:gridCol w:w="492"/>
        <w:gridCol w:w="1193"/>
        <w:gridCol w:w="51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116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2.4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(20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9E480E" w:rsidP="00E61193">
      <w:pPr>
        <w:pStyle w:val="Caption"/>
        <w:rPr>
          <w:rFonts w:cs="Calibri"/>
        </w:rPr>
      </w:pPr>
      <w:bookmarkStart w:id="340" w:name="_Toc506817994"/>
      <w:r>
        <w:t xml:space="preserve">Table </w:t>
      </w:r>
      <w:r w:rsidR="00DF628D">
        <w:fldChar w:fldCharType="begin"/>
      </w:r>
      <w:r w:rsidR="00DF628D">
        <w:instrText xml:space="preserve"> SEQ Table \* ARABIC </w:instrText>
      </w:r>
      <w:r w:rsidR="00DF628D">
        <w:fldChar w:fldCharType="separate"/>
      </w:r>
      <w:r w:rsidR="00F029F9">
        <w:rPr>
          <w:noProof/>
        </w:rPr>
        <w:t>44</w:t>
      </w:r>
      <w:r w:rsidR="00DF628D">
        <w:fldChar w:fldCharType="end"/>
      </w:r>
      <w:r>
        <w:t xml:space="preserve">: </w:t>
      </w:r>
      <w:r w:rsidRPr="00C421B2">
        <w:t>AC Characteristics – QSPI Peripheral Interface High Speed Mode</w:t>
      </w:r>
      <w:bookmarkEnd w:id="340"/>
    </w:p>
    <w:p w:rsidR="00650CE6" w:rsidRPr="00650CE6" w:rsidRDefault="00650CE6" w:rsidP="00650CE6">
      <w:pPr>
        <w:rPr>
          <w:rFonts w:cs="Calibri"/>
        </w:rPr>
      </w:pPr>
    </w:p>
    <w:p w:rsidR="009E480E" w:rsidRDefault="0024108F" w:rsidP="009E480E">
      <w:pPr>
        <w:keepNext/>
        <w:jc w:val="center"/>
      </w:pPr>
      <w:r w:rsidRPr="00443481">
        <w:rPr>
          <w:rFonts w:cs="Calibri"/>
          <w:noProof/>
        </w:rPr>
        <w:drawing>
          <wp:inline distT="0" distB="0" distL="0" distR="0" wp14:anchorId="01FF3731" wp14:editId="36F510B1">
            <wp:extent cx="3818255" cy="2199005"/>
            <wp:effectExtent l="0" t="0" r="0" b="0"/>
            <wp:docPr id="11" name="Picture 11" descr="/download/attachments/18876435/image2007-8-16%2016%3A40%3A4.png?version=1&amp;modificationDate=1500032947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download/attachments/18876435/image2007-8-16%2016%3A40%3A4.png?version=1&amp;modificationDate=1500032947000&amp;api=v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255" cy="2199005"/>
                    </a:xfrm>
                    <a:prstGeom prst="rect">
                      <a:avLst/>
                    </a:prstGeom>
                    <a:noFill/>
                    <a:ln>
                      <a:noFill/>
                    </a:ln>
                  </pic:spPr>
                </pic:pic>
              </a:graphicData>
            </a:graphic>
          </wp:inline>
        </w:drawing>
      </w:r>
    </w:p>
    <w:p w:rsidR="00650CE6" w:rsidRDefault="009E480E" w:rsidP="00E61193">
      <w:pPr>
        <w:pStyle w:val="Caption"/>
      </w:pPr>
      <w:bookmarkStart w:id="341" w:name="_Toc506817929"/>
      <w:r>
        <w:t xml:space="preserve">Figure </w:t>
      </w:r>
      <w:r w:rsidR="00B63399">
        <w:fldChar w:fldCharType="begin"/>
      </w:r>
      <w:r w:rsidR="00B63399">
        <w:instrText xml:space="preserve"> SEQ Figure \* ARABIC </w:instrText>
      </w:r>
      <w:r w:rsidR="00B63399">
        <w:fldChar w:fldCharType="separate"/>
      </w:r>
      <w:r w:rsidR="00F029F9">
        <w:rPr>
          <w:noProof/>
        </w:rPr>
        <w:t>10</w:t>
      </w:r>
      <w:r w:rsidR="00B63399">
        <w:fldChar w:fldCharType="end"/>
      </w:r>
      <w:r>
        <w:t xml:space="preserve">:Interface Timings </w:t>
      </w:r>
      <w:r w:rsidRPr="002206E8">
        <w:t>QSPI Peripheral Interface High Speed Mode</w:t>
      </w:r>
      <w:bookmarkEnd w:id="341"/>
    </w:p>
    <w:p w:rsidR="00C42533" w:rsidRPr="00C42533" w:rsidRDefault="00C42533" w:rsidP="00C42533"/>
    <w:p w:rsidR="00650CE6" w:rsidRPr="00650CE6" w:rsidRDefault="00650CE6" w:rsidP="00650CE6">
      <w:pPr>
        <w:pStyle w:val="Heading4"/>
      </w:pPr>
      <w:bookmarkStart w:id="342" w:name="_Toc506819354"/>
      <w:r w:rsidRPr="00650CE6">
        <w:t>DDR Mode - M4</w:t>
      </w:r>
      <w:bookmarkEnd w:id="34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353"/>
        <w:gridCol w:w="865"/>
        <w:gridCol w:w="569"/>
        <w:gridCol w:w="531"/>
        <w:gridCol w:w="613"/>
        <w:gridCol w:w="55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b/>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6.2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9E480E" w:rsidP="00E61193">
      <w:pPr>
        <w:pStyle w:val="Caption"/>
        <w:rPr>
          <w:rFonts w:cs="Calibri"/>
        </w:rPr>
      </w:pPr>
      <w:bookmarkStart w:id="343" w:name="_Toc506817995"/>
      <w:r>
        <w:t xml:space="preserve">Table </w:t>
      </w:r>
      <w:r w:rsidR="00DF628D">
        <w:fldChar w:fldCharType="begin"/>
      </w:r>
      <w:r w:rsidR="00DF628D">
        <w:instrText xml:space="preserve"> SEQ Table \* ARABIC </w:instrText>
      </w:r>
      <w:r w:rsidR="00DF628D">
        <w:fldChar w:fldCharType="separate"/>
      </w:r>
      <w:r w:rsidR="00F029F9">
        <w:rPr>
          <w:noProof/>
        </w:rPr>
        <w:t>45</w:t>
      </w:r>
      <w:r w:rsidR="00DF628D">
        <w:fldChar w:fldCharType="end"/>
      </w:r>
      <w:r>
        <w:t xml:space="preserve">: AC Characteristics </w:t>
      </w:r>
      <w:r w:rsidRPr="00056500">
        <w:t>QSPI DDR Peripheral Interface</w:t>
      </w:r>
      <w:bookmarkEnd w:id="343"/>
    </w:p>
    <w:p w:rsidR="00650CE6" w:rsidRPr="00650CE6" w:rsidRDefault="00650CE6" w:rsidP="00650CE6">
      <w:pPr>
        <w:rPr>
          <w:rFonts w:cs="Calibri"/>
        </w:rPr>
      </w:pPr>
    </w:p>
    <w:p w:rsidR="009E480E" w:rsidRDefault="0024108F" w:rsidP="009E480E">
      <w:pPr>
        <w:keepNext/>
        <w:jc w:val="center"/>
      </w:pPr>
      <w:r w:rsidRPr="00443481">
        <w:rPr>
          <w:rFonts w:cs="Calibri"/>
          <w:noProof/>
        </w:rPr>
        <w:drawing>
          <wp:inline distT="0" distB="0" distL="0" distR="0" wp14:anchorId="728E317D" wp14:editId="540D7B6D">
            <wp:extent cx="3818255" cy="2199005"/>
            <wp:effectExtent l="0" t="0" r="0" b="0"/>
            <wp:docPr id="12" name="Picture 12" descr="/download/attachments/18876435/image2007-8-16%2016%3A40%3A35.png?version=1&amp;modificationDate=1500032978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download/attachments/18876435/image2007-8-16%2016%3A40%3A35.png?version=1&amp;modificationDate=1500032978000&amp;api=v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255" cy="2199005"/>
                    </a:xfrm>
                    <a:prstGeom prst="rect">
                      <a:avLst/>
                    </a:prstGeom>
                    <a:noFill/>
                    <a:ln>
                      <a:noFill/>
                    </a:ln>
                  </pic:spPr>
                </pic:pic>
              </a:graphicData>
            </a:graphic>
          </wp:inline>
        </w:drawing>
      </w:r>
    </w:p>
    <w:p w:rsidR="00650CE6" w:rsidRDefault="009E480E" w:rsidP="00E61193">
      <w:pPr>
        <w:pStyle w:val="Caption"/>
      </w:pPr>
      <w:bookmarkStart w:id="344" w:name="_Toc506817930"/>
      <w:r>
        <w:t xml:space="preserve">Figure </w:t>
      </w:r>
      <w:r w:rsidR="00B63399">
        <w:fldChar w:fldCharType="begin"/>
      </w:r>
      <w:r w:rsidR="00B63399">
        <w:instrText xml:space="preserve"> SEQ Figure \* ARABIC </w:instrText>
      </w:r>
      <w:r w:rsidR="00B63399">
        <w:fldChar w:fldCharType="separate"/>
      </w:r>
      <w:r w:rsidR="00F029F9">
        <w:rPr>
          <w:noProof/>
        </w:rPr>
        <w:t>11</w:t>
      </w:r>
      <w:r w:rsidR="00B63399">
        <w:fldChar w:fldCharType="end"/>
      </w:r>
      <w:r>
        <w:t xml:space="preserve">: </w:t>
      </w:r>
      <w:r w:rsidRPr="00123D6E">
        <w:t>Interface Timings – QSPI DDR Peripheral Interface</w:t>
      </w:r>
      <w:bookmarkEnd w:id="344"/>
    </w:p>
    <w:p w:rsidR="00C42533" w:rsidRPr="00C42533" w:rsidRDefault="00C42533" w:rsidP="00C42533"/>
    <w:p w:rsidR="00650CE6" w:rsidRPr="00650CE6" w:rsidRDefault="00650CE6" w:rsidP="00650CE6">
      <w:pPr>
        <w:pStyle w:val="Heading3"/>
      </w:pPr>
      <w:bookmarkStart w:id="345" w:name="_Toc498957498"/>
      <w:bookmarkStart w:id="346" w:name="_Toc504647493"/>
      <w:bookmarkStart w:id="347" w:name="_Toc506819355"/>
      <w:r w:rsidRPr="00650CE6">
        <w:t>QSPI DDR Pads</w:t>
      </w:r>
      <w:bookmarkEnd w:id="345"/>
      <w:bookmarkEnd w:id="346"/>
      <w:bookmarkEnd w:id="347"/>
    </w:p>
    <w:p w:rsidR="00650CE6" w:rsidRPr="00650CE6" w:rsidRDefault="00650CE6" w:rsidP="00650CE6">
      <w:pPr>
        <w:pStyle w:val="Heading4"/>
      </w:pPr>
      <w:bookmarkStart w:id="348" w:name="_Toc506819356"/>
      <w:r w:rsidRPr="00650CE6">
        <w:t>SDR Mode - Full speed mode (posedge sampling) - M4</w:t>
      </w:r>
      <w:bookmarkEnd w:id="34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353"/>
        <w:gridCol w:w="865"/>
        <w:gridCol w:w="569"/>
        <w:gridCol w:w="531"/>
        <w:gridCol w:w="613"/>
        <w:gridCol w:w="556"/>
      </w:tblGrid>
      <w:tr w:rsidR="00650CE6" w:rsidRPr="009E480E"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b/>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66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clock to cs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9E480E" w:rsidP="00E61193">
      <w:pPr>
        <w:pStyle w:val="Caption"/>
      </w:pPr>
      <w:bookmarkStart w:id="349" w:name="_Toc506817996"/>
      <w:r>
        <w:t xml:space="preserve">Table </w:t>
      </w:r>
      <w:r w:rsidR="00DF628D">
        <w:fldChar w:fldCharType="begin"/>
      </w:r>
      <w:r w:rsidR="00DF628D">
        <w:instrText xml:space="preserve"> SEQ Table \* ARABIC </w:instrText>
      </w:r>
      <w:r w:rsidR="00DF628D">
        <w:fldChar w:fldCharType="separate"/>
      </w:r>
      <w:r w:rsidR="00F029F9">
        <w:rPr>
          <w:noProof/>
        </w:rPr>
        <w:t>46</w:t>
      </w:r>
      <w:r w:rsidR="00DF628D">
        <w:fldChar w:fldCharType="end"/>
      </w:r>
      <w:r>
        <w:t xml:space="preserve">: </w:t>
      </w:r>
      <w:r w:rsidRPr="002460C1">
        <w:t>AC Characteristics – QSPI Peripheral Interface DDR Pads Full Speed Mode</w:t>
      </w:r>
      <w:bookmarkEnd w:id="349"/>
    </w:p>
    <w:p w:rsidR="00C42533" w:rsidRPr="00C42533" w:rsidRDefault="00C42533" w:rsidP="00C42533"/>
    <w:p w:rsidR="00E61193" w:rsidRDefault="0024108F" w:rsidP="00E61193">
      <w:pPr>
        <w:keepNext/>
        <w:jc w:val="center"/>
      </w:pPr>
      <w:r w:rsidRPr="00443481">
        <w:rPr>
          <w:rFonts w:cs="Calibri"/>
          <w:noProof/>
        </w:rPr>
        <w:drawing>
          <wp:inline distT="0" distB="0" distL="0" distR="0" wp14:anchorId="2444D78C" wp14:editId="000DCC43">
            <wp:extent cx="3622675" cy="2379980"/>
            <wp:effectExtent l="0" t="0" r="0" b="0"/>
            <wp:docPr id="13" name="Picture 13" descr="/download/attachments/18876435/image2007-8-16%2016%3A41%3A4.png?version=1&amp;modificationDate=1500033007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download/attachments/18876435/image2007-8-16%2016%3A41%3A4.png?version=1&amp;modificationDate=1500033007000&amp;api=v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2675" cy="2379980"/>
                    </a:xfrm>
                    <a:prstGeom prst="rect">
                      <a:avLst/>
                    </a:prstGeom>
                    <a:noFill/>
                    <a:ln>
                      <a:noFill/>
                    </a:ln>
                  </pic:spPr>
                </pic:pic>
              </a:graphicData>
            </a:graphic>
          </wp:inline>
        </w:drawing>
      </w:r>
    </w:p>
    <w:p w:rsidR="00650CE6" w:rsidRDefault="00E61193" w:rsidP="00E61193">
      <w:pPr>
        <w:pStyle w:val="Caption"/>
      </w:pPr>
      <w:bookmarkStart w:id="350" w:name="_Toc506817931"/>
      <w:r>
        <w:t xml:space="preserve">Figure </w:t>
      </w:r>
      <w:r w:rsidR="00B63399">
        <w:fldChar w:fldCharType="begin"/>
      </w:r>
      <w:r w:rsidR="00B63399">
        <w:instrText xml:space="preserve"> SEQ Figure \* ARABIC </w:instrText>
      </w:r>
      <w:r w:rsidR="00B63399">
        <w:fldChar w:fldCharType="separate"/>
      </w:r>
      <w:r w:rsidR="00F029F9">
        <w:rPr>
          <w:noProof/>
        </w:rPr>
        <w:t>12</w:t>
      </w:r>
      <w:r w:rsidR="00B63399">
        <w:fldChar w:fldCharType="end"/>
      </w:r>
      <w:r>
        <w:t>: Interface Timings</w:t>
      </w:r>
      <w:r w:rsidRPr="00167FE9">
        <w:t xml:space="preserve"> QSPI Peripheral Interface DDR Pads Full Speed Mode</w:t>
      </w:r>
      <w:bookmarkEnd w:id="350"/>
    </w:p>
    <w:p w:rsidR="00C42533" w:rsidRPr="00C42533" w:rsidRDefault="00C42533" w:rsidP="00C42533"/>
    <w:p w:rsidR="00650CE6" w:rsidRPr="00650CE6" w:rsidRDefault="00650CE6" w:rsidP="00650CE6">
      <w:pPr>
        <w:pStyle w:val="Heading4"/>
      </w:pPr>
      <w:bookmarkStart w:id="351" w:name="_Toc506819357"/>
      <w:r w:rsidRPr="00650CE6">
        <w:t>SDR mode - High Speed Mode (negedge sampling)</w:t>
      </w:r>
      <w:bookmarkEnd w:id="35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959"/>
        <w:gridCol w:w="801"/>
        <w:gridCol w:w="527"/>
        <w:gridCol w:w="492"/>
        <w:gridCol w:w="1193"/>
        <w:gridCol w:w="515"/>
      </w:tblGrid>
      <w:tr w:rsidR="00650CE6" w:rsidRPr="009E480E"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b/>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133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3.7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clock to cs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(20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52" w:name="_Toc506817932"/>
      <w:r>
        <w:t xml:space="preserve">Figure </w:t>
      </w:r>
      <w:r w:rsidR="00B63399">
        <w:fldChar w:fldCharType="begin"/>
      </w:r>
      <w:r w:rsidR="00B63399">
        <w:instrText xml:space="preserve"> SEQ Figure \* ARABIC </w:instrText>
      </w:r>
      <w:r w:rsidR="00B63399">
        <w:fldChar w:fldCharType="separate"/>
      </w:r>
      <w:r w:rsidR="00F029F9">
        <w:rPr>
          <w:noProof/>
        </w:rPr>
        <w:t>13</w:t>
      </w:r>
      <w:r w:rsidR="00B63399">
        <w:fldChar w:fldCharType="end"/>
      </w:r>
      <w:r>
        <w:t>:AC Characteristics</w:t>
      </w:r>
      <w:r w:rsidRPr="00292307">
        <w:t xml:space="preserve"> QSPI Peripheral Interface DDR Pads High Speed Mode</w:t>
      </w:r>
      <w:bookmarkEnd w:id="352"/>
    </w:p>
    <w:p w:rsidR="00650CE6" w:rsidRPr="00650CE6" w:rsidRDefault="00650CE6" w:rsidP="00650CE6">
      <w:pPr>
        <w:rPr>
          <w:rFonts w:cs="Calibri"/>
        </w:rPr>
      </w:pPr>
    </w:p>
    <w:p w:rsidR="00E61193" w:rsidRDefault="0024108F" w:rsidP="00E61193">
      <w:pPr>
        <w:keepNext/>
        <w:jc w:val="center"/>
      </w:pPr>
      <w:r w:rsidRPr="00443481">
        <w:rPr>
          <w:rFonts w:cs="Calibri"/>
          <w:noProof/>
        </w:rPr>
        <w:drawing>
          <wp:inline distT="0" distB="0" distL="0" distR="0" wp14:anchorId="2C61D4DF" wp14:editId="40304123">
            <wp:extent cx="3818255" cy="2199005"/>
            <wp:effectExtent l="0" t="0" r="0" b="0"/>
            <wp:docPr id="14" name="Picture 14" descr="/download/attachments/18876435/image2007-8-16%2016%3A41%3A31.png?version=1&amp;modificationDate=1500033034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download/attachments/18876435/image2007-8-16%2016%3A41%3A31.png?version=1&amp;modificationDate=1500033034000&amp;api=v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255" cy="2199005"/>
                    </a:xfrm>
                    <a:prstGeom prst="rect">
                      <a:avLst/>
                    </a:prstGeom>
                    <a:noFill/>
                    <a:ln>
                      <a:noFill/>
                    </a:ln>
                  </pic:spPr>
                </pic:pic>
              </a:graphicData>
            </a:graphic>
          </wp:inline>
        </w:drawing>
      </w:r>
    </w:p>
    <w:p w:rsidR="00650CE6" w:rsidRDefault="00E61193" w:rsidP="00E61193">
      <w:pPr>
        <w:pStyle w:val="Caption"/>
      </w:pPr>
      <w:bookmarkStart w:id="353" w:name="_Toc506817933"/>
      <w:r>
        <w:t xml:space="preserve">Figure </w:t>
      </w:r>
      <w:r w:rsidR="00B63399">
        <w:fldChar w:fldCharType="begin"/>
      </w:r>
      <w:r w:rsidR="00B63399">
        <w:instrText xml:space="preserve"> SEQ Figure \* ARABIC </w:instrText>
      </w:r>
      <w:r w:rsidR="00B63399">
        <w:fldChar w:fldCharType="separate"/>
      </w:r>
      <w:r w:rsidR="00F029F9">
        <w:rPr>
          <w:noProof/>
        </w:rPr>
        <w:t>14</w:t>
      </w:r>
      <w:r w:rsidR="00B63399">
        <w:fldChar w:fldCharType="end"/>
      </w:r>
      <w:r>
        <w:t>: Interface Timings</w:t>
      </w:r>
      <w:r w:rsidRPr="003968B7">
        <w:t xml:space="preserve"> QSPI Peripheral Interface DDR Pads High Speed Mode</w:t>
      </w:r>
      <w:bookmarkEnd w:id="353"/>
    </w:p>
    <w:p w:rsidR="00C42533" w:rsidRPr="00C42533" w:rsidRDefault="00C42533" w:rsidP="00C42533"/>
    <w:p w:rsidR="00650CE6" w:rsidRPr="00650CE6" w:rsidRDefault="00650CE6" w:rsidP="00650CE6">
      <w:pPr>
        <w:pStyle w:val="Heading4"/>
      </w:pPr>
      <w:bookmarkStart w:id="354" w:name="_Toc506819358"/>
      <w:r w:rsidRPr="00650CE6">
        <w:t>DDR Mode</w:t>
      </w:r>
      <w:bookmarkEnd w:id="35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353"/>
        <w:gridCol w:w="865"/>
        <w:gridCol w:w="569"/>
        <w:gridCol w:w="531"/>
        <w:gridCol w:w="613"/>
        <w:gridCol w:w="55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b/>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qspi_dqs to input data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-0.1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61631" w:rsidP="00650CE6">
            <w:pPr>
              <w:rPr>
                <w:rFonts w:cs="Calibri"/>
              </w:rPr>
            </w:pPr>
            <w:r w:rsidRPr="00443481">
              <w:rPr>
                <w:rFonts w:cs="Calibri"/>
              </w:rPr>
              <w:t>0.7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qspi_cs, clock to cs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Tcsod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qspi_mosi,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55" w:name="_Toc506817997"/>
      <w:r>
        <w:t xml:space="preserve">Table </w:t>
      </w:r>
      <w:r w:rsidR="00DF628D">
        <w:fldChar w:fldCharType="begin"/>
      </w:r>
      <w:r w:rsidR="00DF628D">
        <w:instrText xml:space="preserve"> SEQ Table \* ARABIC </w:instrText>
      </w:r>
      <w:r w:rsidR="00DF628D">
        <w:fldChar w:fldCharType="separate"/>
      </w:r>
      <w:r w:rsidR="00F029F9">
        <w:rPr>
          <w:noProof/>
        </w:rPr>
        <w:t>47</w:t>
      </w:r>
      <w:r w:rsidR="00DF628D">
        <w:fldChar w:fldCharType="end"/>
      </w:r>
      <w:r>
        <w:t>: AC Characteristics</w:t>
      </w:r>
      <w:r w:rsidRPr="00AF6559">
        <w:t xml:space="preserve"> QSPI DDR Peripheral Interface for DDR pads</w:t>
      </w:r>
      <w:bookmarkEnd w:id="355"/>
    </w:p>
    <w:p w:rsidR="00650CE6" w:rsidRPr="00650CE6" w:rsidRDefault="00650CE6" w:rsidP="00650CE6">
      <w:pPr>
        <w:rPr>
          <w:rFonts w:cs="Calibri"/>
        </w:rPr>
      </w:pPr>
    </w:p>
    <w:p w:rsidR="00C42533" w:rsidRDefault="00650CE6" w:rsidP="00E61193">
      <w:pPr>
        <w:pStyle w:val="NOTE"/>
      </w:pPr>
      <w:r w:rsidRPr="00650CE6">
        <w:rPr>
          <w:b/>
        </w:rPr>
        <w:t>Note:</w:t>
      </w:r>
      <w:r w:rsidRPr="00650CE6">
        <w:t xml:space="preserve"> </w:t>
      </w:r>
    </w:p>
    <w:p w:rsidR="00650CE6" w:rsidRPr="00650CE6" w:rsidRDefault="00C42533" w:rsidP="00E61193">
      <w:pPr>
        <w:pStyle w:val="NOTE"/>
      </w:pPr>
      <w:r>
        <w:t xml:space="preserve">The </w:t>
      </w:r>
      <w:r w:rsidR="00650CE6" w:rsidRPr="00650CE6">
        <w:t>above timing are w</w:t>
      </w:r>
      <w:r>
        <w:t>.</w:t>
      </w:r>
      <w:r w:rsidR="00650CE6" w:rsidRPr="00650CE6">
        <w:t>r</w:t>
      </w:r>
      <w:r>
        <w:t>.</w:t>
      </w:r>
      <w:r w:rsidR="00650CE6" w:rsidRPr="00650CE6">
        <w:t>t both edges.</w:t>
      </w:r>
    </w:p>
    <w:p w:rsidR="00E61193" w:rsidRDefault="0024108F" w:rsidP="00E61193">
      <w:pPr>
        <w:keepNext/>
        <w:jc w:val="center"/>
      </w:pPr>
      <w:r w:rsidRPr="00443481">
        <w:rPr>
          <w:rFonts w:cs="Calibri"/>
          <w:noProof/>
        </w:rPr>
        <w:drawing>
          <wp:inline distT="0" distB="0" distL="0" distR="0" wp14:anchorId="163F9FD4" wp14:editId="21E33FC4">
            <wp:extent cx="3818255" cy="2199005"/>
            <wp:effectExtent l="0" t="0" r="0" b="0"/>
            <wp:docPr id="15" name="Picture 15" descr="/download/attachments/18876435/image2007-8-16%2016%3A42%3A4.png?version=1&amp;modificationDate=1500033067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download/attachments/18876435/image2007-8-16%2016%3A42%3A4.png?version=1&amp;modificationDate=1500033067000&amp;api=v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255" cy="2199005"/>
                    </a:xfrm>
                    <a:prstGeom prst="rect">
                      <a:avLst/>
                    </a:prstGeom>
                    <a:noFill/>
                    <a:ln>
                      <a:noFill/>
                    </a:ln>
                  </pic:spPr>
                </pic:pic>
              </a:graphicData>
            </a:graphic>
          </wp:inline>
        </w:drawing>
      </w:r>
    </w:p>
    <w:p w:rsidR="00650CE6" w:rsidRPr="00650CE6" w:rsidRDefault="00E61193" w:rsidP="00E61193">
      <w:pPr>
        <w:pStyle w:val="Caption"/>
        <w:rPr>
          <w:rFonts w:cs="Calibri"/>
        </w:rPr>
      </w:pPr>
      <w:bookmarkStart w:id="356" w:name="_Toc506817998"/>
      <w:r>
        <w:t xml:space="preserve">Figure </w:t>
      </w:r>
      <w:r w:rsidR="00DF628D">
        <w:fldChar w:fldCharType="begin"/>
      </w:r>
      <w:r w:rsidR="00DF628D">
        <w:instrText xml:space="preserve"> SEQ Table \* ARABIC </w:instrText>
      </w:r>
      <w:r w:rsidR="00DF628D">
        <w:fldChar w:fldCharType="separate"/>
      </w:r>
      <w:r w:rsidR="00F029F9">
        <w:rPr>
          <w:noProof/>
        </w:rPr>
        <w:t>48</w:t>
      </w:r>
      <w:r w:rsidR="00DF628D">
        <w:fldChar w:fldCharType="end"/>
      </w:r>
      <w:r>
        <w:t>: Interface Timings</w:t>
      </w:r>
      <w:r w:rsidRPr="00386934">
        <w:t xml:space="preserve"> QSPI DDR Peripheral Interface for DDR pads</w:t>
      </w:r>
      <w:bookmarkEnd w:id="356"/>
    </w:p>
    <w:p w:rsidR="00650CE6" w:rsidRPr="00650CE6" w:rsidRDefault="00650CE6" w:rsidP="00650CE6">
      <w:pPr>
        <w:rPr>
          <w:rFonts w:cs="Calibri"/>
        </w:rPr>
      </w:pPr>
    </w:p>
    <w:p w:rsidR="00650CE6" w:rsidRPr="00650CE6" w:rsidRDefault="00650CE6" w:rsidP="00650CE6">
      <w:pPr>
        <w:pStyle w:val="Heading3"/>
      </w:pPr>
      <w:bookmarkStart w:id="357" w:name="_Toc498957499"/>
      <w:bookmarkStart w:id="358" w:name="_Toc504647494"/>
      <w:bookmarkStart w:id="359" w:name="_Toc506819359"/>
      <w:r w:rsidRPr="00650CE6">
        <w:t>I2C master and slave</w:t>
      </w:r>
      <w:bookmarkEnd w:id="357"/>
      <w:bookmarkEnd w:id="358"/>
      <w:bookmarkEnd w:id="359"/>
    </w:p>
    <w:p w:rsidR="00650CE6" w:rsidRPr="00650CE6" w:rsidRDefault="00650CE6" w:rsidP="00650CE6">
      <w:pPr>
        <w:pStyle w:val="Heading4"/>
      </w:pPr>
      <w:bookmarkStart w:id="360" w:name="_Toc506819360"/>
      <w:r w:rsidRPr="00650CE6">
        <w:t>Fast Speed Mode</w:t>
      </w:r>
      <w:bookmarkEnd w:id="36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637"/>
        <w:gridCol w:w="1108"/>
        <w:gridCol w:w="729"/>
        <w:gridCol w:w="680"/>
        <w:gridCol w:w="1650"/>
        <w:gridCol w:w="683"/>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scl</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Ti2c</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KHz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low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Tlow</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high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Thigh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start condition,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Tsstart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start condition,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Thstart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data,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stop condition,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Tsstop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us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(40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61" w:name="_Toc506817999"/>
      <w:r>
        <w:t xml:space="preserve">Table </w:t>
      </w:r>
      <w:r w:rsidR="00DF628D">
        <w:fldChar w:fldCharType="begin"/>
      </w:r>
      <w:r w:rsidR="00DF628D">
        <w:instrText xml:space="preserve"> SEQ Table \* ARABIC </w:instrText>
      </w:r>
      <w:r w:rsidR="00DF628D">
        <w:fldChar w:fldCharType="separate"/>
      </w:r>
      <w:r w:rsidR="00F029F9">
        <w:rPr>
          <w:noProof/>
        </w:rPr>
        <w:t>49</w:t>
      </w:r>
      <w:r w:rsidR="00DF628D">
        <w:fldChar w:fldCharType="end"/>
      </w:r>
      <w:r>
        <w:t xml:space="preserve">: AC Characteristics </w:t>
      </w:r>
      <w:r w:rsidRPr="00B75D3D">
        <w:t>I2C Interface Fast-Speed Mode</w:t>
      </w:r>
      <w:bookmarkEnd w:id="361"/>
    </w:p>
    <w:p w:rsidR="00650CE6" w:rsidRPr="00650CE6" w:rsidRDefault="00650CE6" w:rsidP="00650CE6">
      <w:pPr>
        <w:rPr>
          <w:rFonts w:cs="Calibri"/>
        </w:rPr>
      </w:pPr>
    </w:p>
    <w:p w:rsidR="00E61193" w:rsidRDefault="0024108F" w:rsidP="00E61193">
      <w:pPr>
        <w:keepNext/>
        <w:jc w:val="center"/>
      </w:pPr>
      <w:r w:rsidRPr="00443481">
        <w:rPr>
          <w:rFonts w:cs="Calibri"/>
          <w:noProof/>
        </w:rPr>
        <w:drawing>
          <wp:inline distT="0" distB="0" distL="0" distR="0" wp14:anchorId="2611FB13" wp14:editId="1AD9DC93">
            <wp:extent cx="3964940" cy="1465580"/>
            <wp:effectExtent l="0" t="0" r="0" b="0"/>
            <wp:docPr id="16" name="Picture 16" descr="/download/attachments/18876435/image2007-8-16%2016%3A43%3A39.png?version=1&amp;modificationDate=1500033162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descr="/download/attachments/18876435/image2007-8-16%2016%3A43%3A39.png?version=1&amp;modificationDate=1500033162000&amp;api=v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4940" cy="1465580"/>
                    </a:xfrm>
                    <a:prstGeom prst="rect">
                      <a:avLst/>
                    </a:prstGeom>
                    <a:noFill/>
                    <a:ln>
                      <a:noFill/>
                    </a:ln>
                  </pic:spPr>
                </pic:pic>
              </a:graphicData>
            </a:graphic>
          </wp:inline>
        </w:drawing>
      </w:r>
    </w:p>
    <w:p w:rsidR="00650CE6" w:rsidRDefault="00E61193" w:rsidP="00E61193">
      <w:pPr>
        <w:pStyle w:val="Caption"/>
      </w:pPr>
      <w:bookmarkStart w:id="362" w:name="_Toc506817934"/>
      <w:r>
        <w:t xml:space="preserve">Figure </w:t>
      </w:r>
      <w:r w:rsidR="00B63399">
        <w:fldChar w:fldCharType="begin"/>
      </w:r>
      <w:r w:rsidR="00B63399">
        <w:instrText xml:space="preserve"> SEQ Figure \* ARABIC </w:instrText>
      </w:r>
      <w:r w:rsidR="00B63399">
        <w:fldChar w:fldCharType="separate"/>
      </w:r>
      <w:r w:rsidR="00F029F9">
        <w:rPr>
          <w:noProof/>
        </w:rPr>
        <w:t>15</w:t>
      </w:r>
      <w:r w:rsidR="00B63399">
        <w:fldChar w:fldCharType="end"/>
      </w:r>
      <w:r>
        <w:t xml:space="preserve">Interface Timings </w:t>
      </w:r>
      <w:r w:rsidRPr="00FA09E5">
        <w:t>I2C Interface Fast-Speed Mode</w:t>
      </w:r>
      <w:bookmarkEnd w:id="362"/>
    </w:p>
    <w:p w:rsidR="00C42533" w:rsidRPr="00C42533" w:rsidRDefault="00C42533" w:rsidP="00C42533"/>
    <w:p w:rsidR="00650CE6" w:rsidRPr="00650CE6" w:rsidRDefault="00650CE6" w:rsidP="00650CE6">
      <w:pPr>
        <w:pStyle w:val="Heading4"/>
      </w:pPr>
      <w:bookmarkStart w:id="363" w:name="_Toc506819361"/>
      <w:r w:rsidRPr="00650CE6">
        <w:t>High Speed Mode</w:t>
      </w:r>
      <w:bookmarkEnd w:id="363"/>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034"/>
        <w:gridCol w:w="1228"/>
        <w:gridCol w:w="809"/>
        <w:gridCol w:w="754"/>
        <w:gridCol w:w="871"/>
        <w:gridCol w:w="791"/>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Scl</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Ti2c</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low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Tlow</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high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Thigh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60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start condition,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Tsstart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start condition,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Thstart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data,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data,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stop condition,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Tsstop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E61193" w:rsidP="00E61193">
      <w:pPr>
        <w:pStyle w:val="Caption"/>
      </w:pPr>
      <w:bookmarkStart w:id="364" w:name="_Toc506818000"/>
      <w:r>
        <w:t xml:space="preserve">Table </w:t>
      </w:r>
      <w:r w:rsidR="00DF628D">
        <w:fldChar w:fldCharType="begin"/>
      </w:r>
      <w:r w:rsidR="00DF628D">
        <w:instrText xml:space="preserve"> SEQ Table \* ARABIC </w:instrText>
      </w:r>
      <w:r w:rsidR="00DF628D">
        <w:fldChar w:fldCharType="separate"/>
      </w:r>
      <w:r w:rsidR="00F029F9">
        <w:rPr>
          <w:noProof/>
        </w:rPr>
        <w:t>50</w:t>
      </w:r>
      <w:r w:rsidR="00DF628D">
        <w:fldChar w:fldCharType="end"/>
      </w:r>
      <w:r>
        <w:t xml:space="preserve">: </w:t>
      </w:r>
      <w:r w:rsidRPr="003523DF">
        <w:t>AC Characteristics  I2C Interface High-Speed Mode</w:t>
      </w:r>
      <w:bookmarkEnd w:id="364"/>
    </w:p>
    <w:p w:rsidR="00C42533" w:rsidRPr="00C42533" w:rsidRDefault="00C42533" w:rsidP="00C42533"/>
    <w:p w:rsidR="00E61193" w:rsidRDefault="0024108F" w:rsidP="00E61193">
      <w:pPr>
        <w:keepNext/>
        <w:jc w:val="center"/>
      </w:pPr>
      <w:r w:rsidRPr="00443481">
        <w:rPr>
          <w:rFonts w:cs="Calibri"/>
          <w:noProof/>
        </w:rPr>
        <w:drawing>
          <wp:inline distT="0" distB="0" distL="0" distR="0" wp14:anchorId="32EFB09F" wp14:editId="30578699">
            <wp:extent cx="3978910" cy="1535430"/>
            <wp:effectExtent l="0" t="0" r="0" b="0"/>
            <wp:docPr id="17" name="Picture 17" descr="/download/attachments/18876435/image2007-8-16%2016%3A44%3A3.png?version=1&amp;modificationDate=1500033186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download/attachments/18876435/image2007-8-16%2016%3A44%3A3.png?version=1&amp;modificationDate=1500033186000&amp;api=v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8910" cy="1535430"/>
                    </a:xfrm>
                    <a:prstGeom prst="rect">
                      <a:avLst/>
                    </a:prstGeom>
                    <a:noFill/>
                    <a:ln>
                      <a:noFill/>
                    </a:ln>
                  </pic:spPr>
                </pic:pic>
              </a:graphicData>
            </a:graphic>
          </wp:inline>
        </w:drawing>
      </w:r>
    </w:p>
    <w:p w:rsidR="00650CE6" w:rsidRDefault="00E61193" w:rsidP="00E61193">
      <w:pPr>
        <w:pStyle w:val="Caption"/>
      </w:pPr>
      <w:bookmarkStart w:id="365" w:name="_Toc506817935"/>
      <w:r>
        <w:t xml:space="preserve">Figure </w:t>
      </w:r>
      <w:r w:rsidR="00B63399">
        <w:fldChar w:fldCharType="begin"/>
      </w:r>
      <w:r w:rsidR="00B63399">
        <w:instrText xml:space="preserve"> SEQ Figure \* ARABIC </w:instrText>
      </w:r>
      <w:r w:rsidR="00B63399">
        <w:fldChar w:fldCharType="separate"/>
      </w:r>
      <w:r w:rsidR="00F029F9">
        <w:rPr>
          <w:noProof/>
        </w:rPr>
        <w:t>16</w:t>
      </w:r>
      <w:r w:rsidR="00B63399">
        <w:fldChar w:fldCharType="end"/>
      </w:r>
      <w:r>
        <w:t>:</w:t>
      </w:r>
      <w:r w:rsidRPr="00381881">
        <w:t>Interface Timings – I2C Interface High-Speed Mode</w:t>
      </w:r>
      <w:bookmarkEnd w:id="365"/>
    </w:p>
    <w:p w:rsidR="00C42533" w:rsidRPr="00C42533" w:rsidRDefault="00C42533" w:rsidP="00C42533"/>
    <w:p w:rsidR="00650CE6" w:rsidRPr="00650CE6" w:rsidRDefault="00650CE6" w:rsidP="00650CE6">
      <w:pPr>
        <w:pStyle w:val="Heading3"/>
      </w:pPr>
      <w:bookmarkStart w:id="366" w:name="_Toc498957500"/>
      <w:bookmarkStart w:id="367" w:name="_Toc504647495"/>
      <w:bookmarkStart w:id="368" w:name="_Toc506819362"/>
      <w:r w:rsidRPr="00650CE6">
        <w:t>M4 I2S/PCM master and slave</w:t>
      </w:r>
      <w:bookmarkEnd w:id="366"/>
      <w:bookmarkEnd w:id="367"/>
      <w:bookmarkEnd w:id="368"/>
    </w:p>
    <w:p w:rsidR="00650CE6" w:rsidRPr="00650CE6" w:rsidRDefault="00650CE6" w:rsidP="00650CE6">
      <w:pPr>
        <w:pStyle w:val="Heading4"/>
      </w:pPr>
      <w:bookmarkStart w:id="369" w:name="_Toc506819363"/>
      <w:r w:rsidRPr="00650CE6">
        <w:t>I2S/PCM Master mode</w:t>
      </w:r>
      <w:bookmarkEnd w:id="369"/>
    </w:p>
    <w:p w:rsidR="00650CE6" w:rsidRPr="00650CE6" w:rsidRDefault="00650CE6" w:rsidP="00DB20CB">
      <w:pPr>
        <w:pStyle w:val="DocumentationParagraph"/>
      </w:pPr>
      <w:r w:rsidRPr="00650CE6">
        <w:t>Negedge driving and posedge sampling for I2S</w:t>
      </w:r>
    </w:p>
    <w:p w:rsidR="00650CE6" w:rsidRDefault="00650CE6" w:rsidP="00DB20CB">
      <w:pPr>
        <w:pStyle w:val="DocumentationParagraph"/>
      </w:pPr>
      <w:r w:rsidRPr="00650CE6">
        <w:t>Posedge driving and negedge sampling for PCM</w:t>
      </w:r>
    </w:p>
    <w:p w:rsidR="00E61193" w:rsidRPr="00E61193" w:rsidRDefault="00E61193" w:rsidP="00E61193">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971"/>
        <w:gridCol w:w="1246"/>
        <w:gridCol w:w="820"/>
        <w:gridCol w:w="765"/>
        <w:gridCol w:w="883"/>
        <w:gridCol w:w="802"/>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Tdout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load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70" w:name="_Toc506818001"/>
      <w:r>
        <w:t xml:space="preserve">Table </w:t>
      </w:r>
      <w:r w:rsidR="00DF628D">
        <w:fldChar w:fldCharType="begin"/>
      </w:r>
      <w:r w:rsidR="00DF628D">
        <w:instrText xml:space="preserve"> SEQ Table \* ARABIC </w:instrText>
      </w:r>
      <w:r w:rsidR="00DF628D">
        <w:fldChar w:fldCharType="separate"/>
      </w:r>
      <w:r w:rsidR="00F029F9">
        <w:rPr>
          <w:noProof/>
        </w:rPr>
        <w:t>51</w:t>
      </w:r>
      <w:r w:rsidR="00DF628D">
        <w:fldChar w:fldCharType="end"/>
      </w:r>
      <w:r>
        <w:t xml:space="preserve">: </w:t>
      </w:r>
      <w:r w:rsidRPr="00D72C7D">
        <w:t>AC Characteristics – I2S/PCM Peripheral Interface master mode</w:t>
      </w:r>
      <w:bookmarkEnd w:id="370"/>
    </w:p>
    <w:p w:rsidR="00650CE6" w:rsidRPr="00650CE6" w:rsidRDefault="00650CE6" w:rsidP="00650CE6">
      <w:pPr>
        <w:rPr>
          <w:rFonts w:cs="Calibri"/>
        </w:rPr>
      </w:pPr>
    </w:p>
    <w:p w:rsidR="00E61193" w:rsidRDefault="0024108F" w:rsidP="00E61193">
      <w:pPr>
        <w:keepNext/>
        <w:jc w:val="center"/>
      </w:pPr>
      <w:r w:rsidRPr="00443481">
        <w:rPr>
          <w:rFonts w:cs="Calibri"/>
          <w:noProof/>
        </w:rPr>
        <w:drawing>
          <wp:inline distT="0" distB="0" distL="0" distR="0" wp14:anchorId="28D37652" wp14:editId="536F005A">
            <wp:extent cx="4474210" cy="2379980"/>
            <wp:effectExtent l="0" t="0" r="0" b="0"/>
            <wp:docPr id="18" name="Picture 18" descr="/download/attachments/18876435/image2007-8-16%2016%3A44%3A50.png?version=1&amp;modificationDate=1500033233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download/attachments/18876435/image2007-8-16%2016%3A44%3A50.png?version=1&amp;modificationDate=1500033233000&amp;api=v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4210" cy="2379980"/>
                    </a:xfrm>
                    <a:prstGeom prst="rect">
                      <a:avLst/>
                    </a:prstGeom>
                    <a:noFill/>
                    <a:ln>
                      <a:noFill/>
                    </a:ln>
                  </pic:spPr>
                </pic:pic>
              </a:graphicData>
            </a:graphic>
          </wp:inline>
        </w:drawing>
      </w:r>
    </w:p>
    <w:p w:rsidR="00650CE6" w:rsidRDefault="00E61193" w:rsidP="00E61193">
      <w:pPr>
        <w:pStyle w:val="Caption"/>
      </w:pPr>
      <w:bookmarkStart w:id="371" w:name="_Toc506817936"/>
      <w:r>
        <w:t xml:space="preserve">Figure </w:t>
      </w:r>
      <w:r w:rsidR="00B63399">
        <w:fldChar w:fldCharType="begin"/>
      </w:r>
      <w:r w:rsidR="00B63399">
        <w:instrText xml:space="preserve"> SEQ Figure \* ARABIC </w:instrText>
      </w:r>
      <w:r w:rsidR="00B63399">
        <w:fldChar w:fldCharType="separate"/>
      </w:r>
      <w:r w:rsidR="00F029F9">
        <w:rPr>
          <w:noProof/>
        </w:rPr>
        <w:t>17</w:t>
      </w:r>
      <w:r w:rsidR="00B63399">
        <w:fldChar w:fldCharType="end"/>
      </w:r>
      <w:r>
        <w:t xml:space="preserve">: Interface Timings </w:t>
      </w:r>
      <w:r w:rsidRPr="00636EE2">
        <w:t>I2S Peripheral Interface master mode</w:t>
      </w:r>
      <w:bookmarkEnd w:id="371"/>
    </w:p>
    <w:p w:rsidR="00C42533" w:rsidRPr="00C42533" w:rsidRDefault="00C42533" w:rsidP="00C42533"/>
    <w:p w:rsidR="00650CE6" w:rsidRPr="00650CE6" w:rsidRDefault="00650CE6" w:rsidP="00650CE6">
      <w:pPr>
        <w:pStyle w:val="Heading4"/>
      </w:pPr>
      <w:bookmarkStart w:id="372" w:name="_Toc506819364"/>
      <w:r w:rsidRPr="00650CE6">
        <w:t>I2S/PCM Slave mode</w:t>
      </w:r>
      <w:bookmarkEnd w:id="372"/>
    </w:p>
    <w:p w:rsidR="00650CE6" w:rsidRPr="00650CE6" w:rsidRDefault="00650CE6" w:rsidP="00DB20CB">
      <w:pPr>
        <w:pStyle w:val="DocumentationParagraph"/>
      </w:pPr>
      <w:r w:rsidRPr="00650CE6">
        <w:t>Negedge driving and posedge sampling for I2S</w:t>
      </w:r>
    </w:p>
    <w:p w:rsidR="00650CE6" w:rsidRDefault="00650CE6" w:rsidP="00DB20CB">
      <w:pPr>
        <w:pStyle w:val="DocumentationParagraph"/>
      </w:pPr>
      <w:r w:rsidRPr="00650CE6">
        <w:t>Posedge driving and negedge sampling for PCM</w:t>
      </w:r>
    </w:p>
    <w:p w:rsidR="00E61193" w:rsidRPr="00E61193" w:rsidRDefault="00E61193" w:rsidP="00E61193">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020"/>
        <w:gridCol w:w="1229"/>
        <w:gridCol w:w="808"/>
        <w:gridCol w:w="754"/>
        <w:gridCol w:w="865"/>
        <w:gridCol w:w="811"/>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Tdout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load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73" w:name="_Toc506818002"/>
      <w:r>
        <w:t xml:space="preserve">Table </w:t>
      </w:r>
      <w:r w:rsidR="00DF628D">
        <w:fldChar w:fldCharType="begin"/>
      </w:r>
      <w:r w:rsidR="00DF628D">
        <w:instrText xml:space="preserve"> SEQ Table \* ARABIC </w:instrText>
      </w:r>
      <w:r w:rsidR="00DF628D">
        <w:fldChar w:fldCharType="separate"/>
      </w:r>
      <w:r w:rsidR="00F029F9">
        <w:rPr>
          <w:noProof/>
        </w:rPr>
        <w:t>52</w:t>
      </w:r>
      <w:r w:rsidR="00DF628D">
        <w:fldChar w:fldCharType="end"/>
      </w:r>
      <w:r>
        <w:t xml:space="preserve">: </w:t>
      </w:r>
      <w:r w:rsidRPr="00030CCB">
        <w:t>AC Characteristic I2S/PCM Peripheral Interface slave mode</w:t>
      </w:r>
      <w:bookmarkEnd w:id="373"/>
    </w:p>
    <w:p w:rsidR="00E61193" w:rsidRDefault="0024108F" w:rsidP="00E61193">
      <w:pPr>
        <w:keepNext/>
        <w:jc w:val="center"/>
      </w:pPr>
      <w:r w:rsidRPr="00443481">
        <w:rPr>
          <w:rFonts w:cs="Calibri"/>
          <w:noProof/>
        </w:rPr>
        <w:drawing>
          <wp:inline distT="0" distB="0" distL="0" distR="0" wp14:anchorId="646D715B" wp14:editId="55A2A924">
            <wp:extent cx="4474210" cy="2379980"/>
            <wp:effectExtent l="0" t="0" r="0" b="0"/>
            <wp:docPr id="19" name="Picture 19" descr="/download/attachments/18876435/image2007-8-16%2016%3A45%3A39.png?version=1&amp;modificationDate=1500033282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download/attachments/18876435/image2007-8-16%2016%3A45%3A39.png?version=1&amp;modificationDate=1500033282000&amp;api=v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4210" cy="2379980"/>
                    </a:xfrm>
                    <a:prstGeom prst="rect">
                      <a:avLst/>
                    </a:prstGeom>
                    <a:noFill/>
                    <a:ln>
                      <a:noFill/>
                    </a:ln>
                  </pic:spPr>
                </pic:pic>
              </a:graphicData>
            </a:graphic>
          </wp:inline>
        </w:drawing>
      </w:r>
    </w:p>
    <w:p w:rsidR="00650CE6" w:rsidRPr="00650CE6" w:rsidRDefault="00E61193" w:rsidP="00E61193">
      <w:pPr>
        <w:pStyle w:val="Caption"/>
        <w:rPr>
          <w:rFonts w:cs="Calibri"/>
        </w:rPr>
      </w:pPr>
      <w:bookmarkStart w:id="374" w:name="_Toc506817937"/>
      <w:r>
        <w:t xml:space="preserve">Figure </w:t>
      </w:r>
      <w:r w:rsidR="00B63399">
        <w:fldChar w:fldCharType="begin"/>
      </w:r>
      <w:r w:rsidR="00B63399">
        <w:instrText xml:space="preserve"> SEQ Figure \* ARABIC </w:instrText>
      </w:r>
      <w:r w:rsidR="00B63399">
        <w:fldChar w:fldCharType="separate"/>
      </w:r>
      <w:r w:rsidR="00F029F9">
        <w:rPr>
          <w:noProof/>
        </w:rPr>
        <w:t>18</w:t>
      </w:r>
      <w:r w:rsidR="00B63399">
        <w:fldChar w:fldCharType="end"/>
      </w:r>
      <w:r>
        <w:t>: Interface Timings</w:t>
      </w:r>
      <w:r w:rsidRPr="006F7E28">
        <w:t xml:space="preserve"> I2S Peripheral Interface slave mode</w:t>
      </w:r>
      <w:bookmarkEnd w:id="374"/>
    </w:p>
    <w:p w:rsidR="00650CE6" w:rsidRPr="00650CE6" w:rsidRDefault="00650CE6" w:rsidP="00650CE6">
      <w:pPr>
        <w:pStyle w:val="Heading3"/>
      </w:pPr>
      <w:bookmarkStart w:id="375" w:name="_Toc498957501"/>
      <w:bookmarkStart w:id="376" w:name="_Toc504647496"/>
      <w:bookmarkStart w:id="377" w:name="_Toc506819365"/>
      <w:r w:rsidRPr="00650CE6">
        <w:t>ULP I2S/PCM master and slave</w:t>
      </w:r>
      <w:bookmarkEnd w:id="375"/>
      <w:bookmarkEnd w:id="376"/>
      <w:bookmarkEnd w:id="377"/>
    </w:p>
    <w:p w:rsidR="00650CE6" w:rsidRPr="00650CE6" w:rsidRDefault="00650CE6" w:rsidP="0005150A">
      <w:pPr>
        <w:numPr>
          <w:ilvl w:val="1"/>
          <w:numId w:val="11"/>
        </w:numPr>
        <w:rPr>
          <w:rFonts w:cs="Calibri"/>
          <w:b/>
          <w:bCs/>
        </w:rPr>
      </w:pPr>
      <w:r w:rsidRPr="00650CE6">
        <w:rPr>
          <w:rFonts w:cs="Calibri"/>
          <w:b/>
          <w:bCs/>
        </w:rPr>
        <w:t>I2S/PCM master</w:t>
      </w:r>
    </w:p>
    <w:p w:rsidR="00650CE6" w:rsidRPr="00650CE6" w:rsidRDefault="00650CE6" w:rsidP="00DB20CB">
      <w:pPr>
        <w:pStyle w:val="DocumentationParagraph"/>
      </w:pPr>
      <w:r w:rsidRPr="00650CE6">
        <w:t>Negedge driving and posedge sampling for I2S</w:t>
      </w:r>
    </w:p>
    <w:p w:rsidR="00650CE6" w:rsidRDefault="00650CE6" w:rsidP="00DB20CB">
      <w:pPr>
        <w:pStyle w:val="DocumentationParagraph"/>
      </w:pPr>
      <w:r w:rsidRPr="00650CE6">
        <w:t>posedge driving and negedge sampling for PCM</w:t>
      </w:r>
    </w:p>
    <w:p w:rsidR="00C42533" w:rsidRPr="00C42533" w:rsidRDefault="00C42533" w:rsidP="00C42533">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931"/>
        <w:gridCol w:w="978"/>
        <w:gridCol w:w="643"/>
        <w:gridCol w:w="600"/>
        <w:gridCol w:w="689"/>
        <w:gridCol w:w="64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setup time w.r.t negedge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hold time w.r.t negedge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dout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load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78" w:name="_Toc506818003"/>
      <w:r>
        <w:t xml:space="preserve">Table </w:t>
      </w:r>
      <w:r w:rsidR="00DF628D">
        <w:fldChar w:fldCharType="begin"/>
      </w:r>
      <w:r w:rsidR="00DF628D">
        <w:instrText xml:space="preserve"> SEQ Table \* ARABIC </w:instrText>
      </w:r>
      <w:r w:rsidR="00DF628D">
        <w:fldChar w:fldCharType="separate"/>
      </w:r>
      <w:r w:rsidR="00F029F9">
        <w:rPr>
          <w:noProof/>
        </w:rPr>
        <w:t>53</w:t>
      </w:r>
      <w:r w:rsidR="00DF628D">
        <w:fldChar w:fldCharType="end"/>
      </w:r>
      <w:r>
        <w:t xml:space="preserve">: </w:t>
      </w:r>
      <w:r w:rsidRPr="00C14136">
        <w:t>AC Characteristics – I2S/PCM Peripheral Interface Master Mode</w:t>
      </w:r>
      <w:bookmarkEnd w:id="378"/>
    </w:p>
    <w:p w:rsidR="00650CE6" w:rsidRPr="00650CE6" w:rsidRDefault="00650CE6" w:rsidP="00650CE6">
      <w:pPr>
        <w:rPr>
          <w:rFonts w:cs="Calibri"/>
        </w:rPr>
      </w:pPr>
    </w:p>
    <w:p w:rsidR="00650CE6" w:rsidRPr="00650CE6" w:rsidRDefault="00650CE6" w:rsidP="00650CE6">
      <w:pPr>
        <w:pStyle w:val="Heading3"/>
      </w:pPr>
      <w:bookmarkStart w:id="379" w:name="_Toc256000020"/>
      <w:bookmarkStart w:id="380" w:name="_Toc498957502"/>
      <w:bookmarkStart w:id="381" w:name="_Toc504647497"/>
      <w:bookmarkStart w:id="382" w:name="_Toc506819366"/>
      <w:r w:rsidRPr="00650CE6">
        <w:t>I2S/PCM Slave</w:t>
      </w:r>
      <w:bookmarkEnd w:id="379"/>
      <w:bookmarkEnd w:id="380"/>
      <w:bookmarkEnd w:id="381"/>
      <w:bookmarkEnd w:id="382"/>
    </w:p>
    <w:p w:rsidR="00650CE6" w:rsidRPr="00650CE6" w:rsidRDefault="00650CE6" w:rsidP="00DB20CB">
      <w:pPr>
        <w:pStyle w:val="DocumentationParagraph"/>
      </w:pPr>
      <w:r w:rsidRPr="00650CE6">
        <w:t>Negedge driving and posedge sampling for I2S</w:t>
      </w:r>
    </w:p>
    <w:p w:rsidR="00650CE6" w:rsidRDefault="00650CE6" w:rsidP="00DB20CB">
      <w:pPr>
        <w:pStyle w:val="DocumentationParagraph"/>
      </w:pPr>
      <w:r w:rsidRPr="00650CE6">
        <w:t>Posedge driving and negedge sampling for PCM</w:t>
      </w:r>
    </w:p>
    <w:p w:rsidR="00C42533" w:rsidRPr="00C42533" w:rsidRDefault="00C42533" w:rsidP="00C42533">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931"/>
        <w:gridCol w:w="978"/>
        <w:gridCol w:w="643"/>
        <w:gridCol w:w="600"/>
        <w:gridCol w:w="689"/>
        <w:gridCol w:w="64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setup time w.r.t negedge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i2s_din,i2s_ws hold time w.r.t negedge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dout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i2s_dout output load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83" w:name="_Toc506818004"/>
      <w:r>
        <w:t xml:space="preserve">Table </w:t>
      </w:r>
      <w:r w:rsidR="00DF628D">
        <w:fldChar w:fldCharType="begin"/>
      </w:r>
      <w:r w:rsidR="00DF628D">
        <w:instrText xml:space="preserve"> SEQ Table \* ARABIC </w:instrText>
      </w:r>
      <w:r w:rsidR="00DF628D">
        <w:fldChar w:fldCharType="separate"/>
      </w:r>
      <w:r w:rsidR="00F029F9">
        <w:rPr>
          <w:noProof/>
        </w:rPr>
        <w:t>54</w:t>
      </w:r>
      <w:r w:rsidR="00DF628D">
        <w:fldChar w:fldCharType="end"/>
      </w:r>
      <w:r>
        <w:t>: AC Characteristics</w:t>
      </w:r>
      <w:r w:rsidRPr="005027A9">
        <w:t xml:space="preserve"> I2S/PCM Peripheral Interface Slave Mode</w:t>
      </w:r>
      <w:bookmarkEnd w:id="383"/>
    </w:p>
    <w:p w:rsidR="00650CE6" w:rsidRPr="00650CE6" w:rsidRDefault="00650CE6" w:rsidP="00650CE6">
      <w:pPr>
        <w:rPr>
          <w:rFonts w:cs="Calibri"/>
        </w:rPr>
      </w:pPr>
    </w:p>
    <w:p w:rsidR="00650CE6" w:rsidRPr="00650CE6" w:rsidRDefault="00650CE6" w:rsidP="00650CE6">
      <w:pPr>
        <w:pStyle w:val="Heading3"/>
      </w:pPr>
      <w:bookmarkStart w:id="384" w:name="_Toc498957503"/>
      <w:bookmarkStart w:id="385" w:name="_Toc504647498"/>
      <w:bookmarkStart w:id="386" w:name="_Toc506819367"/>
      <w:r w:rsidRPr="00650CE6">
        <w:t>M4 SSI Master/Slave</w:t>
      </w:r>
      <w:bookmarkEnd w:id="384"/>
      <w:bookmarkEnd w:id="385"/>
      <w:bookmarkEnd w:id="386"/>
    </w:p>
    <w:p w:rsidR="00650CE6" w:rsidRPr="00650CE6" w:rsidRDefault="00650CE6" w:rsidP="00650CE6">
      <w:pPr>
        <w:pStyle w:val="Heading4"/>
      </w:pPr>
      <w:bookmarkStart w:id="387" w:name="_Toc506819368"/>
      <w:r w:rsidRPr="00650CE6">
        <w:t>SSI Master Full Speed Mode</w:t>
      </w:r>
      <w:bookmarkEnd w:id="387"/>
    </w:p>
    <w:p w:rsidR="00650CE6" w:rsidRDefault="00650CE6" w:rsidP="00DB20CB">
      <w:pPr>
        <w:pStyle w:val="DocumentationParagraph"/>
      </w:pPr>
      <w:r w:rsidRPr="00650CE6">
        <w:t>Negedge driving and posedge sampling</w:t>
      </w:r>
    </w:p>
    <w:p w:rsidR="00DB20CB" w:rsidRPr="00DB20CB" w:rsidRDefault="00DB20CB" w:rsidP="00DB20CB">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868"/>
        <w:gridCol w:w="996"/>
        <w:gridCol w:w="654"/>
        <w:gridCol w:w="611"/>
        <w:gridCol w:w="701"/>
        <w:gridCol w:w="657"/>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ssi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SSI_CS, SSI_MOSI,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E61193" w:rsidP="00E61193">
      <w:pPr>
        <w:pStyle w:val="Caption"/>
      </w:pPr>
      <w:bookmarkStart w:id="388" w:name="_Toc506818005"/>
      <w:r>
        <w:t xml:space="preserve">Table </w:t>
      </w:r>
      <w:r w:rsidR="00DF628D">
        <w:fldChar w:fldCharType="begin"/>
      </w:r>
      <w:r w:rsidR="00DF628D">
        <w:instrText xml:space="preserve"> SEQ Table \* ARABIC </w:instrText>
      </w:r>
      <w:r w:rsidR="00DF628D">
        <w:fldChar w:fldCharType="separate"/>
      </w:r>
      <w:r w:rsidR="00F029F9">
        <w:rPr>
          <w:noProof/>
        </w:rPr>
        <w:t>55</w:t>
      </w:r>
      <w:r w:rsidR="00DF628D">
        <w:fldChar w:fldCharType="end"/>
      </w:r>
      <w:r>
        <w:t>: AC Characteristics</w:t>
      </w:r>
      <w:r w:rsidRPr="006906D7">
        <w:t xml:space="preserve"> SSI Master Peripheral Interface in Full Speed Mode</w:t>
      </w:r>
      <w:bookmarkEnd w:id="388"/>
    </w:p>
    <w:p w:rsidR="00C42533" w:rsidRPr="00C42533" w:rsidRDefault="00C42533" w:rsidP="00C42533"/>
    <w:p w:rsidR="00650CE6" w:rsidRPr="00650CE6" w:rsidRDefault="00650CE6" w:rsidP="00650CE6">
      <w:pPr>
        <w:pStyle w:val="Heading4"/>
      </w:pPr>
      <w:bookmarkStart w:id="389" w:name="_Toc506819369"/>
      <w:r w:rsidRPr="00650CE6">
        <w:t>SSI Master High Speed Mode</w:t>
      </w:r>
      <w:bookmarkEnd w:id="389"/>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837"/>
        <w:gridCol w:w="1004"/>
        <w:gridCol w:w="660"/>
        <w:gridCol w:w="616"/>
        <w:gridCol w:w="707"/>
        <w:gridCol w:w="663"/>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ssi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17</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SSI_CS,SSI_MOSI,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90" w:name="_Toc506818006"/>
      <w:r>
        <w:t xml:space="preserve">Table </w:t>
      </w:r>
      <w:r w:rsidR="00DF628D">
        <w:fldChar w:fldCharType="begin"/>
      </w:r>
      <w:r w:rsidR="00DF628D">
        <w:instrText xml:space="preserve"> SEQ Table \* ARABIC </w:instrText>
      </w:r>
      <w:r w:rsidR="00DF628D">
        <w:fldChar w:fldCharType="separate"/>
      </w:r>
      <w:r w:rsidR="00F029F9">
        <w:rPr>
          <w:noProof/>
        </w:rPr>
        <w:t>56</w:t>
      </w:r>
      <w:r w:rsidR="00DF628D">
        <w:fldChar w:fldCharType="end"/>
      </w:r>
      <w:r>
        <w:t xml:space="preserve">: AC Characteristics </w:t>
      </w:r>
      <w:r w:rsidRPr="006369F6">
        <w:t>SSI Master Peripheral Interface in High Speed Mode</w:t>
      </w:r>
      <w:bookmarkEnd w:id="390"/>
    </w:p>
    <w:p w:rsidR="00650CE6" w:rsidRPr="00650CE6" w:rsidRDefault="00650CE6" w:rsidP="00650CE6">
      <w:pPr>
        <w:rPr>
          <w:rFonts w:cs="Calibri"/>
        </w:rPr>
      </w:pPr>
    </w:p>
    <w:p w:rsidR="00E61193" w:rsidRDefault="0024108F" w:rsidP="00E61193">
      <w:pPr>
        <w:keepNext/>
        <w:jc w:val="center"/>
      </w:pPr>
      <w:r w:rsidRPr="00443481">
        <w:rPr>
          <w:rFonts w:cs="Calibri"/>
          <w:noProof/>
        </w:rPr>
        <w:drawing>
          <wp:inline distT="0" distB="0" distL="0" distR="0" wp14:anchorId="5C3FB84C" wp14:editId="138E1CDF">
            <wp:extent cx="3622675" cy="2379980"/>
            <wp:effectExtent l="0" t="0" r="0" b="0"/>
            <wp:docPr id="20" name="Picture 20" descr="/download/attachments/18876435/image2007-8-16%2016%3A48%3A13.png?version=1&amp;modificationDate=1500033436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download/attachments/18876435/image2007-8-16%2016%3A48%3A13.png?version=1&amp;modificationDate=1500033436000&amp;api=v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2675" cy="2379980"/>
                    </a:xfrm>
                    <a:prstGeom prst="rect">
                      <a:avLst/>
                    </a:prstGeom>
                    <a:noFill/>
                    <a:ln>
                      <a:noFill/>
                    </a:ln>
                  </pic:spPr>
                </pic:pic>
              </a:graphicData>
            </a:graphic>
          </wp:inline>
        </w:drawing>
      </w:r>
    </w:p>
    <w:p w:rsidR="00650CE6" w:rsidRDefault="00E61193" w:rsidP="00E61193">
      <w:pPr>
        <w:pStyle w:val="Caption"/>
      </w:pPr>
      <w:bookmarkStart w:id="391" w:name="_Toc506817938"/>
      <w:r>
        <w:t xml:space="preserve">Figure </w:t>
      </w:r>
      <w:r w:rsidR="00B63399">
        <w:fldChar w:fldCharType="begin"/>
      </w:r>
      <w:r w:rsidR="00B63399">
        <w:instrText xml:space="preserve"> SEQ Figure \* ARABIC </w:instrText>
      </w:r>
      <w:r w:rsidR="00B63399">
        <w:fldChar w:fldCharType="separate"/>
      </w:r>
      <w:r w:rsidR="00F029F9">
        <w:rPr>
          <w:noProof/>
        </w:rPr>
        <w:t>19</w:t>
      </w:r>
      <w:r w:rsidR="00B63399">
        <w:fldChar w:fldCharType="end"/>
      </w:r>
      <w:r>
        <w:t xml:space="preserve">: </w:t>
      </w:r>
      <w:r w:rsidRPr="00774F7C">
        <w:t>Interface Timings – SSI  Master Peripheral Interface</w:t>
      </w:r>
      <w:bookmarkEnd w:id="391"/>
    </w:p>
    <w:p w:rsidR="00C42533" w:rsidRPr="00C42533" w:rsidRDefault="00C42533" w:rsidP="00C42533"/>
    <w:p w:rsidR="00650CE6" w:rsidRPr="00650CE6" w:rsidRDefault="00650CE6" w:rsidP="00650CE6">
      <w:pPr>
        <w:pStyle w:val="Heading4"/>
      </w:pPr>
      <w:bookmarkStart w:id="392" w:name="_Toc506819370"/>
      <w:r w:rsidRPr="00650CE6">
        <w:t>SSI Slave Full Speed Mode</w:t>
      </w:r>
      <w:bookmarkEnd w:id="392"/>
    </w:p>
    <w:p w:rsidR="00650CE6" w:rsidRDefault="00650CE6" w:rsidP="00DB20CB">
      <w:pPr>
        <w:pStyle w:val="DocumentationParagraph"/>
      </w:pPr>
      <w:r w:rsidRPr="00650CE6">
        <w:t>Negedge driving and posedge sampling</w:t>
      </w:r>
    </w:p>
    <w:p w:rsidR="00DB20CB" w:rsidRPr="00DB20CB" w:rsidRDefault="00DB20CB" w:rsidP="00DB20CB">
      <w:pPr>
        <w:pStyle w:val="DocumentationParagraph"/>
      </w:pP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407"/>
        <w:gridCol w:w="1126"/>
        <w:gridCol w:w="741"/>
        <w:gridCol w:w="691"/>
        <w:gridCol w:w="798"/>
        <w:gridCol w:w="72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ssi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SSI_MOSI,CS,  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SSI_MOSI,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393" w:name="_Toc506818007"/>
      <w:r>
        <w:t xml:space="preserve">Table </w:t>
      </w:r>
      <w:r w:rsidR="00DF628D">
        <w:fldChar w:fldCharType="begin"/>
      </w:r>
      <w:r w:rsidR="00DF628D">
        <w:instrText xml:space="preserve"> SEQ Table \* ARABIC </w:instrText>
      </w:r>
      <w:r w:rsidR="00DF628D">
        <w:fldChar w:fldCharType="separate"/>
      </w:r>
      <w:r w:rsidR="00F029F9">
        <w:rPr>
          <w:noProof/>
        </w:rPr>
        <w:t>57</w:t>
      </w:r>
      <w:r w:rsidR="00DF628D">
        <w:fldChar w:fldCharType="end"/>
      </w:r>
      <w:r>
        <w:t>:</w:t>
      </w:r>
      <w:r w:rsidRPr="00CC0302">
        <w:t>AC Characteristics – SSI Slave Interface in Full Speed Mode</w:t>
      </w:r>
      <w:bookmarkEnd w:id="393"/>
    </w:p>
    <w:p w:rsidR="00650CE6" w:rsidRPr="00650CE6" w:rsidRDefault="00650CE6" w:rsidP="00650CE6">
      <w:pPr>
        <w:rPr>
          <w:rFonts w:cs="Calibri"/>
        </w:rPr>
      </w:pPr>
    </w:p>
    <w:p w:rsidR="00E61193" w:rsidRDefault="0024108F" w:rsidP="00E61193">
      <w:pPr>
        <w:keepNext/>
        <w:jc w:val="center"/>
      </w:pPr>
      <w:r w:rsidRPr="00443481">
        <w:rPr>
          <w:rFonts w:cs="Calibri"/>
          <w:noProof/>
        </w:rPr>
        <w:drawing>
          <wp:inline distT="0" distB="0" distL="0" distR="0" wp14:anchorId="4DF641A5" wp14:editId="7B413E57">
            <wp:extent cx="2861945" cy="2379980"/>
            <wp:effectExtent l="0" t="0" r="0" b="0"/>
            <wp:docPr id="21" name="Picture 21" descr="/download/attachments/18876435/image2007-8-16%2016%3A46%3A18.png?version=1&amp;modificationDate=1500033321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download/attachments/18876435/image2007-8-16%2016%3A46%3A18.png?version=1&amp;modificationDate=1500033321000&amp;api=v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945" cy="2379980"/>
                    </a:xfrm>
                    <a:prstGeom prst="rect">
                      <a:avLst/>
                    </a:prstGeom>
                    <a:noFill/>
                    <a:ln>
                      <a:noFill/>
                    </a:ln>
                  </pic:spPr>
                </pic:pic>
              </a:graphicData>
            </a:graphic>
          </wp:inline>
        </w:drawing>
      </w:r>
    </w:p>
    <w:p w:rsidR="00650CE6" w:rsidRPr="00650CE6" w:rsidRDefault="00E61193" w:rsidP="00E61193">
      <w:pPr>
        <w:pStyle w:val="Caption"/>
        <w:rPr>
          <w:rFonts w:cs="Calibri"/>
        </w:rPr>
      </w:pPr>
      <w:bookmarkStart w:id="394" w:name="_Toc506817939"/>
      <w:r>
        <w:t xml:space="preserve">Figure </w:t>
      </w:r>
      <w:r w:rsidR="00B63399">
        <w:fldChar w:fldCharType="begin"/>
      </w:r>
      <w:r w:rsidR="00B63399">
        <w:instrText xml:space="preserve"> SEQ Figure \* ARABIC </w:instrText>
      </w:r>
      <w:r w:rsidR="00B63399">
        <w:fldChar w:fldCharType="separate"/>
      </w:r>
      <w:r w:rsidR="00F029F9">
        <w:rPr>
          <w:noProof/>
        </w:rPr>
        <w:t>20</w:t>
      </w:r>
      <w:r w:rsidR="00B63399">
        <w:fldChar w:fldCharType="end"/>
      </w:r>
      <w:r>
        <w:t xml:space="preserve">: Interface Timings </w:t>
      </w:r>
      <w:r w:rsidRPr="00A82B3C">
        <w:t>SSI Slave Interface</w:t>
      </w:r>
      <w:bookmarkEnd w:id="394"/>
    </w:p>
    <w:p w:rsidR="00650CE6" w:rsidRPr="00650CE6" w:rsidRDefault="00650CE6" w:rsidP="00650CE6">
      <w:pPr>
        <w:pStyle w:val="Heading3"/>
      </w:pPr>
      <w:bookmarkStart w:id="395" w:name="_Toc498957504"/>
      <w:bookmarkStart w:id="396" w:name="_Toc504647499"/>
      <w:bookmarkStart w:id="397" w:name="_Toc506819371"/>
      <w:r w:rsidRPr="00650CE6">
        <w:t>ULP SSI Master</w:t>
      </w:r>
      <w:bookmarkEnd w:id="395"/>
      <w:bookmarkEnd w:id="396"/>
      <w:bookmarkEnd w:id="397"/>
    </w:p>
    <w:p w:rsidR="00650CE6" w:rsidRPr="00650CE6" w:rsidRDefault="00650CE6" w:rsidP="00650CE6">
      <w:pPr>
        <w:pStyle w:val="Heading4"/>
      </w:pPr>
      <w:bookmarkStart w:id="398" w:name="_Toc506819372"/>
      <w:r w:rsidRPr="00650CE6">
        <w:t>SSI Master Full Speed Mode</w:t>
      </w:r>
      <w:bookmarkEnd w:id="398"/>
    </w:p>
    <w:p w:rsidR="00650CE6" w:rsidRPr="00650CE6" w:rsidRDefault="00650CE6" w:rsidP="00650CE6">
      <w:pPr>
        <w:rPr>
          <w:rFonts w:cs="Calibri"/>
        </w:rPr>
      </w:pPr>
      <w:r w:rsidRPr="00650CE6">
        <w:rPr>
          <w:rFonts w:cs="Calibri"/>
        </w:rPr>
        <w:t>Negedge driving and posedge sampling</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868"/>
        <w:gridCol w:w="996"/>
        <w:gridCol w:w="654"/>
        <w:gridCol w:w="611"/>
        <w:gridCol w:w="701"/>
        <w:gridCol w:w="657"/>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ssi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SSI_MISO,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SSI_CS, SSI_MOSI,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E61193" w:rsidP="00E61193">
      <w:pPr>
        <w:pStyle w:val="Caption"/>
      </w:pPr>
      <w:bookmarkStart w:id="399" w:name="_Toc506818008"/>
      <w:r>
        <w:t xml:space="preserve">Table </w:t>
      </w:r>
      <w:r w:rsidR="00DF628D">
        <w:fldChar w:fldCharType="begin"/>
      </w:r>
      <w:r w:rsidR="00DF628D">
        <w:instrText xml:space="preserve"> SEQ Table \* ARABIC </w:instrText>
      </w:r>
      <w:r w:rsidR="00DF628D">
        <w:fldChar w:fldCharType="separate"/>
      </w:r>
      <w:r w:rsidR="00F029F9">
        <w:rPr>
          <w:noProof/>
        </w:rPr>
        <w:t>58</w:t>
      </w:r>
      <w:r w:rsidR="00DF628D">
        <w:fldChar w:fldCharType="end"/>
      </w:r>
      <w:r>
        <w:t>:</w:t>
      </w:r>
      <w:r w:rsidRPr="00260F97">
        <w:t>AC Characteristics SSI Master Peripheral Interface in Full Speed Mode</w:t>
      </w:r>
      <w:bookmarkEnd w:id="399"/>
    </w:p>
    <w:p w:rsidR="00C42533" w:rsidRPr="00C42533" w:rsidRDefault="00C42533" w:rsidP="00C42533"/>
    <w:p w:rsidR="00650CE6" w:rsidRPr="00650CE6" w:rsidRDefault="00650CE6" w:rsidP="00650CE6">
      <w:pPr>
        <w:pStyle w:val="Heading4"/>
      </w:pPr>
      <w:bookmarkStart w:id="400" w:name="_Toc506819373"/>
      <w:r w:rsidRPr="00650CE6">
        <w:t>SGPIO/MC-PWM/QEI/SCT Timer/SIO Interfaces</w:t>
      </w:r>
      <w:bookmarkEnd w:id="40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102"/>
        <w:gridCol w:w="1486"/>
        <w:gridCol w:w="978"/>
        <w:gridCol w:w="912"/>
        <w:gridCol w:w="1053"/>
        <w:gridCol w:w="95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CLK</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401" w:name="_Toc506818009"/>
      <w:r>
        <w:t xml:space="preserve">Table </w:t>
      </w:r>
      <w:r w:rsidR="00DF628D">
        <w:fldChar w:fldCharType="begin"/>
      </w:r>
      <w:r w:rsidR="00DF628D">
        <w:instrText xml:space="preserve"> SEQ Table \* ARABIC </w:instrText>
      </w:r>
      <w:r w:rsidR="00DF628D">
        <w:fldChar w:fldCharType="separate"/>
      </w:r>
      <w:r w:rsidR="00F029F9">
        <w:rPr>
          <w:noProof/>
        </w:rPr>
        <w:t>59</w:t>
      </w:r>
      <w:r w:rsidR="00DF628D">
        <w:fldChar w:fldCharType="end"/>
      </w:r>
      <w:r>
        <w:t xml:space="preserve">: </w:t>
      </w:r>
      <w:r w:rsidRPr="002466C9">
        <w:t>AC Characteristics – SGPIO/PWM/QEI Interface</w:t>
      </w:r>
      <w:bookmarkEnd w:id="401"/>
    </w:p>
    <w:p w:rsidR="00650CE6" w:rsidRPr="00650CE6" w:rsidRDefault="00650CE6" w:rsidP="00650CE6">
      <w:pPr>
        <w:rPr>
          <w:rFonts w:cs="Calibri"/>
        </w:rPr>
      </w:pPr>
    </w:p>
    <w:p w:rsidR="00650CE6" w:rsidRPr="00650CE6" w:rsidRDefault="00650CE6" w:rsidP="00DB20CB">
      <w:pPr>
        <w:pStyle w:val="DocumentationParagraph"/>
      </w:pPr>
      <w:r w:rsidRPr="00650CE6">
        <w:t>Max/Min input delay (pad to flop) - 5ns/0ns</w:t>
      </w:r>
      <w:r w:rsidRPr="00650CE6">
        <w:br/>
        <w:t>Max/Min output delay (flop to pad) - 10ns/0ns</w:t>
      </w:r>
      <w:r w:rsidRPr="00650CE6">
        <w:br/>
        <w:t>Max Load - 25pF (for 12 inches of PCB)</w:t>
      </w:r>
      <w:r w:rsidRPr="00650CE6">
        <w:br/>
      </w:r>
      <w:r w:rsidRPr="00650CE6">
        <w:br/>
        <w:t>(Info - Max 20M</w:t>
      </w:r>
      <w:r w:rsidR="00DB20CB">
        <w:t xml:space="preserve">Hz signal frequency is assumed. </w:t>
      </w:r>
      <w:r w:rsidRPr="00650CE6">
        <w:t>50ns period. Max frequency of QE inputs - 10KHz)</w:t>
      </w:r>
    </w:p>
    <w:p w:rsidR="00650CE6" w:rsidRPr="00650CE6" w:rsidRDefault="00650CE6" w:rsidP="00650CE6">
      <w:pPr>
        <w:pStyle w:val="Heading3"/>
      </w:pPr>
      <w:bookmarkStart w:id="402" w:name="_Toc498957505"/>
      <w:bookmarkStart w:id="403" w:name="_Toc504647500"/>
      <w:bookmarkStart w:id="404" w:name="_Toc506819374"/>
      <w:r w:rsidRPr="00650CE6">
        <w:t>USART</w:t>
      </w:r>
      <w:bookmarkEnd w:id="402"/>
      <w:bookmarkEnd w:id="403"/>
      <w:bookmarkEnd w:id="404"/>
    </w:p>
    <w:p w:rsidR="00650CE6" w:rsidRPr="00650CE6" w:rsidRDefault="00650CE6" w:rsidP="00650CE6">
      <w:pPr>
        <w:rPr>
          <w:rFonts w:cs="Calibri"/>
        </w:rPr>
      </w:pPr>
      <w:r w:rsidRPr="00650CE6">
        <w:rPr>
          <w:rFonts w:cs="Calibri"/>
        </w:rPr>
        <w:t>Maximum USART clock is 20MHz.</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619"/>
        <w:gridCol w:w="1343"/>
        <w:gridCol w:w="884"/>
        <w:gridCol w:w="825"/>
        <w:gridCol w:w="952"/>
        <w:gridCol w:w="86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Interface CLK</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405" w:name="_Toc506818010"/>
      <w:r>
        <w:t xml:space="preserve">Table </w:t>
      </w:r>
      <w:r w:rsidR="00DF628D">
        <w:fldChar w:fldCharType="begin"/>
      </w:r>
      <w:r w:rsidR="00DF628D">
        <w:instrText xml:space="preserve"> SEQ Table \* ARABIC </w:instrText>
      </w:r>
      <w:r w:rsidR="00DF628D">
        <w:fldChar w:fldCharType="separate"/>
      </w:r>
      <w:r w:rsidR="00F029F9">
        <w:rPr>
          <w:noProof/>
        </w:rPr>
        <w:t>60</w:t>
      </w:r>
      <w:r w:rsidR="00DF628D">
        <w:fldChar w:fldCharType="end"/>
      </w:r>
      <w:r>
        <w:t xml:space="preserve">: Characteristics </w:t>
      </w:r>
      <w:r w:rsidRPr="008C7AFC">
        <w:t>USART Interface</w:t>
      </w:r>
      <w:bookmarkEnd w:id="405"/>
    </w:p>
    <w:p w:rsidR="00650CE6" w:rsidRPr="00650CE6" w:rsidRDefault="00650CE6" w:rsidP="00650CE6">
      <w:pPr>
        <w:rPr>
          <w:rFonts w:cs="Calibri"/>
        </w:rPr>
      </w:pPr>
    </w:p>
    <w:p w:rsidR="00650CE6" w:rsidRPr="00650CE6" w:rsidRDefault="00650CE6" w:rsidP="00650CE6">
      <w:pPr>
        <w:pStyle w:val="Heading3"/>
      </w:pPr>
      <w:bookmarkStart w:id="406" w:name="_Toc256000029"/>
      <w:bookmarkStart w:id="407" w:name="_Toc498957506"/>
      <w:bookmarkStart w:id="408" w:name="_Toc504647501"/>
      <w:bookmarkStart w:id="409" w:name="_Toc506819375"/>
      <w:r w:rsidRPr="00650CE6">
        <w:t>GSPI master</w:t>
      </w:r>
      <w:bookmarkEnd w:id="406"/>
      <w:bookmarkEnd w:id="407"/>
      <w:bookmarkEnd w:id="408"/>
      <w:bookmarkEnd w:id="409"/>
    </w:p>
    <w:p w:rsidR="00650CE6" w:rsidRPr="00650CE6" w:rsidRDefault="00650CE6" w:rsidP="00650CE6">
      <w:pPr>
        <w:pStyle w:val="Heading4"/>
      </w:pPr>
      <w:bookmarkStart w:id="410" w:name="_Toc256000030"/>
      <w:bookmarkStart w:id="411" w:name="_Toc506819376"/>
      <w:r w:rsidRPr="00650CE6">
        <w:t>Full Speed Mode</w:t>
      </w:r>
      <w:bookmarkEnd w:id="410"/>
      <w:bookmarkEnd w:id="41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348"/>
        <w:gridCol w:w="866"/>
        <w:gridCol w:w="570"/>
        <w:gridCol w:w="532"/>
        <w:gridCol w:w="614"/>
        <w:gridCol w:w="557"/>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4.16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gspi_cs, clock to cs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7.33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7.33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E61193" w:rsidP="00E61193">
      <w:pPr>
        <w:pStyle w:val="Caption"/>
        <w:rPr>
          <w:rFonts w:cs="Calibri"/>
        </w:rPr>
      </w:pPr>
      <w:bookmarkStart w:id="412" w:name="_Toc506818011"/>
      <w:r>
        <w:t xml:space="preserve">Table </w:t>
      </w:r>
      <w:r w:rsidR="00DF628D">
        <w:fldChar w:fldCharType="begin"/>
      </w:r>
      <w:r w:rsidR="00DF628D">
        <w:instrText xml:space="preserve"> SEQ Table \* ARABIC </w:instrText>
      </w:r>
      <w:r w:rsidR="00DF628D">
        <w:fldChar w:fldCharType="separate"/>
      </w:r>
      <w:r w:rsidR="00F029F9">
        <w:rPr>
          <w:noProof/>
        </w:rPr>
        <w:t>61</w:t>
      </w:r>
      <w:r w:rsidR="00DF628D">
        <w:fldChar w:fldCharType="end"/>
      </w:r>
      <w:r>
        <w:t xml:space="preserve">: AC Characteristics </w:t>
      </w:r>
      <w:r w:rsidRPr="009D631F">
        <w:t>GSPI Peripheral Interface Full Speed Mode</w:t>
      </w:r>
      <w:bookmarkEnd w:id="412"/>
    </w:p>
    <w:p w:rsidR="00650CE6" w:rsidRPr="00650CE6" w:rsidRDefault="00650CE6" w:rsidP="00650CE6">
      <w:pPr>
        <w:rPr>
          <w:rFonts w:cs="Calibri"/>
        </w:rPr>
      </w:pPr>
    </w:p>
    <w:p w:rsidR="004C07C8" w:rsidRDefault="0024108F" w:rsidP="004C07C8">
      <w:pPr>
        <w:keepNext/>
        <w:jc w:val="center"/>
      </w:pPr>
      <w:r w:rsidRPr="00443481">
        <w:rPr>
          <w:rFonts w:cs="Calibri"/>
          <w:noProof/>
        </w:rPr>
        <w:drawing>
          <wp:inline distT="0" distB="0" distL="0" distR="0" wp14:anchorId="110182EC" wp14:editId="02086032">
            <wp:extent cx="3622675" cy="2379980"/>
            <wp:effectExtent l="0" t="0" r="0" b="0"/>
            <wp:docPr id="22" name="Picture 22" descr="/download/attachments/18876435/image2007-8-16%2016%3A46%3A57.png?version=1&amp;modificationDate=1500033360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download/attachments/18876435/image2007-8-16%2016%3A46%3A57.png?version=1&amp;modificationDate=1500033360000&amp;api=v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2675" cy="2379980"/>
                    </a:xfrm>
                    <a:prstGeom prst="rect">
                      <a:avLst/>
                    </a:prstGeom>
                    <a:noFill/>
                    <a:ln>
                      <a:noFill/>
                    </a:ln>
                  </pic:spPr>
                </pic:pic>
              </a:graphicData>
            </a:graphic>
          </wp:inline>
        </w:drawing>
      </w:r>
    </w:p>
    <w:p w:rsidR="00650CE6" w:rsidRDefault="004C07C8" w:rsidP="004C07C8">
      <w:pPr>
        <w:pStyle w:val="Caption"/>
      </w:pPr>
      <w:bookmarkStart w:id="413" w:name="_Toc506817940"/>
      <w:r>
        <w:t xml:space="preserve">Figure </w:t>
      </w:r>
      <w:r w:rsidR="00B63399">
        <w:fldChar w:fldCharType="begin"/>
      </w:r>
      <w:r w:rsidR="00B63399">
        <w:instrText xml:space="preserve"> SEQ Figure \* ARABIC </w:instrText>
      </w:r>
      <w:r w:rsidR="00B63399">
        <w:fldChar w:fldCharType="separate"/>
      </w:r>
      <w:r w:rsidR="00F029F9">
        <w:rPr>
          <w:noProof/>
        </w:rPr>
        <w:t>21</w:t>
      </w:r>
      <w:r w:rsidR="00B63399">
        <w:fldChar w:fldCharType="end"/>
      </w:r>
      <w:r>
        <w:t xml:space="preserve">: Interface Timings </w:t>
      </w:r>
      <w:r w:rsidRPr="007924D9">
        <w:t>PSPI Peripheral Interface Full Speed Mode</w:t>
      </w:r>
      <w:bookmarkEnd w:id="413"/>
    </w:p>
    <w:p w:rsidR="00C42533" w:rsidRPr="00C42533" w:rsidRDefault="00C42533" w:rsidP="00C42533"/>
    <w:p w:rsidR="00650CE6" w:rsidRPr="00650CE6" w:rsidRDefault="00650CE6" w:rsidP="00650CE6">
      <w:pPr>
        <w:pStyle w:val="Heading4"/>
      </w:pPr>
      <w:bookmarkStart w:id="414" w:name="_Toc256000031"/>
      <w:bookmarkStart w:id="415" w:name="scroll-bookmark-33"/>
      <w:bookmarkStart w:id="416" w:name="_Toc506819377"/>
      <w:r w:rsidRPr="00650CE6">
        <w:t>High Speed Mode</w:t>
      </w:r>
      <w:bookmarkEnd w:id="414"/>
      <w:bookmarkEnd w:id="415"/>
      <w:bookmarkEnd w:id="41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348"/>
        <w:gridCol w:w="866"/>
        <w:gridCol w:w="570"/>
        <w:gridCol w:w="532"/>
        <w:gridCol w:w="614"/>
        <w:gridCol w:w="557"/>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650CE6" w:rsidRPr="00443481" w:rsidRDefault="00650CE6" w:rsidP="00650CE6">
            <w:pPr>
              <w:rPr>
                <w:rFonts w:cs="Calibri"/>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spi</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116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gspi_cs, to clock edge(this is achieved functionally)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4.16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gspi_miso,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1.66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gspi_miso,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gspi_cs, clock to cs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csod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7.33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gspi_mosi, clock to output valid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7.33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4C07C8" w:rsidP="004C07C8">
      <w:pPr>
        <w:pStyle w:val="Caption"/>
      </w:pPr>
      <w:bookmarkStart w:id="417" w:name="_Toc506818012"/>
      <w:r>
        <w:t xml:space="preserve">Table </w:t>
      </w:r>
      <w:r w:rsidR="00DF628D">
        <w:fldChar w:fldCharType="begin"/>
      </w:r>
      <w:r w:rsidR="00DF628D">
        <w:instrText xml:space="preserve"> SEQ Table \* ARABIC </w:instrText>
      </w:r>
      <w:r w:rsidR="00DF628D">
        <w:fldChar w:fldCharType="separate"/>
      </w:r>
      <w:r w:rsidR="00F029F9">
        <w:rPr>
          <w:noProof/>
        </w:rPr>
        <w:t>62</w:t>
      </w:r>
      <w:r w:rsidR="00DF628D">
        <w:fldChar w:fldCharType="end"/>
      </w:r>
      <w:r>
        <w:t xml:space="preserve">: AC Characteristics </w:t>
      </w:r>
      <w:r w:rsidRPr="00B845E4">
        <w:t>GSPI Peripheral Interface High Speed Mode</w:t>
      </w:r>
      <w:bookmarkEnd w:id="417"/>
    </w:p>
    <w:p w:rsidR="00C42533" w:rsidRPr="00C42533" w:rsidRDefault="00C42533" w:rsidP="00C42533"/>
    <w:p w:rsidR="004C07C8" w:rsidRDefault="0024108F" w:rsidP="004C07C8">
      <w:pPr>
        <w:keepNext/>
        <w:jc w:val="center"/>
      </w:pPr>
      <w:r w:rsidRPr="00443481">
        <w:rPr>
          <w:rFonts w:cs="Calibri"/>
          <w:noProof/>
        </w:rPr>
        <w:drawing>
          <wp:inline distT="0" distB="0" distL="0" distR="0" wp14:anchorId="165F0415" wp14:editId="562C49A9">
            <wp:extent cx="3818255" cy="2199005"/>
            <wp:effectExtent l="0" t="0" r="0" b="0"/>
            <wp:docPr id="23" name="Picture 23" descr="/download/attachments/18876435/image2007-8-16%2016%3A47%3A26.png?version=1&amp;modificationDate=1500033389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download/attachments/18876435/image2007-8-16%2016%3A47%3A26.png?version=1&amp;modificationDate=1500033389000&amp;api=v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255" cy="2199005"/>
                    </a:xfrm>
                    <a:prstGeom prst="rect">
                      <a:avLst/>
                    </a:prstGeom>
                    <a:noFill/>
                    <a:ln>
                      <a:noFill/>
                    </a:ln>
                  </pic:spPr>
                </pic:pic>
              </a:graphicData>
            </a:graphic>
          </wp:inline>
        </w:drawing>
      </w:r>
    </w:p>
    <w:p w:rsidR="00650CE6" w:rsidRDefault="004C07C8" w:rsidP="004C07C8">
      <w:pPr>
        <w:pStyle w:val="Caption"/>
      </w:pPr>
      <w:bookmarkStart w:id="418" w:name="_Toc506818013"/>
      <w:r>
        <w:t xml:space="preserve">Table </w:t>
      </w:r>
      <w:r w:rsidR="00DF628D">
        <w:fldChar w:fldCharType="begin"/>
      </w:r>
      <w:r w:rsidR="00DF628D">
        <w:instrText xml:space="preserve"> SEQ Table \* ARABIC </w:instrText>
      </w:r>
      <w:r w:rsidR="00DF628D">
        <w:fldChar w:fldCharType="separate"/>
      </w:r>
      <w:r w:rsidR="00F029F9">
        <w:rPr>
          <w:noProof/>
        </w:rPr>
        <w:t>63</w:t>
      </w:r>
      <w:r w:rsidR="00DF628D">
        <w:fldChar w:fldCharType="end"/>
      </w:r>
      <w:r>
        <w:t xml:space="preserve">: Interface Timings </w:t>
      </w:r>
      <w:r w:rsidRPr="00406F3F">
        <w:t>GSPI Peripheral Interface High Speed Mode</w:t>
      </w:r>
      <w:bookmarkEnd w:id="418"/>
    </w:p>
    <w:p w:rsidR="00C42533" w:rsidRPr="00C42533" w:rsidRDefault="00C42533" w:rsidP="00C42533"/>
    <w:p w:rsidR="00650CE6" w:rsidRPr="00650CE6" w:rsidRDefault="00650CE6" w:rsidP="00650CE6">
      <w:pPr>
        <w:pStyle w:val="Heading3"/>
      </w:pPr>
      <w:bookmarkStart w:id="419" w:name="_Toc256000032"/>
      <w:bookmarkStart w:id="420" w:name="_Toc498957507"/>
      <w:bookmarkStart w:id="421" w:name="_Toc504647502"/>
      <w:bookmarkStart w:id="422" w:name="_Toc506819378"/>
      <w:r w:rsidRPr="00650CE6">
        <w:t>CAN interface</w:t>
      </w:r>
      <w:bookmarkEnd w:id="419"/>
      <w:bookmarkEnd w:id="420"/>
      <w:bookmarkEnd w:id="421"/>
      <w:bookmarkEnd w:id="42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665"/>
        <w:gridCol w:w="1327"/>
        <w:gridCol w:w="872"/>
        <w:gridCol w:w="813"/>
        <w:gridCol w:w="934"/>
        <w:gridCol w:w="876"/>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p w:rsidR="00650CE6" w:rsidRPr="00443481" w:rsidRDefault="00650CE6" w:rsidP="00650CE6">
            <w:pPr>
              <w:rPr>
                <w:rFonts w:cs="Calibri"/>
                <w:color w:val="262626"/>
              </w:rPr>
            </w:pP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Interface CLK</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Input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bl>
    <w:p w:rsidR="00650CE6" w:rsidRPr="00650CE6" w:rsidRDefault="00650CE6" w:rsidP="00650CE6">
      <w:pPr>
        <w:rPr>
          <w:rFonts w:cs="Calibri"/>
        </w:rPr>
      </w:pPr>
    </w:p>
    <w:p w:rsidR="00650CE6" w:rsidRPr="00650CE6" w:rsidRDefault="00650CE6" w:rsidP="00650CE6">
      <w:pPr>
        <w:pStyle w:val="Heading3"/>
      </w:pPr>
      <w:bookmarkStart w:id="423" w:name="_Toc256000033"/>
      <w:bookmarkStart w:id="424" w:name="_Toc498957508"/>
      <w:bookmarkStart w:id="425" w:name="_Toc504647503"/>
      <w:bookmarkStart w:id="426" w:name="_Toc506819379"/>
      <w:r w:rsidRPr="00650CE6">
        <w:t>SD memory host controller</w:t>
      </w:r>
      <w:bookmarkEnd w:id="423"/>
      <w:bookmarkEnd w:id="424"/>
      <w:bookmarkEnd w:id="425"/>
      <w:bookmarkEnd w:id="426"/>
    </w:p>
    <w:p w:rsidR="00650CE6" w:rsidRPr="00650CE6" w:rsidRDefault="00650CE6" w:rsidP="00650CE6">
      <w:pPr>
        <w:pStyle w:val="Heading4"/>
      </w:pPr>
      <w:bookmarkStart w:id="427" w:name="_Toc256000034"/>
      <w:bookmarkStart w:id="428" w:name="_Toc506819380"/>
      <w:r w:rsidRPr="00650CE6">
        <w:t>Full Speed Mode</w:t>
      </w:r>
      <w:bookmarkEnd w:id="427"/>
      <w:bookmarkEnd w:id="42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032"/>
        <w:gridCol w:w="939"/>
        <w:gridCol w:w="618"/>
        <w:gridCol w:w="895"/>
        <w:gridCol w:w="1399"/>
        <w:gridCol w:w="60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b/>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b/>
                <w:color w:val="262626"/>
              </w:rPr>
            </w:pPr>
            <w:r w:rsidRPr="00443481">
              <w:rPr>
                <w:rFonts w:cs="Calibri"/>
                <w:b/>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to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 input to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(40 TBD)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1.8/3.3</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29" w:name="_Toc506818014"/>
      <w:r>
        <w:t xml:space="preserve">Table </w:t>
      </w:r>
      <w:r w:rsidR="00DF628D">
        <w:fldChar w:fldCharType="begin"/>
      </w:r>
      <w:r w:rsidR="00DF628D">
        <w:instrText xml:space="preserve"> SEQ Table \* ARABIC </w:instrText>
      </w:r>
      <w:r w:rsidR="00DF628D">
        <w:fldChar w:fldCharType="separate"/>
      </w:r>
      <w:r w:rsidR="00F029F9">
        <w:rPr>
          <w:noProof/>
        </w:rPr>
        <w:t>64</w:t>
      </w:r>
      <w:r w:rsidR="00DF628D">
        <w:fldChar w:fldCharType="end"/>
      </w:r>
      <w:r>
        <w:t xml:space="preserve">: AC Characteristics </w:t>
      </w:r>
      <w:r w:rsidRPr="00137E23">
        <w:t>SMIH Interface full- speed mode</w:t>
      </w:r>
      <w:bookmarkEnd w:id="429"/>
    </w:p>
    <w:p w:rsidR="00C42533" w:rsidRPr="00C42533" w:rsidRDefault="00C42533" w:rsidP="00C42533"/>
    <w:p w:rsidR="00650CE6" w:rsidRPr="00650CE6" w:rsidRDefault="00650CE6" w:rsidP="00650CE6">
      <w:pPr>
        <w:pStyle w:val="Heading4"/>
      </w:pPr>
      <w:bookmarkStart w:id="430" w:name="_Toc256000035"/>
      <w:bookmarkStart w:id="431" w:name="_Toc506819381"/>
      <w:r w:rsidRPr="00650CE6">
        <w:t>High Speed Mode</w:t>
      </w:r>
      <w:bookmarkEnd w:id="430"/>
      <w:bookmarkEnd w:id="43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080"/>
        <w:gridCol w:w="927"/>
        <w:gridCol w:w="609"/>
        <w:gridCol w:w="906"/>
        <w:gridCol w:w="1353"/>
        <w:gridCol w:w="612"/>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to setup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6</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 input to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2.45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10(40 TBD)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1.8/3.3</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Pr="00650CE6" w:rsidRDefault="004C07C8" w:rsidP="004C07C8">
      <w:pPr>
        <w:pStyle w:val="Caption"/>
        <w:rPr>
          <w:rFonts w:cs="Calibri"/>
        </w:rPr>
      </w:pPr>
      <w:bookmarkStart w:id="432" w:name="_Toc506818015"/>
      <w:r>
        <w:t xml:space="preserve">Table </w:t>
      </w:r>
      <w:r w:rsidR="00DF628D">
        <w:fldChar w:fldCharType="begin"/>
      </w:r>
      <w:r w:rsidR="00DF628D">
        <w:instrText xml:space="preserve"> SEQ Table \* ARABIC </w:instrText>
      </w:r>
      <w:r w:rsidR="00DF628D">
        <w:fldChar w:fldCharType="separate"/>
      </w:r>
      <w:r w:rsidR="00F029F9">
        <w:rPr>
          <w:noProof/>
        </w:rPr>
        <w:t>65</w:t>
      </w:r>
      <w:r w:rsidR="00DF628D">
        <w:fldChar w:fldCharType="end"/>
      </w:r>
      <w:r>
        <w:t xml:space="preserve">: AC Characteristics </w:t>
      </w:r>
      <w:r w:rsidRPr="00CB766D">
        <w:t>SMIH Interface high-speed mode</w:t>
      </w:r>
      <w:bookmarkEnd w:id="432"/>
    </w:p>
    <w:p w:rsidR="00650CE6" w:rsidRPr="00650CE6" w:rsidRDefault="00650CE6" w:rsidP="00650CE6">
      <w:pPr>
        <w:rPr>
          <w:rFonts w:cs="Calibri"/>
        </w:rPr>
      </w:pPr>
    </w:p>
    <w:p w:rsidR="00650CE6" w:rsidRPr="00650CE6" w:rsidRDefault="00650CE6" w:rsidP="00650CE6">
      <w:pPr>
        <w:pStyle w:val="Heading4"/>
      </w:pPr>
      <w:bookmarkStart w:id="433" w:name="_Toc256000036"/>
      <w:bookmarkStart w:id="434" w:name="_Toc506819382"/>
      <w:r w:rsidRPr="00650CE6">
        <w:t>Ultra High Speed Mode</w:t>
      </w:r>
      <w:bookmarkEnd w:id="433"/>
      <w:bookmarkEnd w:id="43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876"/>
        <w:gridCol w:w="810"/>
        <w:gridCol w:w="532"/>
        <w:gridCol w:w="496"/>
        <w:gridCol w:w="1238"/>
        <w:gridCol w:w="53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7.5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(20 TBD)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4C07C8" w:rsidRDefault="004C07C8">
      <w:pPr>
        <w:pStyle w:val="Caption"/>
      </w:pPr>
      <w:bookmarkStart w:id="435" w:name="_Toc506818016"/>
      <w:bookmarkStart w:id="436" w:name="_Toc256000037"/>
      <w:r>
        <w:t xml:space="preserve">Table </w:t>
      </w:r>
      <w:r w:rsidR="00DF628D">
        <w:fldChar w:fldCharType="begin"/>
      </w:r>
      <w:r w:rsidR="00DF628D">
        <w:instrText xml:space="preserve"> SEQ Table \* ARABIC </w:instrText>
      </w:r>
      <w:r w:rsidR="00DF628D">
        <w:fldChar w:fldCharType="separate"/>
      </w:r>
      <w:r w:rsidR="00F029F9">
        <w:rPr>
          <w:noProof/>
        </w:rPr>
        <w:t>66</w:t>
      </w:r>
      <w:r w:rsidR="00DF628D">
        <w:fldChar w:fldCharType="end"/>
      </w:r>
      <w:r>
        <w:t xml:space="preserve">: AC Characteristics </w:t>
      </w:r>
      <w:r w:rsidRPr="003E7066">
        <w:t>SMIH Interface Ultra high-speed mode</w:t>
      </w:r>
      <w:bookmarkEnd w:id="435"/>
    </w:p>
    <w:p w:rsidR="00C42533" w:rsidRPr="00C42533" w:rsidRDefault="00C42533" w:rsidP="00C42533"/>
    <w:p w:rsidR="00650CE6" w:rsidRPr="00650CE6" w:rsidRDefault="00650CE6" w:rsidP="00650CE6">
      <w:pPr>
        <w:pStyle w:val="Heading3"/>
      </w:pPr>
      <w:bookmarkStart w:id="437" w:name="_Toc498957509"/>
      <w:bookmarkStart w:id="438" w:name="_Toc504647504"/>
      <w:bookmarkStart w:id="439" w:name="_Toc506819383"/>
      <w:r w:rsidRPr="00650CE6">
        <w:t>SMIH/MMC DDR Mode</w:t>
      </w:r>
      <w:bookmarkEnd w:id="436"/>
      <w:bookmarkEnd w:id="437"/>
      <w:bookmarkEnd w:id="438"/>
      <w:bookmarkEnd w:id="439"/>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876"/>
        <w:gridCol w:w="810"/>
        <w:gridCol w:w="532"/>
        <w:gridCol w:w="496"/>
        <w:gridCol w:w="1238"/>
        <w:gridCol w:w="53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SMIH_DATA,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1.25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(20 TBD)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Pr="00650CE6" w:rsidRDefault="004C07C8" w:rsidP="004C07C8">
      <w:pPr>
        <w:pStyle w:val="Caption"/>
        <w:rPr>
          <w:rFonts w:cs="Calibri"/>
        </w:rPr>
      </w:pPr>
      <w:bookmarkStart w:id="440" w:name="_Toc506818017"/>
      <w:r>
        <w:t xml:space="preserve">Table </w:t>
      </w:r>
      <w:r w:rsidR="00DF628D">
        <w:fldChar w:fldCharType="begin"/>
      </w:r>
      <w:r w:rsidR="00DF628D">
        <w:instrText xml:space="preserve"> SEQ Table \* ARABIC </w:instrText>
      </w:r>
      <w:r w:rsidR="00DF628D">
        <w:fldChar w:fldCharType="separate"/>
      </w:r>
      <w:r w:rsidR="00F029F9">
        <w:rPr>
          <w:noProof/>
        </w:rPr>
        <w:t>67</w:t>
      </w:r>
      <w:r w:rsidR="00DF628D">
        <w:fldChar w:fldCharType="end"/>
      </w:r>
      <w:r>
        <w:t xml:space="preserve">: AC Characteristics </w:t>
      </w:r>
      <w:r w:rsidRPr="00E441CA">
        <w:t>SMIH DDR Interface</w:t>
      </w:r>
      <w:bookmarkEnd w:id="440"/>
    </w:p>
    <w:p w:rsidR="00650CE6" w:rsidRPr="00650CE6" w:rsidRDefault="00650CE6" w:rsidP="00650CE6">
      <w:pPr>
        <w:pStyle w:val="Heading3"/>
      </w:pPr>
      <w:bookmarkStart w:id="441" w:name="_Toc256000038"/>
      <w:bookmarkStart w:id="442" w:name="_Toc498957510"/>
      <w:bookmarkStart w:id="443" w:name="_Toc504647505"/>
      <w:bookmarkStart w:id="444" w:name="_Toc506819384"/>
      <w:r w:rsidRPr="00650CE6">
        <w:t>CCI</w:t>
      </w:r>
      <w:bookmarkEnd w:id="441"/>
      <w:bookmarkEnd w:id="442"/>
      <w:bookmarkEnd w:id="443"/>
      <w:bookmarkEnd w:id="444"/>
    </w:p>
    <w:p w:rsidR="00650CE6" w:rsidRPr="00650CE6" w:rsidRDefault="00650CE6" w:rsidP="00650CE6">
      <w:pPr>
        <w:pStyle w:val="Heading4"/>
      </w:pPr>
      <w:bookmarkStart w:id="445" w:name="_Toc256000039"/>
      <w:bookmarkStart w:id="446" w:name="_Toc506819385"/>
      <w:r w:rsidRPr="00650CE6">
        <w:t>SDR mode on GPIO pads -Master</w:t>
      </w:r>
      <w:bookmarkEnd w:id="445"/>
      <w:bookmarkEnd w:id="44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8"/>
        <w:gridCol w:w="870"/>
        <w:gridCol w:w="572"/>
        <w:gridCol w:w="850"/>
        <w:gridCol w:w="613"/>
        <w:gridCol w:w="57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47" w:name="_Toc506818018"/>
      <w:r>
        <w:t xml:space="preserve">Table </w:t>
      </w:r>
      <w:r w:rsidR="00DF628D">
        <w:fldChar w:fldCharType="begin"/>
      </w:r>
      <w:r w:rsidR="00DF628D">
        <w:instrText xml:space="preserve"> SEQ Table \* ARABIC </w:instrText>
      </w:r>
      <w:r w:rsidR="00DF628D">
        <w:fldChar w:fldCharType="separate"/>
      </w:r>
      <w:r w:rsidR="00F029F9">
        <w:rPr>
          <w:noProof/>
        </w:rPr>
        <w:t>68</w:t>
      </w:r>
      <w:r w:rsidR="00DF628D">
        <w:fldChar w:fldCharType="end"/>
      </w:r>
      <w:r>
        <w:t xml:space="preserve">: AC Characteristics </w:t>
      </w:r>
      <w:r w:rsidRPr="003C233E">
        <w:t xml:space="preserve"> CCI Interface SDR mode for master</w:t>
      </w:r>
      <w:bookmarkEnd w:id="447"/>
    </w:p>
    <w:p w:rsidR="00C42533" w:rsidRPr="00C42533" w:rsidRDefault="00C42533" w:rsidP="00C42533"/>
    <w:p w:rsidR="00650CE6" w:rsidRPr="00650CE6" w:rsidRDefault="00650CE6" w:rsidP="00650CE6">
      <w:pPr>
        <w:pStyle w:val="Heading4"/>
      </w:pPr>
      <w:bookmarkStart w:id="448" w:name="_Toc256000040"/>
      <w:bookmarkStart w:id="449" w:name="_Toc506819386"/>
      <w:r w:rsidRPr="00650CE6">
        <w:t>SDR mode on GPIO pads -Slave</w:t>
      </w:r>
      <w:bookmarkEnd w:id="448"/>
      <w:bookmarkEnd w:id="449"/>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8"/>
        <w:gridCol w:w="870"/>
        <w:gridCol w:w="572"/>
        <w:gridCol w:w="850"/>
        <w:gridCol w:w="613"/>
        <w:gridCol w:w="57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9</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50" w:name="_Toc506818019"/>
      <w:r>
        <w:t xml:space="preserve">Table </w:t>
      </w:r>
      <w:r w:rsidR="00DF628D">
        <w:fldChar w:fldCharType="begin"/>
      </w:r>
      <w:r w:rsidR="00DF628D">
        <w:instrText xml:space="preserve"> SEQ Table \* ARABIC </w:instrText>
      </w:r>
      <w:r w:rsidR="00DF628D">
        <w:fldChar w:fldCharType="separate"/>
      </w:r>
      <w:r w:rsidR="00F029F9">
        <w:rPr>
          <w:noProof/>
        </w:rPr>
        <w:t>69</w:t>
      </w:r>
      <w:r w:rsidR="00DF628D">
        <w:fldChar w:fldCharType="end"/>
      </w:r>
      <w:r>
        <w:t xml:space="preserve">: AC Characteristics </w:t>
      </w:r>
      <w:r w:rsidRPr="00BF7915">
        <w:t>CCI Interface SDR mode for slave</w:t>
      </w:r>
      <w:bookmarkEnd w:id="450"/>
    </w:p>
    <w:p w:rsidR="00C42533" w:rsidRPr="00C42533" w:rsidRDefault="00C42533" w:rsidP="00C42533"/>
    <w:p w:rsidR="00650CE6" w:rsidRPr="00650CE6" w:rsidRDefault="00650CE6" w:rsidP="00650CE6">
      <w:pPr>
        <w:pStyle w:val="Heading4"/>
      </w:pPr>
      <w:bookmarkStart w:id="451" w:name="_Toc256000041"/>
      <w:bookmarkStart w:id="452" w:name="_Toc506819387"/>
      <w:r w:rsidRPr="00650CE6">
        <w:t>DDR mode on GPIO pads -Master</w:t>
      </w:r>
      <w:bookmarkEnd w:id="451"/>
      <w:bookmarkEnd w:id="45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5"/>
        <w:gridCol w:w="871"/>
        <w:gridCol w:w="572"/>
        <w:gridCol w:w="851"/>
        <w:gridCol w:w="613"/>
        <w:gridCol w:w="57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53" w:name="_Toc506818020"/>
      <w:r>
        <w:t xml:space="preserve">Table </w:t>
      </w:r>
      <w:r w:rsidR="00DF628D">
        <w:fldChar w:fldCharType="begin"/>
      </w:r>
      <w:r w:rsidR="00DF628D">
        <w:instrText xml:space="preserve"> SEQ Table \* ARABIC </w:instrText>
      </w:r>
      <w:r w:rsidR="00DF628D">
        <w:fldChar w:fldCharType="separate"/>
      </w:r>
      <w:r w:rsidR="00F029F9">
        <w:rPr>
          <w:noProof/>
        </w:rPr>
        <w:t>70</w:t>
      </w:r>
      <w:r w:rsidR="00DF628D">
        <w:fldChar w:fldCharType="end"/>
      </w:r>
      <w:r>
        <w:t xml:space="preserve">: AC Characteristics </w:t>
      </w:r>
      <w:r w:rsidRPr="006257B7">
        <w:t>CCI Interface DDR mode for master</w:t>
      </w:r>
      <w:bookmarkEnd w:id="453"/>
    </w:p>
    <w:p w:rsidR="00C42533" w:rsidRPr="00C42533" w:rsidRDefault="00C42533" w:rsidP="00C42533"/>
    <w:p w:rsidR="00650CE6" w:rsidRPr="00650CE6" w:rsidRDefault="00650CE6" w:rsidP="00650CE6">
      <w:pPr>
        <w:pStyle w:val="Heading4"/>
      </w:pPr>
      <w:bookmarkStart w:id="454" w:name="_Toc256000042"/>
      <w:bookmarkStart w:id="455" w:name="_Toc506819388"/>
      <w:r w:rsidRPr="00650CE6">
        <w:t>DDR mode on GPIO pads -Slave</w:t>
      </w:r>
      <w:bookmarkEnd w:id="454"/>
      <w:bookmarkEnd w:id="455"/>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5"/>
        <w:gridCol w:w="871"/>
        <w:gridCol w:w="572"/>
        <w:gridCol w:w="851"/>
        <w:gridCol w:w="613"/>
        <w:gridCol w:w="575"/>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56" w:name="_Toc506818021"/>
      <w:r>
        <w:t xml:space="preserve">Table </w:t>
      </w:r>
      <w:r w:rsidR="00DF628D">
        <w:fldChar w:fldCharType="begin"/>
      </w:r>
      <w:r w:rsidR="00DF628D">
        <w:instrText xml:space="preserve"> SEQ Table \* ARABIC </w:instrText>
      </w:r>
      <w:r w:rsidR="00DF628D">
        <w:fldChar w:fldCharType="separate"/>
      </w:r>
      <w:r w:rsidR="00F029F9">
        <w:rPr>
          <w:noProof/>
        </w:rPr>
        <w:t>71</w:t>
      </w:r>
      <w:r w:rsidR="00DF628D">
        <w:fldChar w:fldCharType="end"/>
      </w:r>
      <w:r>
        <w:t xml:space="preserve">: </w:t>
      </w:r>
      <w:bookmarkStart w:id="457" w:name="_Toc256000043"/>
      <w:r w:rsidR="00650CE6" w:rsidRPr="00650CE6">
        <w:t>SDR mode on DDR pads -Master</w:t>
      </w:r>
      <w:bookmarkEnd w:id="456"/>
      <w:bookmarkEnd w:id="457"/>
    </w:p>
    <w:p w:rsidR="00C42533" w:rsidRPr="00C42533" w:rsidRDefault="00C42533" w:rsidP="00C42533"/>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8"/>
        <w:gridCol w:w="870"/>
        <w:gridCol w:w="572"/>
        <w:gridCol w:w="850"/>
        <w:gridCol w:w="613"/>
        <w:gridCol w:w="57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4.85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4C07C8" w:rsidP="004C07C8">
      <w:pPr>
        <w:pStyle w:val="Caption"/>
      </w:pPr>
      <w:bookmarkStart w:id="458" w:name="_Toc506818022"/>
      <w:r>
        <w:t xml:space="preserve">Table </w:t>
      </w:r>
      <w:r w:rsidR="00DF628D">
        <w:fldChar w:fldCharType="begin"/>
      </w:r>
      <w:r w:rsidR="00DF628D">
        <w:instrText xml:space="preserve"> SEQ Table \* ARABIC </w:instrText>
      </w:r>
      <w:r w:rsidR="00DF628D">
        <w:fldChar w:fldCharType="separate"/>
      </w:r>
      <w:r w:rsidR="00F029F9">
        <w:rPr>
          <w:noProof/>
        </w:rPr>
        <w:t>72</w:t>
      </w:r>
      <w:r w:rsidR="00DF628D">
        <w:fldChar w:fldCharType="end"/>
      </w:r>
      <w:r>
        <w:t xml:space="preserve">: </w:t>
      </w:r>
      <w:r w:rsidRPr="008131C8">
        <w:t xml:space="preserve">AC Characteristics </w:t>
      </w:r>
      <w:r>
        <w:t>CCI Interface DDR mode for master</w:t>
      </w:r>
      <w:bookmarkEnd w:id="458"/>
    </w:p>
    <w:p w:rsidR="00C42533" w:rsidRPr="00C42533" w:rsidRDefault="00C42533" w:rsidP="00C42533"/>
    <w:p w:rsidR="00650CE6" w:rsidRPr="00650CE6" w:rsidRDefault="00650CE6" w:rsidP="00650CE6">
      <w:pPr>
        <w:pStyle w:val="Heading4"/>
      </w:pPr>
      <w:bookmarkStart w:id="459" w:name="_Toc256000044"/>
      <w:bookmarkStart w:id="460" w:name="_Toc506819389"/>
      <w:r w:rsidRPr="00650CE6">
        <w:t>SDR mode on DDR pads -Slave</w:t>
      </w:r>
      <w:bookmarkEnd w:id="459"/>
      <w:bookmarkEnd w:id="46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008"/>
        <w:gridCol w:w="870"/>
        <w:gridCol w:w="572"/>
        <w:gridCol w:w="850"/>
        <w:gridCol w:w="613"/>
        <w:gridCol w:w="574"/>
      </w:tblGrid>
      <w:tr w:rsidR="00650CE6" w:rsidRPr="00650CE6"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50CE6" w:rsidRPr="00443481" w:rsidRDefault="00650CE6" w:rsidP="00650CE6">
            <w:pPr>
              <w:rPr>
                <w:rFonts w:cs="Calibri"/>
                <w:color w:val="262626"/>
              </w:rPr>
            </w:pPr>
            <w:r w:rsidRPr="00443481">
              <w:rPr>
                <w:rFonts w:cs="Calibri"/>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Symbol</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50CE6" w:rsidRPr="00443481" w:rsidRDefault="00650CE6" w:rsidP="00650CE6">
            <w:pPr>
              <w:rPr>
                <w:rFonts w:cs="Calibri"/>
                <w:color w:val="262626"/>
              </w:rPr>
            </w:pPr>
            <w:r w:rsidRPr="00443481">
              <w:rPr>
                <w:rFonts w:cs="Calibri"/>
                <w:color w:val="262626"/>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sdio</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setup time (w.r.t input clock)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input hold time</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CCI_DATA, clock to 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4.55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pF</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Voltage</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3.3/1.8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V</w:t>
            </w:r>
          </w:p>
        </w:tc>
      </w:tr>
    </w:tbl>
    <w:p w:rsidR="00650CE6" w:rsidRDefault="005A3B0E" w:rsidP="005A3B0E">
      <w:pPr>
        <w:pStyle w:val="Caption"/>
      </w:pPr>
      <w:bookmarkStart w:id="461" w:name="_Toc506818023"/>
      <w:r>
        <w:t xml:space="preserve">Table </w:t>
      </w:r>
      <w:r w:rsidR="00DF628D">
        <w:fldChar w:fldCharType="begin"/>
      </w:r>
      <w:r w:rsidR="00DF628D">
        <w:instrText xml:space="preserve"> SEQ Table \* ARABIC </w:instrText>
      </w:r>
      <w:r w:rsidR="00DF628D">
        <w:fldChar w:fldCharType="separate"/>
      </w:r>
      <w:r w:rsidR="00F029F9">
        <w:rPr>
          <w:noProof/>
        </w:rPr>
        <w:t>73</w:t>
      </w:r>
      <w:r w:rsidR="00DF628D">
        <w:fldChar w:fldCharType="end"/>
      </w:r>
      <w:r>
        <w:t>:</w:t>
      </w:r>
      <w:r w:rsidRPr="00BA3C61">
        <w:t xml:space="preserve">AC Characteristics </w:t>
      </w:r>
      <w:r>
        <w:t>SDR mode for slave</w:t>
      </w:r>
      <w:bookmarkEnd w:id="461"/>
    </w:p>
    <w:p w:rsidR="00C42533" w:rsidRPr="00C42533" w:rsidRDefault="00C42533" w:rsidP="00C42533"/>
    <w:p w:rsidR="00650CE6" w:rsidRPr="00650CE6" w:rsidRDefault="00650CE6" w:rsidP="00650CE6">
      <w:pPr>
        <w:pStyle w:val="Heading3"/>
      </w:pPr>
      <w:bookmarkStart w:id="462" w:name="_Toc256000045"/>
      <w:bookmarkStart w:id="463" w:name="_Toc498957511"/>
      <w:bookmarkStart w:id="464" w:name="_Toc504647506"/>
      <w:bookmarkStart w:id="465" w:name="_Toc506819390"/>
      <w:r w:rsidRPr="00650CE6">
        <w:t>M4 JTAG</w:t>
      </w:r>
      <w:bookmarkEnd w:id="462"/>
      <w:bookmarkEnd w:id="463"/>
      <w:bookmarkEnd w:id="464"/>
      <w:bookmarkEnd w:id="465"/>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2352"/>
        <w:gridCol w:w="1393"/>
        <w:gridCol w:w="917"/>
        <w:gridCol w:w="855"/>
        <w:gridCol w:w="2074"/>
        <w:gridCol w:w="896"/>
      </w:tblGrid>
      <w:tr w:rsidR="00650CE6" w:rsidRPr="00650CE6" w:rsidTr="00443481">
        <w:tc>
          <w:tcPr>
            <w:tcW w:w="0" w:type="auto"/>
            <w:shd w:val="solid" w:color="F0F0F0" w:fill="F0F0F0"/>
            <w:tcMar>
              <w:top w:w="30" w:type="dxa"/>
              <w:left w:w="30" w:type="dxa"/>
              <w:bottom w:w="20" w:type="dxa"/>
              <w:right w:w="30" w:type="dxa"/>
            </w:tcMar>
          </w:tcPr>
          <w:p w:rsidR="00650CE6" w:rsidRPr="00443481" w:rsidRDefault="00650CE6" w:rsidP="00650CE6">
            <w:pPr>
              <w:rPr>
                <w:rFonts w:cs="Calibri"/>
              </w:rPr>
            </w:pPr>
            <w:r w:rsidRPr="00443481">
              <w:rPr>
                <w:rFonts w:cs="Calibri"/>
                <w:b/>
              </w:rPr>
              <w:t>Parameter</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Symbol</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Min.</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Typ.</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Max.</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TCK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tck</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20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setup</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hold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4</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38.5</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(25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Default="005A3B0E" w:rsidP="005A3B0E">
      <w:pPr>
        <w:pStyle w:val="Caption"/>
      </w:pPr>
      <w:bookmarkStart w:id="466" w:name="_Toc506818024"/>
      <w:r>
        <w:t xml:space="preserve">Table </w:t>
      </w:r>
      <w:r w:rsidR="00DF628D">
        <w:fldChar w:fldCharType="begin"/>
      </w:r>
      <w:r w:rsidR="00DF628D">
        <w:instrText xml:space="preserve"> SEQ Table \* ARABIC </w:instrText>
      </w:r>
      <w:r w:rsidR="00DF628D">
        <w:fldChar w:fldCharType="separate"/>
      </w:r>
      <w:r w:rsidR="00F029F9">
        <w:rPr>
          <w:noProof/>
        </w:rPr>
        <w:t>74</w:t>
      </w:r>
      <w:r w:rsidR="00DF628D">
        <w:fldChar w:fldCharType="end"/>
      </w:r>
      <w:r>
        <w:t>: AC Characteristics</w:t>
      </w:r>
      <w:r w:rsidRPr="00DD68A4">
        <w:t xml:space="preserve"> JTAG Debug Interface</w:t>
      </w:r>
      <w:bookmarkEnd w:id="466"/>
    </w:p>
    <w:p w:rsidR="00C42533" w:rsidRPr="00C42533" w:rsidRDefault="00C42533" w:rsidP="00C42533"/>
    <w:p w:rsidR="00C35C84" w:rsidRDefault="0024108F" w:rsidP="00C35C84">
      <w:pPr>
        <w:keepNext/>
        <w:jc w:val="center"/>
      </w:pPr>
      <w:r w:rsidRPr="00443481">
        <w:rPr>
          <w:rFonts w:cs="Calibri"/>
          <w:noProof/>
        </w:rPr>
        <w:drawing>
          <wp:inline distT="0" distB="0" distL="0" distR="0">
            <wp:extent cx="3392170" cy="1779905"/>
            <wp:effectExtent l="0" t="0" r="0" b="0"/>
            <wp:docPr id="24" name="Picture 24" descr="/download/attachments/18876435/image2007-8-16%2017%3A1%3A23.png?version=1&amp;modificationDate=1500034225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descr="/download/attachments/18876435/image2007-8-16%2017%3A1%3A23.png?version=1&amp;modificationDate=1500034225000&amp;api=v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2170" cy="1779905"/>
                    </a:xfrm>
                    <a:prstGeom prst="rect">
                      <a:avLst/>
                    </a:prstGeom>
                    <a:noFill/>
                    <a:ln>
                      <a:noFill/>
                    </a:ln>
                  </pic:spPr>
                </pic:pic>
              </a:graphicData>
            </a:graphic>
          </wp:inline>
        </w:drawing>
      </w:r>
    </w:p>
    <w:p w:rsidR="00C35C84" w:rsidRDefault="00C35C84" w:rsidP="00C35C84">
      <w:pPr>
        <w:pStyle w:val="Caption"/>
      </w:pPr>
      <w:bookmarkStart w:id="467" w:name="_Toc506817941"/>
      <w:r>
        <w:t xml:space="preserve">Figure </w:t>
      </w:r>
      <w:r w:rsidR="00B63399">
        <w:fldChar w:fldCharType="begin"/>
      </w:r>
      <w:r w:rsidR="00B63399">
        <w:instrText xml:space="preserve"> SEQ Figure \* ARABIC </w:instrText>
      </w:r>
      <w:r w:rsidR="00B63399">
        <w:fldChar w:fldCharType="separate"/>
      </w:r>
      <w:r w:rsidR="00F029F9">
        <w:rPr>
          <w:noProof/>
        </w:rPr>
        <w:t>22</w:t>
      </w:r>
      <w:r w:rsidR="00B63399">
        <w:fldChar w:fldCharType="end"/>
      </w:r>
      <w:r>
        <w:t xml:space="preserve">: </w:t>
      </w:r>
      <w:r w:rsidRPr="006F7D01">
        <w:t>Interface Timings M4 JTAG Debugger</w:t>
      </w:r>
      <w:bookmarkEnd w:id="467"/>
    </w:p>
    <w:p w:rsidR="00650CE6" w:rsidRPr="00650CE6" w:rsidRDefault="00650CE6" w:rsidP="00650CE6">
      <w:pPr>
        <w:rPr>
          <w:rFonts w:cs="Calibri"/>
        </w:rPr>
      </w:pPr>
    </w:p>
    <w:p w:rsidR="00650CE6" w:rsidRPr="00650CE6" w:rsidRDefault="00650CE6" w:rsidP="00650CE6">
      <w:pPr>
        <w:pStyle w:val="Heading3"/>
      </w:pPr>
      <w:bookmarkStart w:id="468" w:name="_Toc256000046"/>
      <w:bookmarkStart w:id="469" w:name="_Toc498957512"/>
      <w:bookmarkStart w:id="470" w:name="_Toc504647507"/>
      <w:bookmarkStart w:id="471" w:name="_Toc506819391"/>
      <w:r w:rsidRPr="00650CE6">
        <w:t>M4 TRACE</w:t>
      </w:r>
      <w:bookmarkEnd w:id="468"/>
      <w:bookmarkEnd w:id="469"/>
      <w:bookmarkEnd w:id="470"/>
      <w:bookmarkEnd w:id="471"/>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00" w:firstRow="0" w:lastRow="0" w:firstColumn="0" w:lastColumn="0" w:noHBand="0" w:noVBand="0"/>
      </w:tblPr>
      <w:tblGrid>
        <w:gridCol w:w="2785"/>
        <w:gridCol w:w="1294"/>
        <w:gridCol w:w="852"/>
        <w:gridCol w:w="795"/>
        <w:gridCol w:w="1928"/>
        <w:gridCol w:w="833"/>
      </w:tblGrid>
      <w:tr w:rsidR="00650CE6" w:rsidRPr="00650CE6" w:rsidTr="00443481">
        <w:tc>
          <w:tcPr>
            <w:tcW w:w="0" w:type="auto"/>
            <w:shd w:val="solid" w:color="F0F0F0" w:fill="F0F0F0"/>
            <w:tcMar>
              <w:top w:w="30" w:type="dxa"/>
              <w:left w:w="30" w:type="dxa"/>
              <w:bottom w:w="20" w:type="dxa"/>
              <w:right w:w="30" w:type="dxa"/>
            </w:tcMar>
          </w:tcPr>
          <w:p w:rsidR="00650CE6" w:rsidRPr="00443481" w:rsidRDefault="00650CE6" w:rsidP="00650CE6">
            <w:pPr>
              <w:rPr>
                <w:rFonts w:cs="Calibri"/>
              </w:rPr>
            </w:pPr>
            <w:r w:rsidRPr="00443481">
              <w:rPr>
                <w:rFonts w:cs="Calibri"/>
                <w:b/>
              </w:rPr>
              <w:t>Parameter</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Symbol</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Min.</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Typ.</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Max.</w:t>
            </w:r>
          </w:p>
        </w:tc>
        <w:tc>
          <w:tcPr>
            <w:tcW w:w="0" w:type="auto"/>
            <w:shd w:val="solid" w:color="F0F0F0" w:fill="F0F0F0"/>
            <w:tcMar>
              <w:top w:w="30" w:type="dxa"/>
              <w:left w:w="30" w:type="dxa"/>
              <w:right w:w="30" w:type="dxa"/>
            </w:tcMar>
          </w:tcPr>
          <w:p w:rsidR="00650CE6" w:rsidRPr="00443481" w:rsidRDefault="00650CE6" w:rsidP="00650CE6">
            <w:pPr>
              <w:rPr>
                <w:rFonts w:cs="Calibri"/>
              </w:rPr>
            </w:pPr>
            <w:r w:rsidRPr="00443481">
              <w:rPr>
                <w:rFonts w:cs="Calibri"/>
                <w:b/>
              </w:rPr>
              <w:t>Unit</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TRACECLK Period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clk</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100</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MHz</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Delay</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T</w:t>
            </w:r>
            <w:r w:rsidRPr="00443481">
              <w:rPr>
                <w:rFonts w:cs="Calibri"/>
                <w:vertAlign w:val="subscript"/>
              </w:rPr>
              <w:t>od</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0.8</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8</w:t>
            </w: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ns</w:t>
            </w:r>
          </w:p>
        </w:tc>
      </w:tr>
      <w:tr w:rsidR="00650CE6" w:rsidRPr="00650CE6" w:rsidTr="00443481">
        <w:tc>
          <w:tcPr>
            <w:tcW w:w="0" w:type="auto"/>
            <w:tcMar>
              <w:top w:w="30" w:type="dxa"/>
              <w:left w:w="30" w:type="dxa"/>
              <w:bottom w:w="20" w:type="dxa"/>
              <w:right w:w="30" w:type="dxa"/>
            </w:tcMar>
          </w:tcPr>
          <w:p w:rsidR="00650CE6" w:rsidRPr="00443481" w:rsidRDefault="00650CE6" w:rsidP="00650CE6">
            <w:pPr>
              <w:rPr>
                <w:rFonts w:cs="Calibri"/>
              </w:rPr>
            </w:pPr>
            <w:r w:rsidRPr="00443481">
              <w:rPr>
                <w:rFonts w:cs="Calibri"/>
              </w:rPr>
              <w:t>Output Load</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5</w:t>
            </w:r>
          </w:p>
        </w:tc>
        <w:tc>
          <w:tcPr>
            <w:tcW w:w="0" w:type="auto"/>
            <w:tcMar>
              <w:top w:w="30" w:type="dxa"/>
              <w:left w:w="30" w:type="dxa"/>
              <w:right w:w="30" w:type="dxa"/>
            </w:tcMar>
          </w:tcPr>
          <w:p w:rsidR="00650CE6" w:rsidRPr="00443481" w:rsidRDefault="00650CE6" w:rsidP="00650CE6">
            <w:pPr>
              <w:rPr>
                <w:rFonts w:cs="Calibri"/>
              </w:rPr>
            </w:pPr>
          </w:p>
        </w:tc>
        <w:tc>
          <w:tcPr>
            <w:tcW w:w="0" w:type="auto"/>
            <w:tcMar>
              <w:top w:w="30" w:type="dxa"/>
              <w:left w:w="30" w:type="dxa"/>
              <w:right w:w="30" w:type="dxa"/>
            </w:tcMar>
          </w:tcPr>
          <w:p w:rsidR="00650CE6" w:rsidRPr="00443481" w:rsidRDefault="00650CE6" w:rsidP="00650CE6">
            <w:pPr>
              <w:rPr>
                <w:rFonts w:cs="Calibri"/>
              </w:rPr>
            </w:pPr>
            <w:r w:rsidRPr="00443481">
              <w:rPr>
                <w:rFonts w:cs="Calibri"/>
              </w:rPr>
              <w:t>10 (25 TBD)</w:t>
            </w:r>
          </w:p>
        </w:tc>
        <w:tc>
          <w:tcPr>
            <w:tcW w:w="0" w:type="auto"/>
            <w:tcMar>
              <w:top w:w="30" w:type="dxa"/>
              <w:left w:w="30" w:type="dxa"/>
              <w:right w:w="30" w:type="dxa"/>
            </w:tcMar>
          </w:tcPr>
          <w:p w:rsidR="00650CE6" w:rsidRPr="00443481" w:rsidRDefault="00650CE6" w:rsidP="00443481">
            <w:pPr>
              <w:keepNext/>
              <w:rPr>
                <w:rFonts w:cs="Calibri"/>
              </w:rPr>
            </w:pPr>
            <w:r w:rsidRPr="00443481">
              <w:rPr>
                <w:rFonts w:cs="Calibri"/>
              </w:rPr>
              <w:t>pF</w:t>
            </w:r>
          </w:p>
        </w:tc>
      </w:tr>
    </w:tbl>
    <w:p w:rsidR="00650CE6" w:rsidRPr="00650CE6" w:rsidRDefault="00C35C84" w:rsidP="00C35C84">
      <w:pPr>
        <w:pStyle w:val="Caption"/>
        <w:rPr>
          <w:rFonts w:cs="Calibri"/>
        </w:rPr>
      </w:pPr>
      <w:bookmarkStart w:id="472" w:name="_Toc506818025"/>
      <w:r>
        <w:t xml:space="preserve">Table </w:t>
      </w:r>
      <w:r w:rsidR="00DF628D">
        <w:fldChar w:fldCharType="begin"/>
      </w:r>
      <w:r w:rsidR="00DF628D">
        <w:instrText xml:space="preserve"> SEQ Table \* ARABIC </w:instrText>
      </w:r>
      <w:r w:rsidR="00DF628D">
        <w:fldChar w:fldCharType="separate"/>
      </w:r>
      <w:r w:rsidR="00F029F9">
        <w:rPr>
          <w:noProof/>
        </w:rPr>
        <w:t>75</w:t>
      </w:r>
      <w:r w:rsidR="00DF628D">
        <w:fldChar w:fldCharType="end"/>
      </w:r>
      <w:r>
        <w:t xml:space="preserve">:AC Characteristics </w:t>
      </w:r>
      <w:r w:rsidRPr="00C03CF9">
        <w:t>M4 TRACE PORT</w:t>
      </w:r>
      <w:bookmarkEnd w:id="472"/>
    </w:p>
    <w:p w:rsidR="00650CE6" w:rsidRPr="00650CE6" w:rsidRDefault="00650CE6" w:rsidP="00650CE6">
      <w:pPr>
        <w:rPr>
          <w:rFonts w:cs="Calibri"/>
        </w:rPr>
      </w:pPr>
    </w:p>
    <w:p w:rsidR="00C35C84" w:rsidRDefault="0024108F" w:rsidP="00C35C84">
      <w:pPr>
        <w:keepNext/>
        <w:jc w:val="center"/>
      </w:pPr>
      <w:r w:rsidRPr="00443481">
        <w:rPr>
          <w:rFonts w:cs="Calibri"/>
          <w:noProof/>
        </w:rPr>
        <w:drawing>
          <wp:inline distT="0" distB="0" distL="0" distR="0">
            <wp:extent cx="3413125" cy="1717040"/>
            <wp:effectExtent l="0" t="0" r="0" b="0"/>
            <wp:docPr id="25" name="Picture 25" descr="/download/attachments/18876435/image2007-8-16%2017%3A1%3A40.png?version=1&amp;modificationDate=1500034243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descr="/download/attachments/18876435/image2007-8-16%2017%3A1%3A40.png?version=1&amp;modificationDate=1500034243000&amp;api=v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125" cy="1717040"/>
                    </a:xfrm>
                    <a:prstGeom prst="rect">
                      <a:avLst/>
                    </a:prstGeom>
                    <a:noFill/>
                    <a:ln>
                      <a:noFill/>
                    </a:ln>
                  </pic:spPr>
                </pic:pic>
              </a:graphicData>
            </a:graphic>
          </wp:inline>
        </w:drawing>
      </w:r>
    </w:p>
    <w:p w:rsidR="00650CE6" w:rsidRDefault="00C35C84" w:rsidP="00C35C84">
      <w:pPr>
        <w:pStyle w:val="Caption"/>
      </w:pPr>
      <w:bookmarkStart w:id="473" w:name="_Toc506817942"/>
      <w:r>
        <w:t xml:space="preserve">Figure </w:t>
      </w:r>
      <w:r w:rsidR="00B63399">
        <w:fldChar w:fldCharType="begin"/>
      </w:r>
      <w:r w:rsidR="00B63399">
        <w:instrText xml:space="preserve"> SEQ Figure \* ARABIC </w:instrText>
      </w:r>
      <w:r w:rsidR="00B63399">
        <w:fldChar w:fldCharType="separate"/>
      </w:r>
      <w:r w:rsidR="00F029F9">
        <w:rPr>
          <w:noProof/>
        </w:rPr>
        <w:t>23</w:t>
      </w:r>
      <w:r w:rsidR="00B63399">
        <w:fldChar w:fldCharType="end"/>
      </w:r>
      <w:r>
        <w:t xml:space="preserve">: </w:t>
      </w:r>
      <w:r w:rsidRPr="00FA32A2">
        <w:t>Interface Timings – M4 TRACE PORT</w:t>
      </w:r>
      <w:bookmarkEnd w:id="473"/>
    </w:p>
    <w:p w:rsidR="00C42533" w:rsidRPr="00C42533" w:rsidRDefault="00C42533" w:rsidP="00C42533"/>
    <w:p w:rsidR="00CA4084" w:rsidRPr="001D2299" w:rsidRDefault="00CF7CE0">
      <w:pPr>
        <w:pStyle w:val="Heading2"/>
        <w:rPr>
          <w:rFonts w:cs="Calibri"/>
        </w:rPr>
      </w:pPr>
      <w:bookmarkStart w:id="474" w:name="_Toc498957513"/>
      <w:bookmarkStart w:id="475" w:name="_Toc504647508"/>
      <w:bookmarkStart w:id="476" w:name="_Toc506819392"/>
      <w:r>
        <w:rPr>
          <w:rFonts w:cs="Calibri"/>
        </w:rPr>
        <w:t>RF Characteristics</w:t>
      </w:r>
      <w:r w:rsidR="00E7325D">
        <w:rPr>
          <w:rStyle w:val="FootnoteReference"/>
          <w:rFonts w:cs="Calibri"/>
        </w:rPr>
        <w:footnoteReference w:id="3"/>
      </w:r>
      <w:bookmarkEnd w:id="474"/>
      <w:bookmarkEnd w:id="475"/>
      <w:bookmarkEnd w:id="476"/>
    </w:p>
    <w:p w:rsidR="00CA4084" w:rsidRPr="001D2299" w:rsidRDefault="006C2945">
      <w:pPr>
        <w:pStyle w:val="Heading3"/>
        <w:rPr>
          <w:rFonts w:cs="Calibri"/>
        </w:rPr>
      </w:pPr>
      <w:bookmarkStart w:id="477" w:name="scroll-bookmark-54"/>
      <w:bookmarkStart w:id="478" w:name="_Toc498957514"/>
      <w:bookmarkStart w:id="479" w:name="_Toc504647509"/>
      <w:bookmarkStart w:id="480" w:name="_Toc506819393"/>
      <w:r w:rsidRPr="001D2299">
        <w:rPr>
          <w:rFonts w:cs="Calibri"/>
        </w:rPr>
        <w:t>WLAN 2.4 GHz Transmitter Characteristics</w:t>
      </w:r>
      <w:bookmarkEnd w:id="477"/>
      <w:bookmarkEnd w:id="478"/>
      <w:bookmarkEnd w:id="479"/>
      <w:bookmarkEnd w:id="480"/>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5177"/>
        <w:gridCol w:w="1474"/>
        <w:gridCol w:w="445"/>
        <w:gridCol w:w="415"/>
        <w:gridCol w:w="479"/>
        <w:gridCol w:w="497"/>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Transmit Power for 20MHz Bandwidth, compliant with IEEE mask and EVM</w:t>
            </w:r>
          </w:p>
        </w:tc>
        <w:tc>
          <w:tcPr>
            <w:tcW w:w="0" w:type="auto"/>
            <w:tcMar>
              <w:top w:w="30" w:type="dxa"/>
              <w:left w:w="30" w:type="dxa"/>
              <w:right w:w="30" w:type="dxa"/>
            </w:tcMar>
          </w:tcPr>
          <w:p w:rsidR="00CA4084" w:rsidRPr="00443481" w:rsidRDefault="006C2945">
            <w:pPr>
              <w:rPr>
                <w:rFonts w:cs="Calibri"/>
              </w:rPr>
            </w:pPr>
            <w:r w:rsidRPr="00443481">
              <w:rPr>
                <w:rFonts w:cs="Calibri"/>
              </w:rPr>
              <w:t>1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5.5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11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6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12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18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24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36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19</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48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54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MCS0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MCS1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MCS2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MCS3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MCS4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19</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MCS5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MCS6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MCS7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Transmit Power for 40MHz Bandwidth, compliant with IEEE mask and EVM</w:t>
            </w:r>
          </w:p>
        </w:tc>
        <w:tc>
          <w:tcPr>
            <w:tcW w:w="0" w:type="auto"/>
            <w:tcMar>
              <w:top w:w="30" w:type="dxa"/>
              <w:left w:w="30" w:type="dxa"/>
              <w:right w:w="30" w:type="dxa"/>
            </w:tcMar>
          </w:tcPr>
          <w:p w:rsidR="00CA4084" w:rsidRPr="00443481" w:rsidRDefault="006C2945">
            <w:pPr>
              <w:rPr>
                <w:rFonts w:cs="Calibri"/>
              </w:rPr>
            </w:pPr>
            <w:r w:rsidRPr="00443481">
              <w:rPr>
                <w:rFonts w:cs="Calibri"/>
              </w:rPr>
              <w:t>MCS0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MCS7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13</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dBm</w:t>
            </w:r>
          </w:p>
        </w:tc>
      </w:tr>
    </w:tbl>
    <w:p w:rsidR="00CA4084" w:rsidRDefault="00FB64A9" w:rsidP="00E61193">
      <w:pPr>
        <w:pStyle w:val="Caption"/>
      </w:pPr>
      <w:bookmarkStart w:id="481" w:name="_Toc491688711"/>
      <w:bookmarkStart w:id="482" w:name="_Toc506818026"/>
      <w:r>
        <w:t xml:space="preserve">Table </w:t>
      </w:r>
      <w:r w:rsidR="00DF628D">
        <w:fldChar w:fldCharType="begin"/>
      </w:r>
      <w:r w:rsidR="00DF628D">
        <w:instrText xml:space="preserve"> SEQ Table \* ARABIC </w:instrText>
      </w:r>
      <w:r w:rsidR="00DF628D">
        <w:fldChar w:fldCharType="separate"/>
      </w:r>
      <w:r w:rsidR="00F029F9">
        <w:rPr>
          <w:noProof/>
        </w:rPr>
        <w:t>76</w:t>
      </w:r>
      <w:r w:rsidR="00DF628D">
        <w:fldChar w:fldCharType="end"/>
      </w:r>
      <w:r>
        <w:t xml:space="preserve">: </w:t>
      </w:r>
      <w:r w:rsidRPr="00A64623">
        <w:t>WLAN 2.4 GHz Transmitter Characteristics</w:t>
      </w:r>
      <w:bookmarkEnd w:id="481"/>
      <w:bookmarkEnd w:id="482"/>
    </w:p>
    <w:p w:rsidR="00C42533" w:rsidRPr="00C42533" w:rsidRDefault="00C42533" w:rsidP="00C42533"/>
    <w:p w:rsidR="00CA4084" w:rsidRPr="001D2299" w:rsidRDefault="006C2945">
      <w:pPr>
        <w:pStyle w:val="Heading3"/>
        <w:rPr>
          <w:rFonts w:cs="Calibri"/>
        </w:rPr>
      </w:pPr>
      <w:bookmarkStart w:id="483" w:name="scroll-bookmark-55"/>
      <w:bookmarkStart w:id="484" w:name="_Toc498957515"/>
      <w:bookmarkStart w:id="485" w:name="_Toc504647510"/>
      <w:bookmarkStart w:id="486" w:name="_Toc506819394"/>
      <w:r w:rsidRPr="001D2299">
        <w:rPr>
          <w:rFonts w:cs="Calibri"/>
        </w:rPr>
        <w:t>WLAN 2.4 GHz Receiver Characteristics</w:t>
      </w:r>
      <w:bookmarkEnd w:id="483"/>
      <w:bookmarkEnd w:id="484"/>
      <w:bookmarkEnd w:id="485"/>
      <w:bookmarkEnd w:id="486"/>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175"/>
        <w:gridCol w:w="1980"/>
        <w:gridCol w:w="547"/>
        <w:gridCol w:w="585"/>
        <w:gridCol w:w="589"/>
        <w:gridCol w:w="611"/>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Sensitivity for 20MHz Bandwidth</w:t>
            </w:r>
          </w:p>
        </w:tc>
        <w:tc>
          <w:tcPr>
            <w:tcW w:w="0" w:type="auto"/>
            <w:tcMar>
              <w:top w:w="30" w:type="dxa"/>
              <w:left w:w="30" w:type="dxa"/>
              <w:right w:w="30" w:type="dxa"/>
            </w:tcMar>
          </w:tcPr>
          <w:p w:rsidR="00CA4084" w:rsidRPr="00443481" w:rsidRDefault="006C2945">
            <w:pPr>
              <w:rPr>
                <w:rFonts w:cs="Calibri"/>
              </w:rPr>
            </w:pPr>
            <w:r w:rsidRPr="00443481">
              <w:rPr>
                <w:rFonts w:cs="Calibri"/>
              </w:rPr>
              <w:t>1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-97.0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5.5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-89.5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11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-88.0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6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-93.0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-91.5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12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-90.5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18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-88.5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24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-85.5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36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48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-78.0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54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-76.0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MCS0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-91.5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MCS1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-89.5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MCS2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-87.0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MCS3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MCS4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-81.0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MCS5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-76.5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MCS6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MCS7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-73.0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Sensitivity for 40MHz Bandwidth</w:t>
            </w:r>
          </w:p>
        </w:tc>
        <w:tc>
          <w:tcPr>
            <w:tcW w:w="0" w:type="auto"/>
            <w:tcMar>
              <w:top w:w="30" w:type="dxa"/>
              <w:left w:w="30" w:type="dxa"/>
              <w:right w:w="30" w:type="dxa"/>
            </w:tcMar>
          </w:tcPr>
          <w:p w:rsidR="00CA4084" w:rsidRPr="00443481" w:rsidRDefault="006C2945">
            <w:pPr>
              <w:rPr>
                <w:rFonts w:cs="Calibri"/>
              </w:rPr>
            </w:pPr>
            <w:r w:rsidRPr="00443481">
              <w:rPr>
                <w:rFonts w:cs="Calibri"/>
              </w:rPr>
              <w:t>MCS0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-88.0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MCS7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-69.5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Maximum Input Level for PER below 10%</w:t>
            </w:r>
          </w:p>
        </w:tc>
        <w:tc>
          <w:tcPr>
            <w:tcW w:w="0" w:type="auto"/>
            <w:tcMar>
              <w:top w:w="30" w:type="dxa"/>
              <w:left w:w="30" w:type="dxa"/>
              <w:right w:w="30" w:type="dxa"/>
            </w:tcMar>
          </w:tcPr>
          <w:p w:rsidR="00CA4084" w:rsidRPr="00443481" w:rsidRDefault="006C2945">
            <w:pPr>
              <w:rPr>
                <w:rFonts w:cs="Calibri"/>
              </w:rPr>
            </w:pPr>
            <w:r w:rsidRPr="00443481">
              <w:rPr>
                <w:rFonts w:cs="Calibri"/>
              </w:rPr>
              <w:t>1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11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54 Mbps OFDM</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MCS0 Mixed Mode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Adjacent Channel Rejection</w:t>
            </w:r>
          </w:p>
        </w:tc>
        <w:tc>
          <w:tcPr>
            <w:tcW w:w="0" w:type="auto"/>
            <w:tcMar>
              <w:top w:w="30" w:type="dxa"/>
              <w:left w:w="30" w:type="dxa"/>
              <w:right w:w="30" w:type="dxa"/>
            </w:tcMar>
          </w:tcPr>
          <w:p w:rsidR="00CA4084" w:rsidRPr="00443481" w:rsidRDefault="006C2945">
            <w:pPr>
              <w:rPr>
                <w:rFonts w:cs="Calibri"/>
              </w:rPr>
            </w:pPr>
            <w:r w:rsidRPr="00443481">
              <w:rPr>
                <w:rFonts w:cs="Calibri"/>
              </w:rPr>
              <w:t>1 Mbps DSSS</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11 Mbps CCK</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6 Mbps OFDM</w:t>
            </w:r>
          </w:p>
        </w:tc>
        <w:tc>
          <w:tcPr>
            <w:tcW w:w="0" w:type="auto"/>
            <w:tcMar>
              <w:top w:w="30" w:type="dxa"/>
              <w:left w:w="30" w:type="dxa"/>
              <w:right w:w="30" w:type="dxa"/>
            </w:tcMar>
          </w:tcPr>
          <w:p w:rsidR="00CA4084" w:rsidRPr="00443481" w:rsidRDefault="006C2945">
            <w:pPr>
              <w:rPr>
                <w:rFonts w:cs="Calibri"/>
              </w:rPr>
            </w:pPr>
            <w:r w:rsidRPr="00443481">
              <w:rPr>
                <w:rFonts w:cs="Calibri"/>
              </w:rPr>
              <w:t>32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54 Mbps OFDM</w:t>
            </w:r>
          </w:p>
        </w:tc>
        <w:tc>
          <w:tcPr>
            <w:tcW w:w="0" w:type="auto"/>
            <w:tcMar>
              <w:top w:w="30" w:type="dxa"/>
              <w:left w:w="30" w:type="dxa"/>
              <w:right w:w="30" w:type="dxa"/>
            </w:tcMar>
          </w:tcPr>
          <w:p w:rsidR="00CA4084" w:rsidRPr="00443481" w:rsidRDefault="006C2945">
            <w:pPr>
              <w:rPr>
                <w:rFonts w:cs="Calibri"/>
              </w:rPr>
            </w:pPr>
            <w:r w:rsidRPr="00443481">
              <w:rPr>
                <w:rFonts w:cs="Calibri"/>
              </w:rPr>
              <w:t>18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PER Floor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0.1</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RSSI Accuracy</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6C2945">
            <w:pPr>
              <w:rPr>
                <w:rFonts w:cs="Calibri"/>
              </w:rPr>
            </w:pPr>
            <w:r w:rsidRPr="00443481">
              <w:rPr>
                <w:rFonts w:cs="Calibri"/>
              </w:rPr>
              <w:t>±3</w:t>
            </w: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dB</w:t>
            </w:r>
          </w:p>
        </w:tc>
      </w:tr>
    </w:tbl>
    <w:p w:rsidR="00CA4084" w:rsidRDefault="00FB64A9" w:rsidP="00E61193">
      <w:pPr>
        <w:pStyle w:val="Caption"/>
      </w:pPr>
      <w:bookmarkStart w:id="487" w:name="_Toc491688712"/>
      <w:bookmarkStart w:id="488" w:name="_Toc506818027"/>
      <w:r>
        <w:t xml:space="preserve">Table </w:t>
      </w:r>
      <w:r w:rsidR="00DF628D">
        <w:fldChar w:fldCharType="begin"/>
      </w:r>
      <w:r w:rsidR="00DF628D">
        <w:instrText xml:space="preserve"> SEQ Table \* ARABIC </w:instrText>
      </w:r>
      <w:r w:rsidR="00DF628D">
        <w:fldChar w:fldCharType="separate"/>
      </w:r>
      <w:r w:rsidR="00F029F9">
        <w:rPr>
          <w:noProof/>
        </w:rPr>
        <w:t>77</w:t>
      </w:r>
      <w:r w:rsidR="00DF628D">
        <w:fldChar w:fldCharType="end"/>
      </w:r>
      <w:r>
        <w:t xml:space="preserve">: </w:t>
      </w:r>
      <w:r w:rsidRPr="001D633A">
        <w:t>WLAN 2.4 GHz Receiver Characteristics</w:t>
      </w:r>
      <w:bookmarkEnd w:id="487"/>
      <w:bookmarkEnd w:id="488"/>
    </w:p>
    <w:p w:rsidR="00C42533" w:rsidRPr="00C42533" w:rsidRDefault="00C42533" w:rsidP="00C42533"/>
    <w:p w:rsidR="00CA4084" w:rsidRPr="001D2299" w:rsidRDefault="006C2945">
      <w:pPr>
        <w:pStyle w:val="Heading3"/>
        <w:rPr>
          <w:rFonts w:cs="Calibri"/>
        </w:rPr>
      </w:pPr>
      <w:bookmarkStart w:id="489" w:name="scroll-bookmark-56"/>
      <w:bookmarkStart w:id="490" w:name="_Toc498957516"/>
      <w:bookmarkStart w:id="491" w:name="_Toc504647511"/>
      <w:bookmarkStart w:id="492" w:name="_Toc506819395"/>
      <w:r w:rsidRPr="001D2299">
        <w:rPr>
          <w:rFonts w:cs="Calibri"/>
        </w:rPr>
        <w:t>Bluetooth Receiver Characteristics</w:t>
      </w:r>
      <w:bookmarkEnd w:id="489"/>
      <w:bookmarkEnd w:id="490"/>
      <w:bookmarkEnd w:id="491"/>
      <w:bookmarkEnd w:id="492"/>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2141"/>
        <w:gridCol w:w="4123"/>
        <w:gridCol w:w="522"/>
        <w:gridCol w:w="558"/>
        <w:gridCol w:w="561"/>
        <w:gridCol w:w="582"/>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Sensitivity</w:t>
            </w:r>
          </w:p>
        </w:tc>
        <w:tc>
          <w:tcPr>
            <w:tcW w:w="0" w:type="auto"/>
            <w:tcMar>
              <w:top w:w="30" w:type="dxa"/>
              <w:left w:w="30" w:type="dxa"/>
              <w:right w:w="30" w:type="dxa"/>
            </w:tcMar>
          </w:tcPr>
          <w:p w:rsidR="00CA4084" w:rsidRPr="00443481" w:rsidRDefault="006C2945">
            <w:pPr>
              <w:rPr>
                <w:rFonts w:cs="Calibri"/>
              </w:rPr>
            </w:pPr>
            <w:r w:rsidRPr="00443481">
              <w:rPr>
                <w:rFonts w:cs="Calibri"/>
              </w:rPr>
              <w:t>BR (1 Mbps), 339 bytes, DH5 Packet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-94.0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(2 Mbps), 679 bytes, 2-DH5 Packet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(3 Mbps), 1020 bytes, 3-DH5 Packet</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-84.0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(1 Mbps), 37 bytes, Advertising Channel</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-96</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Maximum Input Level</w:t>
            </w:r>
          </w:p>
        </w:tc>
        <w:tc>
          <w:tcPr>
            <w:tcW w:w="0" w:type="auto"/>
            <w:tcMar>
              <w:top w:w="30" w:type="dxa"/>
              <w:left w:w="30" w:type="dxa"/>
              <w:right w:w="30" w:type="dxa"/>
            </w:tcMar>
          </w:tcPr>
          <w:p w:rsidR="00CA4084" w:rsidRPr="00443481" w:rsidRDefault="006C2945">
            <w:pPr>
              <w:rPr>
                <w:rFonts w:cs="Calibri"/>
              </w:rPr>
            </w:pPr>
            <w:r w:rsidRPr="00443481">
              <w:rPr>
                <w:rFonts w:cs="Calibri"/>
              </w:rPr>
              <w:t>BR, EDR2, EDR3</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BER Floor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1e-4</w:t>
            </w:r>
          </w:p>
        </w:tc>
        <w:tc>
          <w:tcPr>
            <w:tcW w:w="0" w:type="auto"/>
            <w:tcMar>
              <w:top w:w="30" w:type="dxa"/>
              <w:left w:w="30" w:type="dxa"/>
              <w:right w:w="30" w:type="dxa"/>
            </w:tcMar>
          </w:tcPr>
          <w:p w:rsidR="00CA4084" w:rsidRPr="00443481" w:rsidRDefault="006C2945">
            <w:pPr>
              <w:rPr>
                <w:rFonts w:cs="Calibri"/>
              </w:rPr>
            </w:pPr>
            <w:r w:rsidRPr="00443481">
              <w:rPr>
                <w:rFonts w:cs="Calibri"/>
              </w:rPr>
              <w:t>%</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C/I Performance</w:t>
            </w:r>
          </w:p>
        </w:tc>
        <w:tc>
          <w:tcPr>
            <w:tcW w:w="0" w:type="auto"/>
            <w:tcMar>
              <w:top w:w="30" w:type="dxa"/>
              <w:left w:w="30" w:type="dxa"/>
              <w:right w:w="30" w:type="dxa"/>
            </w:tcMar>
          </w:tcPr>
          <w:p w:rsidR="00CA4084" w:rsidRPr="00443481" w:rsidRDefault="006C2945">
            <w:pPr>
              <w:rPr>
                <w:rFonts w:cs="Calibri"/>
              </w:rPr>
            </w:pPr>
            <w:r w:rsidRPr="00443481">
              <w:rPr>
                <w:rFonts w:cs="Calibri"/>
              </w:rPr>
              <w:t>BR, co-channel</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BR,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BR,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BR, adjacent +2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-31</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BR, adjacent -2 MHz (image)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BR, adjacent &gt;=|±3|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-41</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co-channel</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-6</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adjacent +2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adjacent -2 MHz (image)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-23</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EDR2, adjacent &gt;=|±3|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co-channel</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19</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adjacent +2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-26</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adjacent -2 MHz (image)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-16</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EDR3, adjacent &gt;=|±3|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co-channel</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21</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adjacent -1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adjacent +2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adjacent -2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 adjacent &gt;=|±3|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-27</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dB</w:t>
            </w:r>
          </w:p>
        </w:tc>
      </w:tr>
    </w:tbl>
    <w:p w:rsidR="00CA4084" w:rsidRDefault="00FB64A9" w:rsidP="00E61193">
      <w:pPr>
        <w:pStyle w:val="Caption"/>
      </w:pPr>
      <w:bookmarkStart w:id="493" w:name="_Toc491688713"/>
      <w:bookmarkStart w:id="494" w:name="_Toc506818028"/>
      <w:r>
        <w:t xml:space="preserve">Table </w:t>
      </w:r>
      <w:r w:rsidR="00DF628D">
        <w:fldChar w:fldCharType="begin"/>
      </w:r>
      <w:r w:rsidR="00DF628D">
        <w:instrText xml:space="preserve"> SEQ Table \* ARABIC </w:instrText>
      </w:r>
      <w:r w:rsidR="00DF628D">
        <w:fldChar w:fldCharType="separate"/>
      </w:r>
      <w:r w:rsidR="00F029F9">
        <w:rPr>
          <w:noProof/>
        </w:rPr>
        <w:t>78</w:t>
      </w:r>
      <w:r w:rsidR="00DF628D">
        <w:fldChar w:fldCharType="end"/>
      </w:r>
      <w:r>
        <w:t xml:space="preserve">: </w:t>
      </w:r>
      <w:r w:rsidRPr="00CA11A5">
        <w:t>Bluetooth Receiver Characteristics</w:t>
      </w:r>
      <w:bookmarkEnd w:id="493"/>
      <w:bookmarkEnd w:id="494"/>
    </w:p>
    <w:p w:rsidR="00C42533" w:rsidRPr="00C42533" w:rsidRDefault="00C42533" w:rsidP="00C42533"/>
    <w:p w:rsidR="00CA4084" w:rsidRPr="001D2299" w:rsidRDefault="006C2945">
      <w:pPr>
        <w:pStyle w:val="Heading3"/>
        <w:rPr>
          <w:rFonts w:cs="Calibri"/>
        </w:rPr>
      </w:pPr>
      <w:bookmarkStart w:id="495" w:name="scroll-bookmark-57"/>
      <w:bookmarkStart w:id="496" w:name="_Toc498957517"/>
      <w:bookmarkStart w:id="497" w:name="_Toc504647512"/>
      <w:bookmarkStart w:id="498" w:name="_Toc506819396"/>
      <w:r w:rsidRPr="001D2299">
        <w:rPr>
          <w:rFonts w:cs="Calibri"/>
        </w:rPr>
        <w:t>Bluetooth Transmitter Characteristics</w:t>
      </w:r>
      <w:bookmarkEnd w:id="495"/>
      <w:bookmarkEnd w:id="496"/>
      <w:bookmarkEnd w:id="497"/>
      <w:bookmarkEnd w:id="498"/>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4417"/>
        <w:gridCol w:w="1310"/>
        <w:gridCol w:w="669"/>
        <w:gridCol w:w="624"/>
        <w:gridCol w:w="720"/>
        <w:gridCol w:w="747"/>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Transmit Power</w:t>
            </w:r>
          </w:p>
        </w:tc>
        <w:tc>
          <w:tcPr>
            <w:tcW w:w="0" w:type="auto"/>
            <w:tcMar>
              <w:top w:w="30" w:type="dxa"/>
              <w:left w:w="30" w:type="dxa"/>
              <w:right w:w="30" w:type="dxa"/>
            </w:tcMar>
          </w:tcPr>
          <w:p w:rsidR="00CA4084" w:rsidRPr="00443481" w:rsidRDefault="006C2945">
            <w:pPr>
              <w:rPr>
                <w:rFonts w:cs="Calibri"/>
              </w:rPr>
            </w:pPr>
            <w:r w:rsidRPr="00443481">
              <w:rPr>
                <w:rFonts w:cs="Calibri"/>
              </w:rPr>
              <w:t>BR, EDR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Power Control Step</w:t>
            </w:r>
          </w:p>
        </w:tc>
        <w:tc>
          <w:tcPr>
            <w:tcW w:w="0" w:type="auto"/>
            <w:tcMar>
              <w:top w:w="30" w:type="dxa"/>
              <w:left w:w="30" w:type="dxa"/>
              <w:right w:w="30" w:type="dxa"/>
            </w:tcMar>
          </w:tcPr>
          <w:p w:rsidR="00CA4084" w:rsidRPr="00443481" w:rsidRDefault="006C2945">
            <w:pPr>
              <w:rPr>
                <w:rFonts w:cs="Calibri"/>
              </w:rPr>
            </w:pPr>
            <w:r w:rsidRPr="00443481">
              <w:rPr>
                <w:rFonts w:cs="Calibri"/>
              </w:rPr>
              <w:t>BR, EDR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Adjacent Channel Power |M-N| = 1</w:t>
            </w:r>
          </w:p>
        </w:tc>
        <w:tc>
          <w:tcPr>
            <w:tcW w:w="0" w:type="auto"/>
            <w:tcMar>
              <w:top w:w="30" w:type="dxa"/>
              <w:left w:w="30" w:type="dxa"/>
              <w:right w:w="30" w:type="dxa"/>
            </w:tcMar>
          </w:tcPr>
          <w:p w:rsidR="00CA4084" w:rsidRPr="00443481" w:rsidRDefault="006C2945">
            <w:pPr>
              <w:rPr>
                <w:rFonts w:cs="Calibri"/>
              </w:rPr>
            </w:pPr>
            <w:r w:rsidRPr="00443481">
              <w:rPr>
                <w:rFonts w:cs="Calibri"/>
              </w:rPr>
              <w:t>EDR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Adjacent Channel Power |M-N| = 2</w:t>
            </w:r>
          </w:p>
        </w:tc>
        <w:tc>
          <w:tcPr>
            <w:tcW w:w="0" w:type="auto"/>
            <w:tcMar>
              <w:top w:w="30" w:type="dxa"/>
              <w:left w:w="30" w:type="dxa"/>
              <w:right w:w="30" w:type="dxa"/>
            </w:tcMar>
          </w:tcPr>
          <w:p w:rsidR="00CA4084" w:rsidRPr="00443481" w:rsidRDefault="006C2945">
            <w:pPr>
              <w:rPr>
                <w:rFonts w:cs="Calibri"/>
              </w:rPr>
            </w:pPr>
            <w:r w:rsidRPr="00443481">
              <w:rPr>
                <w:rFonts w:cs="Calibri"/>
              </w:rPr>
              <w:t>BR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-24</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Adjacent Channel Power |M-N| &gt; 2</w:t>
            </w:r>
          </w:p>
        </w:tc>
        <w:tc>
          <w:tcPr>
            <w:tcW w:w="0" w:type="auto"/>
            <w:tcMar>
              <w:top w:w="30" w:type="dxa"/>
              <w:left w:w="30" w:type="dxa"/>
              <w:right w:w="30" w:type="dxa"/>
            </w:tcMar>
          </w:tcPr>
          <w:p w:rsidR="00CA4084" w:rsidRPr="00443481" w:rsidRDefault="006C2945">
            <w:pPr>
              <w:rPr>
                <w:rFonts w:cs="Calibri"/>
              </w:rPr>
            </w:pPr>
            <w:r w:rsidRPr="00443481">
              <w:rPr>
                <w:rFonts w:cs="Calibri"/>
              </w:rPr>
              <w:t>BR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EDR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LE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dB</w:t>
            </w:r>
          </w:p>
        </w:tc>
      </w:tr>
    </w:tbl>
    <w:p w:rsidR="00CA4084" w:rsidRPr="001D2299" w:rsidRDefault="00FB64A9" w:rsidP="00E61193">
      <w:pPr>
        <w:pStyle w:val="Caption"/>
        <w:rPr>
          <w:rFonts w:cs="Calibri"/>
        </w:rPr>
      </w:pPr>
      <w:bookmarkStart w:id="499" w:name="_Toc491688714"/>
      <w:bookmarkStart w:id="500" w:name="_Toc506818029"/>
      <w:r>
        <w:t xml:space="preserve">Table </w:t>
      </w:r>
      <w:r w:rsidR="00DF628D">
        <w:fldChar w:fldCharType="begin"/>
      </w:r>
      <w:r w:rsidR="00DF628D">
        <w:instrText xml:space="preserve"> SEQ Table \* ARABIC </w:instrText>
      </w:r>
      <w:r w:rsidR="00DF628D">
        <w:fldChar w:fldCharType="separate"/>
      </w:r>
      <w:r w:rsidR="00F029F9">
        <w:rPr>
          <w:noProof/>
        </w:rPr>
        <w:t>79</w:t>
      </w:r>
      <w:r w:rsidR="00DF628D">
        <w:fldChar w:fldCharType="end"/>
      </w:r>
      <w:r>
        <w:t xml:space="preserve">: </w:t>
      </w:r>
      <w:r w:rsidRPr="00BE2149">
        <w:t>Bluetooth Transmitter Characteristics</w:t>
      </w:r>
      <w:bookmarkEnd w:id="499"/>
      <w:bookmarkEnd w:id="500"/>
    </w:p>
    <w:p w:rsidR="00CA4084" w:rsidRPr="001D2299" w:rsidRDefault="006C2945">
      <w:pPr>
        <w:pStyle w:val="Heading3"/>
        <w:rPr>
          <w:rFonts w:cs="Calibri"/>
        </w:rPr>
      </w:pPr>
      <w:bookmarkStart w:id="501" w:name="scroll-bookmark-58"/>
      <w:bookmarkStart w:id="502" w:name="_Toc498957518"/>
      <w:bookmarkStart w:id="503" w:name="_Toc504647513"/>
      <w:bookmarkStart w:id="504" w:name="_Toc506819397"/>
      <w:r w:rsidRPr="001D2299">
        <w:rPr>
          <w:rFonts w:cs="Calibri"/>
        </w:rPr>
        <w:t>ZigBee Performance</w:t>
      </w:r>
      <w:bookmarkEnd w:id="501"/>
      <w:bookmarkEnd w:id="502"/>
      <w:bookmarkEnd w:id="503"/>
      <w:bookmarkEnd w:id="504"/>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3459"/>
        <w:gridCol w:w="2871"/>
        <w:gridCol w:w="509"/>
        <w:gridCol w:w="531"/>
        <w:gridCol w:w="548"/>
        <w:gridCol w:w="569"/>
      </w:tblGrid>
      <w:tr w:rsidR="00CA4084" w:rsidRPr="001D2299" w:rsidTr="00443481">
        <w:trPr>
          <w:tblHeader/>
        </w:trPr>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CA4084" w:rsidRPr="00443481" w:rsidRDefault="006C2945">
            <w:pPr>
              <w:rPr>
                <w:rFonts w:cs="Calibri"/>
                <w:color w:val="262626"/>
              </w:rPr>
            </w:pPr>
            <w:r w:rsidRPr="00443481">
              <w:rPr>
                <w:rFonts w:cs="Calibri"/>
                <w:b/>
                <w:color w:val="262626"/>
              </w:rPr>
              <w:t>Parameter</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Condition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Min.</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Typ.</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Max.</w:t>
            </w:r>
          </w:p>
        </w:tc>
        <w:tc>
          <w:tcPr>
            <w:tcW w:w="0" w:type="auto"/>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CA4084" w:rsidRPr="00443481" w:rsidRDefault="006C2945">
            <w:pPr>
              <w:rPr>
                <w:rFonts w:cs="Calibri"/>
                <w:color w:val="262626"/>
              </w:rPr>
            </w:pPr>
            <w:r w:rsidRPr="00443481">
              <w:rPr>
                <w:rFonts w:cs="Calibri"/>
                <w:b/>
                <w:color w:val="262626"/>
              </w:rPr>
              <w:t>Units</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Receive Sensitivity with 1% PER limit</w:t>
            </w:r>
          </w:p>
        </w:tc>
        <w:tc>
          <w:tcPr>
            <w:tcW w:w="0" w:type="auto"/>
            <w:tcMar>
              <w:top w:w="30" w:type="dxa"/>
              <w:left w:w="30" w:type="dxa"/>
              <w:right w:w="30" w:type="dxa"/>
            </w:tcMar>
          </w:tcPr>
          <w:p w:rsidR="00CA4084" w:rsidRPr="00443481" w:rsidRDefault="006C2945">
            <w:pPr>
              <w:rPr>
                <w:rFonts w:cs="Calibri"/>
              </w:rPr>
            </w:pPr>
            <w:r w:rsidRPr="00443481">
              <w:rPr>
                <w:rFonts w:cs="Calibri"/>
              </w:rPr>
              <w:t>250 kbps, 21 bytes packet size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-102</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Receiver Maximum Input Level</w:t>
            </w:r>
          </w:p>
        </w:tc>
        <w:tc>
          <w:tcPr>
            <w:tcW w:w="0" w:type="auto"/>
            <w:tcMar>
              <w:top w:w="30" w:type="dxa"/>
              <w:left w:w="30" w:type="dxa"/>
              <w:right w:w="30" w:type="dxa"/>
            </w:tcMar>
          </w:tcPr>
          <w:p w:rsidR="00CA4084" w:rsidRPr="00443481" w:rsidRDefault="006C2945">
            <w:pPr>
              <w:rPr>
                <w:rFonts w:cs="Calibri"/>
              </w:rPr>
            </w:pPr>
            <w:r w:rsidRPr="00443481">
              <w:rPr>
                <w:rFonts w:cs="Calibri"/>
              </w:rPr>
              <w:t>250 kbps, 21 bytes packet size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dBm</w:t>
            </w:r>
          </w:p>
        </w:tc>
      </w:tr>
      <w:tr w:rsidR="00CA4084" w:rsidRPr="001D2299" w:rsidTr="00443481">
        <w:tc>
          <w:tcPr>
            <w:tcW w:w="0" w:type="auto"/>
            <w:vMerge w:val="restart"/>
            <w:tcMar>
              <w:top w:w="30" w:type="dxa"/>
              <w:left w:w="30" w:type="dxa"/>
              <w:bottom w:w="20" w:type="dxa"/>
              <w:right w:w="30" w:type="dxa"/>
            </w:tcMar>
          </w:tcPr>
          <w:p w:rsidR="00CA4084" w:rsidRPr="00443481" w:rsidRDefault="006C2945">
            <w:pPr>
              <w:rPr>
                <w:rFonts w:cs="Calibri"/>
              </w:rPr>
            </w:pPr>
            <w:r w:rsidRPr="00443481">
              <w:rPr>
                <w:rFonts w:cs="Calibri"/>
              </w:rPr>
              <w:t>C/I Performance</w:t>
            </w:r>
          </w:p>
          <w:p w:rsidR="00CA4084" w:rsidRPr="00443481" w:rsidRDefault="006C2945">
            <w:pPr>
              <w:rPr>
                <w:rFonts w:cs="Calibri"/>
              </w:rPr>
            </w:pPr>
            <w:r w:rsidRPr="00443481">
              <w:rPr>
                <w:rFonts w:cs="Calibri"/>
              </w:rPr>
              <w:t>(250 kbps, 21 bytes packet size)</w:t>
            </w:r>
          </w:p>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Adjacent Channel +5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38</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Adjacent Channel -5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Alternate Channel +10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vMerge/>
            <w:tcMar>
              <w:top w:w="30" w:type="dxa"/>
              <w:left w:w="30" w:type="dxa"/>
              <w:bottom w:w="2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Alternate Channel -10 MHz</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45</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dB</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Frequency Error Tolerance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ppm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Symbol Error Rate Tolerance</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±100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ppm</w:t>
            </w:r>
          </w:p>
        </w:tc>
      </w:tr>
      <w:tr w:rsidR="00CA4084" w:rsidRPr="001D2299" w:rsidTr="00443481">
        <w:tc>
          <w:tcPr>
            <w:tcW w:w="0" w:type="auto"/>
            <w:tcMar>
              <w:top w:w="30" w:type="dxa"/>
              <w:left w:w="30" w:type="dxa"/>
              <w:bottom w:w="20" w:type="dxa"/>
              <w:right w:w="30" w:type="dxa"/>
            </w:tcMar>
          </w:tcPr>
          <w:p w:rsidR="00CA4084" w:rsidRPr="00443481" w:rsidRDefault="006C2945">
            <w:pPr>
              <w:rPr>
                <w:rFonts w:cs="Calibri"/>
              </w:rPr>
            </w:pPr>
            <w:r w:rsidRPr="00443481">
              <w:rPr>
                <w:rFonts w:cs="Calibri"/>
              </w:rPr>
              <w:t>Transmit Power</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pPr>
              <w:rPr>
                <w:rFonts w:cs="Calibri"/>
              </w:rPr>
            </w:pPr>
            <w:r w:rsidRPr="00443481">
              <w:rPr>
                <w:rFonts w:cs="Calibri"/>
              </w:rPr>
              <w:t>20</w:t>
            </w:r>
          </w:p>
        </w:tc>
        <w:tc>
          <w:tcPr>
            <w:tcW w:w="0" w:type="auto"/>
            <w:tcMar>
              <w:top w:w="30" w:type="dxa"/>
              <w:left w:w="30" w:type="dxa"/>
              <w:right w:w="30" w:type="dxa"/>
            </w:tcMar>
          </w:tcPr>
          <w:p w:rsidR="00CA4084" w:rsidRPr="00443481" w:rsidRDefault="00CA4084">
            <w:pPr>
              <w:rPr>
                <w:rFonts w:cs="Calibri"/>
              </w:rPr>
            </w:pPr>
          </w:p>
        </w:tc>
        <w:tc>
          <w:tcPr>
            <w:tcW w:w="0" w:type="auto"/>
            <w:tcMar>
              <w:top w:w="30" w:type="dxa"/>
              <w:left w:w="30" w:type="dxa"/>
              <w:right w:w="30" w:type="dxa"/>
            </w:tcMar>
          </w:tcPr>
          <w:p w:rsidR="00CA4084" w:rsidRPr="00443481" w:rsidRDefault="006C2945" w:rsidP="00443481">
            <w:pPr>
              <w:keepNext/>
              <w:rPr>
                <w:rFonts w:cs="Calibri"/>
              </w:rPr>
            </w:pPr>
            <w:r w:rsidRPr="00443481">
              <w:rPr>
                <w:rFonts w:cs="Calibri"/>
              </w:rPr>
              <w:t>dBm</w:t>
            </w:r>
          </w:p>
        </w:tc>
      </w:tr>
    </w:tbl>
    <w:p w:rsidR="00CA4084" w:rsidRDefault="007C525C" w:rsidP="00E61193">
      <w:pPr>
        <w:pStyle w:val="Caption"/>
      </w:pPr>
      <w:bookmarkStart w:id="505" w:name="_Toc491688715"/>
      <w:bookmarkStart w:id="506" w:name="_Toc506818030"/>
      <w:r>
        <w:t xml:space="preserve">Table </w:t>
      </w:r>
      <w:r w:rsidR="00DF628D">
        <w:fldChar w:fldCharType="begin"/>
      </w:r>
      <w:r w:rsidR="00DF628D">
        <w:instrText xml:space="preserve"> SEQ Table \* ARABIC </w:instrText>
      </w:r>
      <w:r w:rsidR="00DF628D">
        <w:fldChar w:fldCharType="separate"/>
      </w:r>
      <w:r w:rsidR="00F029F9">
        <w:rPr>
          <w:noProof/>
        </w:rPr>
        <w:t>80</w:t>
      </w:r>
      <w:r w:rsidR="00DF628D">
        <w:fldChar w:fldCharType="end"/>
      </w:r>
      <w:r>
        <w:t>:</w:t>
      </w:r>
      <w:r w:rsidRPr="00DE1F65">
        <w:t>ZigBee Performance</w:t>
      </w:r>
      <w:bookmarkEnd w:id="505"/>
      <w:bookmarkEnd w:id="506"/>
    </w:p>
    <w:p w:rsidR="00C42533" w:rsidRPr="00C42533" w:rsidRDefault="00C42533" w:rsidP="00C42533"/>
    <w:p w:rsidR="00CA4084" w:rsidRPr="001D2299" w:rsidRDefault="006C2945">
      <w:pPr>
        <w:pStyle w:val="Heading2"/>
        <w:rPr>
          <w:rFonts w:cs="Calibri"/>
        </w:rPr>
      </w:pPr>
      <w:bookmarkStart w:id="507" w:name="scroll-bookmark-34"/>
      <w:bookmarkStart w:id="508" w:name="_Toc498957519"/>
      <w:bookmarkStart w:id="509" w:name="_Toc504647514"/>
      <w:bookmarkStart w:id="510" w:name="_Toc506819398"/>
      <w:r w:rsidRPr="001D2299">
        <w:rPr>
          <w:rFonts w:cs="Calibri"/>
        </w:rPr>
        <w:t>Wakeup Receiver</w:t>
      </w:r>
      <w:bookmarkEnd w:id="507"/>
      <w:bookmarkEnd w:id="508"/>
      <w:bookmarkEnd w:id="509"/>
      <w:bookmarkEnd w:id="510"/>
    </w:p>
    <w:p w:rsidR="00CA4084" w:rsidRPr="001D2299" w:rsidRDefault="006C2945" w:rsidP="00DB20CB">
      <w:pPr>
        <w:pStyle w:val="DocumentationParagraph"/>
        <w:rPr>
          <w:rFonts w:cs="Calibri"/>
        </w:rPr>
      </w:pPr>
      <w:r w:rsidRPr="00DB20CB">
        <w:t>The wake-up receiver is an ultra low power OOK receiver designed to periodically sample the RF band and correlate for a wake-up pattern that would wake-up the main SoC upon detection</w:t>
      </w:r>
      <w:r w:rsidRPr="001D2299">
        <w:rPr>
          <w:rFonts w:cs="Calibri"/>
        </w:rPr>
        <w:t>.</w:t>
      </w:r>
    </w:p>
    <w:p w:rsidR="00CA4084" w:rsidRPr="001D2299" w:rsidRDefault="006C2945" w:rsidP="00DB20CB">
      <w:pPr>
        <w:pStyle w:val="docbullet1"/>
      </w:pPr>
      <w:r w:rsidRPr="001D2299">
        <w:t>Operates in the 2.4 GHz frequency band.</w:t>
      </w:r>
    </w:p>
    <w:p w:rsidR="00CA4084" w:rsidRPr="001D2299" w:rsidRDefault="006C2945" w:rsidP="00DB20CB">
      <w:pPr>
        <w:pStyle w:val="docbullet1"/>
      </w:pPr>
      <w:r w:rsidRPr="001D2299">
        <w:t>Works on 1.1 V +/-10% supply</w:t>
      </w:r>
    </w:p>
    <w:p w:rsidR="00CA4084" w:rsidRPr="001D2299" w:rsidRDefault="006C2945" w:rsidP="00DB20CB">
      <w:pPr>
        <w:pStyle w:val="docbullet1"/>
      </w:pPr>
      <w:r w:rsidRPr="001D2299">
        <w:t>Gain and bandwidth are programmable.</w:t>
      </w:r>
    </w:p>
    <w:p w:rsidR="00CA4084" w:rsidRPr="001D2299" w:rsidRDefault="006C2945" w:rsidP="00DB20CB">
      <w:pPr>
        <w:pStyle w:val="docbullet1"/>
      </w:pPr>
      <w:r w:rsidRPr="001D2299">
        <w:t>Down-converts RF to IF.</w:t>
      </w:r>
    </w:p>
    <w:p w:rsidR="00CA4084" w:rsidRPr="001D2299" w:rsidRDefault="006C2945" w:rsidP="00DB20CB">
      <w:pPr>
        <w:pStyle w:val="docbullet1"/>
      </w:pPr>
      <w:r w:rsidRPr="001D2299">
        <w:t>The receiver uses uncertain IF with +/-1MHz post calibration variability over +/-10% supply and -40 to 125C temp variation</w:t>
      </w:r>
    </w:p>
    <w:p w:rsidR="00CA4084" w:rsidRPr="001D2299" w:rsidRDefault="006C2945" w:rsidP="00DB20CB">
      <w:pPr>
        <w:pStyle w:val="docbullet1"/>
      </w:pPr>
      <w:r w:rsidRPr="001D2299">
        <w:t>Transmitter sends a narrowband signal or CW centered around 8MHz uncertain IF. i.e, fc_tx = fc_rx + 4MHz.</w:t>
      </w:r>
    </w:p>
    <w:p w:rsidR="00CA4084" w:rsidRPr="001D2299" w:rsidRDefault="006C2945" w:rsidP="00DB20CB">
      <w:pPr>
        <w:pStyle w:val="docbullet1"/>
      </w:pPr>
      <w:r w:rsidRPr="001D2299">
        <w:t>LO generated using VCO</w:t>
      </w:r>
    </w:p>
    <w:p w:rsidR="00CA4084" w:rsidRPr="001D2299" w:rsidRDefault="006C2945" w:rsidP="00DB20CB">
      <w:pPr>
        <w:pStyle w:val="docbullet1"/>
      </w:pPr>
      <w:r w:rsidRPr="001D2299">
        <w:t>Programmable Duty cycling of blocks and Programmable correlation length to achieve tradeoff between sensitivity, average power consumption and wakeup latency</w:t>
      </w:r>
    </w:p>
    <w:p w:rsidR="00CA4084" w:rsidRPr="001D2299" w:rsidRDefault="006C2945" w:rsidP="00DB20CB">
      <w:pPr>
        <w:pStyle w:val="docbullet1"/>
      </w:pPr>
      <w:r w:rsidRPr="001D2299">
        <w:t>Correlation to ensure robust pattern detection and optimum low-bit rate message reception.</w:t>
      </w:r>
    </w:p>
    <w:p w:rsidR="00CA4084" w:rsidRPr="001D2299" w:rsidRDefault="00CA4084">
      <w:pPr>
        <w:rPr>
          <w:rFonts w:cs="Calibri"/>
        </w:rPr>
      </w:pPr>
    </w:p>
    <w:p w:rsidR="00661E79" w:rsidRPr="00661E79" w:rsidRDefault="00661E79" w:rsidP="00661E79">
      <w:pPr>
        <w:pStyle w:val="Heading1"/>
      </w:pPr>
      <w:bookmarkStart w:id="511" w:name="_Toc498957439"/>
      <w:bookmarkStart w:id="512" w:name="_Toc504647515"/>
      <w:bookmarkStart w:id="513" w:name="_Toc506819399"/>
      <w:bookmarkStart w:id="514" w:name="_Toc498957520"/>
      <w:r w:rsidRPr="00661E79">
        <w:t>RS14100 Ordering Information</w:t>
      </w:r>
      <w:bookmarkEnd w:id="511"/>
      <w:bookmarkEnd w:id="512"/>
      <w:bookmarkEnd w:id="513"/>
    </w:p>
    <w:p w:rsidR="00661E79" w:rsidRPr="001D2299" w:rsidRDefault="00661E79" w:rsidP="00661E79">
      <w:pPr>
        <w:pStyle w:val="Heading2"/>
        <w:rPr>
          <w:rFonts w:cs="Calibri"/>
        </w:rPr>
      </w:pPr>
      <w:bookmarkStart w:id="515" w:name="scroll-bookmark-14"/>
      <w:bookmarkStart w:id="516" w:name="_Toc498957440"/>
      <w:bookmarkStart w:id="517" w:name="_Toc504647516"/>
      <w:bookmarkStart w:id="518" w:name="_Toc506819400"/>
      <w:r w:rsidRPr="001D2299">
        <w:rPr>
          <w:rFonts w:cs="Calibri"/>
        </w:rPr>
        <w:t>Module Marking Information</w:t>
      </w:r>
      <w:bookmarkEnd w:id="515"/>
      <w:bookmarkEnd w:id="516"/>
      <w:bookmarkEnd w:id="517"/>
      <w:bookmarkEnd w:id="518"/>
    </w:p>
    <w:p w:rsidR="00661E79" w:rsidRPr="001D2299" w:rsidRDefault="00661E79" w:rsidP="00661E79">
      <w:pPr>
        <w:rPr>
          <w:rFonts w:cs="Calibri"/>
        </w:rPr>
      </w:pPr>
      <w:r w:rsidRPr="001D2299">
        <w:rPr>
          <w:rFonts w:cs="Calibri"/>
        </w:rPr>
        <w:t>The figure below illustrates the marking on the modules.</w:t>
      </w:r>
      <w:r w:rsidRPr="001D2299">
        <w:rPr>
          <w:rFonts w:cs="Calibri"/>
        </w:rPr>
        <w:br/>
      </w:r>
    </w:p>
    <w:p w:rsidR="00661E79" w:rsidRDefault="0024108F" w:rsidP="00661E79">
      <w:pPr>
        <w:keepNext/>
        <w:jc w:val="center"/>
      </w:pPr>
      <w:r w:rsidRPr="00443481">
        <w:rPr>
          <w:noProof/>
        </w:rPr>
        <w:drawing>
          <wp:inline distT="0" distB="0" distL="0" distR="0">
            <wp:extent cx="1521460" cy="1521460"/>
            <wp:effectExtent l="0" t="0" r="0" b="0"/>
            <wp:docPr id="26" name="Picture 1" descr="C:\Users\apurva\AppData\Local\Microsoft\Windows\Temporary Internet Files\Content.Outlook\482SLBVW\RS14100-SBT0-34S5-BA1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purva\AppData\Local\Microsoft\Windows\Temporary Internet Files\Content.Outlook\482SLBVW\RS14100-SBT0-34S5-BA1N.JPG"/>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p>
    <w:p w:rsidR="00661E79" w:rsidRPr="001D2299" w:rsidRDefault="00661E79" w:rsidP="00661E79">
      <w:pPr>
        <w:pStyle w:val="Caption"/>
        <w:rPr>
          <w:rFonts w:cs="Calibri"/>
        </w:rPr>
      </w:pPr>
      <w:bookmarkStart w:id="519" w:name="_Toc506817943"/>
      <w:r>
        <w:t xml:space="preserve">Figure </w:t>
      </w:r>
      <w:r w:rsidR="00B63399">
        <w:fldChar w:fldCharType="begin"/>
      </w:r>
      <w:r w:rsidR="00B63399">
        <w:instrText xml:space="preserve"> SEQ Figure \* ARABIC </w:instrText>
      </w:r>
      <w:r w:rsidR="00B63399">
        <w:fldChar w:fldCharType="separate"/>
      </w:r>
      <w:r w:rsidR="00F029F9">
        <w:rPr>
          <w:noProof/>
        </w:rPr>
        <w:t>24</w:t>
      </w:r>
      <w:r w:rsidR="00B63399">
        <w:fldChar w:fldCharType="end"/>
      </w:r>
      <w:r>
        <w:t>: Module Marking Information</w:t>
      </w:r>
      <w:bookmarkEnd w:id="519"/>
    </w:p>
    <w:p w:rsidR="00661E79" w:rsidRDefault="00661E79" w:rsidP="00661E79">
      <w:pPr>
        <w:rPr>
          <w:rFonts w:cs="Calibri"/>
        </w:rPr>
      </w:pPr>
    </w:p>
    <w:p w:rsidR="00661E79" w:rsidRPr="001D2299" w:rsidRDefault="00661E79" w:rsidP="00661E79">
      <w:pPr>
        <w:rPr>
          <w:rFonts w:cs="Calibri"/>
        </w:rPr>
      </w:pPr>
      <w:r w:rsidRPr="001D2299">
        <w:rPr>
          <w:rFonts w:cs="Calibri"/>
        </w:rPr>
        <w:t>The table below explains the marking on the modules.</w:t>
      </w:r>
    </w:p>
    <w:tbl>
      <w:tblPr>
        <w:tblW w:w="5000" w:type="pct"/>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530"/>
        <w:gridCol w:w="1928"/>
        <w:gridCol w:w="5029"/>
      </w:tblGrid>
      <w:tr w:rsidR="00661E79" w:rsidRPr="001D2299" w:rsidTr="00443481">
        <w:trPr>
          <w:tblHeader/>
        </w:trPr>
        <w:tc>
          <w:tcPr>
            <w:tcW w:w="0" w:type="auto"/>
            <w:gridSpan w:val="2"/>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bottom w:w="20" w:type="dxa"/>
              <w:right w:w="30" w:type="dxa"/>
            </w:tcMar>
          </w:tcPr>
          <w:p w:rsidR="00661E79" w:rsidRPr="00443481" w:rsidRDefault="00661E79" w:rsidP="00443481">
            <w:pPr>
              <w:jc w:val="center"/>
              <w:rPr>
                <w:rFonts w:cs="Calibri"/>
                <w:color w:val="262626"/>
              </w:rPr>
            </w:pPr>
            <w:r w:rsidRPr="00443481">
              <w:rPr>
                <w:rFonts w:cs="Calibri"/>
                <w:b/>
                <w:color w:val="262626"/>
              </w:rPr>
              <w:t>Marking</w:t>
            </w:r>
          </w:p>
        </w:tc>
        <w:tc>
          <w:tcPr>
            <w:tcW w:w="0" w:type="auto"/>
            <w:tcBorders>
              <w:top w:val="single" w:sz="4" w:space="0" w:color="DDDDDD"/>
              <w:left w:val="single" w:sz="4" w:space="0" w:color="DDDDDD"/>
              <w:bottom w:val="single" w:sz="4" w:space="0" w:color="DDDDDD"/>
              <w:right w:val="single" w:sz="4" w:space="0" w:color="DDDDDD"/>
              <w:tl2br w:val="nil"/>
              <w:tr2bl w:val="nil"/>
            </w:tcBorders>
            <w:shd w:val="clear" w:color="auto" w:fill="F0F0F0"/>
            <w:tcMar>
              <w:top w:w="30" w:type="dxa"/>
              <w:left w:w="30" w:type="dxa"/>
              <w:right w:w="30" w:type="dxa"/>
            </w:tcMar>
          </w:tcPr>
          <w:p w:rsidR="00661E79" w:rsidRPr="00443481" w:rsidRDefault="00661E79" w:rsidP="00443481">
            <w:pPr>
              <w:jc w:val="center"/>
              <w:rPr>
                <w:rFonts w:cs="Calibri"/>
                <w:color w:val="262626"/>
              </w:rPr>
            </w:pPr>
            <w:r w:rsidRPr="00443481">
              <w:rPr>
                <w:rFonts w:cs="Calibri"/>
                <w:b/>
                <w:color w:val="262626"/>
              </w:rPr>
              <w:t>Description</w:t>
            </w:r>
          </w:p>
        </w:tc>
      </w:tr>
      <w:tr w:rsidR="00661E79" w:rsidRPr="001D2299" w:rsidTr="00443481">
        <w:tc>
          <w:tcPr>
            <w:tcW w:w="0" w:type="auto"/>
            <w:tcMar>
              <w:top w:w="30" w:type="dxa"/>
              <w:left w:w="30" w:type="dxa"/>
              <w:bottom w:w="20" w:type="dxa"/>
              <w:right w:w="30" w:type="dxa"/>
            </w:tcMar>
          </w:tcPr>
          <w:p w:rsidR="00661E79" w:rsidRDefault="00661E79" w:rsidP="00443481">
            <w:pPr>
              <w:pStyle w:val="DocumentationParagraph"/>
              <w:ind w:left="0" w:right="37"/>
            </w:pPr>
            <w:r>
              <w:t>Model</w:t>
            </w:r>
          </w:p>
        </w:tc>
        <w:tc>
          <w:tcPr>
            <w:tcW w:w="0" w:type="auto"/>
            <w:tcMar>
              <w:top w:w="30" w:type="dxa"/>
              <w:left w:w="30" w:type="dxa"/>
              <w:right w:w="30" w:type="dxa"/>
            </w:tcMar>
          </w:tcPr>
          <w:p w:rsidR="00661E79" w:rsidRDefault="00661E79" w:rsidP="00443481">
            <w:pPr>
              <w:pStyle w:val="DocumentationParagraph"/>
              <w:ind w:left="0" w:right="37"/>
            </w:pPr>
            <w:r>
              <w:t>RS14100 SB</w:t>
            </w:r>
          </w:p>
          <w:p w:rsidR="00661E79" w:rsidRDefault="00661E79" w:rsidP="00443481">
            <w:pPr>
              <w:pStyle w:val="DocumentationParagraph"/>
              <w:ind w:left="0" w:right="37"/>
            </w:pPr>
            <w:r>
              <w:t>RS14100 DB</w:t>
            </w:r>
          </w:p>
        </w:tc>
        <w:tc>
          <w:tcPr>
            <w:tcW w:w="0" w:type="auto"/>
            <w:tcMar>
              <w:top w:w="30" w:type="dxa"/>
              <w:left w:w="30" w:type="dxa"/>
              <w:right w:w="30" w:type="dxa"/>
            </w:tcMar>
          </w:tcPr>
          <w:p w:rsidR="00661E79" w:rsidRPr="00297420" w:rsidRDefault="00661E79" w:rsidP="00443481">
            <w:pPr>
              <w:pStyle w:val="DocumentationParagraph"/>
              <w:ind w:left="0" w:right="0"/>
            </w:pPr>
            <w:r>
              <w:t>Model Numbers for Single-band and Dual-band modules</w:t>
            </w:r>
          </w:p>
        </w:tc>
      </w:tr>
      <w:tr w:rsidR="00661E79" w:rsidRPr="001D2299" w:rsidTr="00443481">
        <w:tc>
          <w:tcPr>
            <w:tcW w:w="0" w:type="auto"/>
            <w:tcMar>
              <w:top w:w="30" w:type="dxa"/>
              <w:left w:w="30" w:type="dxa"/>
              <w:bottom w:w="20" w:type="dxa"/>
              <w:right w:w="30" w:type="dxa"/>
            </w:tcMar>
          </w:tcPr>
          <w:p w:rsidR="00661E79" w:rsidRDefault="00661E79" w:rsidP="00443481">
            <w:pPr>
              <w:pStyle w:val="DocumentationParagraph"/>
              <w:ind w:left="0" w:right="37"/>
            </w:pPr>
            <w:r>
              <w:t>Firmware</w:t>
            </w:r>
          </w:p>
        </w:tc>
        <w:tc>
          <w:tcPr>
            <w:tcW w:w="0" w:type="auto"/>
            <w:tcMar>
              <w:top w:w="30" w:type="dxa"/>
              <w:left w:w="30" w:type="dxa"/>
              <w:right w:w="30" w:type="dxa"/>
            </w:tcMar>
          </w:tcPr>
          <w:p w:rsidR="00661E79" w:rsidRDefault="00661E79" w:rsidP="00443481">
            <w:pPr>
              <w:pStyle w:val="DocumentationParagraph"/>
              <w:ind w:left="0" w:right="37"/>
            </w:pPr>
            <w:r>
              <w:t>RS14100W-SBT0-345S-BA1N</w:t>
            </w:r>
          </w:p>
        </w:tc>
        <w:tc>
          <w:tcPr>
            <w:tcW w:w="0" w:type="auto"/>
            <w:tcMar>
              <w:top w:w="30" w:type="dxa"/>
              <w:left w:w="30" w:type="dxa"/>
              <w:right w:w="30" w:type="dxa"/>
            </w:tcMar>
          </w:tcPr>
          <w:p w:rsidR="00661E79" w:rsidRPr="00A468E3" w:rsidRDefault="00661E79" w:rsidP="00443481">
            <w:pPr>
              <w:pStyle w:val="DocumentationParagraph"/>
              <w:ind w:left="0" w:right="37"/>
            </w:pPr>
            <w:r>
              <w:t xml:space="preserve">Software/Firmware supported – refer to the </w:t>
            </w:r>
            <w:hyperlink w:anchor="_Part_Ordering_Options" w:history="1">
              <w:r w:rsidRPr="00CF159D">
                <w:rPr>
                  <w:rStyle w:val="Hyperlink"/>
                </w:rPr>
                <w:t>Part Ordering</w:t>
              </w:r>
            </w:hyperlink>
            <w:r>
              <w:t xml:space="preserve"> Section for</w:t>
            </w:r>
            <w:r w:rsidRPr="00A468E3">
              <w:t xml:space="preserve"> more details.</w:t>
            </w:r>
          </w:p>
        </w:tc>
      </w:tr>
      <w:tr w:rsidR="00661E79" w:rsidRPr="001D2299" w:rsidTr="00443481">
        <w:tc>
          <w:tcPr>
            <w:tcW w:w="0" w:type="auto"/>
            <w:tcMar>
              <w:top w:w="30" w:type="dxa"/>
              <w:left w:w="30" w:type="dxa"/>
              <w:bottom w:w="20" w:type="dxa"/>
              <w:right w:w="30" w:type="dxa"/>
            </w:tcMar>
          </w:tcPr>
          <w:p w:rsidR="00661E79" w:rsidRDefault="00661E79" w:rsidP="00443481">
            <w:pPr>
              <w:pStyle w:val="DocumentationParagraph"/>
              <w:ind w:left="0" w:right="37"/>
            </w:pPr>
            <w:r>
              <w:t>FCC</w:t>
            </w:r>
          </w:p>
        </w:tc>
        <w:tc>
          <w:tcPr>
            <w:tcW w:w="0" w:type="auto"/>
            <w:tcMar>
              <w:top w:w="30" w:type="dxa"/>
              <w:left w:w="30" w:type="dxa"/>
              <w:right w:w="30" w:type="dxa"/>
            </w:tcMar>
          </w:tcPr>
          <w:p w:rsidR="00661E79" w:rsidRDefault="00661E79" w:rsidP="00443481">
            <w:pPr>
              <w:pStyle w:val="DocumentationParagraph"/>
              <w:ind w:left="0" w:right="37"/>
            </w:pPr>
            <w:r>
              <w:t>FCC ID TBD</w:t>
            </w:r>
          </w:p>
        </w:tc>
        <w:tc>
          <w:tcPr>
            <w:tcW w:w="0" w:type="auto"/>
            <w:tcMar>
              <w:top w:w="30" w:type="dxa"/>
              <w:left w:w="30" w:type="dxa"/>
              <w:right w:w="30" w:type="dxa"/>
            </w:tcMar>
          </w:tcPr>
          <w:p w:rsidR="00661E79" w:rsidRDefault="00661E79" w:rsidP="00443481">
            <w:pPr>
              <w:pStyle w:val="DocumentationParagraph"/>
              <w:ind w:left="0" w:right="0"/>
            </w:pPr>
            <w:r>
              <w:t>FCC Grant IDs for Single-band and Dual-band modules.</w:t>
            </w:r>
          </w:p>
        </w:tc>
      </w:tr>
      <w:tr w:rsidR="00661E79" w:rsidRPr="001D2299" w:rsidTr="00443481">
        <w:tc>
          <w:tcPr>
            <w:tcW w:w="0" w:type="auto"/>
            <w:tcMar>
              <w:top w:w="30" w:type="dxa"/>
              <w:left w:w="30" w:type="dxa"/>
              <w:bottom w:w="20" w:type="dxa"/>
              <w:right w:w="30" w:type="dxa"/>
            </w:tcMar>
          </w:tcPr>
          <w:p w:rsidR="00661E79" w:rsidRDefault="00661E79" w:rsidP="00443481">
            <w:pPr>
              <w:pStyle w:val="DocumentationParagraph"/>
              <w:ind w:left="0" w:right="37"/>
            </w:pPr>
            <w:r>
              <w:t>IC</w:t>
            </w:r>
          </w:p>
        </w:tc>
        <w:tc>
          <w:tcPr>
            <w:tcW w:w="0" w:type="auto"/>
            <w:tcMar>
              <w:top w:w="30" w:type="dxa"/>
              <w:left w:w="30" w:type="dxa"/>
              <w:right w:w="30" w:type="dxa"/>
            </w:tcMar>
          </w:tcPr>
          <w:p w:rsidR="00661E79" w:rsidRDefault="00661E79" w:rsidP="00443481">
            <w:pPr>
              <w:pStyle w:val="DocumentationParagraph"/>
              <w:ind w:left="0" w:right="37"/>
            </w:pPr>
            <w:r>
              <w:t>IC ID TBD</w:t>
            </w:r>
          </w:p>
        </w:tc>
        <w:tc>
          <w:tcPr>
            <w:tcW w:w="0" w:type="auto"/>
            <w:tcMar>
              <w:top w:w="30" w:type="dxa"/>
              <w:left w:w="30" w:type="dxa"/>
              <w:right w:w="30" w:type="dxa"/>
            </w:tcMar>
          </w:tcPr>
          <w:p w:rsidR="00661E79" w:rsidRDefault="00661E79" w:rsidP="00443481">
            <w:pPr>
              <w:pStyle w:val="DocumentationParagraph"/>
              <w:ind w:left="0" w:right="0"/>
            </w:pPr>
            <w:r>
              <w:t>IC Grant IDs for Single-band and Dual-band modules.</w:t>
            </w:r>
          </w:p>
        </w:tc>
      </w:tr>
      <w:tr w:rsidR="00661E79" w:rsidRPr="001D2299" w:rsidTr="00443481">
        <w:trPr>
          <w:trHeight w:val="995"/>
        </w:trPr>
        <w:tc>
          <w:tcPr>
            <w:tcW w:w="0" w:type="auto"/>
            <w:tcMar>
              <w:top w:w="30" w:type="dxa"/>
              <w:left w:w="30" w:type="dxa"/>
              <w:bottom w:w="20" w:type="dxa"/>
              <w:right w:w="30" w:type="dxa"/>
            </w:tcMar>
          </w:tcPr>
          <w:p w:rsidR="00661E79" w:rsidRDefault="00661E79" w:rsidP="00443481">
            <w:pPr>
              <w:pStyle w:val="DocumentationParagraph"/>
              <w:ind w:left="0" w:right="0"/>
            </w:pPr>
            <w:r>
              <w:t>Lot Code Information</w:t>
            </w:r>
          </w:p>
          <w:p w:rsidR="00661E79" w:rsidRDefault="00661E79" w:rsidP="00443481">
            <w:pPr>
              <w:pStyle w:val="DocumentationParagraph"/>
              <w:ind w:left="0" w:right="37"/>
            </w:pPr>
          </w:p>
        </w:tc>
        <w:tc>
          <w:tcPr>
            <w:tcW w:w="0" w:type="auto"/>
            <w:tcMar>
              <w:top w:w="30" w:type="dxa"/>
              <w:left w:w="30" w:type="dxa"/>
              <w:right w:w="30" w:type="dxa"/>
            </w:tcMar>
          </w:tcPr>
          <w:p w:rsidR="00661E79" w:rsidRDefault="00661E79" w:rsidP="00443481">
            <w:pPr>
              <w:pStyle w:val="DocumentationParagraph"/>
              <w:ind w:left="0" w:right="37"/>
            </w:pPr>
            <w:r>
              <w:t>ABC-WWYY</w:t>
            </w:r>
          </w:p>
        </w:tc>
        <w:tc>
          <w:tcPr>
            <w:tcW w:w="0" w:type="auto"/>
            <w:tcMar>
              <w:top w:w="30" w:type="dxa"/>
              <w:left w:w="30" w:type="dxa"/>
              <w:right w:w="30" w:type="dxa"/>
            </w:tcMar>
          </w:tcPr>
          <w:p w:rsidR="00661E79" w:rsidRDefault="00661E79" w:rsidP="00443481">
            <w:pPr>
              <w:pStyle w:val="DocumentationParagraph"/>
              <w:ind w:left="0" w:right="0"/>
            </w:pPr>
            <w:r>
              <w:t>ABC – Internal usage</w:t>
            </w:r>
          </w:p>
          <w:p w:rsidR="00661E79" w:rsidRDefault="00661E79" w:rsidP="00443481">
            <w:pPr>
              <w:pStyle w:val="DocumentationParagraph"/>
              <w:ind w:left="0" w:right="0"/>
            </w:pPr>
            <w:r>
              <w:t>WW – Week of manufacture</w:t>
            </w:r>
          </w:p>
          <w:p w:rsidR="00661E79" w:rsidRPr="008C4F51" w:rsidRDefault="00661E79" w:rsidP="00443481">
            <w:pPr>
              <w:pStyle w:val="DocumentationParagraph"/>
              <w:ind w:left="0" w:right="0"/>
            </w:pPr>
            <w:r>
              <w:t>YY – Year of manufacture</w:t>
            </w:r>
          </w:p>
        </w:tc>
      </w:tr>
      <w:tr w:rsidR="00661E79" w:rsidRPr="001D2299" w:rsidTr="00443481">
        <w:tc>
          <w:tcPr>
            <w:tcW w:w="0" w:type="auto"/>
            <w:vMerge w:val="restart"/>
            <w:tcMar>
              <w:top w:w="30" w:type="dxa"/>
              <w:left w:w="30" w:type="dxa"/>
              <w:bottom w:w="20" w:type="dxa"/>
              <w:right w:w="30" w:type="dxa"/>
            </w:tcMar>
          </w:tcPr>
          <w:p w:rsidR="00661E79" w:rsidRDefault="00661E79" w:rsidP="00443481">
            <w:pPr>
              <w:pStyle w:val="DocumentationParagraph"/>
              <w:ind w:left="0" w:right="37"/>
              <w:rPr>
                <w:noProof/>
              </w:rPr>
            </w:pPr>
            <w:r>
              <w:rPr>
                <w:noProof/>
              </w:rPr>
              <w:t>Compliance Marks</w:t>
            </w:r>
          </w:p>
        </w:tc>
        <w:tc>
          <w:tcPr>
            <w:tcW w:w="0" w:type="auto"/>
            <w:tcMar>
              <w:top w:w="30" w:type="dxa"/>
              <w:left w:w="30" w:type="dxa"/>
              <w:right w:w="30" w:type="dxa"/>
            </w:tcMar>
          </w:tcPr>
          <w:p w:rsidR="00661E79" w:rsidRDefault="0024108F" w:rsidP="00443481">
            <w:pPr>
              <w:pStyle w:val="DocumentationParagraph"/>
              <w:ind w:left="0" w:right="37"/>
            </w:pPr>
            <w:r w:rsidRPr="00443481">
              <w:rPr>
                <w:noProof/>
              </w:rPr>
              <w:drawing>
                <wp:inline distT="0" distB="0" distL="0" distR="0">
                  <wp:extent cx="167640" cy="139700"/>
                  <wp:effectExtent l="0" t="0" r="0" b="0"/>
                  <wp:docPr id="27" name="Pictur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 cy="139700"/>
                          </a:xfrm>
                          <a:prstGeom prst="rect">
                            <a:avLst/>
                          </a:prstGeom>
                          <a:noFill/>
                          <a:ln>
                            <a:noFill/>
                          </a:ln>
                        </pic:spPr>
                      </pic:pic>
                    </a:graphicData>
                  </a:graphic>
                </wp:inline>
              </w:drawing>
            </w:r>
          </w:p>
        </w:tc>
        <w:tc>
          <w:tcPr>
            <w:tcW w:w="0" w:type="auto"/>
            <w:tcMar>
              <w:top w:w="30" w:type="dxa"/>
              <w:left w:w="30" w:type="dxa"/>
              <w:right w:w="30" w:type="dxa"/>
            </w:tcMar>
          </w:tcPr>
          <w:p w:rsidR="00661E79" w:rsidRDefault="00661E79" w:rsidP="00443481">
            <w:pPr>
              <w:pStyle w:val="DocumentationParagraph"/>
              <w:ind w:left="0" w:right="0"/>
            </w:pPr>
            <w:r>
              <w:t>FCC Compliance Mark</w:t>
            </w:r>
          </w:p>
        </w:tc>
      </w:tr>
      <w:tr w:rsidR="00661E79" w:rsidRPr="001D2299" w:rsidTr="00443481">
        <w:tc>
          <w:tcPr>
            <w:tcW w:w="0" w:type="auto"/>
            <w:vMerge/>
            <w:tcMar>
              <w:top w:w="30" w:type="dxa"/>
              <w:left w:w="30" w:type="dxa"/>
              <w:bottom w:w="20" w:type="dxa"/>
              <w:right w:w="30" w:type="dxa"/>
            </w:tcMar>
          </w:tcPr>
          <w:p w:rsidR="00661E79" w:rsidRPr="00443481" w:rsidRDefault="00661E79" w:rsidP="008F323D">
            <w:pPr>
              <w:rPr>
                <w:rFonts w:cs="Calibri"/>
              </w:rPr>
            </w:pPr>
          </w:p>
        </w:tc>
        <w:tc>
          <w:tcPr>
            <w:tcW w:w="0" w:type="auto"/>
            <w:tcMar>
              <w:top w:w="30" w:type="dxa"/>
              <w:left w:w="30" w:type="dxa"/>
              <w:right w:w="30" w:type="dxa"/>
            </w:tcMar>
          </w:tcPr>
          <w:p w:rsidR="00661E79" w:rsidRPr="00443481" w:rsidRDefault="0024108F" w:rsidP="008F323D">
            <w:pPr>
              <w:rPr>
                <w:rFonts w:cs="Calibri"/>
              </w:rPr>
            </w:pPr>
            <w:r w:rsidRPr="00443481">
              <w:rPr>
                <w:noProof/>
              </w:rPr>
              <w:drawing>
                <wp:inline distT="0" distB="0" distL="0" distR="0">
                  <wp:extent cx="209550" cy="132715"/>
                  <wp:effectExtent l="0" t="0" r="0" b="0"/>
                  <wp:docPr id="28" name="Pictur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V="1">
                            <a:off x="0" y="0"/>
                            <a:ext cx="209550" cy="132715"/>
                          </a:xfrm>
                          <a:prstGeom prst="rect">
                            <a:avLst/>
                          </a:prstGeom>
                          <a:noFill/>
                          <a:ln>
                            <a:noFill/>
                          </a:ln>
                        </pic:spPr>
                      </pic:pic>
                    </a:graphicData>
                  </a:graphic>
                </wp:inline>
              </w:drawing>
            </w:r>
          </w:p>
        </w:tc>
        <w:tc>
          <w:tcPr>
            <w:tcW w:w="0" w:type="auto"/>
            <w:tcMar>
              <w:top w:w="30" w:type="dxa"/>
              <w:left w:w="30" w:type="dxa"/>
              <w:right w:w="30" w:type="dxa"/>
            </w:tcMar>
          </w:tcPr>
          <w:p w:rsidR="00661E79" w:rsidRPr="00443481" w:rsidRDefault="00661E79" w:rsidP="00443481">
            <w:pPr>
              <w:keepNext/>
              <w:rPr>
                <w:rFonts w:cs="Calibri"/>
              </w:rPr>
            </w:pPr>
            <w:r>
              <w:t>CE Compliance Mark</w:t>
            </w:r>
          </w:p>
        </w:tc>
      </w:tr>
    </w:tbl>
    <w:p w:rsidR="00661E79" w:rsidRDefault="00661E79" w:rsidP="00661E79">
      <w:pPr>
        <w:pStyle w:val="Caption"/>
      </w:pPr>
      <w:bookmarkStart w:id="520" w:name="_Toc491688688"/>
      <w:bookmarkStart w:id="521" w:name="_Toc506818031"/>
      <w:r>
        <w:t xml:space="preserve">Table </w:t>
      </w:r>
      <w:r w:rsidR="00DF628D">
        <w:fldChar w:fldCharType="begin"/>
      </w:r>
      <w:r w:rsidR="00DF628D">
        <w:instrText xml:space="preserve"> SEQ Table \* ARABIC </w:instrText>
      </w:r>
      <w:r w:rsidR="00DF628D">
        <w:fldChar w:fldCharType="separate"/>
      </w:r>
      <w:r w:rsidR="00F029F9">
        <w:rPr>
          <w:noProof/>
        </w:rPr>
        <w:t>81</w:t>
      </w:r>
      <w:r w:rsidR="00DF628D">
        <w:fldChar w:fldCharType="end"/>
      </w:r>
      <w:r>
        <w:t xml:space="preserve">: </w:t>
      </w:r>
      <w:r w:rsidRPr="00732ADC">
        <w:t>Module Marking Information</w:t>
      </w:r>
      <w:bookmarkEnd w:id="520"/>
      <w:bookmarkEnd w:id="521"/>
    </w:p>
    <w:p w:rsidR="00C42533" w:rsidRPr="00C42533" w:rsidRDefault="00C42533" w:rsidP="00C42533"/>
    <w:p w:rsidR="00661E79" w:rsidRPr="001D2299" w:rsidRDefault="00661E79" w:rsidP="00661E79">
      <w:pPr>
        <w:pStyle w:val="Heading2"/>
        <w:rPr>
          <w:rFonts w:cs="Calibri"/>
        </w:rPr>
      </w:pPr>
      <w:bookmarkStart w:id="522" w:name="scroll-bookmark-15"/>
      <w:bookmarkStart w:id="523" w:name="_Toc498957441"/>
      <w:bookmarkStart w:id="524" w:name="_Toc504647517"/>
      <w:bookmarkStart w:id="525" w:name="_Toc506819401"/>
      <w:r w:rsidRPr="001D2299">
        <w:rPr>
          <w:rFonts w:cs="Calibri"/>
        </w:rPr>
        <w:t>Package Options</w:t>
      </w:r>
      <w:bookmarkEnd w:id="522"/>
      <w:bookmarkEnd w:id="523"/>
      <w:bookmarkEnd w:id="524"/>
      <w:bookmarkEnd w:id="525"/>
    </w:p>
    <w:p w:rsidR="00661E79" w:rsidRDefault="00661E79" w:rsidP="00661E79">
      <w:pPr>
        <w:pStyle w:val="Heading3"/>
        <w:rPr>
          <w:rFonts w:cs="Calibri"/>
        </w:rPr>
      </w:pPr>
      <w:bookmarkStart w:id="526" w:name="scroll-bookmark-16"/>
      <w:bookmarkStart w:id="527" w:name="_Toc498957442"/>
      <w:bookmarkStart w:id="528" w:name="_Toc504647518"/>
      <w:bookmarkStart w:id="529" w:name="_Toc506819402"/>
      <w:r w:rsidRPr="001D2299">
        <w:rPr>
          <w:rFonts w:cs="Calibri"/>
        </w:rPr>
        <w:t>Module Packages</w:t>
      </w:r>
      <w:bookmarkEnd w:id="526"/>
      <w:bookmarkEnd w:id="527"/>
      <w:bookmarkEnd w:id="528"/>
      <w:bookmarkEnd w:id="52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63"/>
        <w:gridCol w:w="1593"/>
        <w:gridCol w:w="1576"/>
        <w:gridCol w:w="2470"/>
        <w:gridCol w:w="1585"/>
      </w:tblGrid>
      <w:tr w:rsidR="00661E79" w:rsidRPr="00A857FC" w:rsidTr="00443481">
        <w:tc>
          <w:tcPr>
            <w:tcW w:w="0" w:type="auto"/>
            <w:shd w:val="clear" w:color="auto" w:fill="F2F2F2"/>
            <w:hideMark/>
          </w:tcPr>
          <w:p w:rsidR="00661E79" w:rsidRPr="00443481" w:rsidRDefault="00661E79" w:rsidP="008F323D">
            <w:pPr>
              <w:rPr>
                <w:b/>
              </w:rPr>
            </w:pPr>
            <w:r w:rsidRPr="00443481">
              <w:rPr>
                <w:b/>
              </w:rPr>
              <w:t>Package Code</w:t>
            </w:r>
          </w:p>
        </w:tc>
        <w:tc>
          <w:tcPr>
            <w:tcW w:w="0" w:type="auto"/>
            <w:shd w:val="clear" w:color="auto" w:fill="F2F2F2"/>
            <w:hideMark/>
          </w:tcPr>
          <w:p w:rsidR="00661E79" w:rsidRPr="00443481" w:rsidRDefault="00661E79" w:rsidP="008F323D">
            <w:pPr>
              <w:rPr>
                <w:b/>
              </w:rPr>
            </w:pPr>
            <w:r w:rsidRPr="00443481">
              <w:rPr>
                <w:b/>
              </w:rPr>
              <w:t>Package Type, Pins</w:t>
            </w:r>
          </w:p>
        </w:tc>
        <w:tc>
          <w:tcPr>
            <w:tcW w:w="0" w:type="auto"/>
            <w:shd w:val="clear" w:color="auto" w:fill="F2F2F2"/>
            <w:hideMark/>
          </w:tcPr>
          <w:p w:rsidR="00661E79" w:rsidRPr="00443481" w:rsidRDefault="00661E79" w:rsidP="008F323D">
            <w:pPr>
              <w:rPr>
                <w:b/>
              </w:rPr>
            </w:pPr>
            <w:r w:rsidRPr="00443481">
              <w:rPr>
                <w:b/>
              </w:rPr>
              <w:t>Dimensions (mm)</w:t>
            </w:r>
          </w:p>
        </w:tc>
        <w:tc>
          <w:tcPr>
            <w:tcW w:w="2470" w:type="dxa"/>
            <w:shd w:val="clear" w:color="auto" w:fill="F2F2F2"/>
            <w:hideMark/>
          </w:tcPr>
          <w:p w:rsidR="00661E79" w:rsidRPr="00443481" w:rsidRDefault="00661E79" w:rsidP="008F323D">
            <w:pPr>
              <w:rPr>
                <w:b/>
              </w:rPr>
            </w:pPr>
            <w:r w:rsidRPr="00443481">
              <w:rPr>
                <w:b/>
              </w:rPr>
              <w:t>Frequency Band</w:t>
            </w:r>
          </w:p>
        </w:tc>
        <w:tc>
          <w:tcPr>
            <w:tcW w:w="1585" w:type="dxa"/>
            <w:shd w:val="clear" w:color="auto" w:fill="F2F2F2"/>
            <w:hideMark/>
          </w:tcPr>
          <w:p w:rsidR="00661E79" w:rsidRPr="00443481" w:rsidRDefault="00661E79" w:rsidP="008F323D">
            <w:pPr>
              <w:rPr>
                <w:b/>
              </w:rPr>
            </w:pPr>
            <w:r w:rsidRPr="00443481">
              <w:rPr>
                <w:b/>
              </w:rPr>
              <w:t>Integrated Antenna</w:t>
            </w:r>
          </w:p>
        </w:tc>
      </w:tr>
      <w:tr w:rsidR="00661E79" w:rsidRPr="00A857FC" w:rsidTr="00443481">
        <w:tc>
          <w:tcPr>
            <w:tcW w:w="0" w:type="auto"/>
            <w:hideMark/>
          </w:tcPr>
          <w:p w:rsidR="00661E79" w:rsidRPr="00A857FC" w:rsidRDefault="00661E79" w:rsidP="008F323D">
            <w:r w:rsidRPr="00A857FC">
              <w:t>CA0</w:t>
            </w:r>
          </w:p>
        </w:tc>
        <w:tc>
          <w:tcPr>
            <w:tcW w:w="0" w:type="auto"/>
            <w:hideMark/>
          </w:tcPr>
          <w:p w:rsidR="00661E79" w:rsidRPr="00A857FC" w:rsidRDefault="00661E79" w:rsidP="008F323D">
            <w:r w:rsidRPr="00A857FC">
              <w:t>LGA,1</w:t>
            </w:r>
            <w:r w:rsidR="000577AB">
              <w:t>73</w:t>
            </w:r>
          </w:p>
        </w:tc>
        <w:tc>
          <w:tcPr>
            <w:tcW w:w="0" w:type="auto"/>
            <w:hideMark/>
          </w:tcPr>
          <w:p w:rsidR="00661E79" w:rsidRPr="00A857FC" w:rsidRDefault="00661E79" w:rsidP="008F323D">
            <w:r>
              <w:t>9.1 x 9.8</w:t>
            </w:r>
            <w:r w:rsidR="0080509A">
              <w:t xml:space="preserve"> x </w:t>
            </w:r>
            <w:r w:rsidRPr="00A857FC">
              <w:t>1</w:t>
            </w:r>
            <w:r w:rsidR="000577AB">
              <w:t>.2</w:t>
            </w:r>
          </w:p>
        </w:tc>
        <w:tc>
          <w:tcPr>
            <w:tcW w:w="0" w:type="auto"/>
            <w:hideMark/>
          </w:tcPr>
          <w:p w:rsidR="00661E79" w:rsidRPr="00A857FC" w:rsidRDefault="00661E79" w:rsidP="008F323D">
            <w:r w:rsidRPr="00A857FC">
              <w:t>Single Band (2.4 GHz)</w:t>
            </w:r>
          </w:p>
        </w:tc>
        <w:tc>
          <w:tcPr>
            <w:tcW w:w="0" w:type="auto"/>
            <w:hideMark/>
          </w:tcPr>
          <w:p w:rsidR="00661E79" w:rsidRPr="00A857FC" w:rsidRDefault="00661E79" w:rsidP="008F323D">
            <w:r w:rsidRPr="00A857FC">
              <w:t>No</w:t>
            </w:r>
          </w:p>
        </w:tc>
      </w:tr>
      <w:tr w:rsidR="00661E79" w:rsidRPr="00A857FC" w:rsidTr="00443481">
        <w:tc>
          <w:tcPr>
            <w:tcW w:w="0" w:type="auto"/>
            <w:hideMark/>
          </w:tcPr>
          <w:p w:rsidR="00661E79" w:rsidRPr="00A857FC" w:rsidRDefault="00661E79" w:rsidP="008F323D">
            <w:r w:rsidRPr="00A857FC">
              <w:t>CC0</w:t>
            </w:r>
          </w:p>
        </w:tc>
        <w:tc>
          <w:tcPr>
            <w:tcW w:w="0" w:type="auto"/>
            <w:hideMark/>
          </w:tcPr>
          <w:p w:rsidR="00661E79" w:rsidRPr="00A857FC" w:rsidRDefault="00661E79" w:rsidP="008F323D">
            <w:r w:rsidRPr="00A857FC">
              <w:t>LGA,</w:t>
            </w:r>
            <w:r w:rsidR="000577AB">
              <w:t>173</w:t>
            </w:r>
          </w:p>
        </w:tc>
        <w:tc>
          <w:tcPr>
            <w:tcW w:w="0" w:type="auto"/>
            <w:hideMark/>
          </w:tcPr>
          <w:p w:rsidR="00661E79" w:rsidRPr="00A857FC" w:rsidRDefault="00661E79" w:rsidP="008F323D">
            <w:r>
              <w:t>9.1 x 9.8</w:t>
            </w:r>
            <w:r w:rsidR="0080509A">
              <w:t xml:space="preserve"> x </w:t>
            </w:r>
            <w:r w:rsidRPr="00A857FC">
              <w:t>1</w:t>
            </w:r>
            <w:r w:rsidR="000577AB">
              <w:t>.2</w:t>
            </w:r>
          </w:p>
        </w:tc>
        <w:tc>
          <w:tcPr>
            <w:tcW w:w="0" w:type="auto"/>
            <w:hideMark/>
          </w:tcPr>
          <w:p w:rsidR="00661E79" w:rsidRPr="00A857FC" w:rsidRDefault="00661E79" w:rsidP="008F323D">
            <w:r w:rsidRPr="00A857FC">
              <w:t>Dual Band (2.4 GHz/5 GHz)</w:t>
            </w:r>
          </w:p>
        </w:tc>
        <w:tc>
          <w:tcPr>
            <w:tcW w:w="0" w:type="auto"/>
            <w:hideMark/>
          </w:tcPr>
          <w:p w:rsidR="00661E79" w:rsidRPr="00A857FC" w:rsidRDefault="00661E79" w:rsidP="008F323D">
            <w:r w:rsidRPr="00A857FC">
              <w:t>No</w:t>
            </w:r>
          </w:p>
        </w:tc>
      </w:tr>
      <w:tr w:rsidR="00661E79" w:rsidRPr="00A857FC" w:rsidTr="00443481">
        <w:tc>
          <w:tcPr>
            <w:tcW w:w="0" w:type="auto"/>
            <w:hideMark/>
          </w:tcPr>
          <w:p w:rsidR="00661E79" w:rsidRPr="00A857FC" w:rsidRDefault="00661E79" w:rsidP="008F323D">
            <w:r w:rsidRPr="00A857FC">
              <w:t>CA1</w:t>
            </w:r>
          </w:p>
        </w:tc>
        <w:tc>
          <w:tcPr>
            <w:tcW w:w="0" w:type="auto"/>
            <w:hideMark/>
          </w:tcPr>
          <w:p w:rsidR="00661E79" w:rsidRPr="00A857FC" w:rsidRDefault="00661E79" w:rsidP="008F323D">
            <w:r w:rsidRPr="00A857FC">
              <w:t>LGA,</w:t>
            </w:r>
            <w:r w:rsidR="000577AB">
              <w:t>107</w:t>
            </w:r>
          </w:p>
        </w:tc>
        <w:tc>
          <w:tcPr>
            <w:tcW w:w="0" w:type="auto"/>
            <w:hideMark/>
          </w:tcPr>
          <w:p w:rsidR="00661E79" w:rsidRPr="00A857FC" w:rsidRDefault="000577AB" w:rsidP="008F323D">
            <w:r>
              <w:t>15 x 15.7 x 2.2</w:t>
            </w:r>
          </w:p>
        </w:tc>
        <w:tc>
          <w:tcPr>
            <w:tcW w:w="0" w:type="auto"/>
            <w:hideMark/>
          </w:tcPr>
          <w:p w:rsidR="00661E79" w:rsidRPr="00A857FC" w:rsidRDefault="00661E79" w:rsidP="008F323D">
            <w:r w:rsidRPr="00A857FC">
              <w:t>Single Band (2.4 GHz)</w:t>
            </w:r>
          </w:p>
        </w:tc>
        <w:tc>
          <w:tcPr>
            <w:tcW w:w="0" w:type="auto"/>
            <w:hideMark/>
          </w:tcPr>
          <w:p w:rsidR="00661E79" w:rsidRPr="00A857FC" w:rsidRDefault="00661E79" w:rsidP="008F323D">
            <w:r w:rsidRPr="00A857FC">
              <w:t>Yes</w:t>
            </w:r>
          </w:p>
        </w:tc>
      </w:tr>
      <w:tr w:rsidR="00661E79" w:rsidRPr="00A857FC" w:rsidTr="00443481">
        <w:trPr>
          <w:trHeight w:val="60"/>
        </w:trPr>
        <w:tc>
          <w:tcPr>
            <w:tcW w:w="0" w:type="auto"/>
            <w:hideMark/>
          </w:tcPr>
          <w:p w:rsidR="00661E79" w:rsidRPr="00A857FC" w:rsidRDefault="00661E79" w:rsidP="008F323D">
            <w:r w:rsidRPr="00A857FC">
              <w:t>CC1</w:t>
            </w:r>
          </w:p>
        </w:tc>
        <w:tc>
          <w:tcPr>
            <w:tcW w:w="0" w:type="auto"/>
            <w:hideMark/>
          </w:tcPr>
          <w:p w:rsidR="00661E79" w:rsidRPr="00A857FC" w:rsidRDefault="00661E79" w:rsidP="008F323D">
            <w:r w:rsidRPr="00A857FC">
              <w:t>LGA,</w:t>
            </w:r>
            <w:r w:rsidR="000577AB">
              <w:t>107</w:t>
            </w:r>
          </w:p>
        </w:tc>
        <w:tc>
          <w:tcPr>
            <w:tcW w:w="0" w:type="auto"/>
            <w:hideMark/>
          </w:tcPr>
          <w:p w:rsidR="00661E79" w:rsidRPr="00A857FC" w:rsidRDefault="000577AB" w:rsidP="008F323D">
            <w:r>
              <w:t>15 x 15.7 x 2.2</w:t>
            </w:r>
          </w:p>
        </w:tc>
        <w:tc>
          <w:tcPr>
            <w:tcW w:w="0" w:type="auto"/>
            <w:hideMark/>
          </w:tcPr>
          <w:p w:rsidR="00661E79" w:rsidRPr="00A857FC" w:rsidRDefault="00661E79" w:rsidP="008F323D">
            <w:r w:rsidRPr="00A857FC">
              <w:t>Dual Band (2.4 GHz/5 GHz)</w:t>
            </w:r>
          </w:p>
        </w:tc>
        <w:tc>
          <w:tcPr>
            <w:tcW w:w="0" w:type="auto"/>
            <w:hideMark/>
          </w:tcPr>
          <w:p w:rsidR="00661E79" w:rsidRPr="00A857FC" w:rsidRDefault="00661E79" w:rsidP="008F323D">
            <w:r w:rsidRPr="00A857FC">
              <w:t>Yes</w:t>
            </w:r>
          </w:p>
        </w:tc>
      </w:tr>
      <w:tr w:rsidR="00661E79" w:rsidRPr="00A857FC" w:rsidTr="00443481">
        <w:tc>
          <w:tcPr>
            <w:tcW w:w="0" w:type="auto"/>
            <w:hideMark/>
          </w:tcPr>
          <w:p w:rsidR="00661E79" w:rsidRPr="00A857FC" w:rsidRDefault="00661E79" w:rsidP="008F323D">
            <w:r w:rsidRPr="00A857FC">
              <w:t>B00</w:t>
            </w:r>
          </w:p>
        </w:tc>
        <w:tc>
          <w:tcPr>
            <w:tcW w:w="0" w:type="auto"/>
            <w:hideMark/>
          </w:tcPr>
          <w:p w:rsidR="00661E79" w:rsidRPr="00A857FC" w:rsidRDefault="00661E79" w:rsidP="008F323D">
            <w:r w:rsidRPr="00A857FC">
              <w:t>LGA,1</w:t>
            </w:r>
            <w:r w:rsidR="000577AB">
              <w:t>26</w:t>
            </w:r>
          </w:p>
        </w:tc>
        <w:tc>
          <w:tcPr>
            <w:tcW w:w="0" w:type="auto"/>
            <w:hideMark/>
          </w:tcPr>
          <w:p w:rsidR="00661E79" w:rsidRPr="00A857FC" w:rsidRDefault="00661E79" w:rsidP="008F323D">
            <w:r>
              <w:t>4.63 x 7.8</w:t>
            </w:r>
            <w:r w:rsidR="0080509A">
              <w:t xml:space="preserve"> x </w:t>
            </w:r>
            <w:r w:rsidRPr="00A857FC">
              <w:t>1</w:t>
            </w:r>
            <w:r w:rsidR="000577AB">
              <w:t>.2</w:t>
            </w:r>
          </w:p>
        </w:tc>
        <w:tc>
          <w:tcPr>
            <w:tcW w:w="0" w:type="auto"/>
            <w:hideMark/>
          </w:tcPr>
          <w:p w:rsidR="00661E79" w:rsidRPr="00A857FC" w:rsidRDefault="00661E79" w:rsidP="008F323D">
            <w:r w:rsidRPr="00A857FC">
              <w:t>Single Band (2.4 GHz)</w:t>
            </w:r>
          </w:p>
        </w:tc>
        <w:tc>
          <w:tcPr>
            <w:tcW w:w="0" w:type="auto"/>
            <w:hideMark/>
          </w:tcPr>
          <w:p w:rsidR="00661E79" w:rsidRPr="00A857FC" w:rsidRDefault="00661E79" w:rsidP="008F323D">
            <w:r w:rsidRPr="00A857FC">
              <w:t>No</w:t>
            </w:r>
          </w:p>
        </w:tc>
      </w:tr>
    </w:tbl>
    <w:p w:rsidR="00661E79" w:rsidRDefault="00661E79" w:rsidP="00661E79">
      <w:pPr>
        <w:pStyle w:val="Caption"/>
      </w:pPr>
      <w:bookmarkStart w:id="530" w:name="_Toc491688689"/>
      <w:bookmarkStart w:id="531" w:name="_Toc506818032"/>
      <w:bookmarkStart w:id="532" w:name="scroll-bookmark-17"/>
      <w:r>
        <w:t xml:space="preserve">Table </w:t>
      </w:r>
      <w:r w:rsidR="00DF628D">
        <w:fldChar w:fldCharType="begin"/>
      </w:r>
      <w:r w:rsidR="00DF628D">
        <w:instrText xml:space="preserve"> SEQ Table \* ARABIC </w:instrText>
      </w:r>
      <w:r w:rsidR="00DF628D">
        <w:fldChar w:fldCharType="separate"/>
      </w:r>
      <w:r w:rsidR="00F029F9">
        <w:rPr>
          <w:noProof/>
        </w:rPr>
        <w:t>82</w:t>
      </w:r>
      <w:r w:rsidR="00DF628D">
        <w:fldChar w:fldCharType="end"/>
      </w:r>
      <w:r>
        <w:t>: Module Packages</w:t>
      </w:r>
      <w:bookmarkEnd w:id="530"/>
      <w:bookmarkEnd w:id="531"/>
    </w:p>
    <w:p w:rsidR="00661E79" w:rsidRPr="00A857FC" w:rsidRDefault="00661E79" w:rsidP="00661E79"/>
    <w:p w:rsidR="00661E79" w:rsidRDefault="00661E79" w:rsidP="00661E79">
      <w:pPr>
        <w:pStyle w:val="Heading3"/>
        <w:rPr>
          <w:rFonts w:cs="Calibri"/>
        </w:rPr>
      </w:pPr>
      <w:bookmarkStart w:id="533" w:name="_Toc498957443"/>
      <w:bookmarkStart w:id="534" w:name="_Toc504647519"/>
      <w:bookmarkStart w:id="535" w:name="_Toc506819403"/>
      <w:r w:rsidRPr="001D2299">
        <w:rPr>
          <w:rFonts w:cs="Calibri"/>
        </w:rPr>
        <w:t>Chip Packages</w:t>
      </w:r>
      <w:bookmarkEnd w:id="532"/>
      <w:bookmarkEnd w:id="533"/>
      <w:bookmarkEnd w:id="534"/>
      <w:bookmarkEnd w:id="53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362"/>
        <w:gridCol w:w="1782"/>
        <w:gridCol w:w="2114"/>
        <w:gridCol w:w="1954"/>
      </w:tblGrid>
      <w:tr w:rsidR="00661E79" w:rsidRPr="00A857FC" w:rsidTr="00443481">
        <w:tc>
          <w:tcPr>
            <w:tcW w:w="0" w:type="auto"/>
            <w:shd w:val="clear" w:color="auto" w:fill="F2F2F2"/>
            <w:hideMark/>
          </w:tcPr>
          <w:p w:rsidR="00661E79" w:rsidRPr="00443481" w:rsidRDefault="00661E79" w:rsidP="008F323D">
            <w:pPr>
              <w:rPr>
                <w:b/>
              </w:rPr>
            </w:pPr>
            <w:r w:rsidRPr="00443481">
              <w:rPr>
                <w:b/>
              </w:rPr>
              <w:t>Package Code</w:t>
            </w:r>
          </w:p>
        </w:tc>
        <w:tc>
          <w:tcPr>
            <w:tcW w:w="0" w:type="auto"/>
            <w:shd w:val="clear" w:color="auto" w:fill="F2F2F2"/>
            <w:hideMark/>
          </w:tcPr>
          <w:p w:rsidR="00661E79" w:rsidRPr="00443481" w:rsidRDefault="00661E79" w:rsidP="008F323D">
            <w:pPr>
              <w:rPr>
                <w:b/>
              </w:rPr>
            </w:pPr>
            <w:r w:rsidRPr="00443481">
              <w:rPr>
                <w:b/>
              </w:rPr>
              <w:t>Package Type, Pins</w:t>
            </w:r>
          </w:p>
        </w:tc>
        <w:tc>
          <w:tcPr>
            <w:tcW w:w="0" w:type="auto"/>
            <w:shd w:val="clear" w:color="auto" w:fill="F2F2F2"/>
            <w:hideMark/>
          </w:tcPr>
          <w:p w:rsidR="00661E79" w:rsidRPr="00443481" w:rsidRDefault="00661E79" w:rsidP="008F323D">
            <w:pPr>
              <w:rPr>
                <w:b/>
              </w:rPr>
            </w:pPr>
            <w:r w:rsidRPr="00443481">
              <w:rPr>
                <w:b/>
              </w:rPr>
              <w:t>Dimension, Pitch (mm)</w:t>
            </w:r>
          </w:p>
        </w:tc>
        <w:tc>
          <w:tcPr>
            <w:tcW w:w="0" w:type="auto"/>
            <w:shd w:val="clear" w:color="auto" w:fill="F2F2F2"/>
            <w:hideMark/>
          </w:tcPr>
          <w:p w:rsidR="00661E79" w:rsidRPr="00443481" w:rsidRDefault="00661E79" w:rsidP="008F323D">
            <w:pPr>
              <w:rPr>
                <w:b/>
              </w:rPr>
            </w:pPr>
            <w:r w:rsidRPr="00443481">
              <w:rPr>
                <w:b/>
              </w:rPr>
              <w:t xml:space="preserve">Frequency Band </w:t>
            </w:r>
          </w:p>
        </w:tc>
      </w:tr>
      <w:tr w:rsidR="00661E79" w:rsidRPr="00A857FC" w:rsidTr="00443481">
        <w:tc>
          <w:tcPr>
            <w:tcW w:w="0" w:type="auto"/>
            <w:hideMark/>
          </w:tcPr>
          <w:p w:rsidR="00661E79" w:rsidRPr="00A857FC" w:rsidRDefault="00661E79" w:rsidP="008F323D">
            <w:r w:rsidRPr="00A857FC">
              <w:t>WMS</w:t>
            </w:r>
          </w:p>
        </w:tc>
        <w:tc>
          <w:tcPr>
            <w:tcW w:w="0" w:type="auto"/>
            <w:hideMark/>
          </w:tcPr>
          <w:p w:rsidR="00661E79" w:rsidRPr="00A857FC" w:rsidRDefault="00661E79" w:rsidP="008F323D">
            <w:r w:rsidRPr="00A857FC">
              <w:t>WLCSP, 79</w:t>
            </w:r>
          </w:p>
        </w:tc>
        <w:tc>
          <w:tcPr>
            <w:tcW w:w="0" w:type="auto"/>
            <w:hideMark/>
          </w:tcPr>
          <w:p w:rsidR="00661E79" w:rsidRPr="00A857FC" w:rsidRDefault="00661E79" w:rsidP="008F323D">
            <w:r w:rsidRPr="00A857FC">
              <w:t>3.5 x 3.6 x 0.5, 0.4</w:t>
            </w:r>
          </w:p>
        </w:tc>
        <w:tc>
          <w:tcPr>
            <w:tcW w:w="0" w:type="auto"/>
            <w:hideMark/>
          </w:tcPr>
          <w:p w:rsidR="00661E79" w:rsidRPr="00A857FC" w:rsidRDefault="00661E79" w:rsidP="008F323D">
            <w:r w:rsidRPr="00A857FC">
              <w:t>Single Band (2.4 GHz)</w:t>
            </w:r>
          </w:p>
        </w:tc>
      </w:tr>
      <w:tr w:rsidR="00661E79" w:rsidRPr="00A857FC" w:rsidTr="00443481">
        <w:tc>
          <w:tcPr>
            <w:tcW w:w="0" w:type="auto"/>
            <w:hideMark/>
          </w:tcPr>
          <w:p w:rsidR="00661E79" w:rsidRPr="00A857FC" w:rsidRDefault="00661E79" w:rsidP="008F323D">
            <w:r w:rsidRPr="00A857FC">
              <w:t>QMS</w:t>
            </w:r>
          </w:p>
        </w:tc>
        <w:tc>
          <w:tcPr>
            <w:tcW w:w="0" w:type="auto"/>
            <w:hideMark/>
          </w:tcPr>
          <w:p w:rsidR="00661E79" w:rsidRPr="00A857FC" w:rsidRDefault="00661E79" w:rsidP="008F323D">
            <w:r w:rsidRPr="00A857FC">
              <w:t>QFN, 84</w:t>
            </w:r>
          </w:p>
        </w:tc>
        <w:tc>
          <w:tcPr>
            <w:tcW w:w="0" w:type="auto"/>
            <w:hideMark/>
          </w:tcPr>
          <w:p w:rsidR="00661E79" w:rsidRPr="00A857FC" w:rsidRDefault="00661E79" w:rsidP="008F323D">
            <w:r w:rsidRPr="00A857FC">
              <w:t>7 x 7 x 0.85, 0.5</w:t>
            </w:r>
          </w:p>
        </w:tc>
        <w:tc>
          <w:tcPr>
            <w:tcW w:w="0" w:type="auto"/>
            <w:hideMark/>
          </w:tcPr>
          <w:p w:rsidR="00661E79" w:rsidRPr="00A857FC" w:rsidRDefault="00661E79" w:rsidP="008F323D">
            <w:r w:rsidRPr="00A857FC">
              <w:t>Single Band (2.4 GHz)</w:t>
            </w:r>
          </w:p>
        </w:tc>
      </w:tr>
      <w:tr w:rsidR="00661E79" w:rsidRPr="00A857FC" w:rsidTr="00443481">
        <w:tc>
          <w:tcPr>
            <w:tcW w:w="0" w:type="auto"/>
            <w:hideMark/>
          </w:tcPr>
          <w:p w:rsidR="00661E79" w:rsidRPr="00A857FC" w:rsidRDefault="00661E79" w:rsidP="008F323D">
            <w:r>
              <w:t>BT</w:t>
            </w:r>
            <w:r w:rsidRPr="00A857FC">
              <w:t>S</w:t>
            </w:r>
          </w:p>
        </w:tc>
        <w:tc>
          <w:tcPr>
            <w:tcW w:w="0" w:type="auto"/>
            <w:hideMark/>
          </w:tcPr>
          <w:p w:rsidR="00661E79" w:rsidRPr="00A857FC" w:rsidRDefault="00661E79" w:rsidP="008F323D">
            <w:r w:rsidRPr="00A857FC">
              <w:t>BGA,1</w:t>
            </w:r>
            <w:r>
              <w:t>96</w:t>
            </w:r>
          </w:p>
        </w:tc>
        <w:tc>
          <w:tcPr>
            <w:tcW w:w="0" w:type="auto"/>
            <w:hideMark/>
          </w:tcPr>
          <w:p w:rsidR="00661E79" w:rsidRPr="00A857FC" w:rsidRDefault="00661E79" w:rsidP="008F323D">
            <w:r w:rsidRPr="00010507">
              <w:t>6 x 6</w:t>
            </w:r>
            <w:r w:rsidR="000577AB">
              <w:t>.3</w:t>
            </w:r>
            <w:r w:rsidRPr="00010507">
              <w:t xml:space="preserve"> x 0.9,0.5</w:t>
            </w:r>
          </w:p>
        </w:tc>
        <w:tc>
          <w:tcPr>
            <w:tcW w:w="0" w:type="auto"/>
            <w:hideMark/>
          </w:tcPr>
          <w:p w:rsidR="00661E79" w:rsidRPr="00A857FC" w:rsidRDefault="00661E79" w:rsidP="008F323D">
            <w:r w:rsidRPr="00A857FC">
              <w:t>Single Band (2.4 GHz)</w:t>
            </w:r>
          </w:p>
        </w:tc>
      </w:tr>
    </w:tbl>
    <w:p w:rsidR="00661E79" w:rsidRDefault="00661E79" w:rsidP="00661E79">
      <w:pPr>
        <w:pStyle w:val="Caption"/>
      </w:pPr>
      <w:bookmarkStart w:id="536" w:name="_Toc491688690"/>
      <w:bookmarkStart w:id="537" w:name="_Toc506818033"/>
      <w:bookmarkStart w:id="538" w:name="scroll-bookmark-18"/>
      <w:r>
        <w:t xml:space="preserve">Table </w:t>
      </w:r>
      <w:r w:rsidR="00DF628D">
        <w:fldChar w:fldCharType="begin"/>
      </w:r>
      <w:r w:rsidR="00DF628D">
        <w:instrText xml:space="preserve"> SEQ Table \* ARABIC </w:instrText>
      </w:r>
      <w:r w:rsidR="00DF628D">
        <w:fldChar w:fldCharType="separate"/>
      </w:r>
      <w:r w:rsidR="00F029F9">
        <w:rPr>
          <w:noProof/>
        </w:rPr>
        <w:t>83</w:t>
      </w:r>
      <w:r w:rsidR="00DF628D">
        <w:fldChar w:fldCharType="end"/>
      </w:r>
      <w:r>
        <w:t>: Chip Packages</w:t>
      </w:r>
      <w:bookmarkEnd w:id="536"/>
      <w:bookmarkEnd w:id="537"/>
    </w:p>
    <w:p w:rsidR="00C42533" w:rsidRPr="00C42533" w:rsidRDefault="00C42533" w:rsidP="00C42533"/>
    <w:p w:rsidR="00661E79" w:rsidRDefault="00661E79" w:rsidP="00661E79">
      <w:pPr>
        <w:pStyle w:val="Heading2"/>
        <w:rPr>
          <w:rFonts w:cs="Calibri"/>
        </w:rPr>
      </w:pPr>
      <w:bookmarkStart w:id="539" w:name="_Part_Ordering_Options"/>
      <w:bookmarkStart w:id="540" w:name="_Toc498957444"/>
      <w:bookmarkStart w:id="541" w:name="_Toc504647520"/>
      <w:bookmarkStart w:id="542" w:name="_Toc506819404"/>
      <w:bookmarkEnd w:id="539"/>
      <w:r w:rsidRPr="001D2299">
        <w:rPr>
          <w:rFonts w:cs="Calibri"/>
        </w:rPr>
        <w:t>Part Ordering Options</w:t>
      </w:r>
      <w:bookmarkEnd w:id="538"/>
      <w:bookmarkEnd w:id="540"/>
      <w:bookmarkEnd w:id="541"/>
      <w:bookmarkEnd w:id="542"/>
    </w:p>
    <w:tbl>
      <w:tblPr>
        <w:tblW w:w="5475" w:type="pct"/>
        <w:tblInd w:w="-88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45"/>
        <w:gridCol w:w="1136"/>
        <w:gridCol w:w="965"/>
        <w:gridCol w:w="1054"/>
        <w:gridCol w:w="1314"/>
        <w:gridCol w:w="1403"/>
        <w:gridCol w:w="1576"/>
      </w:tblGrid>
      <w:tr w:rsidR="0047109A" w:rsidRPr="00A857FC" w:rsidTr="0047109A">
        <w:tc>
          <w:tcPr>
            <w:tcW w:w="993" w:type="pct"/>
            <w:shd w:val="clear" w:color="auto" w:fill="F2F2F2"/>
            <w:hideMark/>
          </w:tcPr>
          <w:p w:rsidR="000577AB" w:rsidRPr="00443481" w:rsidRDefault="000577AB" w:rsidP="008F323D">
            <w:pPr>
              <w:rPr>
                <w:b/>
              </w:rPr>
            </w:pPr>
            <w:r w:rsidRPr="00443481">
              <w:rPr>
                <w:b/>
              </w:rPr>
              <w:t>Part Number</w:t>
            </w:r>
          </w:p>
        </w:tc>
        <w:tc>
          <w:tcPr>
            <w:tcW w:w="611" w:type="pct"/>
            <w:shd w:val="clear" w:color="auto" w:fill="F2F2F2"/>
            <w:hideMark/>
          </w:tcPr>
          <w:p w:rsidR="000577AB" w:rsidRPr="00443481" w:rsidRDefault="000577AB" w:rsidP="008F323D">
            <w:pPr>
              <w:rPr>
                <w:b/>
              </w:rPr>
            </w:pPr>
            <w:r w:rsidRPr="00443481">
              <w:rPr>
                <w:b/>
              </w:rPr>
              <w:t>Wireless</w:t>
            </w:r>
          </w:p>
        </w:tc>
        <w:tc>
          <w:tcPr>
            <w:tcW w:w="519" w:type="pct"/>
            <w:shd w:val="clear" w:color="auto" w:fill="F2F2F2"/>
            <w:hideMark/>
          </w:tcPr>
          <w:p w:rsidR="000577AB" w:rsidRPr="00443481" w:rsidRDefault="000577AB" w:rsidP="008F323D">
            <w:pPr>
              <w:rPr>
                <w:b/>
              </w:rPr>
            </w:pPr>
            <w:r w:rsidRPr="00443481">
              <w:rPr>
                <w:b/>
              </w:rPr>
              <w:t>Other Wireless</w:t>
            </w:r>
          </w:p>
        </w:tc>
        <w:tc>
          <w:tcPr>
            <w:tcW w:w="567" w:type="pct"/>
            <w:shd w:val="clear" w:color="auto" w:fill="F2F2F2"/>
            <w:hideMark/>
          </w:tcPr>
          <w:p w:rsidR="000577AB" w:rsidRPr="00443481" w:rsidRDefault="000577AB" w:rsidP="008F323D">
            <w:pPr>
              <w:rPr>
                <w:b/>
              </w:rPr>
            </w:pPr>
            <w:r w:rsidRPr="00443481">
              <w:rPr>
                <w:b/>
              </w:rPr>
              <w:t>CPU Freq</w:t>
            </w:r>
          </w:p>
        </w:tc>
        <w:tc>
          <w:tcPr>
            <w:tcW w:w="707" w:type="pct"/>
            <w:shd w:val="clear" w:color="auto" w:fill="F2F2F2"/>
            <w:hideMark/>
          </w:tcPr>
          <w:p w:rsidR="000577AB" w:rsidRPr="00443481" w:rsidRDefault="000577AB" w:rsidP="008F323D">
            <w:pPr>
              <w:rPr>
                <w:b/>
              </w:rPr>
            </w:pPr>
            <w:r w:rsidRPr="00443481">
              <w:rPr>
                <w:b/>
              </w:rPr>
              <w:t>Flash+RAM</w:t>
            </w:r>
          </w:p>
        </w:tc>
        <w:tc>
          <w:tcPr>
            <w:tcW w:w="755" w:type="pct"/>
            <w:shd w:val="clear" w:color="auto" w:fill="F2F2F2"/>
            <w:hideMark/>
          </w:tcPr>
          <w:p w:rsidR="000577AB" w:rsidRPr="00443481" w:rsidRDefault="000577AB" w:rsidP="008F323D">
            <w:pPr>
              <w:rPr>
                <w:b/>
              </w:rPr>
            </w:pPr>
            <w:r w:rsidRPr="00443481">
              <w:rPr>
                <w:b/>
              </w:rPr>
              <w:t>Chip Packages (ppg)</w:t>
            </w:r>
          </w:p>
        </w:tc>
        <w:tc>
          <w:tcPr>
            <w:tcW w:w="848" w:type="pct"/>
            <w:shd w:val="clear" w:color="auto" w:fill="F2F2F2"/>
            <w:hideMark/>
          </w:tcPr>
          <w:p w:rsidR="000577AB" w:rsidRPr="00443481" w:rsidRDefault="000577AB" w:rsidP="008F323D">
            <w:pPr>
              <w:rPr>
                <w:b/>
              </w:rPr>
            </w:pPr>
            <w:r w:rsidRPr="00443481">
              <w:rPr>
                <w:b/>
              </w:rPr>
              <w:t>Module Packages (ppg)</w:t>
            </w:r>
          </w:p>
        </w:tc>
      </w:tr>
      <w:tr w:rsidR="0047109A" w:rsidRPr="00A857FC" w:rsidTr="0047109A">
        <w:tc>
          <w:tcPr>
            <w:tcW w:w="993" w:type="pct"/>
            <w:hideMark/>
          </w:tcPr>
          <w:p w:rsidR="000577AB" w:rsidRPr="00A857FC" w:rsidRDefault="000577AB" w:rsidP="008F323D">
            <w:r w:rsidRPr="00A857FC">
              <w:t>RS14100-0B00-1</w:t>
            </w:r>
            <w:r w:rsidR="0047109A">
              <w:t>4</w:t>
            </w:r>
            <w:r w:rsidRPr="00A857FC">
              <w:t>0</w:t>
            </w:r>
            <w:r w:rsidR="0047109A">
              <w:t>F</w:t>
            </w:r>
            <w:r w:rsidRPr="00A857FC">
              <w:t>-ppg</w:t>
            </w:r>
          </w:p>
        </w:tc>
        <w:tc>
          <w:tcPr>
            <w:tcW w:w="611" w:type="pct"/>
            <w:hideMark/>
          </w:tcPr>
          <w:p w:rsidR="000577AB" w:rsidRPr="00A857FC" w:rsidRDefault="000577AB" w:rsidP="008F323D">
            <w:r w:rsidRPr="00A857FC">
              <w:t>BT5</w:t>
            </w:r>
          </w:p>
        </w:tc>
        <w:tc>
          <w:tcPr>
            <w:tcW w:w="519" w:type="pct"/>
            <w:hideMark/>
          </w:tcPr>
          <w:p w:rsidR="000577AB" w:rsidRPr="00A857FC" w:rsidRDefault="000577AB" w:rsidP="008F323D">
            <w:r w:rsidRPr="00A857FC">
              <w:t>-</w:t>
            </w:r>
          </w:p>
        </w:tc>
        <w:tc>
          <w:tcPr>
            <w:tcW w:w="567" w:type="pct"/>
            <w:hideMark/>
          </w:tcPr>
          <w:p w:rsidR="000577AB" w:rsidRPr="00A857FC" w:rsidRDefault="000577AB" w:rsidP="008F323D">
            <w:r w:rsidRPr="00A857FC">
              <w:t>100 MHz</w:t>
            </w:r>
          </w:p>
        </w:tc>
        <w:tc>
          <w:tcPr>
            <w:tcW w:w="707" w:type="pct"/>
            <w:hideMark/>
          </w:tcPr>
          <w:p w:rsidR="000577AB" w:rsidRPr="00A857FC" w:rsidRDefault="0047109A" w:rsidP="008F323D">
            <w:r>
              <w:t>4</w:t>
            </w:r>
            <w:r w:rsidR="000577AB" w:rsidRPr="00A857FC">
              <w:t xml:space="preserve"> MB+208 KB</w:t>
            </w:r>
          </w:p>
        </w:tc>
        <w:tc>
          <w:tcPr>
            <w:tcW w:w="755" w:type="pct"/>
            <w:hideMark/>
          </w:tcPr>
          <w:p w:rsidR="000577AB" w:rsidRPr="00A857FC" w:rsidRDefault="000577AB" w:rsidP="008F323D">
            <w:r>
              <w:t>QMS, WMS,BT</w:t>
            </w:r>
            <w:r w:rsidRPr="00A857FC">
              <w:t>S</w:t>
            </w:r>
          </w:p>
        </w:tc>
        <w:tc>
          <w:tcPr>
            <w:tcW w:w="848" w:type="pct"/>
            <w:hideMark/>
          </w:tcPr>
          <w:p w:rsidR="000577AB" w:rsidRPr="00A857FC" w:rsidRDefault="000539E1" w:rsidP="008F323D">
            <w:r>
              <w:t>B00</w:t>
            </w:r>
          </w:p>
        </w:tc>
      </w:tr>
      <w:tr w:rsidR="0047109A" w:rsidRPr="00A857FC" w:rsidTr="0047109A">
        <w:tc>
          <w:tcPr>
            <w:tcW w:w="993" w:type="pct"/>
            <w:hideMark/>
          </w:tcPr>
          <w:p w:rsidR="000577AB" w:rsidRPr="00A857FC" w:rsidRDefault="000577AB" w:rsidP="008F323D">
            <w:r w:rsidRPr="00A857FC">
              <w:t>RS14100-SB00-1</w:t>
            </w:r>
            <w:r w:rsidR="0047109A">
              <w:t>4</w:t>
            </w:r>
            <w:r w:rsidRPr="00A857FC">
              <w:t>0</w:t>
            </w:r>
            <w:r w:rsidR="0047109A">
              <w:t>F</w:t>
            </w:r>
            <w:r w:rsidRPr="00A857FC">
              <w:t>-ppg</w:t>
            </w:r>
          </w:p>
        </w:tc>
        <w:tc>
          <w:tcPr>
            <w:tcW w:w="611" w:type="pct"/>
            <w:hideMark/>
          </w:tcPr>
          <w:p w:rsidR="000577AB" w:rsidRPr="00A857FC" w:rsidRDefault="000577AB" w:rsidP="008F323D">
            <w:r w:rsidRPr="00A857FC">
              <w:t>SB</w:t>
            </w:r>
            <w:r w:rsidR="0047109A">
              <w:t>W</w:t>
            </w:r>
            <w:r w:rsidRPr="00A857FC">
              <w:t>+BT5</w:t>
            </w:r>
          </w:p>
        </w:tc>
        <w:tc>
          <w:tcPr>
            <w:tcW w:w="519" w:type="pct"/>
            <w:hideMark/>
          </w:tcPr>
          <w:p w:rsidR="000577AB" w:rsidRPr="00A857FC" w:rsidRDefault="000577AB" w:rsidP="008F323D">
            <w:r w:rsidRPr="00A857FC">
              <w:t>-</w:t>
            </w:r>
          </w:p>
        </w:tc>
        <w:tc>
          <w:tcPr>
            <w:tcW w:w="567" w:type="pct"/>
            <w:hideMark/>
          </w:tcPr>
          <w:p w:rsidR="000577AB" w:rsidRPr="00A857FC" w:rsidRDefault="000577AB" w:rsidP="008F323D">
            <w:r w:rsidRPr="00A857FC">
              <w:t>100 MHz</w:t>
            </w:r>
          </w:p>
        </w:tc>
        <w:tc>
          <w:tcPr>
            <w:tcW w:w="707" w:type="pct"/>
            <w:hideMark/>
          </w:tcPr>
          <w:p w:rsidR="000577AB" w:rsidRPr="00A857FC" w:rsidRDefault="0047109A" w:rsidP="008F323D">
            <w:r>
              <w:t>4</w:t>
            </w:r>
            <w:r w:rsidR="000577AB" w:rsidRPr="00A857FC">
              <w:t xml:space="preserve"> MB+208 KB</w:t>
            </w:r>
          </w:p>
        </w:tc>
        <w:tc>
          <w:tcPr>
            <w:tcW w:w="755" w:type="pct"/>
            <w:hideMark/>
          </w:tcPr>
          <w:p w:rsidR="000577AB" w:rsidRPr="00A857FC" w:rsidRDefault="000577AB" w:rsidP="008F323D">
            <w:r>
              <w:t>QMS, WMS,BT</w:t>
            </w:r>
            <w:r w:rsidRPr="00A857FC">
              <w:t>S</w:t>
            </w:r>
          </w:p>
        </w:tc>
        <w:tc>
          <w:tcPr>
            <w:tcW w:w="848" w:type="pct"/>
            <w:hideMark/>
          </w:tcPr>
          <w:p w:rsidR="000577AB" w:rsidRPr="00A857FC" w:rsidRDefault="000539E1" w:rsidP="008F323D">
            <w:r>
              <w:t>B00,</w:t>
            </w:r>
            <w:r w:rsidR="000577AB" w:rsidRPr="00A857FC">
              <w:t xml:space="preserve"> CA0, CA1</w:t>
            </w:r>
          </w:p>
        </w:tc>
      </w:tr>
      <w:tr w:rsidR="0047109A" w:rsidRPr="00A857FC" w:rsidTr="0047109A">
        <w:tc>
          <w:tcPr>
            <w:tcW w:w="993" w:type="pct"/>
            <w:hideMark/>
          </w:tcPr>
          <w:p w:rsidR="000577AB" w:rsidRPr="00A857FC" w:rsidRDefault="000577AB" w:rsidP="008F323D">
            <w:r w:rsidRPr="00A857FC">
              <w:t>RS14100-SBT0-</w:t>
            </w:r>
            <w:r w:rsidR="0047109A">
              <w:t>1</w:t>
            </w:r>
            <w:r w:rsidRPr="00A857FC">
              <w:t>4</w:t>
            </w:r>
            <w:r w:rsidR="0047109A">
              <w:t>0</w:t>
            </w:r>
            <w:r w:rsidRPr="00A857FC">
              <w:t>F-ppg</w:t>
            </w:r>
          </w:p>
        </w:tc>
        <w:tc>
          <w:tcPr>
            <w:tcW w:w="611" w:type="pct"/>
            <w:hideMark/>
          </w:tcPr>
          <w:p w:rsidR="000577AB" w:rsidRPr="00A857FC" w:rsidRDefault="000577AB" w:rsidP="008F323D">
            <w:r w:rsidRPr="00A857FC">
              <w:t>SB</w:t>
            </w:r>
            <w:r w:rsidR="0047109A">
              <w:t>W</w:t>
            </w:r>
            <w:r w:rsidRPr="00A857FC">
              <w:t>+BT5+ZB/THR</w:t>
            </w:r>
          </w:p>
        </w:tc>
        <w:tc>
          <w:tcPr>
            <w:tcW w:w="519" w:type="pct"/>
            <w:hideMark/>
          </w:tcPr>
          <w:p w:rsidR="000577AB" w:rsidRPr="00A857FC" w:rsidRDefault="000577AB" w:rsidP="008F323D">
            <w:r w:rsidRPr="00A857FC">
              <w:t>-</w:t>
            </w:r>
          </w:p>
        </w:tc>
        <w:tc>
          <w:tcPr>
            <w:tcW w:w="567" w:type="pct"/>
            <w:hideMark/>
          </w:tcPr>
          <w:p w:rsidR="000577AB" w:rsidRPr="00A857FC" w:rsidRDefault="000577AB" w:rsidP="008F323D">
            <w:r w:rsidRPr="00A857FC">
              <w:t>1</w:t>
            </w:r>
            <w:r w:rsidR="0047109A">
              <w:t>0</w:t>
            </w:r>
            <w:r w:rsidRPr="00A857FC">
              <w:t>0 MHz</w:t>
            </w:r>
          </w:p>
        </w:tc>
        <w:tc>
          <w:tcPr>
            <w:tcW w:w="707" w:type="pct"/>
            <w:hideMark/>
          </w:tcPr>
          <w:p w:rsidR="000577AB" w:rsidRPr="00A857FC" w:rsidRDefault="000577AB" w:rsidP="008F323D">
            <w:r w:rsidRPr="00A857FC">
              <w:t>4 MB+208 KB</w:t>
            </w:r>
          </w:p>
        </w:tc>
        <w:tc>
          <w:tcPr>
            <w:tcW w:w="755" w:type="pct"/>
            <w:hideMark/>
          </w:tcPr>
          <w:p w:rsidR="000577AB" w:rsidRPr="00A857FC" w:rsidRDefault="000577AB" w:rsidP="008F323D">
            <w:r>
              <w:t>QMS, WMS,BT</w:t>
            </w:r>
            <w:r w:rsidRPr="00A857FC">
              <w:t>S</w:t>
            </w:r>
          </w:p>
        </w:tc>
        <w:tc>
          <w:tcPr>
            <w:tcW w:w="848" w:type="pct"/>
            <w:hideMark/>
          </w:tcPr>
          <w:p w:rsidR="000577AB" w:rsidRPr="00A857FC" w:rsidRDefault="000539E1" w:rsidP="008F323D">
            <w:r>
              <w:t>B00,</w:t>
            </w:r>
            <w:r w:rsidR="000577AB" w:rsidRPr="00A857FC">
              <w:t xml:space="preserve"> CA0, CA1</w:t>
            </w:r>
          </w:p>
        </w:tc>
      </w:tr>
      <w:tr w:rsidR="0047109A" w:rsidRPr="00A857FC" w:rsidTr="0047109A">
        <w:tc>
          <w:tcPr>
            <w:tcW w:w="993" w:type="pct"/>
          </w:tcPr>
          <w:p w:rsidR="0047109A" w:rsidRPr="00A857FC" w:rsidRDefault="0047109A" w:rsidP="0047109A">
            <w:r w:rsidRPr="00A857FC">
              <w:t>RS14100-SB00-</w:t>
            </w:r>
            <w:r>
              <w:t>24</w:t>
            </w:r>
            <w:r w:rsidRPr="00A857FC">
              <w:t>0</w:t>
            </w:r>
            <w:r>
              <w:t>F</w:t>
            </w:r>
            <w:r w:rsidRPr="00A857FC">
              <w:t>-ppg</w:t>
            </w:r>
          </w:p>
        </w:tc>
        <w:tc>
          <w:tcPr>
            <w:tcW w:w="611" w:type="pct"/>
          </w:tcPr>
          <w:p w:rsidR="0047109A" w:rsidRPr="00A857FC" w:rsidRDefault="0047109A" w:rsidP="0047109A">
            <w:r w:rsidRPr="00A857FC">
              <w:t>SB</w:t>
            </w:r>
            <w:r>
              <w:t>W</w:t>
            </w:r>
            <w:r w:rsidRPr="00A857FC">
              <w:t>+BT5</w:t>
            </w:r>
          </w:p>
        </w:tc>
        <w:tc>
          <w:tcPr>
            <w:tcW w:w="519" w:type="pct"/>
          </w:tcPr>
          <w:p w:rsidR="0047109A" w:rsidRPr="00A857FC" w:rsidRDefault="0047109A" w:rsidP="0047109A">
            <w:r w:rsidRPr="00A857FC">
              <w:t>-</w:t>
            </w:r>
          </w:p>
        </w:tc>
        <w:tc>
          <w:tcPr>
            <w:tcW w:w="567" w:type="pct"/>
          </w:tcPr>
          <w:p w:rsidR="0047109A" w:rsidRPr="00A857FC" w:rsidRDefault="0047109A" w:rsidP="0047109A">
            <w:r w:rsidRPr="00A857FC">
              <w:t>1</w:t>
            </w:r>
            <w:r>
              <w:t>8</w:t>
            </w:r>
            <w:r w:rsidRPr="00A857FC">
              <w:t>0 MHz</w:t>
            </w:r>
          </w:p>
        </w:tc>
        <w:tc>
          <w:tcPr>
            <w:tcW w:w="707" w:type="pct"/>
          </w:tcPr>
          <w:p w:rsidR="0047109A" w:rsidRPr="00A857FC" w:rsidRDefault="0047109A" w:rsidP="0047109A">
            <w:r>
              <w:t>4</w:t>
            </w:r>
            <w:r w:rsidRPr="00A857FC">
              <w:t xml:space="preserve"> MB+208 KB</w:t>
            </w:r>
          </w:p>
        </w:tc>
        <w:tc>
          <w:tcPr>
            <w:tcW w:w="755" w:type="pct"/>
          </w:tcPr>
          <w:p w:rsidR="0047109A" w:rsidRPr="00A857FC" w:rsidRDefault="0047109A" w:rsidP="0047109A">
            <w:r>
              <w:t>QMS, WMS,BT</w:t>
            </w:r>
            <w:r w:rsidRPr="00A857FC">
              <w:t>S</w:t>
            </w:r>
          </w:p>
        </w:tc>
        <w:tc>
          <w:tcPr>
            <w:tcW w:w="848" w:type="pct"/>
          </w:tcPr>
          <w:p w:rsidR="0047109A" w:rsidRPr="00A857FC" w:rsidRDefault="000539E1" w:rsidP="0047109A">
            <w:r>
              <w:t>B00,</w:t>
            </w:r>
            <w:r w:rsidR="0047109A" w:rsidRPr="00A857FC">
              <w:t xml:space="preserve"> CA0, CA1</w:t>
            </w:r>
          </w:p>
        </w:tc>
      </w:tr>
      <w:tr w:rsidR="0047109A" w:rsidRPr="00A857FC" w:rsidTr="0047109A">
        <w:tc>
          <w:tcPr>
            <w:tcW w:w="993" w:type="pct"/>
          </w:tcPr>
          <w:p w:rsidR="0047109A" w:rsidRPr="00A857FC" w:rsidRDefault="0047109A" w:rsidP="0047109A">
            <w:r w:rsidRPr="00A857FC">
              <w:t>RS14100-SBT</w:t>
            </w:r>
            <w:r>
              <w:t>0</w:t>
            </w:r>
            <w:r w:rsidRPr="00A857FC">
              <w:t>-24SF-ppg</w:t>
            </w:r>
            <w:r w:rsidRPr="00443481">
              <w:rPr>
                <w:vertAlign w:val="superscript"/>
              </w:rPr>
              <w:t>2</w:t>
            </w:r>
          </w:p>
        </w:tc>
        <w:tc>
          <w:tcPr>
            <w:tcW w:w="611" w:type="pct"/>
          </w:tcPr>
          <w:p w:rsidR="0047109A" w:rsidRPr="00A857FC" w:rsidRDefault="0047109A" w:rsidP="0047109A">
            <w:r w:rsidRPr="00A857FC">
              <w:t>SB</w:t>
            </w:r>
            <w:r>
              <w:t>W</w:t>
            </w:r>
            <w:r w:rsidRPr="00A857FC">
              <w:t>+BT5+ZB/THR</w:t>
            </w:r>
          </w:p>
        </w:tc>
        <w:tc>
          <w:tcPr>
            <w:tcW w:w="519" w:type="pct"/>
          </w:tcPr>
          <w:p w:rsidR="0047109A" w:rsidRPr="00A857FC" w:rsidRDefault="0047109A" w:rsidP="0047109A">
            <w:r>
              <w:t>-</w:t>
            </w:r>
          </w:p>
        </w:tc>
        <w:tc>
          <w:tcPr>
            <w:tcW w:w="567" w:type="pct"/>
          </w:tcPr>
          <w:p w:rsidR="0047109A" w:rsidRPr="00A857FC" w:rsidRDefault="0047109A" w:rsidP="0047109A">
            <w:r w:rsidRPr="00A857FC">
              <w:t>180 MHz</w:t>
            </w:r>
          </w:p>
        </w:tc>
        <w:tc>
          <w:tcPr>
            <w:tcW w:w="707" w:type="pct"/>
          </w:tcPr>
          <w:p w:rsidR="0047109A" w:rsidRPr="00A857FC" w:rsidRDefault="0047109A" w:rsidP="0047109A">
            <w:r w:rsidRPr="00A857FC">
              <w:t>4 MB+208 KB</w:t>
            </w:r>
          </w:p>
        </w:tc>
        <w:tc>
          <w:tcPr>
            <w:tcW w:w="755" w:type="pct"/>
          </w:tcPr>
          <w:p w:rsidR="0047109A" w:rsidRPr="00A857FC" w:rsidRDefault="0047109A" w:rsidP="0047109A">
            <w:r>
              <w:t>QMS, WMS,BT</w:t>
            </w:r>
            <w:r w:rsidRPr="00A857FC">
              <w:t>S</w:t>
            </w:r>
          </w:p>
        </w:tc>
        <w:tc>
          <w:tcPr>
            <w:tcW w:w="848" w:type="pct"/>
          </w:tcPr>
          <w:p w:rsidR="0047109A" w:rsidRPr="00A857FC" w:rsidRDefault="000539E1" w:rsidP="0047109A">
            <w:r>
              <w:t>B00,</w:t>
            </w:r>
            <w:r w:rsidR="0047109A" w:rsidRPr="00A857FC">
              <w:t xml:space="preserve"> CA0, CA1</w:t>
            </w:r>
          </w:p>
        </w:tc>
      </w:tr>
      <w:tr w:rsidR="0047109A" w:rsidRPr="00A857FC" w:rsidTr="0047109A">
        <w:tc>
          <w:tcPr>
            <w:tcW w:w="993" w:type="pct"/>
            <w:hideMark/>
          </w:tcPr>
          <w:p w:rsidR="0047109A" w:rsidRPr="00A857FC" w:rsidRDefault="0047109A" w:rsidP="0047109A">
            <w:r w:rsidRPr="00A857FC">
              <w:t>RS14100-SBT1-24SF-ppg</w:t>
            </w:r>
            <w:r w:rsidRPr="00443481">
              <w:rPr>
                <w:vertAlign w:val="superscript"/>
              </w:rPr>
              <w:t>2</w:t>
            </w:r>
          </w:p>
        </w:tc>
        <w:tc>
          <w:tcPr>
            <w:tcW w:w="611" w:type="pct"/>
            <w:hideMark/>
          </w:tcPr>
          <w:p w:rsidR="0047109A" w:rsidRPr="00A857FC" w:rsidRDefault="0047109A" w:rsidP="0047109A">
            <w:r w:rsidRPr="00A857FC">
              <w:t>SB</w:t>
            </w:r>
            <w:r>
              <w:t>W</w:t>
            </w:r>
            <w:r w:rsidRPr="00A857FC">
              <w:t>+BT5+ZB/THR</w:t>
            </w:r>
          </w:p>
        </w:tc>
        <w:tc>
          <w:tcPr>
            <w:tcW w:w="519" w:type="pct"/>
            <w:hideMark/>
          </w:tcPr>
          <w:p w:rsidR="0047109A" w:rsidRPr="00A857FC" w:rsidRDefault="0047109A" w:rsidP="0047109A">
            <w:r w:rsidRPr="00A857FC">
              <w:t>Wake-Fi</w:t>
            </w:r>
          </w:p>
        </w:tc>
        <w:tc>
          <w:tcPr>
            <w:tcW w:w="567" w:type="pct"/>
            <w:hideMark/>
          </w:tcPr>
          <w:p w:rsidR="0047109A" w:rsidRPr="00A857FC" w:rsidRDefault="0047109A" w:rsidP="0047109A">
            <w:r w:rsidRPr="00A857FC">
              <w:t>180 MHz</w:t>
            </w:r>
          </w:p>
        </w:tc>
        <w:tc>
          <w:tcPr>
            <w:tcW w:w="707" w:type="pct"/>
            <w:hideMark/>
          </w:tcPr>
          <w:p w:rsidR="0047109A" w:rsidRPr="00A857FC" w:rsidRDefault="0047109A" w:rsidP="0047109A">
            <w:r w:rsidRPr="00A857FC">
              <w:t>4 MB+208 KB</w:t>
            </w:r>
          </w:p>
        </w:tc>
        <w:tc>
          <w:tcPr>
            <w:tcW w:w="755" w:type="pct"/>
            <w:hideMark/>
          </w:tcPr>
          <w:p w:rsidR="0047109A" w:rsidRPr="00A857FC" w:rsidRDefault="0047109A" w:rsidP="0047109A">
            <w:r>
              <w:t>QMS, WMS,BT</w:t>
            </w:r>
            <w:r w:rsidRPr="00A857FC">
              <w:t>S</w:t>
            </w:r>
          </w:p>
        </w:tc>
        <w:tc>
          <w:tcPr>
            <w:tcW w:w="848" w:type="pct"/>
            <w:hideMark/>
          </w:tcPr>
          <w:p w:rsidR="0047109A" w:rsidRPr="00A857FC" w:rsidRDefault="000539E1" w:rsidP="0047109A">
            <w:r>
              <w:t>B00,</w:t>
            </w:r>
            <w:r w:rsidR="0047109A" w:rsidRPr="00A857FC">
              <w:t xml:space="preserve"> CA0, CA1</w:t>
            </w:r>
          </w:p>
        </w:tc>
      </w:tr>
      <w:tr w:rsidR="0047109A" w:rsidRPr="00A857FC" w:rsidTr="0047109A">
        <w:tc>
          <w:tcPr>
            <w:tcW w:w="993" w:type="pct"/>
            <w:hideMark/>
          </w:tcPr>
          <w:p w:rsidR="0047109A" w:rsidRPr="00A857FC" w:rsidRDefault="0047109A" w:rsidP="0047109A">
            <w:r w:rsidRPr="00A857FC">
              <w:t>RS14100-DB00-1</w:t>
            </w:r>
            <w:r w:rsidR="001C6FED">
              <w:t>4</w:t>
            </w:r>
            <w:r w:rsidRPr="00A857FC">
              <w:t>0</w:t>
            </w:r>
            <w:r w:rsidR="001C6FED">
              <w:t>F</w:t>
            </w:r>
            <w:r w:rsidRPr="00A857FC">
              <w:t>-ppg</w:t>
            </w:r>
          </w:p>
        </w:tc>
        <w:tc>
          <w:tcPr>
            <w:tcW w:w="611" w:type="pct"/>
            <w:hideMark/>
          </w:tcPr>
          <w:p w:rsidR="0047109A" w:rsidRPr="00A857FC" w:rsidRDefault="0047109A" w:rsidP="0047109A">
            <w:r w:rsidRPr="00A857FC">
              <w:t>DB</w:t>
            </w:r>
            <w:r>
              <w:t>W</w:t>
            </w:r>
            <w:r w:rsidRPr="00A857FC">
              <w:t>+BT5</w:t>
            </w:r>
          </w:p>
        </w:tc>
        <w:tc>
          <w:tcPr>
            <w:tcW w:w="519" w:type="pct"/>
            <w:hideMark/>
          </w:tcPr>
          <w:p w:rsidR="0047109A" w:rsidRPr="00A857FC" w:rsidRDefault="0047109A" w:rsidP="0047109A">
            <w:r w:rsidRPr="00A857FC">
              <w:t>-</w:t>
            </w:r>
          </w:p>
        </w:tc>
        <w:tc>
          <w:tcPr>
            <w:tcW w:w="567" w:type="pct"/>
            <w:hideMark/>
          </w:tcPr>
          <w:p w:rsidR="0047109A" w:rsidRPr="00A857FC" w:rsidRDefault="0047109A" w:rsidP="0047109A">
            <w:r w:rsidRPr="00A857FC">
              <w:t>100 MHz</w:t>
            </w:r>
          </w:p>
        </w:tc>
        <w:tc>
          <w:tcPr>
            <w:tcW w:w="707" w:type="pct"/>
            <w:hideMark/>
          </w:tcPr>
          <w:p w:rsidR="0047109A" w:rsidRPr="00A857FC" w:rsidRDefault="0047109A" w:rsidP="0047109A">
            <w:r>
              <w:t>4</w:t>
            </w:r>
            <w:r w:rsidRPr="00A857FC">
              <w:t xml:space="preserve"> MB+208 KB</w:t>
            </w:r>
          </w:p>
        </w:tc>
        <w:tc>
          <w:tcPr>
            <w:tcW w:w="755" w:type="pct"/>
            <w:hideMark/>
          </w:tcPr>
          <w:p w:rsidR="0047109A" w:rsidRPr="00A857FC" w:rsidRDefault="0047109A" w:rsidP="0047109A">
            <w:r w:rsidRPr="00A857FC">
              <w:t>-</w:t>
            </w:r>
          </w:p>
        </w:tc>
        <w:tc>
          <w:tcPr>
            <w:tcW w:w="848" w:type="pct"/>
            <w:hideMark/>
          </w:tcPr>
          <w:p w:rsidR="0047109A" w:rsidRPr="00A857FC" w:rsidRDefault="0047109A" w:rsidP="0047109A">
            <w:r w:rsidRPr="00A857FC">
              <w:t>CC0, CC1</w:t>
            </w:r>
          </w:p>
        </w:tc>
      </w:tr>
      <w:tr w:rsidR="0047109A" w:rsidRPr="00A857FC" w:rsidTr="0047109A">
        <w:tc>
          <w:tcPr>
            <w:tcW w:w="993" w:type="pct"/>
            <w:hideMark/>
          </w:tcPr>
          <w:p w:rsidR="0047109A" w:rsidRPr="00A857FC" w:rsidRDefault="0047109A" w:rsidP="0047109A">
            <w:r w:rsidRPr="00A857FC">
              <w:t>RS14100-DB</w:t>
            </w:r>
            <w:r w:rsidR="001C6FED">
              <w:t>T</w:t>
            </w:r>
            <w:r w:rsidRPr="00A857FC">
              <w:t>0-1</w:t>
            </w:r>
            <w:r w:rsidR="001C6FED">
              <w:t>4</w:t>
            </w:r>
            <w:r w:rsidRPr="00A857FC">
              <w:t>0F-ppg</w:t>
            </w:r>
          </w:p>
        </w:tc>
        <w:tc>
          <w:tcPr>
            <w:tcW w:w="611" w:type="pct"/>
            <w:hideMark/>
          </w:tcPr>
          <w:p w:rsidR="0047109A" w:rsidRPr="00A857FC" w:rsidRDefault="0047109A" w:rsidP="0047109A">
            <w:r w:rsidRPr="00A857FC">
              <w:t>DB</w:t>
            </w:r>
            <w:r>
              <w:t>W</w:t>
            </w:r>
            <w:r w:rsidRPr="00A857FC">
              <w:t>+BT5</w:t>
            </w:r>
          </w:p>
        </w:tc>
        <w:tc>
          <w:tcPr>
            <w:tcW w:w="519" w:type="pct"/>
            <w:hideMark/>
          </w:tcPr>
          <w:p w:rsidR="0047109A" w:rsidRPr="00A857FC" w:rsidRDefault="0047109A" w:rsidP="0047109A">
            <w:r w:rsidRPr="00A857FC">
              <w:t>-</w:t>
            </w:r>
          </w:p>
        </w:tc>
        <w:tc>
          <w:tcPr>
            <w:tcW w:w="567" w:type="pct"/>
            <w:hideMark/>
          </w:tcPr>
          <w:p w:rsidR="0047109A" w:rsidRPr="00A857FC" w:rsidRDefault="0047109A" w:rsidP="0047109A">
            <w:r w:rsidRPr="00A857FC">
              <w:t>100 MHz</w:t>
            </w:r>
          </w:p>
        </w:tc>
        <w:tc>
          <w:tcPr>
            <w:tcW w:w="707" w:type="pct"/>
            <w:hideMark/>
          </w:tcPr>
          <w:p w:rsidR="0047109A" w:rsidRPr="00A857FC" w:rsidRDefault="0047109A" w:rsidP="0047109A">
            <w:r>
              <w:t>4</w:t>
            </w:r>
            <w:r w:rsidRPr="00A857FC">
              <w:t xml:space="preserve"> MB+208 KB</w:t>
            </w:r>
          </w:p>
        </w:tc>
        <w:tc>
          <w:tcPr>
            <w:tcW w:w="755" w:type="pct"/>
            <w:hideMark/>
          </w:tcPr>
          <w:p w:rsidR="0047109A" w:rsidRPr="00A857FC" w:rsidRDefault="0047109A" w:rsidP="0047109A">
            <w:r w:rsidRPr="00A857FC">
              <w:t>-</w:t>
            </w:r>
          </w:p>
        </w:tc>
        <w:tc>
          <w:tcPr>
            <w:tcW w:w="848" w:type="pct"/>
            <w:hideMark/>
          </w:tcPr>
          <w:p w:rsidR="0047109A" w:rsidRPr="00A857FC" w:rsidRDefault="0047109A" w:rsidP="0047109A">
            <w:r w:rsidRPr="00A857FC">
              <w:t>CC0, CC1</w:t>
            </w:r>
          </w:p>
        </w:tc>
      </w:tr>
      <w:tr w:rsidR="001C6FED" w:rsidRPr="00A857FC" w:rsidTr="0047109A">
        <w:tc>
          <w:tcPr>
            <w:tcW w:w="993" w:type="pct"/>
          </w:tcPr>
          <w:p w:rsidR="001C6FED" w:rsidRPr="00A857FC" w:rsidRDefault="001C6FED" w:rsidP="001C6FED">
            <w:r w:rsidRPr="00A857FC">
              <w:t>RS14100-DB</w:t>
            </w:r>
            <w:r>
              <w:t>0</w:t>
            </w:r>
            <w:r w:rsidRPr="00A857FC">
              <w:t>0-240F-ppg</w:t>
            </w:r>
            <w:r w:rsidRPr="00443481">
              <w:rPr>
                <w:vertAlign w:val="superscript"/>
              </w:rPr>
              <w:t>2</w:t>
            </w:r>
          </w:p>
        </w:tc>
        <w:tc>
          <w:tcPr>
            <w:tcW w:w="611" w:type="pct"/>
          </w:tcPr>
          <w:p w:rsidR="001C6FED" w:rsidRPr="00A857FC" w:rsidRDefault="001C6FED" w:rsidP="001C6FED">
            <w:r w:rsidRPr="00A857FC">
              <w:t>DB</w:t>
            </w:r>
            <w:r>
              <w:t>W</w:t>
            </w:r>
            <w:r w:rsidRPr="00A857FC">
              <w:t>+BT5</w:t>
            </w:r>
          </w:p>
        </w:tc>
        <w:tc>
          <w:tcPr>
            <w:tcW w:w="519" w:type="pct"/>
          </w:tcPr>
          <w:p w:rsidR="001C6FED" w:rsidRPr="00A857FC" w:rsidRDefault="001C6FED" w:rsidP="001C6FED">
            <w:r w:rsidRPr="00A857FC">
              <w:t>-</w:t>
            </w:r>
          </w:p>
        </w:tc>
        <w:tc>
          <w:tcPr>
            <w:tcW w:w="567" w:type="pct"/>
          </w:tcPr>
          <w:p w:rsidR="001C6FED" w:rsidRPr="00A857FC" w:rsidRDefault="001C6FED" w:rsidP="001C6FED">
            <w:r w:rsidRPr="00A857FC">
              <w:t>180 MHz</w:t>
            </w:r>
          </w:p>
        </w:tc>
        <w:tc>
          <w:tcPr>
            <w:tcW w:w="707" w:type="pct"/>
          </w:tcPr>
          <w:p w:rsidR="001C6FED" w:rsidRPr="00A857FC" w:rsidRDefault="001C6FED" w:rsidP="001C6FED">
            <w:r w:rsidRPr="00A857FC">
              <w:t>4MB+208KB</w:t>
            </w:r>
          </w:p>
        </w:tc>
        <w:tc>
          <w:tcPr>
            <w:tcW w:w="755" w:type="pct"/>
          </w:tcPr>
          <w:p w:rsidR="001C6FED" w:rsidRPr="00A857FC" w:rsidRDefault="001C6FED" w:rsidP="001C6FED"/>
        </w:tc>
        <w:tc>
          <w:tcPr>
            <w:tcW w:w="848" w:type="pct"/>
          </w:tcPr>
          <w:p w:rsidR="001C6FED" w:rsidRPr="00A857FC" w:rsidRDefault="001C6FED" w:rsidP="001C6FED">
            <w:r w:rsidRPr="00A857FC">
              <w:t>CC0, CC1</w:t>
            </w:r>
          </w:p>
        </w:tc>
      </w:tr>
      <w:tr w:rsidR="001C6FED" w:rsidRPr="00A857FC" w:rsidTr="0047109A">
        <w:tc>
          <w:tcPr>
            <w:tcW w:w="993" w:type="pct"/>
            <w:hideMark/>
          </w:tcPr>
          <w:p w:rsidR="001C6FED" w:rsidRPr="00A857FC" w:rsidRDefault="001C6FED" w:rsidP="001C6FED">
            <w:r w:rsidRPr="00A857FC">
              <w:t>RS14100-DBT0-240F-ppg</w:t>
            </w:r>
            <w:r w:rsidRPr="00443481">
              <w:rPr>
                <w:vertAlign w:val="superscript"/>
              </w:rPr>
              <w:t>2</w:t>
            </w:r>
          </w:p>
        </w:tc>
        <w:tc>
          <w:tcPr>
            <w:tcW w:w="611" w:type="pct"/>
            <w:hideMark/>
          </w:tcPr>
          <w:p w:rsidR="001C6FED" w:rsidRPr="00A857FC" w:rsidRDefault="001C6FED" w:rsidP="001C6FED">
            <w:r w:rsidRPr="00A857FC">
              <w:t>DB</w:t>
            </w:r>
            <w:r>
              <w:t>W</w:t>
            </w:r>
            <w:r w:rsidRPr="00A857FC">
              <w:t>+BT5+ZB/THR</w:t>
            </w:r>
          </w:p>
        </w:tc>
        <w:tc>
          <w:tcPr>
            <w:tcW w:w="519" w:type="pct"/>
            <w:hideMark/>
          </w:tcPr>
          <w:p w:rsidR="001C6FED" w:rsidRPr="00A857FC" w:rsidRDefault="001C6FED" w:rsidP="001C6FED">
            <w:r w:rsidRPr="00A857FC">
              <w:t>-</w:t>
            </w:r>
          </w:p>
        </w:tc>
        <w:tc>
          <w:tcPr>
            <w:tcW w:w="567" w:type="pct"/>
            <w:hideMark/>
          </w:tcPr>
          <w:p w:rsidR="001C6FED" w:rsidRPr="00A857FC" w:rsidRDefault="001C6FED" w:rsidP="001C6FED">
            <w:r w:rsidRPr="00A857FC">
              <w:t>180 MHz</w:t>
            </w:r>
          </w:p>
        </w:tc>
        <w:tc>
          <w:tcPr>
            <w:tcW w:w="707" w:type="pct"/>
            <w:hideMark/>
          </w:tcPr>
          <w:p w:rsidR="001C6FED" w:rsidRPr="00A857FC" w:rsidRDefault="001C6FED" w:rsidP="001C6FED">
            <w:r w:rsidRPr="00A857FC">
              <w:t>4MB+208KB</w:t>
            </w:r>
          </w:p>
        </w:tc>
        <w:tc>
          <w:tcPr>
            <w:tcW w:w="755" w:type="pct"/>
            <w:hideMark/>
          </w:tcPr>
          <w:p w:rsidR="001C6FED" w:rsidRPr="00A857FC" w:rsidRDefault="001C6FED" w:rsidP="001C6FED"/>
        </w:tc>
        <w:tc>
          <w:tcPr>
            <w:tcW w:w="848" w:type="pct"/>
            <w:hideMark/>
          </w:tcPr>
          <w:p w:rsidR="001C6FED" w:rsidRPr="00A857FC" w:rsidRDefault="001C6FED" w:rsidP="001C6FED">
            <w:r w:rsidRPr="00A857FC">
              <w:t>CC0, CC1</w:t>
            </w:r>
          </w:p>
        </w:tc>
      </w:tr>
      <w:tr w:rsidR="001C6FED" w:rsidRPr="00A857FC" w:rsidTr="0047109A">
        <w:tc>
          <w:tcPr>
            <w:tcW w:w="993" w:type="pct"/>
            <w:hideMark/>
          </w:tcPr>
          <w:p w:rsidR="001C6FED" w:rsidRPr="00A857FC" w:rsidRDefault="001C6FED" w:rsidP="001C6FED">
            <w:r w:rsidRPr="00A857FC">
              <w:t>RS14100-DBT1-240F-ppg</w:t>
            </w:r>
            <w:r w:rsidRPr="00443481">
              <w:rPr>
                <w:vertAlign w:val="superscript"/>
              </w:rPr>
              <w:t>2</w:t>
            </w:r>
          </w:p>
        </w:tc>
        <w:tc>
          <w:tcPr>
            <w:tcW w:w="611" w:type="pct"/>
            <w:hideMark/>
          </w:tcPr>
          <w:p w:rsidR="001C6FED" w:rsidRPr="00A857FC" w:rsidRDefault="001C6FED" w:rsidP="001C6FED">
            <w:r w:rsidRPr="00A857FC">
              <w:t>DB</w:t>
            </w:r>
            <w:r>
              <w:t>W</w:t>
            </w:r>
            <w:r w:rsidRPr="00A857FC">
              <w:t>+BT5+ZB/THR</w:t>
            </w:r>
          </w:p>
        </w:tc>
        <w:tc>
          <w:tcPr>
            <w:tcW w:w="519" w:type="pct"/>
            <w:hideMark/>
          </w:tcPr>
          <w:p w:rsidR="001C6FED" w:rsidRPr="00A857FC" w:rsidRDefault="001C6FED" w:rsidP="001C6FED">
            <w:r w:rsidRPr="00A857FC">
              <w:t>Wake-Fi</w:t>
            </w:r>
          </w:p>
        </w:tc>
        <w:tc>
          <w:tcPr>
            <w:tcW w:w="567" w:type="pct"/>
            <w:hideMark/>
          </w:tcPr>
          <w:p w:rsidR="001C6FED" w:rsidRPr="00A857FC" w:rsidRDefault="001C6FED" w:rsidP="001C6FED">
            <w:r w:rsidRPr="00A857FC">
              <w:t>180 MHz</w:t>
            </w:r>
          </w:p>
        </w:tc>
        <w:tc>
          <w:tcPr>
            <w:tcW w:w="707" w:type="pct"/>
            <w:hideMark/>
          </w:tcPr>
          <w:p w:rsidR="001C6FED" w:rsidRPr="00A857FC" w:rsidRDefault="001C6FED" w:rsidP="001C6FED">
            <w:r w:rsidRPr="00A857FC">
              <w:t>4MB+208KB</w:t>
            </w:r>
          </w:p>
        </w:tc>
        <w:tc>
          <w:tcPr>
            <w:tcW w:w="755" w:type="pct"/>
            <w:hideMark/>
          </w:tcPr>
          <w:p w:rsidR="001C6FED" w:rsidRPr="00A857FC" w:rsidRDefault="001C6FED" w:rsidP="001C6FED">
            <w:r w:rsidRPr="00A857FC">
              <w:t>-</w:t>
            </w:r>
          </w:p>
        </w:tc>
        <w:tc>
          <w:tcPr>
            <w:tcW w:w="848" w:type="pct"/>
            <w:hideMark/>
          </w:tcPr>
          <w:p w:rsidR="001C6FED" w:rsidRPr="00A857FC" w:rsidRDefault="001C6FED" w:rsidP="001C6FED">
            <w:r w:rsidRPr="00A857FC">
              <w:t>CC0, CC1</w:t>
            </w:r>
          </w:p>
        </w:tc>
      </w:tr>
    </w:tbl>
    <w:p w:rsidR="001C6FED" w:rsidRDefault="001C6FED" w:rsidP="00C42533">
      <w:pPr>
        <w:pStyle w:val="DocumentationParagraph"/>
      </w:pPr>
    </w:p>
    <w:p w:rsidR="00C42533" w:rsidRDefault="001C6FED" w:rsidP="00C42533">
      <w:pPr>
        <w:pBdr>
          <w:top w:val="single" w:sz="4" w:space="1" w:color="auto" w:shadow="1"/>
          <w:left w:val="single" w:sz="4" w:space="4" w:color="auto" w:shadow="1"/>
          <w:bottom w:val="single" w:sz="4" w:space="1" w:color="auto" w:shadow="1"/>
          <w:right w:val="single" w:sz="4" w:space="4" w:color="auto" w:shadow="1"/>
        </w:pBdr>
        <w:rPr>
          <w:b/>
          <w:bCs/>
        </w:rPr>
      </w:pPr>
      <w:r w:rsidRPr="001C6FED">
        <w:rPr>
          <w:b/>
          <w:bCs/>
        </w:rPr>
        <w:t xml:space="preserve">Note: </w:t>
      </w:r>
    </w:p>
    <w:p w:rsidR="001C6FED" w:rsidRDefault="001C6FED" w:rsidP="000539E1">
      <w:pPr>
        <w:pBdr>
          <w:top w:val="single" w:sz="4" w:space="1" w:color="auto" w:shadow="1"/>
          <w:left w:val="single" w:sz="4" w:space="4" w:color="auto" w:shadow="1"/>
          <w:bottom w:val="single" w:sz="4" w:space="1" w:color="auto" w:shadow="1"/>
          <w:right w:val="single" w:sz="4" w:space="4" w:color="auto" w:shadow="1"/>
        </w:pBdr>
      </w:pPr>
      <w:r w:rsidRPr="001C6FED">
        <w:t>Replace 'ppg' with desired SoC / Module Packages code;</w:t>
      </w:r>
      <w:r w:rsidRPr="001C6FED">
        <w:rPr>
          <w:b/>
          <w:bCs/>
        </w:rPr>
        <w:t xml:space="preserve">SBW: </w:t>
      </w:r>
      <w:r w:rsidRPr="001C6FED">
        <w:t>Single Band Wi-Fi (2.4 GHz)</w:t>
      </w:r>
      <w:r w:rsidRPr="001C6FED">
        <w:rPr>
          <w:b/>
          <w:bCs/>
        </w:rPr>
        <w:t xml:space="preserve">; DBW: </w:t>
      </w:r>
      <w:r w:rsidRPr="001C6FED">
        <w:t>Dual Band Wi-Fi (2.4/5 GHz)</w:t>
      </w:r>
      <w:r w:rsidRPr="001C6FED">
        <w:rPr>
          <w:b/>
          <w:bCs/>
        </w:rPr>
        <w:t xml:space="preserve">; ZB: </w:t>
      </w:r>
      <w:r w:rsidRPr="001C6FED">
        <w:t>ZigBee</w:t>
      </w:r>
      <w:r w:rsidRPr="001C6FED">
        <w:rPr>
          <w:b/>
          <w:bCs/>
        </w:rPr>
        <w:t xml:space="preserve">; THR: </w:t>
      </w:r>
      <w:r w:rsidRPr="001C6FED">
        <w:t>Thread</w:t>
      </w:r>
    </w:p>
    <w:p w:rsidR="00661E79" w:rsidRDefault="00661E79" w:rsidP="00661E79">
      <w:pPr>
        <w:pStyle w:val="Caption"/>
      </w:pPr>
      <w:bookmarkStart w:id="543" w:name="_Toc506818034"/>
      <w:r>
        <w:t xml:space="preserve">Table </w:t>
      </w:r>
      <w:r w:rsidR="00DF628D">
        <w:fldChar w:fldCharType="begin"/>
      </w:r>
      <w:r w:rsidR="00DF628D">
        <w:instrText xml:space="preserve"> SEQ Table \* ARABIC </w:instrText>
      </w:r>
      <w:r w:rsidR="00DF628D">
        <w:fldChar w:fldCharType="separate"/>
      </w:r>
      <w:r w:rsidR="00F029F9">
        <w:rPr>
          <w:noProof/>
        </w:rPr>
        <w:t>84</w:t>
      </w:r>
      <w:r w:rsidR="00DF628D">
        <w:fldChar w:fldCharType="end"/>
      </w:r>
      <w:r>
        <w:t>: Part-Ordering Options</w:t>
      </w:r>
      <w:bookmarkEnd w:id="543"/>
    </w:p>
    <w:p w:rsidR="003B1870" w:rsidRDefault="003B1870" w:rsidP="003B1870">
      <w:pPr>
        <w:pStyle w:val="DocumentationParagraph"/>
      </w:pPr>
    </w:p>
    <w:p w:rsidR="003B1870" w:rsidRDefault="003B1870" w:rsidP="003B1870">
      <w:pPr>
        <w:pStyle w:val="NOTE"/>
      </w:pPr>
      <w:r w:rsidRPr="001D2299">
        <w:rPr>
          <w:b/>
        </w:rPr>
        <w:t>Notes</w:t>
      </w:r>
      <w:r w:rsidRPr="001D2299">
        <w:t>:</w:t>
      </w:r>
    </w:p>
    <w:p w:rsidR="003B1870" w:rsidRPr="001D2299" w:rsidRDefault="003B1870" w:rsidP="003B1870">
      <w:pPr>
        <w:pStyle w:val="NOTE"/>
      </w:pPr>
      <w:r w:rsidRPr="001D2299">
        <w:t xml:space="preserve">Subject </w:t>
      </w:r>
      <w:r>
        <w:t>to</w:t>
      </w:r>
      <w:r w:rsidRPr="001D2299">
        <w:t xml:space="preserve"> change. Contact Redpine Signals for final numbers.</w:t>
      </w:r>
      <w:r>
        <w:t xml:space="preserve"> </w:t>
      </w:r>
      <w:r w:rsidRPr="001D2299">
        <w:t>Contact Redpine for availability.</w:t>
      </w:r>
    </w:p>
    <w:p w:rsidR="003B1870" w:rsidRDefault="003B1870" w:rsidP="003B1870">
      <w:pPr>
        <w:pStyle w:val="DocumentationParagraph"/>
      </w:pPr>
    </w:p>
    <w:p w:rsidR="003B1870" w:rsidRDefault="003B1870" w:rsidP="006B54C8">
      <w:pPr>
        <w:pStyle w:val="Heading1"/>
      </w:pPr>
      <w:bookmarkStart w:id="544" w:name="_Toc498969242"/>
      <w:bookmarkStart w:id="545" w:name="_Toc504647521"/>
      <w:bookmarkStart w:id="546" w:name="_Toc506819405"/>
      <w:r w:rsidRPr="006B54C8">
        <w:t>RS14100</w:t>
      </w:r>
      <w:r>
        <w:t xml:space="preserve"> Package Descriptions</w:t>
      </w:r>
      <w:bookmarkEnd w:id="544"/>
      <w:bookmarkEnd w:id="545"/>
      <w:bookmarkEnd w:id="546"/>
    </w:p>
    <w:p w:rsidR="0011752B" w:rsidRDefault="0011752B" w:rsidP="0011752B">
      <w:pPr>
        <w:pStyle w:val="Heading2"/>
      </w:pPr>
      <w:bookmarkStart w:id="547" w:name="_Toc504647522"/>
      <w:bookmarkStart w:id="548" w:name="_Toc506819406"/>
      <w:r>
        <w:t>Module Packages</w:t>
      </w:r>
      <w:bookmarkEnd w:id="547"/>
      <w:bookmarkEnd w:id="548"/>
    </w:p>
    <w:p w:rsidR="0011752B" w:rsidRDefault="0011752B" w:rsidP="0011752B">
      <w:pPr>
        <w:pStyle w:val="Heading3"/>
      </w:pPr>
      <w:bookmarkStart w:id="549" w:name="_Toc504647523"/>
      <w:bookmarkStart w:id="550" w:name="_Toc506819407"/>
      <w:r>
        <w:t>Modules with package Codes CC0/CA0</w:t>
      </w:r>
      <w:bookmarkEnd w:id="549"/>
      <w:bookmarkEnd w:id="550"/>
    </w:p>
    <w:p w:rsidR="001C6FED" w:rsidRPr="00604713" w:rsidRDefault="001C6FED" w:rsidP="001C6FED">
      <w:pPr>
        <w:pStyle w:val="Heading4"/>
        <w:tabs>
          <w:tab w:val="clear" w:pos="864"/>
          <w:tab w:val="left" w:pos="720"/>
        </w:tabs>
      </w:pPr>
      <w:bookmarkStart w:id="551" w:name="_Toc506819408"/>
      <w:r>
        <w:t>Mechanical Characteristics</w:t>
      </w:r>
      <w:bookmarkEnd w:id="551"/>
    </w:p>
    <w:tbl>
      <w:tblPr>
        <w:tblW w:w="5000" w:type="pct"/>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3164"/>
        <w:gridCol w:w="2665"/>
        <w:gridCol w:w="2658"/>
      </w:tblGrid>
      <w:tr w:rsidR="001C6FED" w:rsidRPr="00F76C3A" w:rsidTr="00AA3773">
        <w:tc>
          <w:tcPr>
            <w:tcW w:w="1864" w:type="pct"/>
            <w:shd w:val="clear" w:color="auto" w:fill="F2F2F2"/>
          </w:tcPr>
          <w:p w:rsidR="001C6FED" w:rsidRPr="002815C1" w:rsidRDefault="001C6FED" w:rsidP="00AA3773">
            <w:pPr>
              <w:pStyle w:val="DocumentationParagraph"/>
              <w:rPr>
                <w:b/>
              </w:rPr>
            </w:pPr>
            <w:r w:rsidRPr="002815C1">
              <w:rPr>
                <w:b/>
              </w:rPr>
              <w:t>Parameter</w:t>
            </w:r>
          </w:p>
        </w:tc>
        <w:tc>
          <w:tcPr>
            <w:tcW w:w="1570" w:type="pct"/>
            <w:shd w:val="clear" w:color="auto" w:fill="F2F2F2"/>
          </w:tcPr>
          <w:p w:rsidR="001C6FED" w:rsidRPr="002815C1" w:rsidRDefault="001C6FED" w:rsidP="00AA3773">
            <w:pPr>
              <w:pStyle w:val="DocumentationParagraph"/>
              <w:rPr>
                <w:b/>
              </w:rPr>
            </w:pPr>
            <w:r w:rsidRPr="002815C1">
              <w:rPr>
                <w:b/>
              </w:rPr>
              <w:t>Value (L X W X H)</w:t>
            </w:r>
          </w:p>
        </w:tc>
        <w:tc>
          <w:tcPr>
            <w:tcW w:w="1566" w:type="pct"/>
            <w:shd w:val="clear" w:color="auto" w:fill="F2F2F2"/>
          </w:tcPr>
          <w:p w:rsidR="001C6FED" w:rsidRPr="002815C1" w:rsidRDefault="001C6FED" w:rsidP="00AA3773">
            <w:pPr>
              <w:pStyle w:val="DocumentationParagraph"/>
              <w:rPr>
                <w:b/>
              </w:rPr>
            </w:pPr>
            <w:r w:rsidRPr="002815C1">
              <w:rPr>
                <w:b/>
              </w:rPr>
              <w:t>Units</w:t>
            </w:r>
          </w:p>
        </w:tc>
      </w:tr>
      <w:tr w:rsidR="001C6FED" w:rsidRPr="00F76C3A" w:rsidTr="00AA3773">
        <w:tc>
          <w:tcPr>
            <w:tcW w:w="1864" w:type="pct"/>
          </w:tcPr>
          <w:p w:rsidR="001C6FED" w:rsidRPr="002815C1" w:rsidRDefault="001C6FED" w:rsidP="00AA3773">
            <w:pPr>
              <w:pStyle w:val="DocumentationParagraph"/>
            </w:pPr>
            <w:r w:rsidRPr="002815C1">
              <w:t>Module Dimensions</w:t>
            </w:r>
          </w:p>
        </w:tc>
        <w:tc>
          <w:tcPr>
            <w:tcW w:w="1570" w:type="pct"/>
          </w:tcPr>
          <w:p w:rsidR="001C6FED" w:rsidRPr="002815C1" w:rsidRDefault="001C6FED" w:rsidP="00AA3773">
            <w:pPr>
              <w:pStyle w:val="DocumentationParagraph"/>
            </w:pPr>
            <w:r>
              <w:t>9.1</w:t>
            </w:r>
            <w:r w:rsidRPr="002815C1">
              <w:t xml:space="preserve"> x </w:t>
            </w:r>
            <w:r>
              <w:t>9.8</w:t>
            </w:r>
            <w:r w:rsidRPr="002815C1">
              <w:t xml:space="preserve"> x </w:t>
            </w:r>
            <w:r>
              <w:t>1.2</w:t>
            </w:r>
          </w:p>
        </w:tc>
        <w:tc>
          <w:tcPr>
            <w:tcW w:w="1566" w:type="pct"/>
          </w:tcPr>
          <w:p w:rsidR="001C6FED" w:rsidRPr="002815C1" w:rsidRDefault="001C6FED" w:rsidP="00AA3773">
            <w:pPr>
              <w:pStyle w:val="DocumentationParagraph"/>
            </w:pPr>
            <w:r w:rsidRPr="002815C1">
              <w:t>mm</w:t>
            </w:r>
          </w:p>
        </w:tc>
      </w:tr>
      <w:tr w:rsidR="001C6FED" w:rsidRPr="00F76C3A" w:rsidTr="00AA3773">
        <w:tc>
          <w:tcPr>
            <w:tcW w:w="1864" w:type="pct"/>
          </w:tcPr>
          <w:p w:rsidR="001C6FED" w:rsidRPr="002815C1" w:rsidRDefault="001C6FED" w:rsidP="00AA3773">
            <w:pPr>
              <w:pStyle w:val="DocumentationParagraph"/>
            </w:pPr>
            <w:r w:rsidRPr="002815C1">
              <w:t>Tolerance</w:t>
            </w:r>
          </w:p>
        </w:tc>
        <w:tc>
          <w:tcPr>
            <w:tcW w:w="1570" w:type="pct"/>
          </w:tcPr>
          <w:p w:rsidR="001C6FED" w:rsidRPr="002815C1" w:rsidRDefault="001C6FED" w:rsidP="00AA3773">
            <w:pPr>
              <w:pStyle w:val="DocumentationParagraph"/>
            </w:pPr>
            <w:r w:rsidRPr="002815C1">
              <w:t>±0.2</w:t>
            </w:r>
          </w:p>
        </w:tc>
        <w:tc>
          <w:tcPr>
            <w:tcW w:w="1566" w:type="pct"/>
          </w:tcPr>
          <w:p w:rsidR="001C6FED" w:rsidRPr="002815C1" w:rsidRDefault="001C6FED" w:rsidP="00AA3773">
            <w:pPr>
              <w:pStyle w:val="DocumentationParagraph"/>
            </w:pPr>
            <w:r w:rsidRPr="002815C1">
              <w:t>mm</w:t>
            </w:r>
          </w:p>
        </w:tc>
      </w:tr>
    </w:tbl>
    <w:p w:rsidR="001C6FED" w:rsidRDefault="00DB20CB" w:rsidP="00DB20CB">
      <w:pPr>
        <w:pStyle w:val="Caption"/>
      </w:pPr>
      <w:bookmarkStart w:id="552" w:name="_Toc506818035"/>
      <w:r>
        <w:t xml:space="preserve">Table </w:t>
      </w:r>
      <w:r>
        <w:fldChar w:fldCharType="begin"/>
      </w:r>
      <w:r>
        <w:instrText xml:space="preserve"> SEQ Table \* ARABIC </w:instrText>
      </w:r>
      <w:r>
        <w:fldChar w:fldCharType="separate"/>
      </w:r>
      <w:r w:rsidR="00F029F9">
        <w:rPr>
          <w:noProof/>
        </w:rPr>
        <w:t>85</w:t>
      </w:r>
      <w:r>
        <w:fldChar w:fldCharType="end"/>
      </w:r>
      <w:r>
        <w:t>: Mechanical Characteristics-CC0/CA0</w:t>
      </w:r>
      <w:bookmarkEnd w:id="552"/>
    </w:p>
    <w:p w:rsidR="00DB20CB" w:rsidRPr="001C6FED" w:rsidRDefault="00DB20CB" w:rsidP="001C6FED">
      <w:pPr>
        <w:pStyle w:val="DocumentationParagraph"/>
      </w:pPr>
    </w:p>
    <w:p w:rsidR="0011752B" w:rsidRDefault="0011752B" w:rsidP="0011752B">
      <w:pPr>
        <w:pStyle w:val="Heading4"/>
      </w:pPr>
      <w:bookmarkStart w:id="553" w:name="_Toc506819409"/>
      <w:r>
        <w:t>Mechanical Drawing</w:t>
      </w:r>
      <w:bookmarkEnd w:id="553"/>
    </w:p>
    <w:p w:rsidR="0011752B" w:rsidRDefault="0024108F" w:rsidP="0011752B">
      <w:pPr>
        <w:pStyle w:val="DocumentationParagraph"/>
      </w:pPr>
      <w:r w:rsidRPr="009B67B7">
        <w:rPr>
          <w:noProof/>
        </w:rPr>
        <w:drawing>
          <wp:inline distT="0" distB="0" distL="0" distR="0">
            <wp:extent cx="5395595" cy="341312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5595" cy="3413125"/>
                    </a:xfrm>
                    <a:prstGeom prst="rect">
                      <a:avLst/>
                    </a:prstGeom>
                    <a:noFill/>
                    <a:ln>
                      <a:noFill/>
                    </a:ln>
                  </pic:spPr>
                </pic:pic>
              </a:graphicData>
            </a:graphic>
          </wp:inline>
        </w:drawing>
      </w:r>
    </w:p>
    <w:p w:rsidR="0011752B" w:rsidRDefault="0011752B" w:rsidP="0011752B">
      <w:pPr>
        <w:pStyle w:val="Caption"/>
      </w:pPr>
      <w:bookmarkStart w:id="554" w:name="_Toc506817944"/>
      <w:r>
        <w:t xml:space="preserve">Figure </w:t>
      </w:r>
      <w:r>
        <w:fldChar w:fldCharType="begin"/>
      </w:r>
      <w:r>
        <w:instrText xml:space="preserve"> SEQ Figure \* ARABIC </w:instrText>
      </w:r>
      <w:r>
        <w:fldChar w:fldCharType="separate"/>
      </w:r>
      <w:r w:rsidR="00F029F9">
        <w:rPr>
          <w:noProof/>
        </w:rPr>
        <w:t>25</w:t>
      </w:r>
      <w:r>
        <w:fldChar w:fldCharType="end"/>
      </w:r>
      <w:r>
        <w:t xml:space="preserve">: </w:t>
      </w:r>
      <w:r w:rsidRPr="00343217">
        <w:t>Mechanical Drawing-CC0/CA0</w:t>
      </w:r>
      <w:bookmarkEnd w:id="554"/>
    </w:p>
    <w:p w:rsidR="0011752B" w:rsidRDefault="0011752B" w:rsidP="0011752B">
      <w:pPr>
        <w:pStyle w:val="DocumentationParagraph"/>
      </w:pPr>
    </w:p>
    <w:p w:rsidR="0011752B" w:rsidRDefault="0011752B" w:rsidP="0011752B">
      <w:pPr>
        <w:pStyle w:val="Heading4"/>
      </w:pPr>
      <w:bookmarkStart w:id="555" w:name="_Toc506819410"/>
      <w:r>
        <w:t>Pin Locations</w:t>
      </w:r>
      <w:bookmarkEnd w:id="555"/>
    </w:p>
    <w:tbl>
      <w:tblPr>
        <w:tblW w:w="0" w:type="auto"/>
        <w:tblInd w:w="72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618"/>
        <w:gridCol w:w="1772"/>
        <w:gridCol w:w="1772"/>
      </w:tblGrid>
      <w:tr w:rsidR="002338CB" w:rsidTr="00292D9F">
        <w:tc>
          <w:tcPr>
            <w:tcW w:w="1618" w:type="dxa"/>
            <w:shd w:val="clear" w:color="auto" w:fill="D9D9D9"/>
          </w:tcPr>
          <w:p w:rsidR="002338CB" w:rsidRPr="00AE25A2" w:rsidRDefault="002338CB" w:rsidP="00292D9F">
            <w:pPr>
              <w:pStyle w:val="DocumentationParagraph"/>
              <w:spacing w:before="40" w:after="40"/>
              <w:ind w:left="0" w:right="0"/>
              <w:rPr>
                <w:b/>
              </w:rPr>
            </w:pPr>
            <w:r w:rsidRPr="00AE25A2">
              <w:rPr>
                <w:b/>
              </w:rPr>
              <w:t>Pin Number</w:t>
            </w:r>
          </w:p>
        </w:tc>
        <w:tc>
          <w:tcPr>
            <w:tcW w:w="1772" w:type="dxa"/>
            <w:shd w:val="clear" w:color="auto" w:fill="D9D9D9"/>
          </w:tcPr>
          <w:p w:rsidR="002338CB" w:rsidRPr="00AE25A2" w:rsidRDefault="002338CB" w:rsidP="00292D9F">
            <w:pPr>
              <w:pStyle w:val="DocumentationParagraph"/>
              <w:spacing w:before="40" w:after="40"/>
              <w:ind w:left="0" w:right="0"/>
              <w:rPr>
                <w:b/>
              </w:rPr>
            </w:pPr>
            <w:r w:rsidRPr="00AE25A2">
              <w:rPr>
                <w:b/>
              </w:rPr>
              <w:t>X-Coordinate</w:t>
            </w:r>
          </w:p>
        </w:tc>
        <w:tc>
          <w:tcPr>
            <w:tcW w:w="1772" w:type="dxa"/>
            <w:shd w:val="clear" w:color="auto" w:fill="D9D9D9"/>
          </w:tcPr>
          <w:p w:rsidR="002338CB" w:rsidRPr="00AE25A2" w:rsidRDefault="002338CB" w:rsidP="00292D9F">
            <w:pPr>
              <w:pStyle w:val="DocumentationParagraph"/>
              <w:spacing w:before="40" w:after="40"/>
              <w:ind w:left="0" w:right="0"/>
              <w:rPr>
                <w:b/>
              </w:rPr>
            </w:pPr>
            <w:r w:rsidRPr="00AE25A2">
              <w:rPr>
                <w:b/>
              </w:rPr>
              <w:t>Y-Coordinate</w:t>
            </w:r>
          </w:p>
        </w:tc>
      </w:tr>
      <w:tr w:rsidR="002338CB" w:rsidTr="00292D9F">
        <w:tc>
          <w:tcPr>
            <w:tcW w:w="1618" w:type="dxa"/>
          </w:tcPr>
          <w:p w:rsidR="002338CB" w:rsidRDefault="002338CB" w:rsidP="00292D9F">
            <w:pPr>
              <w:pStyle w:val="TableParagraph"/>
              <w:spacing w:before="40" w:after="40" w:line="238" w:lineRule="exact"/>
              <w:ind w:left="0" w:right="0"/>
            </w:pPr>
            <w:r>
              <w:t>A1</w:t>
            </w:r>
          </w:p>
        </w:tc>
        <w:tc>
          <w:tcPr>
            <w:tcW w:w="1772" w:type="dxa"/>
          </w:tcPr>
          <w:p w:rsidR="002338CB" w:rsidRDefault="002338CB" w:rsidP="00292D9F">
            <w:pPr>
              <w:pStyle w:val="TableParagraph"/>
              <w:spacing w:before="40" w:after="40" w:line="238" w:lineRule="exact"/>
              <w:ind w:left="0" w:right="0"/>
            </w:pPr>
            <w:r>
              <w:t>‐4.55</w:t>
            </w:r>
          </w:p>
        </w:tc>
        <w:tc>
          <w:tcPr>
            <w:tcW w:w="1772" w:type="dxa"/>
          </w:tcPr>
          <w:p w:rsidR="002338CB" w:rsidRDefault="002338CB" w:rsidP="00292D9F">
            <w:pPr>
              <w:pStyle w:val="TableParagraph"/>
              <w:spacing w:before="40" w:after="40" w:line="238" w:lineRule="exact"/>
              <w:ind w:left="0" w:right="0"/>
            </w:pPr>
            <w:r>
              <w:t>4.2</w:t>
            </w:r>
          </w:p>
        </w:tc>
      </w:tr>
      <w:tr w:rsidR="002338CB" w:rsidTr="00292D9F">
        <w:tc>
          <w:tcPr>
            <w:tcW w:w="1618" w:type="dxa"/>
          </w:tcPr>
          <w:p w:rsidR="002338CB" w:rsidRDefault="002338CB" w:rsidP="00292D9F">
            <w:pPr>
              <w:pStyle w:val="TableParagraph"/>
              <w:spacing w:before="40" w:after="40"/>
              <w:ind w:left="0" w:right="0"/>
            </w:pPr>
            <w:r>
              <w:t>A2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A14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B1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B14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C1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C14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D1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D14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E1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E14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F1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F14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G1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w:t>
            </w:r>
          </w:p>
        </w:tc>
      </w:tr>
      <w:tr w:rsidR="002338CB" w:rsidTr="00292D9F">
        <w:trPr>
          <w:trHeight w:val="413"/>
        </w:trPr>
        <w:tc>
          <w:tcPr>
            <w:tcW w:w="1618" w:type="dxa"/>
          </w:tcPr>
          <w:p w:rsidR="002338CB" w:rsidRDefault="002338CB" w:rsidP="00292D9F">
            <w:pPr>
              <w:pStyle w:val="TableParagraph"/>
              <w:spacing w:before="40" w:after="40"/>
              <w:ind w:left="0" w:right="0"/>
            </w:pPr>
            <w:r>
              <w:t>G13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G14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w:t>
            </w:r>
          </w:p>
        </w:tc>
      </w:tr>
      <w:tr w:rsidR="002338CB" w:rsidTr="00292D9F">
        <w:tc>
          <w:tcPr>
            <w:tcW w:w="1618" w:type="dxa"/>
          </w:tcPr>
          <w:p w:rsidR="002338CB" w:rsidRDefault="002338CB" w:rsidP="00292D9F">
            <w:pPr>
              <w:pStyle w:val="TableParagraph"/>
              <w:spacing w:before="40" w:after="40"/>
              <w:ind w:left="0" w:right="0"/>
            </w:pPr>
            <w:r>
              <w:t>H1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H14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‐0.7</w:t>
            </w:r>
          </w:p>
        </w:tc>
      </w:tr>
      <w:tr w:rsidR="002338CB" w:rsidTr="00292D9F">
        <w:tc>
          <w:tcPr>
            <w:tcW w:w="1618" w:type="dxa"/>
          </w:tcPr>
          <w:p w:rsidR="002338CB" w:rsidRDefault="002338CB" w:rsidP="00292D9F">
            <w:pPr>
              <w:pStyle w:val="TableParagraph"/>
              <w:spacing w:before="40" w:after="40"/>
              <w:ind w:left="0" w:right="0"/>
            </w:pPr>
            <w:r>
              <w:t>J1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J14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‐1.4</w:t>
            </w:r>
          </w:p>
        </w:tc>
      </w:tr>
      <w:tr w:rsidR="002338CB" w:rsidTr="00292D9F">
        <w:tc>
          <w:tcPr>
            <w:tcW w:w="1618" w:type="dxa"/>
          </w:tcPr>
          <w:p w:rsidR="002338CB" w:rsidRDefault="002338CB" w:rsidP="00292D9F">
            <w:pPr>
              <w:pStyle w:val="TableParagraph"/>
              <w:spacing w:before="40" w:after="40"/>
              <w:ind w:left="0" w:right="0"/>
            </w:pPr>
            <w:r>
              <w:t>K1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K14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‐2.1</w:t>
            </w:r>
          </w:p>
        </w:tc>
      </w:tr>
      <w:tr w:rsidR="002338CB" w:rsidTr="00292D9F">
        <w:tc>
          <w:tcPr>
            <w:tcW w:w="1618" w:type="dxa"/>
          </w:tcPr>
          <w:p w:rsidR="002338CB" w:rsidRDefault="002338CB" w:rsidP="00292D9F">
            <w:pPr>
              <w:pStyle w:val="TableParagraph"/>
              <w:spacing w:before="40" w:after="40"/>
              <w:ind w:left="0" w:right="0"/>
            </w:pPr>
            <w:r>
              <w:t>L1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L14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‐2.8</w:t>
            </w:r>
          </w:p>
        </w:tc>
      </w:tr>
      <w:tr w:rsidR="002338CB" w:rsidTr="00292D9F">
        <w:tc>
          <w:tcPr>
            <w:tcW w:w="1618" w:type="dxa"/>
          </w:tcPr>
          <w:p w:rsidR="002338CB" w:rsidRDefault="002338CB" w:rsidP="00292D9F">
            <w:pPr>
              <w:pStyle w:val="TableParagraph"/>
              <w:spacing w:before="40" w:after="40"/>
              <w:ind w:left="0" w:right="0"/>
            </w:pPr>
            <w:r>
              <w:t>M1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‐3.5</w:t>
            </w:r>
          </w:p>
        </w:tc>
      </w:tr>
      <w:tr w:rsidR="002338CB" w:rsidRPr="00AE25A2" w:rsidTr="00292D9F">
        <w:tc>
          <w:tcPr>
            <w:tcW w:w="1618" w:type="dxa"/>
          </w:tcPr>
          <w:p w:rsidR="002338CB" w:rsidRDefault="002338CB" w:rsidP="00292D9F">
            <w:pPr>
              <w:pStyle w:val="TableParagraph"/>
              <w:spacing w:before="40" w:after="40"/>
              <w:ind w:left="0" w:right="0"/>
            </w:pPr>
            <w:r>
              <w:t>M2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M14</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‐3.5</w:t>
            </w:r>
          </w:p>
        </w:tc>
      </w:tr>
      <w:tr w:rsidR="002338CB" w:rsidTr="00292D9F">
        <w:tc>
          <w:tcPr>
            <w:tcW w:w="1618" w:type="dxa"/>
          </w:tcPr>
          <w:p w:rsidR="002338CB" w:rsidRDefault="002338CB" w:rsidP="00292D9F">
            <w:pPr>
              <w:pStyle w:val="TableParagraph"/>
              <w:spacing w:before="40" w:after="40"/>
              <w:ind w:left="0" w:right="0"/>
            </w:pPr>
            <w:r>
              <w:t>N1</w:t>
            </w:r>
          </w:p>
        </w:tc>
        <w:tc>
          <w:tcPr>
            <w:tcW w:w="1772" w:type="dxa"/>
          </w:tcPr>
          <w:p w:rsidR="002338CB" w:rsidRDefault="002338CB" w:rsidP="00292D9F">
            <w:pPr>
              <w:pStyle w:val="TableParagraph"/>
              <w:spacing w:before="40" w:after="40"/>
              <w:ind w:left="0" w:right="0"/>
            </w:pPr>
            <w:r>
              <w:t>‐4.55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N2</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N3</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N4</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N5</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N6</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N7</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N8</w:t>
            </w:r>
          </w:p>
        </w:tc>
        <w:tc>
          <w:tcPr>
            <w:tcW w:w="1772" w:type="dxa"/>
          </w:tcPr>
          <w:p w:rsidR="002338CB" w:rsidRDefault="002338CB" w:rsidP="00292D9F">
            <w:pPr>
              <w:pStyle w:val="TableParagraph"/>
              <w:spacing w:before="40" w:after="40"/>
              <w:ind w:left="0" w:right="0"/>
            </w:pPr>
            <w:r>
              <w:t>0.35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N9</w:t>
            </w:r>
          </w:p>
        </w:tc>
        <w:tc>
          <w:tcPr>
            <w:tcW w:w="1772" w:type="dxa"/>
          </w:tcPr>
          <w:p w:rsidR="002338CB" w:rsidRDefault="002338CB" w:rsidP="00292D9F">
            <w:pPr>
              <w:pStyle w:val="TableParagraph"/>
              <w:spacing w:before="40" w:after="40"/>
              <w:ind w:left="0" w:right="0"/>
            </w:pPr>
            <w:r>
              <w:t>1.05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N10</w:t>
            </w:r>
          </w:p>
        </w:tc>
        <w:tc>
          <w:tcPr>
            <w:tcW w:w="1772" w:type="dxa"/>
          </w:tcPr>
          <w:p w:rsidR="002338CB" w:rsidRDefault="002338CB" w:rsidP="00292D9F">
            <w:pPr>
              <w:pStyle w:val="TableParagraph"/>
              <w:spacing w:before="40" w:after="40"/>
              <w:ind w:left="0" w:right="0"/>
            </w:pPr>
            <w:r>
              <w:t>1.75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N11</w:t>
            </w:r>
          </w:p>
        </w:tc>
        <w:tc>
          <w:tcPr>
            <w:tcW w:w="1772" w:type="dxa"/>
          </w:tcPr>
          <w:p w:rsidR="002338CB" w:rsidRDefault="002338CB" w:rsidP="00292D9F">
            <w:pPr>
              <w:pStyle w:val="TableParagraph"/>
              <w:spacing w:before="40" w:after="40"/>
              <w:ind w:left="0" w:right="0"/>
            </w:pPr>
            <w:r>
              <w:t>2.45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N12</w:t>
            </w:r>
          </w:p>
        </w:tc>
        <w:tc>
          <w:tcPr>
            <w:tcW w:w="1772" w:type="dxa"/>
          </w:tcPr>
          <w:p w:rsidR="002338CB" w:rsidRDefault="002338CB" w:rsidP="00292D9F">
            <w:pPr>
              <w:pStyle w:val="TableParagraph"/>
              <w:spacing w:before="40" w:after="40"/>
              <w:ind w:left="0" w:right="0"/>
            </w:pPr>
            <w:r>
              <w:t>3.15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ind w:left="0" w:right="0"/>
            </w:pPr>
            <w:r>
              <w:t>N13</w:t>
            </w:r>
          </w:p>
        </w:tc>
        <w:tc>
          <w:tcPr>
            <w:tcW w:w="1772" w:type="dxa"/>
          </w:tcPr>
          <w:p w:rsidR="002338CB" w:rsidRDefault="002338CB" w:rsidP="00292D9F">
            <w:pPr>
              <w:pStyle w:val="TableParagraph"/>
              <w:spacing w:before="40" w:after="40"/>
              <w:ind w:left="0" w:right="0"/>
            </w:pPr>
            <w:r>
              <w:t>3.85</w:t>
            </w:r>
          </w:p>
        </w:tc>
        <w:tc>
          <w:tcPr>
            <w:tcW w:w="1772" w:type="dxa"/>
          </w:tcPr>
          <w:p w:rsidR="002338CB" w:rsidRDefault="002338CB" w:rsidP="00292D9F">
            <w:pPr>
              <w:pStyle w:val="TableParagraph"/>
              <w:spacing w:before="40" w:after="40"/>
              <w:ind w:left="0" w:right="0"/>
            </w:pPr>
            <w:r>
              <w:t>‐4.2</w:t>
            </w:r>
          </w:p>
        </w:tc>
      </w:tr>
      <w:tr w:rsidR="002338CB" w:rsidTr="00292D9F">
        <w:tc>
          <w:tcPr>
            <w:tcW w:w="1618" w:type="dxa"/>
          </w:tcPr>
          <w:p w:rsidR="002338CB" w:rsidRDefault="002338CB" w:rsidP="00292D9F">
            <w:pPr>
              <w:pStyle w:val="TableParagraph"/>
              <w:spacing w:before="40" w:after="40" w:line="252" w:lineRule="exact"/>
              <w:ind w:left="0" w:right="0"/>
            </w:pPr>
            <w:r>
              <w:t>N14</w:t>
            </w:r>
          </w:p>
        </w:tc>
        <w:tc>
          <w:tcPr>
            <w:tcW w:w="1772" w:type="dxa"/>
          </w:tcPr>
          <w:p w:rsidR="002338CB" w:rsidRDefault="002338CB" w:rsidP="00292D9F">
            <w:pPr>
              <w:pStyle w:val="TableParagraph"/>
              <w:spacing w:before="40" w:after="40" w:line="252" w:lineRule="exact"/>
              <w:ind w:left="0" w:right="0"/>
            </w:pPr>
            <w:r>
              <w:t>4.55</w:t>
            </w:r>
          </w:p>
        </w:tc>
        <w:tc>
          <w:tcPr>
            <w:tcW w:w="1772" w:type="dxa"/>
          </w:tcPr>
          <w:p w:rsidR="002338CB" w:rsidRDefault="002338CB" w:rsidP="00292D9F">
            <w:pPr>
              <w:pStyle w:val="TableParagraph"/>
              <w:spacing w:before="40" w:after="40" w:line="252" w:lineRule="exact"/>
              <w:ind w:left="0" w:right="0"/>
            </w:pPr>
            <w:r>
              <w:t>‐4.2</w:t>
            </w:r>
          </w:p>
        </w:tc>
      </w:tr>
    </w:tbl>
    <w:p w:rsidR="0011752B" w:rsidRDefault="002338CB" w:rsidP="001C6FED">
      <w:pPr>
        <w:pStyle w:val="Caption"/>
      </w:pPr>
      <w:bookmarkStart w:id="556" w:name="_Toc506818036"/>
      <w:r>
        <w:t xml:space="preserve">Table </w:t>
      </w:r>
      <w:r>
        <w:fldChar w:fldCharType="begin"/>
      </w:r>
      <w:r>
        <w:instrText xml:space="preserve"> SEQ Table \* ARABIC </w:instrText>
      </w:r>
      <w:r>
        <w:fldChar w:fldCharType="separate"/>
      </w:r>
      <w:r w:rsidR="00F029F9">
        <w:rPr>
          <w:noProof/>
        </w:rPr>
        <w:t>86</w:t>
      </w:r>
      <w:r>
        <w:fldChar w:fldCharType="end"/>
      </w:r>
      <w:r>
        <w:t xml:space="preserve">: </w:t>
      </w:r>
      <w:r w:rsidRPr="00D90016">
        <w:t>Pin Locations-CC0/CA0</w:t>
      </w:r>
      <w:bookmarkEnd w:id="556"/>
    </w:p>
    <w:p w:rsidR="001C6FED" w:rsidRPr="001C6FED" w:rsidRDefault="001C6FED" w:rsidP="001C6FED"/>
    <w:p w:rsidR="001C6FED" w:rsidRDefault="0037723A" w:rsidP="001C6FED">
      <w:pPr>
        <w:pStyle w:val="Heading3"/>
      </w:pPr>
      <w:bookmarkStart w:id="557" w:name="_Toc506819411"/>
      <w:r>
        <w:t>Modules with Package Code CA1, CC1</w:t>
      </w:r>
      <w:bookmarkEnd w:id="557"/>
    </w:p>
    <w:p w:rsidR="001C6FED" w:rsidRPr="00F76C3A" w:rsidRDefault="001C6FED" w:rsidP="001C6FED">
      <w:pPr>
        <w:pStyle w:val="Heading4"/>
        <w:tabs>
          <w:tab w:val="clear" w:pos="864"/>
          <w:tab w:val="left" w:pos="720"/>
        </w:tabs>
      </w:pPr>
      <w:bookmarkStart w:id="558" w:name="_Toc506819412"/>
      <w:r w:rsidRPr="00F76C3A">
        <w:t>Mechanical Characteristics</w:t>
      </w:r>
      <w:bookmarkEnd w:id="558"/>
    </w:p>
    <w:tbl>
      <w:tblPr>
        <w:tblW w:w="5000" w:type="pct"/>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3164"/>
        <w:gridCol w:w="2665"/>
        <w:gridCol w:w="2658"/>
      </w:tblGrid>
      <w:tr w:rsidR="001C6FED" w:rsidRPr="00F76C3A" w:rsidTr="00AA3773">
        <w:tc>
          <w:tcPr>
            <w:tcW w:w="1864" w:type="pct"/>
            <w:shd w:val="clear" w:color="auto" w:fill="F2F2F2"/>
          </w:tcPr>
          <w:p w:rsidR="001C6FED" w:rsidRPr="002815C1" w:rsidRDefault="001C6FED" w:rsidP="00AA3773">
            <w:pPr>
              <w:pStyle w:val="DocumentationParagraph"/>
              <w:rPr>
                <w:b/>
              </w:rPr>
            </w:pPr>
            <w:r w:rsidRPr="002815C1">
              <w:rPr>
                <w:b/>
              </w:rPr>
              <w:t>Parameter</w:t>
            </w:r>
          </w:p>
        </w:tc>
        <w:tc>
          <w:tcPr>
            <w:tcW w:w="1570" w:type="pct"/>
            <w:shd w:val="clear" w:color="auto" w:fill="F2F2F2"/>
          </w:tcPr>
          <w:p w:rsidR="001C6FED" w:rsidRPr="002815C1" w:rsidRDefault="001C6FED" w:rsidP="00AA3773">
            <w:pPr>
              <w:pStyle w:val="DocumentationParagraph"/>
              <w:rPr>
                <w:b/>
              </w:rPr>
            </w:pPr>
            <w:r w:rsidRPr="002815C1">
              <w:rPr>
                <w:b/>
              </w:rPr>
              <w:t>Value (L X W</w:t>
            </w:r>
            <w:r>
              <w:rPr>
                <w:b/>
              </w:rPr>
              <w:t xml:space="preserve"> X </w:t>
            </w:r>
            <w:r w:rsidRPr="002815C1">
              <w:rPr>
                <w:b/>
              </w:rPr>
              <w:t>H)</w:t>
            </w:r>
          </w:p>
        </w:tc>
        <w:tc>
          <w:tcPr>
            <w:tcW w:w="1566" w:type="pct"/>
            <w:shd w:val="clear" w:color="auto" w:fill="F2F2F2"/>
          </w:tcPr>
          <w:p w:rsidR="001C6FED" w:rsidRPr="002815C1" w:rsidRDefault="001C6FED" w:rsidP="00AA3773">
            <w:pPr>
              <w:pStyle w:val="DocumentationParagraph"/>
              <w:rPr>
                <w:b/>
              </w:rPr>
            </w:pPr>
            <w:r w:rsidRPr="002815C1">
              <w:rPr>
                <w:b/>
              </w:rPr>
              <w:t>Units</w:t>
            </w:r>
          </w:p>
        </w:tc>
      </w:tr>
      <w:tr w:rsidR="001C6FED" w:rsidRPr="00F76C3A" w:rsidTr="00AA3773">
        <w:tc>
          <w:tcPr>
            <w:tcW w:w="1864" w:type="pct"/>
          </w:tcPr>
          <w:p w:rsidR="001C6FED" w:rsidRPr="002815C1" w:rsidRDefault="001C6FED" w:rsidP="00AA3773">
            <w:pPr>
              <w:pStyle w:val="DocumentationParagraph"/>
            </w:pPr>
            <w:r w:rsidRPr="002815C1">
              <w:t>Module Dimensions</w:t>
            </w:r>
          </w:p>
        </w:tc>
        <w:tc>
          <w:tcPr>
            <w:tcW w:w="1570" w:type="pct"/>
          </w:tcPr>
          <w:p w:rsidR="001C6FED" w:rsidRPr="002815C1" w:rsidRDefault="001C6FED" w:rsidP="00AA3773">
            <w:pPr>
              <w:pStyle w:val="DocumentationParagraph"/>
            </w:pPr>
            <w:r>
              <w:t>15</w:t>
            </w:r>
            <w:r w:rsidRPr="002815C1">
              <w:t xml:space="preserve"> x </w:t>
            </w:r>
            <w:r>
              <w:t>15.7</w:t>
            </w:r>
            <w:r w:rsidRPr="002815C1">
              <w:t xml:space="preserve"> x </w:t>
            </w:r>
            <w:r>
              <w:t>2.2</w:t>
            </w:r>
          </w:p>
        </w:tc>
        <w:tc>
          <w:tcPr>
            <w:tcW w:w="1566" w:type="pct"/>
          </w:tcPr>
          <w:p w:rsidR="001C6FED" w:rsidRPr="002815C1" w:rsidRDefault="001C6FED" w:rsidP="00AA3773">
            <w:pPr>
              <w:pStyle w:val="DocumentationParagraph"/>
            </w:pPr>
            <w:r w:rsidRPr="002815C1">
              <w:t>mm</w:t>
            </w:r>
          </w:p>
        </w:tc>
      </w:tr>
      <w:tr w:rsidR="001C6FED" w:rsidRPr="00F76C3A" w:rsidTr="00AA3773">
        <w:tc>
          <w:tcPr>
            <w:tcW w:w="1864" w:type="pct"/>
          </w:tcPr>
          <w:p w:rsidR="001C6FED" w:rsidRPr="002815C1" w:rsidRDefault="001C6FED" w:rsidP="00AA3773">
            <w:pPr>
              <w:pStyle w:val="DocumentationParagraph"/>
            </w:pPr>
            <w:r w:rsidRPr="002815C1">
              <w:t>Tolerance</w:t>
            </w:r>
          </w:p>
        </w:tc>
        <w:tc>
          <w:tcPr>
            <w:tcW w:w="1570" w:type="pct"/>
          </w:tcPr>
          <w:p w:rsidR="001C6FED" w:rsidRPr="002815C1" w:rsidRDefault="001C6FED" w:rsidP="00AA3773">
            <w:pPr>
              <w:pStyle w:val="DocumentationParagraph"/>
            </w:pPr>
            <w:r w:rsidRPr="002815C1">
              <w:t>±0.2</w:t>
            </w:r>
          </w:p>
        </w:tc>
        <w:tc>
          <w:tcPr>
            <w:tcW w:w="1566" w:type="pct"/>
          </w:tcPr>
          <w:p w:rsidR="001C6FED" w:rsidRPr="002815C1" w:rsidRDefault="001C6FED" w:rsidP="00AA3773">
            <w:pPr>
              <w:pStyle w:val="DocumentationParagraph"/>
            </w:pPr>
            <w:r w:rsidRPr="002815C1">
              <w:t>mm</w:t>
            </w:r>
          </w:p>
        </w:tc>
      </w:tr>
    </w:tbl>
    <w:p w:rsidR="001C6FED" w:rsidRPr="001C6FED" w:rsidRDefault="00DB20CB" w:rsidP="00DB20CB">
      <w:pPr>
        <w:pStyle w:val="Caption"/>
      </w:pPr>
      <w:bookmarkStart w:id="559" w:name="_Toc506818037"/>
      <w:r>
        <w:t xml:space="preserve">Table </w:t>
      </w:r>
      <w:r>
        <w:fldChar w:fldCharType="begin"/>
      </w:r>
      <w:r>
        <w:instrText xml:space="preserve"> SEQ Table \* ARABIC </w:instrText>
      </w:r>
      <w:r>
        <w:fldChar w:fldCharType="separate"/>
      </w:r>
      <w:r w:rsidR="00F029F9">
        <w:rPr>
          <w:noProof/>
        </w:rPr>
        <w:t>87</w:t>
      </w:r>
      <w:r>
        <w:fldChar w:fldCharType="end"/>
      </w:r>
      <w:r>
        <w:t>: Mechanical Characteristics-CA1/CC1</w:t>
      </w:r>
      <w:bookmarkEnd w:id="559"/>
    </w:p>
    <w:p w:rsidR="0037723A" w:rsidRDefault="0037723A" w:rsidP="0037723A">
      <w:pPr>
        <w:pStyle w:val="Heading4"/>
      </w:pPr>
      <w:bookmarkStart w:id="560" w:name="_Toc506819413"/>
      <w:r>
        <w:t>PCB Landing Pattern</w:t>
      </w:r>
      <w:bookmarkEnd w:id="560"/>
    </w:p>
    <w:p w:rsidR="0037723A" w:rsidRDefault="0024108F" w:rsidP="0037723A">
      <w:pPr>
        <w:pStyle w:val="DocumentationParagraph"/>
      </w:pPr>
      <w:r w:rsidRPr="0037723A">
        <w:rPr>
          <w:noProof/>
        </w:rPr>
        <w:drawing>
          <wp:inline distT="0" distB="0" distL="0" distR="0">
            <wp:extent cx="5088255" cy="587756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8255" cy="5877560"/>
                    </a:xfrm>
                    <a:prstGeom prst="rect">
                      <a:avLst/>
                    </a:prstGeom>
                    <a:noFill/>
                    <a:ln>
                      <a:noFill/>
                    </a:ln>
                  </pic:spPr>
                </pic:pic>
              </a:graphicData>
            </a:graphic>
          </wp:inline>
        </w:drawing>
      </w:r>
    </w:p>
    <w:p w:rsidR="0037723A" w:rsidRDefault="0037723A" w:rsidP="0037723A">
      <w:pPr>
        <w:pStyle w:val="Caption"/>
      </w:pPr>
      <w:bookmarkStart w:id="561" w:name="_Toc506817945"/>
      <w:r>
        <w:t xml:space="preserve">Figure </w:t>
      </w:r>
      <w:r>
        <w:fldChar w:fldCharType="begin"/>
      </w:r>
      <w:r>
        <w:instrText xml:space="preserve"> SEQ Figure \* ARABIC </w:instrText>
      </w:r>
      <w:r>
        <w:fldChar w:fldCharType="separate"/>
      </w:r>
      <w:r w:rsidR="00F029F9">
        <w:rPr>
          <w:noProof/>
        </w:rPr>
        <w:t>26</w:t>
      </w:r>
      <w:r>
        <w:fldChar w:fldCharType="end"/>
      </w:r>
      <w:r>
        <w:t xml:space="preserve">: </w:t>
      </w:r>
      <w:r w:rsidRPr="001704AD">
        <w:t>PCB Landing Pattern of Modules with package codes CA1, CC1</w:t>
      </w:r>
      <w:bookmarkEnd w:id="561"/>
    </w:p>
    <w:p w:rsidR="0037723A" w:rsidRDefault="0037723A" w:rsidP="0011752B">
      <w:pPr>
        <w:pStyle w:val="DocumentationParagraph"/>
      </w:pPr>
    </w:p>
    <w:p w:rsidR="002338CB" w:rsidRDefault="002338CB" w:rsidP="002338CB">
      <w:pPr>
        <w:pStyle w:val="Heading3"/>
      </w:pPr>
      <w:bookmarkStart w:id="562" w:name="_Toc504647524"/>
      <w:bookmarkStart w:id="563" w:name="_Toc506819414"/>
      <w:r>
        <w:t>Modules with Package Code B00</w:t>
      </w:r>
      <w:bookmarkEnd w:id="562"/>
      <w:bookmarkEnd w:id="563"/>
    </w:p>
    <w:p w:rsidR="001C6FED" w:rsidRPr="00F76C3A" w:rsidRDefault="001C6FED" w:rsidP="001C6FED">
      <w:pPr>
        <w:pStyle w:val="Heading4"/>
        <w:tabs>
          <w:tab w:val="clear" w:pos="864"/>
          <w:tab w:val="left" w:pos="720"/>
        </w:tabs>
      </w:pPr>
      <w:bookmarkStart w:id="564" w:name="_Toc506819415"/>
      <w:r w:rsidRPr="00D7528A">
        <w:t>Mechanical</w:t>
      </w:r>
      <w:r w:rsidRPr="00F76C3A">
        <w:t xml:space="preserve"> Characteristics</w:t>
      </w:r>
      <w:bookmarkEnd w:id="564"/>
    </w:p>
    <w:tbl>
      <w:tblPr>
        <w:tblW w:w="5000" w:type="pct"/>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3164"/>
        <w:gridCol w:w="2665"/>
        <w:gridCol w:w="2658"/>
      </w:tblGrid>
      <w:tr w:rsidR="001C6FED" w:rsidRPr="00F76C3A" w:rsidTr="00AA3773">
        <w:tc>
          <w:tcPr>
            <w:tcW w:w="1864" w:type="pct"/>
            <w:shd w:val="clear" w:color="auto" w:fill="F2F2F2"/>
          </w:tcPr>
          <w:p w:rsidR="001C6FED" w:rsidRPr="002815C1" w:rsidRDefault="001C6FED" w:rsidP="00AA3773">
            <w:pPr>
              <w:pStyle w:val="DocumentationParagraph"/>
              <w:rPr>
                <w:b/>
              </w:rPr>
            </w:pPr>
            <w:r w:rsidRPr="002815C1">
              <w:rPr>
                <w:b/>
              </w:rPr>
              <w:t>Parameter</w:t>
            </w:r>
          </w:p>
        </w:tc>
        <w:tc>
          <w:tcPr>
            <w:tcW w:w="1570" w:type="pct"/>
            <w:shd w:val="clear" w:color="auto" w:fill="F2F2F2"/>
          </w:tcPr>
          <w:p w:rsidR="001C6FED" w:rsidRPr="002815C1" w:rsidRDefault="001C6FED" w:rsidP="00AA3773">
            <w:pPr>
              <w:pStyle w:val="DocumentationParagraph"/>
              <w:rPr>
                <w:b/>
              </w:rPr>
            </w:pPr>
            <w:r w:rsidRPr="002815C1">
              <w:rPr>
                <w:b/>
              </w:rPr>
              <w:t>Value (L X W X H)</w:t>
            </w:r>
          </w:p>
        </w:tc>
        <w:tc>
          <w:tcPr>
            <w:tcW w:w="1566" w:type="pct"/>
            <w:shd w:val="clear" w:color="auto" w:fill="F2F2F2"/>
          </w:tcPr>
          <w:p w:rsidR="001C6FED" w:rsidRPr="002815C1" w:rsidRDefault="001C6FED" w:rsidP="00AA3773">
            <w:pPr>
              <w:pStyle w:val="DocumentationParagraph"/>
              <w:rPr>
                <w:b/>
              </w:rPr>
            </w:pPr>
            <w:r w:rsidRPr="002815C1">
              <w:rPr>
                <w:b/>
              </w:rPr>
              <w:t>Units</w:t>
            </w:r>
          </w:p>
        </w:tc>
      </w:tr>
      <w:tr w:rsidR="001C6FED" w:rsidRPr="00F76C3A" w:rsidTr="00AA3773">
        <w:tc>
          <w:tcPr>
            <w:tcW w:w="1864" w:type="pct"/>
          </w:tcPr>
          <w:p w:rsidR="001C6FED" w:rsidRPr="002815C1" w:rsidRDefault="001C6FED" w:rsidP="00AA3773">
            <w:pPr>
              <w:pStyle w:val="DocumentationParagraph"/>
            </w:pPr>
            <w:r w:rsidRPr="002815C1">
              <w:t>Module Dimensions</w:t>
            </w:r>
          </w:p>
        </w:tc>
        <w:tc>
          <w:tcPr>
            <w:tcW w:w="1570" w:type="pct"/>
          </w:tcPr>
          <w:p w:rsidR="001C6FED" w:rsidRPr="002815C1" w:rsidRDefault="001C6FED" w:rsidP="00AA3773">
            <w:pPr>
              <w:pStyle w:val="DocumentationParagraph"/>
            </w:pPr>
            <w:r>
              <w:t>7.9 x 4.63 x 1.2</w:t>
            </w:r>
          </w:p>
        </w:tc>
        <w:tc>
          <w:tcPr>
            <w:tcW w:w="1566" w:type="pct"/>
          </w:tcPr>
          <w:p w:rsidR="001C6FED" w:rsidRPr="002815C1" w:rsidRDefault="001C6FED" w:rsidP="00AA3773">
            <w:pPr>
              <w:pStyle w:val="DocumentationParagraph"/>
            </w:pPr>
            <w:r w:rsidRPr="002815C1">
              <w:t>mm</w:t>
            </w:r>
          </w:p>
        </w:tc>
      </w:tr>
      <w:tr w:rsidR="001C6FED" w:rsidRPr="00F76C3A" w:rsidTr="00AA3773">
        <w:tc>
          <w:tcPr>
            <w:tcW w:w="1864" w:type="pct"/>
          </w:tcPr>
          <w:p w:rsidR="001C6FED" w:rsidRPr="002815C1" w:rsidRDefault="001C6FED" w:rsidP="00AA3773">
            <w:pPr>
              <w:pStyle w:val="DocumentationParagraph"/>
            </w:pPr>
            <w:r w:rsidRPr="002815C1">
              <w:t>Tolerance</w:t>
            </w:r>
          </w:p>
        </w:tc>
        <w:tc>
          <w:tcPr>
            <w:tcW w:w="1570" w:type="pct"/>
          </w:tcPr>
          <w:p w:rsidR="001C6FED" w:rsidRPr="002815C1" w:rsidRDefault="001C6FED" w:rsidP="00AA3773">
            <w:pPr>
              <w:pStyle w:val="DocumentationParagraph"/>
            </w:pPr>
            <w:r w:rsidRPr="002815C1">
              <w:t>±0.</w:t>
            </w:r>
            <w:r>
              <w:t>1</w:t>
            </w:r>
          </w:p>
        </w:tc>
        <w:tc>
          <w:tcPr>
            <w:tcW w:w="1566" w:type="pct"/>
          </w:tcPr>
          <w:p w:rsidR="001C6FED" w:rsidRPr="002815C1" w:rsidRDefault="001C6FED" w:rsidP="00AA3773">
            <w:pPr>
              <w:pStyle w:val="DocumentationParagraph"/>
            </w:pPr>
            <w:r w:rsidRPr="002815C1">
              <w:t>mm</w:t>
            </w:r>
          </w:p>
        </w:tc>
      </w:tr>
    </w:tbl>
    <w:p w:rsidR="001C6FED" w:rsidRPr="001C6FED" w:rsidRDefault="00DB20CB" w:rsidP="00DB20CB">
      <w:pPr>
        <w:pStyle w:val="Caption"/>
      </w:pPr>
      <w:bookmarkStart w:id="565" w:name="_Toc506818038"/>
      <w:r>
        <w:t xml:space="preserve">Table </w:t>
      </w:r>
      <w:r>
        <w:fldChar w:fldCharType="begin"/>
      </w:r>
      <w:r>
        <w:instrText xml:space="preserve"> SEQ Table \* ARABIC </w:instrText>
      </w:r>
      <w:r>
        <w:fldChar w:fldCharType="separate"/>
      </w:r>
      <w:r w:rsidR="00F029F9">
        <w:rPr>
          <w:noProof/>
        </w:rPr>
        <w:t>88</w:t>
      </w:r>
      <w:r>
        <w:fldChar w:fldCharType="end"/>
      </w:r>
      <w:r>
        <w:t>: Mechanical Characteristics-B00</w:t>
      </w:r>
      <w:bookmarkEnd w:id="565"/>
    </w:p>
    <w:p w:rsidR="002338CB" w:rsidRDefault="002338CB" w:rsidP="002338CB">
      <w:pPr>
        <w:pStyle w:val="Heading4"/>
      </w:pPr>
      <w:bookmarkStart w:id="566" w:name="_Toc506819416"/>
      <w:r>
        <w:t>Mechanical Drawing</w:t>
      </w:r>
      <w:bookmarkEnd w:id="566"/>
    </w:p>
    <w:p w:rsidR="0011752B" w:rsidRDefault="0024108F" w:rsidP="0011752B">
      <w:pPr>
        <w:pStyle w:val="DocumentationParagraph"/>
      </w:pPr>
      <w:r>
        <w:rPr>
          <w:noProof/>
        </w:rPr>
        <w:drawing>
          <wp:inline distT="0" distB="0" distL="0" distR="0">
            <wp:extent cx="5395595" cy="331533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3315335"/>
                    </a:xfrm>
                    <a:prstGeom prst="rect">
                      <a:avLst/>
                    </a:prstGeom>
                    <a:noFill/>
                    <a:ln>
                      <a:noFill/>
                    </a:ln>
                  </pic:spPr>
                </pic:pic>
              </a:graphicData>
            </a:graphic>
          </wp:inline>
        </w:drawing>
      </w:r>
    </w:p>
    <w:p w:rsidR="002338CB" w:rsidRDefault="002338CB" w:rsidP="002338CB">
      <w:pPr>
        <w:pStyle w:val="Caption"/>
      </w:pPr>
      <w:bookmarkStart w:id="567" w:name="_Toc506817946"/>
      <w:r>
        <w:t xml:space="preserve">Figure </w:t>
      </w:r>
      <w:r>
        <w:fldChar w:fldCharType="begin"/>
      </w:r>
      <w:r>
        <w:instrText xml:space="preserve"> SEQ Figure \* ARABIC </w:instrText>
      </w:r>
      <w:r>
        <w:fldChar w:fldCharType="separate"/>
      </w:r>
      <w:r w:rsidR="00F029F9">
        <w:rPr>
          <w:noProof/>
        </w:rPr>
        <w:t>27</w:t>
      </w:r>
      <w:r>
        <w:fldChar w:fldCharType="end"/>
      </w:r>
      <w:r>
        <w:t xml:space="preserve">: </w:t>
      </w:r>
      <w:r w:rsidRPr="005204AF">
        <w:t>Mechanical Drawing-B00</w:t>
      </w:r>
      <w:bookmarkEnd w:id="567"/>
    </w:p>
    <w:p w:rsidR="002338CB" w:rsidRDefault="002338CB" w:rsidP="0011752B">
      <w:pPr>
        <w:pStyle w:val="DocumentationParagraph"/>
      </w:pPr>
    </w:p>
    <w:p w:rsidR="002338CB" w:rsidRDefault="002338CB" w:rsidP="002338CB">
      <w:pPr>
        <w:pStyle w:val="Heading2"/>
      </w:pPr>
      <w:bookmarkStart w:id="568" w:name="_Toc504647525"/>
      <w:bookmarkStart w:id="569" w:name="_Toc506819417"/>
      <w:r>
        <w:t>Chip Packages</w:t>
      </w:r>
      <w:bookmarkEnd w:id="568"/>
      <w:bookmarkEnd w:id="569"/>
    </w:p>
    <w:p w:rsidR="001D62CC" w:rsidRDefault="002338CB" w:rsidP="0011752B">
      <w:pPr>
        <w:pStyle w:val="Heading3"/>
      </w:pPr>
      <w:bookmarkStart w:id="570" w:name="_Toc504647526"/>
      <w:bookmarkStart w:id="571" w:name="_Toc506819418"/>
      <w:r>
        <w:t>Chip with Package Code</w:t>
      </w:r>
      <w:r w:rsidR="00EF4C92">
        <w:t xml:space="preserve"> QMS</w:t>
      </w:r>
      <w:bookmarkEnd w:id="570"/>
      <w:bookmarkEnd w:id="571"/>
    </w:p>
    <w:p w:rsidR="001D62CC" w:rsidRDefault="001D62CC" w:rsidP="0011752B">
      <w:pPr>
        <w:pStyle w:val="Heading4"/>
      </w:pPr>
      <w:bookmarkStart w:id="572" w:name="_Toc506819419"/>
      <w:r>
        <w:t xml:space="preserve">Mechanical </w:t>
      </w:r>
      <w:r w:rsidRPr="0011752B">
        <w:t>Characteristics</w:t>
      </w:r>
      <w:bookmarkEnd w:id="572"/>
    </w:p>
    <w:tbl>
      <w:tblPr>
        <w:tblW w:w="0" w:type="auto"/>
        <w:jc w:val="center"/>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2016"/>
        <w:gridCol w:w="1950"/>
        <w:gridCol w:w="1945"/>
      </w:tblGrid>
      <w:tr w:rsidR="001D62CC" w:rsidRPr="0071640D" w:rsidTr="00443481">
        <w:trPr>
          <w:jc w:val="center"/>
        </w:trPr>
        <w:tc>
          <w:tcPr>
            <w:tcW w:w="2016" w:type="dxa"/>
            <w:shd w:val="clear" w:color="auto" w:fill="F2F2F2"/>
          </w:tcPr>
          <w:p w:rsidR="001D62CC" w:rsidRPr="00443481" w:rsidRDefault="001D62CC" w:rsidP="00443481">
            <w:pPr>
              <w:pStyle w:val="DocumentationParagraph"/>
              <w:ind w:left="0" w:right="0"/>
              <w:rPr>
                <w:b/>
              </w:rPr>
            </w:pPr>
            <w:r w:rsidRPr="00443481">
              <w:rPr>
                <w:b/>
              </w:rPr>
              <w:t>Parameter</w:t>
            </w:r>
          </w:p>
        </w:tc>
        <w:tc>
          <w:tcPr>
            <w:tcW w:w="1950" w:type="dxa"/>
            <w:shd w:val="clear" w:color="auto" w:fill="F2F2F2"/>
          </w:tcPr>
          <w:p w:rsidR="001D62CC" w:rsidRPr="00443481" w:rsidRDefault="001D62CC" w:rsidP="00443481">
            <w:pPr>
              <w:pStyle w:val="DocumentationParagraph"/>
              <w:ind w:left="0" w:right="0"/>
              <w:rPr>
                <w:b/>
              </w:rPr>
            </w:pPr>
            <w:r w:rsidRPr="00443481">
              <w:rPr>
                <w:b/>
              </w:rPr>
              <w:t>Value (L X W X H)</w:t>
            </w:r>
          </w:p>
        </w:tc>
        <w:tc>
          <w:tcPr>
            <w:tcW w:w="1945" w:type="dxa"/>
            <w:shd w:val="clear" w:color="auto" w:fill="F2F2F2"/>
          </w:tcPr>
          <w:p w:rsidR="001D62CC" w:rsidRPr="00443481" w:rsidRDefault="001D62CC" w:rsidP="00443481">
            <w:pPr>
              <w:pStyle w:val="DocumentationParagraph"/>
              <w:ind w:left="0" w:right="0"/>
              <w:rPr>
                <w:b/>
              </w:rPr>
            </w:pPr>
            <w:r w:rsidRPr="00443481">
              <w:rPr>
                <w:b/>
              </w:rPr>
              <w:t>Units</w:t>
            </w:r>
          </w:p>
        </w:tc>
      </w:tr>
      <w:tr w:rsidR="001D62CC" w:rsidTr="00443481">
        <w:trPr>
          <w:jc w:val="center"/>
        </w:trPr>
        <w:tc>
          <w:tcPr>
            <w:tcW w:w="2016" w:type="dxa"/>
          </w:tcPr>
          <w:p w:rsidR="001D62CC" w:rsidRDefault="001D62CC" w:rsidP="00443481">
            <w:pPr>
              <w:pStyle w:val="DocumentationParagraph"/>
              <w:ind w:left="0" w:right="0"/>
            </w:pPr>
            <w:r>
              <w:t>Module Dimensions</w:t>
            </w:r>
          </w:p>
        </w:tc>
        <w:tc>
          <w:tcPr>
            <w:tcW w:w="1950" w:type="dxa"/>
          </w:tcPr>
          <w:p w:rsidR="001D62CC" w:rsidRDefault="001D62CC" w:rsidP="00443481">
            <w:pPr>
              <w:pStyle w:val="DocumentationParagraph"/>
              <w:ind w:left="0" w:right="0"/>
            </w:pPr>
            <w:r w:rsidRPr="00443481">
              <w:rPr>
                <w:rFonts w:cs="Calibri"/>
              </w:rPr>
              <w:t>7 x 7 x 0.85, 0.5</w:t>
            </w:r>
          </w:p>
        </w:tc>
        <w:tc>
          <w:tcPr>
            <w:tcW w:w="1945" w:type="dxa"/>
          </w:tcPr>
          <w:p w:rsidR="001D62CC" w:rsidRDefault="001D62CC" w:rsidP="00443481">
            <w:pPr>
              <w:pStyle w:val="DocumentationParagraph"/>
              <w:ind w:left="0" w:right="0"/>
            </w:pPr>
            <w:r>
              <w:t>mm</w:t>
            </w:r>
          </w:p>
        </w:tc>
      </w:tr>
      <w:tr w:rsidR="001D62CC" w:rsidTr="00443481">
        <w:trPr>
          <w:jc w:val="center"/>
        </w:trPr>
        <w:tc>
          <w:tcPr>
            <w:tcW w:w="2016" w:type="dxa"/>
          </w:tcPr>
          <w:p w:rsidR="001D62CC" w:rsidRDefault="001D62CC" w:rsidP="00443481">
            <w:pPr>
              <w:pStyle w:val="DocumentationParagraph"/>
              <w:ind w:left="0" w:right="0"/>
            </w:pPr>
            <w:r>
              <w:t>Tolerance</w:t>
            </w:r>
          </w:p>
        </w:tc>
        <w:tc>
          <w:tcPr>
            <w:tcW w:w="1950" w:type="dxa"/>
          </w:tcPr>
          <w:p w:rsidR="001D62CC" w:rsidRDefault="00B22250" w:rsidP="00443481">
            <w:pPr>
              <w:pStyle w:val="DocumentationParagraph"/>
              <w:ind w:left="0" w:right="0"/>
            </w:pPr>
            <w:r w:rsidRPr="00F76C3A">
              <w:t>±</w:t>
            </w:r>
            <w:r>
              <w:t>0.1</w:t>
            </w:r>
          </w:p>
        </w:tc>
        <w:tc>
          <w:tcPr>
            <w:tcW w:w="1945" w:type="dxa"/>
          </w:tcPr>
          <w:p w:rsidR="001D62CC" w:rsidRDefault="001D62CC" w:rsidP="00443481">
            <w:pPr>
              <w:pStyle w:val="DocumentationParagraph"/>
              <w:ind w:left="0" w:right="0"/>
            </w:pPr>
            <w:r>
              <w:t>mm</w:t>
            </w:r>
          </w:p>
        </w:tc>
      </w:tr>
    </w:tbl>
    <w:p w:rsidR="001D62CC" w:rsidRDefault="002338CB" w:rsidP="002338CB">
      <w:pPr>
        <w:pStyle w:val="Caption"/>
      </w:pPr>
      <w:bookmarkStart w:id="573" w:name="_Toc506818039"/>
      <w:r>
        <w:t xml:space="preserve">Table </w:t>
      </w:r>
      <w:r>
        <w:fldChar w:fldCharType="begin"/>
      </w:r>
      <w:r>
        <w:instrText xml:space="preserve"> SEQ Table \* ARABIC </w:instrText>
      </w:r>
      <w:r>
        <w:fldChar w:fldCharType="separate"/>
      </w:r>
      <w:r w:rsidR="00F029F9">
        <w:rPr>
          <w:noProof/>
        </w:rPr>
        <w:t>89</w:t>
      </w:r>
      <w:r>
        <w:fldChar w:fldCharType="end"/>
      </w:r>
      <w:r>
        <w:rPr>
          <w:noProof/>
        </w:rPr>
        <w:t xml:space="preserve">: </w:t>
      </w:r>
      <w:r w:rsidRPr="00604EFC">
        <w:rPr>
          <w:noProof/>
        </w:rPr>
        <w:t>Mechanical Characteristics-QMS</w:t>
      </w:r>
      <w:bookmarkEnd w:id="573"/>
    </w:p>
    <w:p w:rsidR="001D62CC" w:rsidRPr="001D62CC" w:rsidRDefault="001D62CC" w:rsidP="0011752B">
      <w:pPr>
        <w:pStyle w:val="Heading4"/>
      </w:pPr>
      <w:bookmarkStart w:id="574" w:name="_Toc506819420"/>
      <w:r>
        <w:t>Package Dimensions</w:t>
      </w:r>
      <w:bookmarkEnd w:id="574"/>
    </w:p>
    <w:p w:rsidR="001D62CC" w:rsidRDefault="0024108F" w:rsidP="001D62CC">
      <w:pPr>
        <w:pStyle w:val="DocumentationParagraph"/>
      </w:pPr>
      <w:r>
        <w:rPr>
          <w:noProof/>
        </w:rPr>
        <w:drawing>
          <wp:inline distT="0" distB="0" distL="0" distR="0">
            <wp:extent cx="5388610" cy="284099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8610" cy="2840990"/>
                    </a:xfrm>
                    <a:prstGeom prst="rect">
                      <a:avLst/>
                    </a:prstGeom>
                    <a:noFill/>
                    <a:ln>
                      <a:noFill/>
                    </a:ln>
                  </pic:spPr>
                </pic:pic>
              </a:graphicData>
            </a:graphic>
          </wp:inline>
        </w:drawing>
      </w:r>
    </w:p>
    <w:p w:rsidR="001D62CC" w:rsidRDefault="001D62CC" w:rsidP="001D62CC">
      <w:pPr>
        <w:pStyle w:val="Caption"/>
      </w:pPr>
      <w:bookmarkStart w:id="575" w:name="_Toc506817947"/>
      <w:r>
        <w:t xml:space="preserve">Figure </w:t>
      </w:r>
      <w:r w:rsidR="00B63399">
        <w:fldChar w:fldCharType="begin"/>
      </w:r>
      <w:r w:rsidR="00B63399">
        <w:instrText xml:space="preserve"> SEQ Figure \* ARABIC </w:instrText>
      </w:r>
      <w:r w:rsidR="00B63399">
        <w:fldChar w:fldCharType="separate"/>
      </w:r>
      <w:r w:rsidR="00F029F9">
        <w:rPr>
          <w:noProof/>
        </w:rPr>
        <w:t>28</w:t>
      </w:r>
      <w:r w:rsidR="00B63399">
        <w:fldChar w:fldCharType="end"/>
      </w:r>
      <w:r>
        <w:t xml:space="preserve">: </w:t>
      </w:r>
      <w:r w:rsidRPr="00566235">
        <w:t xml:space="preserve">Package Dimensions of </w:t>
      </w:r>
      <w:r w:rsidR="00FD6A81">
        <w:t>Chip with Package Code</w:t>
      </w:r>
      <w:r w:rsidR="00EF4C92">
        <w:t xml:space="preserve"> QMS</w:t>
      </w:r>
      <w:bookmarkEnd w:id="575"/>
    </w:p>
    <w:p w:rsidR="001D62CC" w:rsidRDefault="001D62CC" w:rsidP="001D62CC"/>
    <w:p w:rsidR="001D62CC" w:rsidRPr="001D62CC" w:rsidRDefault="001D62CC" w:rsidP="0011752B">
      <w:pPr>
        <w:pStyle w:val="Heading4"/>
      </w:pPr>
      <w:bookmarkStart w:id="576" w:name="_Toc506819421"/>
      <w:r>
        <w:t>PCB Landing Patterns</w:t>
      </w:r>
      <w:bookmarkEnd w:id="576"/>
    </w:p>
    <w:p w:rsidR="001D62CC" w:rsidRDefault="0024108F" w:rsidP="001D62CC">
      <w:pPr>
        <w:pStyle w:val="DocumentationParagraph"/>
      </w:pPr>
      <w:r>
        <w:rPr>
          <w:noProof/>
        </w:rPr>
        <w:drawing>
          <wp:inline distT="0" distB="0" distL="0" distR="0">
            <wp:extent cx="5039360" cy="587756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360" cy="5877560"/>
                    </a:xfrm>
                    <a:prstGeom prst="rect">
                      <a:avLst/>
                    </a:prstGeom>
                    <a:noFill/>
                    <a:ln>
                      <a:noFill/>
                    </a:ln>
                  </pic:spPr>
                </pic:pic>
              </a:graphicData>
            </a:graphic>
          </wp:inline>
        </w:drawing>
      </w:r>
    </w:p>
    <w:p w:rsidR="001D62CC" w:rsidRDefault="001D62CC" w:rsidP="001D62CC">
      <w:pPr>
        <w:pStyle w:val="Caption"/>
      </w:pPr>
      <w:bookmarkStart w:id="577" w:name="_Toc506817948"/>
      <w:r>
        <w:t xml:space="preserve">Figure </w:t>
      </w:r>
      <w:r w:rsidR="00B63399">
        <w:fldChar w:fldCharType="begin"/>
      </w:r>
      <w:r w:rsidR="00B63399">
        <w:instrText xml:space="preserve"> SEQ Figure \* ARABIC </w:instrText>
      </w:r>
      <w:r w:rsidR="00B63399">
        <w:fldChar w:fldCharType="separate"/>
      </w:r>
      <w:r w:rsidR="00F029F9">
        <w:rPr>
          <w:noProof/>
        </w:rPr>
        <w:t>29</w:t>
      </w:r>
      <w:r w:rsidR="00B63399">
        <w:fldChar w:fldCharType="end"/>
      </w:r>
      <w:r>
        <w:t xml:space="preserve">: </w:t>
      </w:r>
      <w:r w:rsidRPr="008B515D">
        <w:t xml:space="preserve">PCB Landing Pattern of </w:t>
      </w:r>
      <w:r w:rsidR="00FD6A81">
        <w:t>Chip with Package Code</w:t>
      </w:r>
      <w:r w:rsidR="00EF4C92">
        <w:t xml:space="preserve"> QMS</w:t>
      </w:r>
      <w:bookmarkEnd w:id="577"/>
    </w:p>
    <w:p w:rsidR="006B54C8" w:rsidRPr="006B54C8" w:rsidRDefault="006B54C8" w:rsidP="006B54C8"/>
    <w:p w:rsidR="00EF4C92" w:rsidRDefault="00A17746" w:rsidP="00EF4C92">
      <w:pPr>
        <w:pStyle w:val="Heading2"/>
      </w:pPr>
      <w:bookmarkStart w:id="578" w:name="_Toc504647527"/>
      <w:bookmarkStart w:id="579" w:name="_Toc506819422"/>
      <w:r>
        <w:t>Chip with Package Code</w:t>
      </w:r>
      <w:r w:rsidR="00EF4C92">
        <w:t xml:space="preserve"> WMS</w:t>
      </w:r>
      <w:bookmarkEnd w:id="578"/>
      <w:bookmarkEnd w:id="579"/>
    </w:p>
    <w:p w:rsidR="001C6FED" w:rsidRDefault="001C6FED" w:rsidP="001C6FED">
      <w:pPr>
        <w:pStyle w:val="Heading4"/>
        <w:tabs>
          <w:tab w:val="clear" w:pos="864"/>
          <w:tab w:val="left" w:pos="720"/>
        </w:tabs>
      </w:pPr>
      <w:bookmarkStart w:id="580" w:name="_Toc506819423"/>
      <w:r>
        <w:t>Mechanical Characteristics</w:t>
      </w:r>
      <w:bookmarkEnd w:id="580"/>
    </w:p>
    <w:tbl>
      <w:tblPr>
        <w:tblW w:w="4257" w:type="pct"/>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2694"/>
        <w:gridCol w:w="2269"/>
        <w:gridCol w:w="2263"/>
      </w:tblGrid>
      <w:tr w:rsidR="001C6FED" w:rsidRPr="00F76C3A" w:rsidTr="00AA3773">
        <w:trPr>
          <w:trHeight w:val="406"/>
        </w:trPr>
        <w:tc>
          <w:tcPr>
            <w:tcW w:w="1864" w:type="pct"/>
            <w:shd w:val="clear" w:color="auto" w:fill="F2F2F2"/>
          </w:tcPr>
          <w:p w:rsidR="001C6FED" w:rsidRPr="002815C1" w:rsidRDefault="001C6FED" w:rsidP="00AA3773">
            <w:pPr>
              <w:pStyle w:val="DocumentationParagraph"/>
              <w:rPr>
                <w:b/>
              </w:rPr>
            </w:pPr>
            <w:r w:rsidRPr="002815C1">
              <w:rPr>
                <w:b/>
              </w:rPr>
              <w:t>Parameter</w:t>
            </w:r>
          </w:p>
        </w:tc>
        <w:tc>
          <w:tcPr>
            <w:tcW w:w="1570" w:type="pct"/>
            <w:shd w:val="clear" w:color="auto" w:fill="F2F2F2"/>
          </w:tcPr>
          <w:p w:rsidR="001C6FED" w:rsidRPr="002815C1" w:rsidRDefault="001C6FED" w:rsidP="00AA3773">
            <w:pPr>
              <w:pStyle w:val="DocumentationParagraph"/>
              <w:rPr>
                <w:b/>
              </w:rPr>
            </w:pPr>
            <w:r w:rsidRPr="002815C1">
              <w:rPr>
                <w:b/>
              </w:rPr>
              <w:t>Value (L X W X H)</w:t>
            </w:r>
          </w:p>
        </w:tc>
        <w:tc>
          <w:tcPr>
            <w:tcW w:w="1566" w:type="pct"/>
            <w:shd w:val="clear" w:color="auto" w:fill="F2F2F2"/>
          </w:tcPr>
          <w:p w:rsidR="001C6FED" w:rsidRPr="002815C1" w:rsidRDefault="001C6FED" w:rsidP="00AA3773">
            <w:pPr>
              <w:pStyle w:val="DocumentationParagraph"/>
              <w:rPr>
                <w:b/>
              </w:rPr>
            </w:pPr>
            <w:r w:rsidRPr="002815C1">
              <w:rPr>
                <w:b/>
              </w:rPr>
              <w:t>Units</w:t>
            </w:r>
          </w:p>
        </w:tc>
      </w:tr>
      <w:tr w:rsidR="001C6FED" w:rsidRPr="00F76C3A" w:rsidTr="00AA3773">
        <w:trPr>
          <w:trHeight w:val="259"/>
        </w:trPr>
        <w:tc>
          <w:tcPr>
            <w:tcW w:w="1864" w:type="pct"/>
          </w:tcPr>
          <w:p w:rsidR="001C6FED" w:rsidRPr="002815C1" w:rsidRDefault="001C6FED" w:rsidP="00AA3773">
            <w:pPr>
              <w:pStyle w:val="DocumentationParagraph"/>
            </w:pPr>
            <w:r w:rsidRPr="002815C1">
              <w:t>Module Dimensions</w:t>
            </w:r>
          </w:p>
        </w:tc>
        <w:tc>
          <w:tcPr>
            <w:tcW w:w="1570" w:type="pct"/>
          </w:tcPr>
          <w:p w:rsidR="001C6FED" w:rsidRPr="002815C1" w:rsidRDefault="001C6FED" w:rsidP="00AA3773">
            <w:pPr>
              <w:pStyle w:val="DocumentationParagraph"/>
            </w:pPr>
            <w:r>
              <w:rPr>
                <w:rFonts w:cs="Calibri"/>
              </w:rPr>
              <w:t>3.5</w:t>
            </w:r>
            <w:r w:rsidRPr="002815C1">
              <w:rPr>
                <w:rFonts w:cs="Calibri"/>
              </w:rPr>
              <w:t xml:space="preserve"> x </w:t>
            </w:r>
            <w:r>
              <w:rPr>
                <w:rFonts w:cs="Calibri"/>
              </w:rPr>
              <w:t>3.6</w:t>
            </w:r>
            <w:r w:rsidRPr="002815C1">
              <w:rPr>
                <w:rFonts w:cs="Calibri"/>
              </w:rPr>
              <w:t xml:space="preserve"> x 0.</w:t>
            </w:r>
            <w:r>
              <w:rPr>
                <w:rFonts w:cs="Calibri"/>
              </w:rPr>
              <w:t>5</w:t>
            </w:r>
            <w:r w:rsidRPr="002815C1">
              <w:rPr>
                <w:rFonts w:cs="Calibri"/>
              </w:rPr>
              <w:t>, 0.</w:t>
            </w:r>
            <w:r>
              <w:rPr>
                <w:rFonts w:cs="Calibri"/>
              </w:rPr>
              <w:t>4</w:t>
            </w:r>
          </w:p>
        </w:tc>
        <w:tc>
          <w:tcPr>
            <w:tcW w:w="1566" w:type="pct"/>
          </w:tcPr>
          <w:p w:rsidR="001C6FED" w:rsidRPr="002815C1" w:rsidRDefault="001C6FED" w:rsidP="00AA3773">
            <w:pPr>
              <w:pStyle w:val="DocumentationParagraph"/>
            </w:pPr>
            <w:r w:rsidRPr="002815C1">
              <w:t>mm</w:t>
            </w:r>
          </w:p>
        </w:tc>
      </w:tr>
      <w:tr w:rsidR="001C6FED" w:rsidRPr="00F76C3A" w:rsidTr="00AA3773">
        <w:trPr>
          <w:trHeight w:val="70"/>
        </w:trPr>
        <w:tc>
          <w:tcPr>
            <w:tcW w:w="1864" w:type="pct"/>
          </w:tcPr>
          <w:p w:rsidR="001C6FED" w:rsidRPr="002815C1" w:rsidRDefault="001C6FED" w:rsidP="00AA3773">
            <w:pPr>
              <w:pStyle w:val="DocumentationParagraph"/>
            </w:pPr>
            <w:r w:rsidRPr="002815C1">
              <w:t>Tolerance</w:t>
            </w:r>
          </w:p>
        </w:tc>
        <w:tc>
          <w:tcPr>
            <w:tcW w:w="1570" w:type="pct"/>
          </w:tcPr>
          <w:p w:rsidR="001C6FED" w:rsidRPr="002815C1" w:rsidRDefault="001C6FED" w:rsidP="00AA3773">
            <w:pPr>
              <w:pStyle w:val="DocumentationParagraph"/>
            </w:pPr>
            <w:r w:rsidRPr="002815C1">
              <w:t>±0.1</w:t>
            </w:r>
          </w:p>
        </w:tc>
        <w:tc>
          <w:tcPr>
            <w:tcW w:w="1566" w:type="pct"/>
          </w:tcPr>
          <w:p w:rsidR="001C6FED" w:rsidRPr="002815C1" w:rsidRDefault="001C6FED" w:rsidP="00AA3773">
            <w:pPr>
              <w:pStyle w:val="DocumentationParagraph"/>
            </w:pPr>
            <w:r w:rsidRPr="002815C1">
              <w:t>mm</w:t>
            </w:r>
          </w:p>
        </w:tc>
      </w:tr>
    </w:tbl>
    <w:p w:rsidR="001C6FED" w:rsidRPr="00BF6A4E" w:rsidRDefault="006B54C8" w:rsidP="006B54C8">
      <w:pPr>
        <w:pStyle w:val="Caption"/>
      </w:pPr>
      <w:bookmarkStart w:id="581" w:name="_Toc506818040"/>
      <w:r>
        <w:t xml:space="preserve">Table </w:t>
      </w:r>
      <w:r>
        <w:fldChar w:fldCharType="begin"/>
      </w:r>
      <w:r>
        <w:instrText xml:space="preserve"> SEQ Table \* ARABIC </w:instrText>
      </w:r>
      <w:r>
        <w:fldChar w:fldCharType="separate"/>
      </w:r>
      <w:r w:rsidR="00F029F9">
        <w:rPr>
          <w:noProof/>
        </w:rPr>
        <w:t>90</w:t>
      </w:r>
      <w:r>
        <w:fldChar w:fldCharType="end"/>
      </w:r>
      <w:r>
        <w:t>: Mechanical Characteristics-WMS</w:t>
      </w:r>
      <w:bookmarkEnd w:id="581"/>
    </w:p>
    <w:p w:rsidR="001C6FED" w:rsidRPr="001C6FED" w:rsidRDefault="001C6FED" w:rsidP="001C6FED">
      <w:pPr>
        <w:pStyle w:val="DocumentationParagraph"/>
      </w:pPr>
    </w:p>
    <w:p w:rsidR="001D62CC" w:rsidRDefault="00EF4C92" w:rsidP="00EF4C92">
      <w:pPr>
        <w:pStyle w:val="Heading3"/>
      </w:pPr>
      <w:bookmarkStart w:id="582" w:name="_Toc504647528"/>
      <w:bookmarkStart w:id="583" w:name="_Toc506819424"/>
      <w:r>
        <w:t xml:space="preserve">Mechanical </w:t>
      </w:r>
      <w:r w:rsidR="00AE25A2">
        <w:t>Drawing</w:t>
      </w:r>
      <w:bookmarkEnd w:id="582"/>
      <w:bookmarkEnd w:id="583"/>
    </w:p>
    <w:p w:rsidR="00EF4C92" w:rsidRDefault="0024108F" w:rsidP="006B54C8">
      <w:pPr>
        <w:pStyle w:val="DocumentationParagraph"/>
      </w:pPr>
      <w:r w:rsidRPr="006B54C8">
        <w:rPr>
          <w:noProof/>
        </w:rPr>
        <w:drawing>
          <wp:inline distT="0" distB="0" distL="0" distR="0">
            <wp:extent cx="5395595" cy="256159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5595" cy="2561590"/>
                    </a:xfrm>
                    <a:prstGeom prst="rect">
                      <a:avLst/>
                    </a:prstGeom>
                    <a:noFill/>
                    <a:ln>
                      <a:noFill/>
                    </a:ln>
                  </pic:spPr>
                </pic:pic>
              </a:graphicData>
            </a:graphic>
          </wp:inline>
        </w:drawing>
      </w:r>
    </w:p>
    <w:p w:rsidR="00AE25A2" w:rsidRDefault="00AE25A2" w:rsidP="00AE25A2">
      <w:pPr>
        <w:pStyle w:val="Caption"/>
      </w:pPr>
      <w:bookmarkStart w:id="584" w:name="_Toc506817949"/>
      <w:r>
        <w:t xml:space="preserve">Figure </w:t>
      </w:r>
      <w:r w:rsidR="00B63399">
        <w:fldChar w:fldCharType="begin"/>
      </w:r>
      <w:r w:rsidR="00B63399">
        <w:instrText xml:space="preserve"> SEQ Figure \* ARABIC </w:instrText>
      </w:r>
      <w:r w:rsidR="00B63399">
        <w:fldChar w:fldCharType="separate"/>
      </w:r>
      <w:r w:rsidR="00F029F9">
        <w:rPr>
          <w:noProof/>
        </w:rPr>
        <w:t>30</w:t>
      </w:r>
      <w:r w:rsidR="00B63399">
        <w:fldChar w:fldCharType="end"/>
      </w:r>
      <w:r>
        <w:t xml:space="preserve">: </w:t>
      </w:r>
      <w:r w:rsidRPr="00D269D5">
        <w:t>Mechanical Drawing-WMS</w:t>
      </w:r>
      <w:bookmarkEnd w:id="584"/>
    </w:p>
    <w:p w:rsidR="00AE25A2" w:rsidRDefault="00AE25A2" w:rsidP="001D62CC">
      <w:pPr>
        <w:pStyle w:val="DocumentationParagraph"/>
      </w:pPr>
    </w:p>
    <w:p w:rsidR="00EF4C92" w:rsidRDefault="00EF4C92" w:rsidP="00EF4C92">
      <w:pPr>
        <w:pStyle w:val="Heading3"/>
      </w:pPr>
      <w:bookmarkStart w:id="585" w:name="_Toc504647529"/>
      <w:bookmarkStart w:id="586" w:name="_Toc506819425"/>
      <w:r>
        <w:t>P</w:t>
      </w:r>
      <w:r w:rsidR="00AE25A2">
        <w:t>in Locations</w:t>
      </w:r>
      <w:bookmarkEnd w:id="585"/>
      <w:bookmarkEnd w:id="586"/>
    </w:p>
    <w:tbl>
      <w:tblPr>
        <w:tblW w:w="0" w:type="auto"/>
        <w:tblInd w:w="72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555"/>
        <w:gridCol w:w="1886"/>
        <w:gridCol w:w="1898"/>
      </w:tblGrid>
      <w:tr w:rsidR="000E5EDE" w:rsidTr="007C60AC">
        <w:tc>
          <w:tcPr>
            <w:tcW w:w="1555" w:type="dxa"/>
            <w:shd w:val="clear" w:color="auto" w:fill="D9D9D9"/>
          </w:tcPr>
          <w:p w:rsidR="000E5EDE" w:rsidRPr="00AE25A2" w:rsidRDefault="000E5EDE" w:rsidP="00AE25A2">
            <w:pPr>
              <w:pStyle w:val="DocumentationParagraph"/>
              <w:keepNext/>
              <w:spacing w:before="40" w:after="40"/>
              <w:ind w:left="0" w:right="0"/>
              <w:rPr>
                <w:b/>
              </w:rPr>
            </w:pPr>
            <w:r w:rsidRPr="00AE25A2">
              <w:rPr>
                <w:b/>
              </w:rPr>
              <w:t>Pin Number</w:t>
            </w:r>
          </w:p>
        </w:tc>
        <w:tc>
          <w:tcPr>
            <w:tcW w:w="1886" w:type="dxa"/>
            <w:shd w:val="clear" w:color="auto" w:fill="D9D9D9"/>
          </w:tcPr>
          <w:p w:rsidR="000E5EDE" w:rsidRPr="00AE25A2" w:rsidRDefault="000E5EDE" w:rsidP="00AE25A2">
            <w:pPr>
              <w:pStyle w:val="DocumentationParagraph"/>
              <w:keepNext/>
              <w:spacing w:before="40" w:after="40"/>
              <w:ind w:left="0" w:right="0"/>
              <w:rPr>
                <w:b/>
              </w:rPr>
            </w:pPr>
            <w:r w:rsidRPr="00AE25A2">
              <w:rPr>
                <w:b/>
              </w:rPr>
              <w:t>X-Coordinates</w:t>
            </w:r>
          </w:p>
        </w:tc>
        <w:tc>
          <w:tcPr>
            <w:tcW w:w="1898" w:type="dxa"/>
            <w:shd w:val="clear" w:color="auto" w:fill="D9D9D9"/>
          </w:tcPr>
          <w:p w:rsidR="000E5EDE" w:rsidRPr="00AE25A2" w:rsidRDefault="000E5EDE" w:rsidP="00AE25A2">
            <w:pPr>
              <w:pStyle w:val="DocumentationParagraph"/>
              <w:keepNext/>
              <w:spacing w:before="40" w:after="40"/>
              <w:ind w:left="0" w:right="0"/>
              <w:rPr>
                <w:b/>
              </w:rPr>
            </w:pPr>
            <w:r w:rsidRPr="00AE25A2">
              <w:rPr>
                <w:b/>
              </w:rPr>
              <w:t>Y-Coordinates</w:t>
            </w:r>
          </w:p>
        </w:tc>
      </w:tr>
      <w:tr w:rsidR="000E5EDE" w:rsidTr="007C60AC">
        <w:tc>
          <w:tcPr>
            <w:tcW w:w="1555" w:type="dxa"/>
          </w:tcPr>
          <w:p w:rsidR="000E5EDE" w:rsidRDefault="000E5EDE" w:rsidP="00AE25A2">
            <w:pPr>
              <w:pStyle w:val="TableParagraph"/>
              <w:spacing w:before="40" w:after="40"/>
              <w:ind w:left="0" w:right="0"/>
            </w:pPr>
            <w:r>
              <w:t>A2</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A4</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A6</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A8</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A10</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B1</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B3</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B5</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B7</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B9</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C2</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C4</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C6</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C8</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C10</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D1</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D3</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D5</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D7</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D9</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E2</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E4</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E6</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E8</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E10</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F1</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F3</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F5</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F7</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F9</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G2</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G4</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G6</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G8</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G10</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H1</w:t>
            </w:r>
          </w:p>
        </w:tc>
        <w:tc>
          <w:tcPr>
            <w:tcW w:w="1886" w:type="dxa"/>
          </w:tcPr>
          <w:p w:rsidR="000E5EDE" w:rsidRDefault="000E5EDE" w:rsidP="00AE25A2">
            <w:pPr>
              <w:pStyle w:val="TableParagraph"/>
              <w:spacing w:before="40" w:after="40"/>
              <w:ind w:left="0" w:right="0"/>
            </w:pPr>
            <w:r>
              <w:t>-1557.630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H3</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H5</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H7</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H9</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J2</w:t>
            </w:r>
          </w:p>
        </w:tc>
        <w:tc>
          <w:tcPr>
            <w:tcW w:w="1886" w:type="dxa"/>
          </w:tcPr>
          <w:p w:rsidR="000E5EDE" w:rsidRDefault="000E5EDE" w:rsidP="00AE25A2">
            <w:pPr>
              <w:pStyle w:val="TableParagraph"/>
              <w:spacing w:before="40" w:after="40"/>
              <w:ind w:left="0" w:right="0"/>
            </w:pPr>
            <w:r>
              <w:t>-1211.490</w:t>
            </w:r>
          </w:p>
        </w:tc>
        <w:tc>
          <w:tcPr>
            <w:tcW w:w="1898" w:type="dxa"/>
          </w:tcPr>
          <w:p w:rsidR="000E5EDE" w:rsidRDefault="000E5EDE" w:rsidP="00AE25A2">
            <w:pPr>
              <w:pStyle w:val="TableParagraph"/>
              <w:spacing w:before="40" w:after="40"/>
              <w:ind w:left="0" w:right="0"/>
            </w:pPr>
            <w:r>
              <w:t>0.000</w:t>
            </w:r>
          </w:p>
        </w:tc>
      </w:tr>
      <w:tr w:rsidR="000E5EDE" w:rsidTr="007C60AC">
        <w:tc>
          <w:tcPr>
            <w:tcW w:w="1555" w:type="dxa"/>
          </w:tcPr>
          <w:p w:rsidR="000E5EDE" w:rsidRDefault="000E5EDE" w:rsidP="00AE25A2">
            <w:pPr>
              <w:pStyle w:val="TableParagraph"/>
              <w:spacing w:before="40" w:after="40"/>
              <w:ind w:left="0" w:right="0"/>
            </w:pPr>
            <w:r>
              <w:t>J4</w:t>
            </w:r>
          </w:p>
        </w:tc>
        <w:tc>
          <w:tcPr>
            <w:tcW w:w="1886" w:type="dxa"/>
          </w:tcPr>
          <w:p w:rsidR="000E5EDE" w:rsidRDefault="000E5EDE" w:rsidP="00AE25A2">
            <w:pPr>
              <w:pStyle w:val="TableParagraph"/>
              <w:spacing w:before="40" w:after="40"/>
              <w:ind w:left="0" w:right="0"/>
            </w:pPr>
            <w:r>
              <w:t>-519.210</w:t>
            </w:r>
          </w:p>
        </w:tc>
        <w:tc>
          <w:tcPr>
            <w:tcW w:w="1898" w:type="dxa"/>
          </w:tcPr>
          <w:p w:rsidR="000E5EDE" w:rsidRDefault="000E5EDE" w:rsidP="00AE25A2">
            <w:pPr>
              <w:pStyle w:val="TableParagraph"/>
              <w:spacing w:before="40" w:after="40"/>
              <w:ind w:left="0" w:right="0"/>
            </w:pPr>
            <w:r>
              <w:t>0.000</w:t>
            </w:r>
          </w:p>
        </w:tc>
      </w:tr>
      <w:tr w:rsidR="000E5EDE" w:rsidTr="007C60AC">
        <w:tc>
          <w:tcPr>
            <w:tcW w:w="1555" w:type="dxa"/>
          </w:tcPr>
          <w:p w:rsidR="000E5EDE" w:rsidRDefault="000E5EDE" w:rsidP="00AE25A2">
            <w:pPr>
              <w:pStyle w:val="TableParagraph"/>
              <w:spacing w:before="40" w:after="40"/>
              <w:ind w:left="0" w:right="0"/>
            </w:pPr>
            <w:r>
              <w:t>J6</w:t>
            </w:r>
          </w:p>
        </w:tc>
        <w:tc>
          <w:tcPr>
            <w:tcW w:w="1886" w:type="dxa"/>
          </w:tcPr>
          <w:p w:rsidR="000E5EDE" w:rsidRDefault="000E5EDE" w:rsidP="00AE25A2">
            <w:pPr>
              <w:pStyle w:val="TableParagraph"/>
              <w:spacing w:before="40" w:after="40"/>
              <w:ind w:left="0" w:right="0"/>
            </w:pPr>
            <w:r>
              <w:t>173.070</w:t>
            </w:r>
          </w:p>
        </w:tc>
        <w:tc>
          <w:tcPr>
            <w:tcW w:w="1898" w:type="dxa"/>
          </w:tcPr>
          <w:p w:rsidR="000E5EDE" w:rsidRDefault="000E5EDE" w:rsidP="00AE25A2">
            <w:pPr>
              <w:pStyle w:val="TableParagraph"/>
              <w:spacing w:before="40" w:after="40"/>
              <w:ind w:left="0" w:right="0"/>
            </w:pPr>
            <w:r>
              <w:t>0.000</w:t>
            </w:r>
          </w:p>
        </w:tc>
      </w:tr>
      <w:tr w:rsidR="000E5EDE" w:rsidTr="007C60AC">
        <w:tc>
          <w:tcPr>
            <w:tcW w:w="1555" w:type="dxa"/>
          </w:tcPr>
          <w:p w:rsidR="000E5EDE" w:rsidRDefault="000E5EDE" w:rsidP="00AE25A2">
            <w:pPr>
              <w:pStyle w:val="TableParagraph"/>
              <w:spacing w:before="40" w:after="40"/>
              <w:ind w:left="0" w:right="0"/>
            </w:pPr>
            <w:r>
              <w:t>J8</w:t>
            </w:r>
          </w:p>
        </w:tc>
        <w:tc>
          <w:tcPr>
            <w:tcW w:w="1886" w:type="dxa"/>
          </w:tcPr>
          <w:p w:rsidR="000E5EDE" w:rsidRDefault="000E5EDE" w:rsidP="00AE25A2">
            <w:pPr>
              <w:pStyle w:val="TableParagraph"/>
              <w:spacing w:before="40" w:after="40"/>
              <w:ind w:left="0" w:right="0"/>
            </w:pPr>
            <w:r>
              <w:t>865.350</w:t>
            </w:r>
          </w:p>
        </w:tc>
        <w:tc>
          <w:tcPr>
            <w:tcW w:w="1898" w:type="dxa"/>
          </w:tcPr>
          <w:p w:rsidR="000E5EDE" w:rsidRDefault="000E5EDE" w:rsidP="00AE25A2">
            <w:pPr>
              <w:pStyle w:val="TableParagraph"/>
              <w:spacing w:before="40" w:after="40"/>
              <w:ind w:left="0" w:right="0"/>
            </w:pPr>
            <w:r>
              <w:t>0.000</w:t>
            </w:r>
          </w:p>
        </w:tc>
      </w:tr>
      <w:tr w:rsidR="000E5EDE" w:rsidTr="007C60AC">
        <w:tc>
          <w:tcPr>
            <w:tcW w:w="1555" w:type="dxa"/>
          </w:tcPr>
          <w:p w:rsidR="000E5EDE" w:rsidRDefault="000E5EDE" w:rsidP="00AE25A2">
            <w:pPr>
              <w:pStyle w:val="TableParagraph"/>
              <w:spacing w:before="40" w:after="40"/>
              <w:ind w:left="0" w:right="0"/>
            </w:pPr>
            <w:r>
              <w:t>J10</w:t>
            </w:r>
          </w:p>
        </w:tc>
        <w:tc>
          <w:tcPr>
            <w:tcW w:w="1886" w:type="dxa"/>
          </w:tcPr>
          <w:p w:rsidR="000E5EDE" w:rsidRDefault="000E5EDE" w:rsidP="00AE25A2">
            <w:pPr>
              <w:pStyle w:val="TableParagraph"/>
              <w:spacing w:before="40" w:after="40"/>
              <w:ind w:left="0" w:right="0"/>
              <w:jc w:val="left"/>
            </w:pPr>
            <w:r>
              <w:t>1557.630</w:t>
            </w:r>
          </w:p>
        </w:tc>
        <w:tc>
          <w:tcPr>
            <w:tcW w:w="1898" w:type="dxa"/>
          </w:tcPr>
          <w:p w:rsidR="000E5EDE" w:rsidRDefault="000E5EDE" w:rsidP="00AE25A2">
            <w:pPr>
              <w:pStyle w:val="TableParagraph"/>
              <w:spacing w:before="40" w:after="40"/>
              <w:ind w:left="0" w:right="0"/>
            </w:pPr>
            <w:r>
              <w:t>0.000</w:t>
            </w:r>
          </w:p>
        </w:tc>
      </w:tr>
      <w:tr w:rsidR="000E5EDE" w:rsidTr="007C60AC">
        <w:tc>
          <w:tcPr>
            <w:tcW w:w="1555" w:type="dxa"/>
          </w:tcPr>
          <w:p w:rsidR="000E5EDE" w:rsidRDefault="000E5EDE" w:rsidP="00AE25A2">
            <w:pPr>
              <w:pStyle w:val="TableParagraph"/>
              <w:spacing w:before="40" w:after="40"/>
              <w:ind w:left="0" w:right="0"/>
            </w:pPr>
            <w:r>
              <w:t>K1</w:t>
            </w:r>
          </w:p>
        </w:tc>
        <w:tc>
          <w:tcPr>
            <w:tcW w:w="1886" w:type="dxa"/>
          </w:tcPr>
          <w:p w:rsidR="000E5EDE" w:rsidRDefault="000E5EDE" w:rsidP="00AE25A2">
            <w:pPr>
              <w:pStyle w:val="TableParagraph"/>
              <w:spacing w:before="40" w:after="40"/>
              <w:ind w:left="0" w:right="0"/>
              <w:jc w:val="left"/>
            </w:pPr>
            <w:r>
              <w:t>-1557.630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K3</w:t>
            </w:r>
          </w:p>
        </w:tc>
        <w:tc>
          <w:tcPr>
            <w:tcW w:w="1886" w:type="dxa"/>
          </w:tcPr>
          <w:p w:rsidR="000E5EDE" w:rsidRDefault="000E5EDE" w:rsidP="00AE25A2">
            <w:pPr>
              <w:pStyle w:val="TableParagraph"/>
              <w:spacing w:before="40" w:after="40"/>
              <w:ind w:left="0" w:right="0"/>
              <w:jc w:val="left"/>
            </w:pPr>
            <w:r>
              <w:t>-865.350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K5</w:t>
            </w:r>
          </w:p>
        </w:tc>
        <w:tc>
          <w:tcPr>
            <w:tcW w:w="1886" w:type="dxa"/>
          </w:tcPr>
          <w:p w:rsidR="000E5EDE" w:rsidRDefault="000E5EDE" w:rsidP="00AE25A2">
            <w:pPr>
              <w:pStyle w:val="TableParagraph"/>
              <w:spacing w:before="40" w:after="40"/>
              <w:ind w:left="0" w:right="0"/>
              <w:jc w:val="left"/>
            </w:pPr>
            <w:r>
              <w:t>-173.070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K7</w:t>
            </w:r>
          </w:p>
        </w:tc>
        <w:tc>
          <w:tcPr>
            <w:tcW w:w="1886" w:type="dxa"/>
          </w:tcPr>
          <w:p w:rsidR="000E5EDE" w:rsidRDefault="000E5EDE" w:rsidP="00AE25A2">
            <w:pPr>
              <w:pStyle w:val="TableParagraph"/>
              <w:spacing w:before="40" w:after="40"/>
              <w:ind w:left="0" w:right="0"/>
              <w:jc w:val="left"/>
            </w:pPr>
            <w:r>
              <w:t>519.210</w:t>
            </w:r>
          </w:p>
        </w:tc>
        <w:tc>
          <w:tcPr>
            <w:tcW w:w="1898" w:type="dxa"/>
          </w:tcPr>
          <w:p w:rsidR="000E5EDE" w:rsidRDefault="000E5EDE" w:rsidP="00AE25A2">
            <w:pPr>
              <w:pStyle w:val="TableParagraph"/>
              <w:spacing w:before="40" w:after="40"/>
              <w:ind w:left="0" w:right="0"/>
            </w:pPr>
            <w:r>
              <w:t>-199.800</w:t>
            </w:r>
          </w:p>
        </w:tc>
      </w:tr>
      <w:tr w:rsidR="000E5EDE" w:rsidTr="007C60AC">
        <w:tc>
          <w:tcPr>
            <w:tcW w:w="1555" w:type="dxa"/>
          </w:tcPr>
          <w:p w:rsidR="000E5EDE" w:rsidRDefault="000E5EDE" w:rsidP="00AE25A2">
            <w:pPr>
              <w:pStyle w:val="TableParagraph"/>
              <w:spacing w:before="40" w:after="40"/>
              <w:ind w:left="0" w:right="0"/>
            </w:pPr>
            <w:r>
              <w:t>L2</w:t>
            </w:r>
          </w:p>
        </w:tc>
        <w:tc>
          <w:tcPr>
            <w:tcW w:w="1886" w:type="dxa"/>
          </w:tcPr>
          <w:p w:rsidR="000E5EDE" w:rsidRDefault="000E5EDE" w:rsidP="00AE25A2">
            <w:pPr>
              <w:pStyle w:val="TableParagraph"/>
              <w:spacing w:before="40" w:after="40"/>
              <w:ind w:left="0" w:right="0"/>
              <w:jc w:val="left"/>
            </w:pPr>
            <w:r>
              <w:t>-1211.490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L4</w:t>
            </w:r>
          </w:p>
        </w:tc>
        <w:tc>
          <w:tcPr>
            <w:tcW w:w="1886" w:type="dxa"/>
          </w:tcPr>
          <w:p w:rsidR="000E5EDE" w:rsidRDefault="000E5EDE" w:rsidP="00AE25A2">
            <w:pPr>
              <w:pStyle w:val="TableParagraph"/>
              <w:spacing w:before="40" w:after="40"/>
              <w:ind w:left="0" w:right="0"/>
              <w:jc w:val="left"/>
            </w:pPr>
            <w:r>
              <w:t>-519.210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L6</w:t>
            </w:r>
          </w:p>
        </w:tc>
        <w:tc>
          <w:tcPr>
            <w:tcW w:w="1886" w:type="dxa"/>
          </w:tcPr>
          <w:p w:rsidR="000E5EDE" w:rsidRDefault="000E5EDE" w:rsidP="00AE25A2">
            <w:pPr>
              <w:pStyle w:val="TableParagraph"/>
              <w:spacing w:before="40" w:after="40"/>
              <w:ind w:left="0" w:right="0"/>
              <w:jc w:val="left"/>
            </w:pPr>
            <w:r>
              <w:t>173.070</w:t>
            </w:r>
          </w:p>
        </w:tc>
        <w:tc>
          <w:tcPr>
            <w:tcW w:w="1898" w:type="dxa"/>
          </w:tcPr>
          <w:p w:rsidR="000E5EDE" w:rsidRDefault="000E5EDE" w:rsidP="00AE25A2">
            <w:pPr>
              <w:pStyle w:val="TableParagraph"/>
              <w:spacing w:before="40" w:after="40"/>
              <w:ind w:left="0" w:right="0"/>
            </w:pPr>
            <w:r>
              <w:t>-399.600</w:t>
            </w:r>
          </w:p>
        </w:tc>
      </w:tr>
      <w:tr w:rsidR="000E5EDE" w:rsidTr="007C60AC">
        <w:tc>
          <w:tcPr>
            <w:tcW w:w="1555" w:type="dxa"/>
          </w:tcPr>
          <w:p w:rsidR="000E5EDE" w:rsidRDefault="000E5EDE" w:rsidP="00AE25A2">
            <w:pPr>
              <w:pStyle w:val="TableParagraph"/>
              <w:spacing w:before="40" w:after="40"/>
              <w:ind w:left="0" w:right="0"/>
            </w:pPr>
            <w:r>
              <w:t>L8</w:t>
            </w:r>
          </w:p>
        </w:tc>
        <w:tc>
          <w:tcPr>
            <w:tcW w:w="1886" w:type="dxa"/>
          </w:tcPr>
          <w:p w:rsidR="000E5EDE" w:rsidRDefault="000E5EDE" w:rsidP="00AE25A2">
            <w:pPr>
              <w:pStyle w:val="TableParagraph"/>
              <w:spacing w:before="40" w:after="40"/>
              <w:ind w:left="0" w:right="0"/>
              <w:jc w:val="left"/>
            </w:pPr>
            <w:r>
              <w:t>1039.254</w:t>
            </w:r>
          </w:p>
        </w:tc>
        <w:tc>
          <w:tcPr>
            <w:tcW w:w="1898" w:type="dxa"/>
          </w:tcPr>
          <w:p w:rsidR="000E5EDE" w:rsidRDefault="000E5EDE" w:rsidP="00AE25A2">
            <w:pPr>
              <w:pStyle w:val="TableParagraph"/>
              <w:spacing w:before="40" w:after="40"/>
              <w:ind w:left="0" w:right="0"/>
            </w:pPr>
            <w:r>
              <w:t>-359.960</w:t>
            </w:r>
          </w:p>
        </w:tc>
      </w:tr>
      <w:tr w:rsidR="000E5EDE" w:rsidTr="007C60AC">
        <w:tc>
          <w:tcPr>
            <w:tcW w:w="1555" w:type="dxa"/>
          </w:tcPr>
          <w:p w:rsidR="000E5EDE" w:rsidRDefault="000E5EDE" w:rsidP="00AE25A2">
            <w:pPr>
              <w:pStyle w:val="TableParagraph"/>
              <w:spacing w:before="40" w:after="40"/>
              <w:ind w:left="0" w:right="0"/>
            </w:pPr>
            <w:r>
              <w:t>M1</w:t>
            </w:r>
          </w:p>
        </w:tc>
        <w:tc>
          <w:tcPr>
            <w:tcW w:w="1886" w:type="dxa"/>
          </w:tcPr>
          <w:p w:rsidR="000E5EDE" w:rsidRDefault="000E5EDE" w:rsidP="00AE25A2">
            <w:pPr>
              <w:pStyle w:val="TableParagraph"/>
              <w:spacing w:before="40" w:after="40"/>
              <w:ind w:left="0" w:right="0"/>
              <w:jc w:val="left"/>
            </w:pPr>
            <w:r>
              <w:t>-1557.630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M3</w:t>
            </w:r>
          </w:p>
        </w:tc>
        <w:tc>
          <w:tcPr>
            <w:tcW w:w="1886" w:type="dxa"/>
          </w:tcPr>
          <w:p w:rsidR="000E5EDE" w:rsidRDefault="000E5EDE" w:rsidP="00AE25A2">
            <w:pPr>
              <w:pStyle w:val="TableParagraph"/>
              <w:spacing w:before="40" w:after="40"/>
              <w:ind w:left="0" w:right="0"/>
              <w:jc w:val="left"/>
            </w:pPr>
            <w:r>
              <w:t>-865.350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M5</w:t>
            </w:r>
          </w:p>
        </w:tc>
        <w:tc>
          <w:tcPr>
            <w:tcW w:w="1886" w:type="dxa"/>
          </w:tcPr>
          <w:p w:rsidR="000E5EDE" w:rsidRDefault="000E5EDE" w:rsidP="00AE25A2">
            <w:pPr>
              <w:pStyle w:val="TableParagraph"/>
              <w:spacing w:before="40" w:after="40"/>
              <w:ind w:left="0" w:right="0"/>
              <w:jc w:val="left"/>
            </w:pPr>
            <w:r>
              <w:t>-173.070</w:t>
            </w:r>
          </w:p>
        </w:tc>
        <w:tc>
          <w:tcPr>
            <w:tcW w:w="1898" w:type="dxa"/>
          </w:tcPr>
          <w:p w:rsidR="000E5EDE" w:rsidRDefault="000E5EDE" w:rsidP="00AE25A2">
            <w:pPr>
              <w:pStyle w:val="TableParagraph"/>
              <w:spacing w:before="40" w:after="40"/>
              <w:ind w:left="0" w:right="0"/>
            </w:pPr>
            <w:r>
              <w:t>-599.400</w:t>
            </w:r>
          </w:p>
        </w:tc>
      </w:tr>
      <w:tr w:rsidR="000E5EDE" w:rsidTr="007C60AC">
        <w:tc>
          <w:tcPr>
            <w:tcW w:w="1555" w:type="dxa"/>
          </w:tcPr>
          <w:p w:rsidR="000E5EDE" w:rsidRDefault="000E5EDE" w:rsidP="00AE25A2">
            <w:pPr>
              <w:pStyle w:val="TableParagraph"/>
              <w:spacing w:before="40" w:after="40"/>
              <w:ind w:left="0" w:right="0"/>
            </w:pPr>
            <w:r>
              <w:t>M9</w:t>
            </w:r>
          </w:p>
        </w:tc>
        <w:tc>
          <w:tcPr>
            <w:tcW w:w="1886" w:type="dxa"/>
          </w:tcPr>
          <w:p w:rsidR="000E5EDE" w:rsidRDefault="000E5EDE" w:rsidP="00AE25A2">
            <w:pPr>
              <w:pStyle w:val="TableParagraph"/>
              <w:spacing w:before="40" w:after="40"/>
              <w:ind w:left="0" w:right="0"/>
              <w:jc w:val="left"/>
            </w:pPr>
            <w:r>
              <w:t>1496.466</w:t>
            </w:r>
          </w:p>
        </w:tc>
        <w:tc>
          <w:tcPr>
            <w:tcW w:w="1898" w:type="dxa"/>
          </w:tcPr>
          <w:p w:rsidR="000E5EDE" w:rsidRDefault="000E5EDE" w:rsidP="00AE25A2">
            <w:pPr>
              <w:pStyle w:val="TableParagraph"/>
              <w:spacing w:before="40" w:after="40"/>
              <w:ind w:left="0" w:right="0"/>
            </w:pPr>
            <w:r>
              <w:t>-505.470</w:t>
            </w:r>
          </w:p>
        </w:tc>
      </w:tr>
      <w:tr w:rsidR="000E5EDE" w:rsidTr="007C60AC">
        <w:tc>
          <w:tcPr>
            <w:tcW w:w="1555" w:type="dxa"/>
          </w:tcPr>
          <w:p w:rsidR="000E5EDE" w:rsidRDefault="000E5EDE" w:rsidP="00AE25A2">
            <w:pPr>
              <w:pStyle w:val="TableParagraph"/>
              <w:spacing w:before="40" w:after="40"/>
              <w:ind w:left="0" w:right="0"/>
            </w:pPr>
            <w:r>
              <w:t>N2</w:t>
            </w:r>
          </w:p>
        </w:tc>
        <w:tc>
          <w:tcPr>
            <w:tcW w:w="1886" w:type="dxa"/>
          </w:tcPr>
          <w:p w:rsidR="000E5EDE" w:rsidRDefault="000E5EDE" w:rsidP="00AE25A2">
            <w:pPr>
              <w:pStyle w:val="TableParagraph"/>
              <w:spacing w:before="40" w:after="40"/>
              <w:ind w:left="0" w:right="0"/>
              <w:jc w:val="left"/>
            </w:pPr>
            <w:r>
              <w:t>-1211.490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N4</w:t>
            </w:r>
          </w:p>
        </w:tc>
        <w:tc>
          <w:tcPr>
            <w:tcW w:w="1886" w:type="dxa"/>
          </w:tcPr>
          <w:p w:rsidR="000E5EDE" w:rsidRDefault="000E5EDE" w:rsidP="00AE25A2">
            <w:pPr>
              <w:pStyle w:val="TableParagraph"/>
              <w:spacing w:before="40" w:after="40"/>
              <w:ind w:left="0" w:right="0"/>
              <w:jc w:val="left"/>
            </w:pPr>
            <w:r>
              <w:t>-519.210</w:t>
            </w:r>
          </w:p>
        </w:tc>
        <w:tc>
          <w:tcPr>
            <w:tcW w:w="1898" w:type="dxa"/>
          </w:tcPr>
          <w:p w:rsidR="000E5EDE" w:rsidRDefault="000E5EDE" w:rsidP="00AE25A2">
            <w:pPr>
              <w:pStyle w:val="TableParagraph"/>
              <w:spacing w:before="40" w:after="40"/>
              <w:ind w:left="0" w:right="0"/>
            </w:pPr>
            <w:r>
              <w:t>-799.200</w:t>
            </w:r>
          </w:p>
        </w:tc>
      </w:tr>
      <w:tr w:rsidR="000E5EDE" w:rsidTr="007C60AC">
        <w:tc>
          <w:tcPr>
            <w:tcW w:w="1555" w:type="dxa"/>
          </w:tcPr>
          <w:p w:rsidR="000E5EDE" w:rsidRDefault="000E5EDE" w:rsidP="00AE25A2">
            <w:pPr>
              <w:pStyle w:val="TableParagraph"/>
              <w:spacing w:before="40" w:after="40"/>
              <w:ind w:left="0" w:right="0"/>
            </w:pPr>
            <w:r>
              <w:t>N6</w:t>
            </w:r>
          </w:p>
        </w:tc>
        <w:tc>
          <w:tcPr>
            <w:tcW w:w="1886" w:type="dxa"/>
          </w:tcPr>
          <w:p w:rsidR="000E5EDE" w:rsidRDefault="000E5EDE" w:rsidP="00AE25A2">
            <w:pPr>
              <w:pStyle w:val="TableParagraph"/>
              <w:spacing w:before="40" w:after="40"/>
              <w:ind w:left="0" w:right="0"/>
              <w:jc w:val="left"/>
            </w:pPr>
            <w:r>
              <w:t>391.298</w:t>
            </w:r>
          </w:p>
        </w:tc>
        <w:tc>
          <w:tcPr>
            <w:tcW w:w="1898" w:type="dxa"/>
          </w:tcPr>
          <w:p w:rsidR="000E5EDE" w:rsidRDefault="000E5EDE" w:rsidP="00AE25A2">
            <w:pPr>
              <w:pStyle w:val="TableParagraph"/>
              <w:spacing w:before="40" w:after="40"/>
              <w:ind w:left="0" w:right="0"/>
            </w:pPr>
            <w:r>
              <w:t>-736.066</w:t>
            </w:r>
          </w:p>
        </w:tc>
      </w:tr>
      <w:tr w:rsidR="000E5EDE" w:rsidTr="007C60AC">
        <w:tc>
          <w:tcPr>
            <w:tcW w:w="1555" w:type="dxa"/>
          </w:tcPr>
          <w:p w:rsidR="000E5EDE" w:rsidRDefault="000E5EDE" w:rsidP="00AE25A2">
            <w:pPr>
              <w:pStyle w:val="TableParagraph"/>
              <w:spacing w:before="40" w:after="40"/>
              <w:ind w:left="0" w:right="0"/>
            </w:pPr>
            <w:r>
              <w:t>N8</w:t>
            </w:r>
          </w:p>
        </w:tc>
        <w:tc>
          <w:tcPr>
            <w:tcW w:w="1886" w:type="dxa"/>
          </w:tcPr>
          <w:p w:rsidR="000E5EDE" w:rsidRDefault="000E5EDE" w:rsidP="00AE25A2">
            <w:pPr>
              <w:pStyle w:val="TableParagraph"/>
              <w:spacing w:before="40" w:after="40"/>
              <w:ind w:left="0" w:right="0"/>
              <w:jc w:val="left"/>
            </w:pPr>
            <w:r>
              <w:t>790.970</w:t>
            </w:r>
          </w:p>
        </w:tc>
        <w:tc>
          <w:tcPr>
            <w:tcW w:w="1898" w:type="dxa"/>
          </w:tcPr>
          <w:p w:rsidR="000E5EDE" w:rsidRDefault="000E5EDE" w:rsidP="00AE25A2">
            <w:pPr>
              <w:pStyle w:val="TableParagraph"/>
              <w:spacing w:before="40" w:after="40"/>
              <w:ind w:left="0" w:right="0"/>
            </w:pPr>
            <w:r>
              <w:t>-696.395</w:t>
            </w:r>
          </w:p>
        </w:tc>
      </w:tr>
      <w:tr w:rsidR="000E5EDE" w:rsidTr="007C60AC">
        <w:tc>
          <w:tcPr>
            <w:tcW w:w="1555" w:type="dxa"/>
          </w:tcPr>
          <w:p w:rsidR="000E5EDE" w:rsidRDefault="000E5EDE" w:rsidP="00AE25A2">
            <w:pPr>
              <w:pStyle w:val="TableParagraph"/>
              <w:spacing w:before="40" w:after="40"/>
              <w:ind w:left="0" w:right="0"/>
            </w:pPr>
            <w:r>
              <w:t>N10</w:t>
            </w:r>
          </w:p>
        </w:tc>
        <w:tc>
          <w:tcPr>
            <w:tcW w:w="1886" w:type="dxa"/>
          </w:tcPr>
          <w:p w:rsidR="000E5EDE" w:rsidRDefault="000E5EDE" w:rsidP="00AE25A2">
            <w:pPr>
              <w:pStyle w:val="TableParagraph"/>
              <w:spacing w:before="40" w:after="40"/>
              <w:ind w:left="0" w:right="0"/>
              <w:jc w:val="left"/>
            </w:pPr>
            <w:r>
              <w:t>1190.570</w:t>
            </w:r>
          </w:p>
        </w:tc>
        <w:tc>
          <w:tcPr>
            <w:tcW w:w="1898" w:type="dxa"/>
          </w:tcPr>
          <w:p w:rsidR="000E5EDE" w:rsidRDefault="000E5EDE" w:rsidP="00AE25A2">
            <w:pPr>
              <w:pStyle w:val="TableParagraph"/>
              <w:spacing w:before="40" w:after="40"/>
              <w:ind w:left="0" w:right="0"/>
            </w:pPr>
            <w:r>
              <w:t>-762.714</w:t>
            </w:r>
          </w:p>
        </w:tc>
      </w:tr>
      <w:tr w:rsidR="000E5EDE" w:rsidTr="007C60AC">
        <w:tc>
          <w:tcPr>
            <w:tcW w:w="1555" w:type="dxa"/>
          </w:tcPr>
          <w:p w:rsidR="000E5EDE" w:rsidRDefault="000E5EDE" w:rsidP="00AE25A2">
            <w:pPr>
              <w:pStyle w:val="TableParagraph"/>
              <w:spacing w:before="40" w:after="40"/>
              <w:ind w:left="0" w:right="0"/>
            </w:pPr>
            <w:r>
              <w:t>P1</w:t>
            </w:r>
          </w:p>
        </w:tc>
        <w:tc>
          <w:tcPr>
            <w:tcW w:w="1886" w:type="dxa"/>
          </w:tcPr>
          <w:p w:rsidR="000E5EDE" w:rsidRDefault="000E5EDE" w:rsidP="00AE25A2">
            <w:pPr>
              <w:pStyle w:val="TableParagraph"/>
              <w:spacing w:before="40" w:after="40"/>
              <w:ind w:left="0" w:right="0"/>
              <w:jc w:val="left"/>
            </w:pPr>
            <w:r>
              <w:t>-1557.630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P3</w:t>
            </w:r>
          </w:p>
        </w:tc>
        <w:tc>
          <w:tcPr>
            <w:tcW w:w="1886" w:type="dxa"/>
          </w:tcPr>
          <w:p w:rsidR="000E5EDE" w:rsidRDefault="000E5EDE" w:rsidP="00AE25A2">
            <w:pPr>
              <w:pStyle w:val="TableParagraph"/>
              <w:spacing w:before="40" w:after="40"/>
              <w:ind w:left="0" w:right="0"/>
              <w:jc w:val="left"/>
            </w:pPr>
            <w:r>
              <w:t>-865.350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P5</w:t>
            </w:r>
          </w:p>
        </w:tc>
        <w:tc>
          <w:tcPr>
            <w:tcW w:w="1886" w:type="dxa"/>
          </w:tcPr>
          <w:p w:rsidR="000E5EDE" w:rsidRDefault="000E5EDE" w:rsidP="00AE25A2">
            <w:pPr>
              <w:pStyle w:val="TableParagraph"/>
              <w:spacing w:before="40" w:after="40"/>
              <w:ind w:left="0" w:right="0"/>
              <w:jc w:val="left"/>
            </w:pPr>
            <w:r>
              <w:t>-173.070</w:t>
            </w:r>
          </w:p>
        </w:tc>
        <w:tc>
          <w:tcPr>
            <w:tcW w:w="1898" w:type="dxa"/>
          </w:tcPr>
          <w:p w:rsidR="000E5EDE" w:rsidRDefault="000E5EDE" w:rsidP="00AE25A2">
            <w:pPr>
              <w:pStyle w:val="TableParagraph"/>
              <w:spacing w:before="40" w:after="40"/>
              <w:ind w:left="0" w:right="0"/>
            </w:pPr>
            <w:r>
              <w:t>-999.000</w:t>
            </w:r>
          </w:p>
        </w:tc>
      </w:tr>
      <w:tr w:rsidR="000E5EDE" w:rsidTr="007C60AC">
        <w:tc>
          <w:tcPr>
            <w:tcW w:w="1555" w:type="dxa"/>
          </w:tcPr>
          <w:p w:rsidR="000E5EDE" w:rsidRDefault="000E5EDE" w:rsidP="00AE25A2">
            <w:pPr>
              <w:pStyle w:val="TableParagraph"/>
              <w:spacing w:before="40" w:after="40"/>
              <w:ind w:left="0" w:right="0"/>
            </w:pPr>
            <w:r>
              <w:t>R2</w:t>
            </w:r>
          </w:p>
        </w:tc>
        <w:tc>
          <w:tcPr>
            <w:tcW w:w="1886" w:type="dxa"/>
          </w:tcPr>
          <w:p w:rsidR="000E5EDE" w:rsidRDefault="000E5EDE" w:rsidP="00AE25A2">
            <w:pPr>
              <w:pStyle w:val="TableParagraph"/>
              <w:spacing w:before="40" w:after="40"/>
              <w:ind w:left="0" w:right="0"/>
              <w:jc w:val="left"/>
            </w:pPr>
            <w:r>
              <w:t>-1211.490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R4</w:t>
            </w:r>
          </w:p>
        </w:tc>
        <w:tc>
          <w:tcPr>
            <w:tcW w:w="1886" w:type="dxa"/>
          </w:tcPr>
          <w:p w:rsidR="000E5EDE" w:rsidRDefault="000E5EDE" w:rsidP="00AE25A2">
            <w:pPr>
              <w:pStyle w:val="TableParagraph"/>
              <w:spacing w:before="40" w:after="40"/>
              <w:ind w:left="0" w:right="0"/>
              <w:jc w:val="left"/>
            </w:pPr>
            <w:r>
              <w:t>-519.210</w:t>
            </w:r>
          </w:p>
        </w:tc>
        <w:tc>
          <w:tcPr>
            <w:tcW w:w="1898" w:type="dxa"/>
          </w:tcPr>
          <w:p w:rsidR="000E5EDE" w:rsidRDefault="000E5EDE" w:rsidP="00AE25A2">
            <w:pPr>
              <w:pStyle w:val="TableParagraph"/>
              <w:spacing w:before="40" w:after="40"/>
              <w:ind w:left="0" w:right="0"/>
            </w:pPr>
            <w:r>
              <w:t>-1198.800</w:t>
            </w:r>
          </w:p>
        </w:tc>
      </w:tr>
      <w:tr w:rsidR="000E5EDE" w:rsidTr="007C60AC">
        <w:tc>
          <w:tcPr>
            <w:tcW w:w="1555" w:type="dxa"/>
          </w:tcPr>
          <w:p w:rsidR="000E5EDE" w:rsidRDefault="000E5EDE" w:rsidP="00AE25A2">
            <w:pPr>
              <w:pStyle w:val="TableParagraph"/>
              <w:spacing w:before="40" w:after="40"/>
              <w:ind w:left="0" w:right="0"/>
            </w:pPr>
            <w:r>
              <w:t>R6</w:t>
            </w:r>
          </w:p>
        </w:tc>
        <w:tc>
          <w:tcPr>
            <w:tcW w:w="1886" w:type="dxa"/>
          </w:tcPr>
          <w:p w:rsidR="000E5EDE" w:rsidRDefault="000E5EDE" w:rsidP="00AE25A2">
            <w:pPr>
              <w:pStyle w:val="TableParagraph"/>
              <w:spacing w:before="40" w:after="40"/>
              <w:ind w:left="0" w:right="0"/>
              <w:jc w:val="left"/>
            </w:pPr>
            <w:r>
              <w:t>349.296</w:t>
            </w:r>
          </w:p>
        </w:tc>
        <w:tc>
          <w:tcPr>
            <w:tcW w:w="1898" w:type="dxa"/>
          </w:tcPr>
          <w:p w:rsidR="000E5EDE" w:rsidRDefault="000E5EDE" w:rsidP="00AE25A2">
            <w:pPr>
              <w:pStyle w:val="TableParagraph"/>
              <w:spacing w:before="40" w:after="40"/>
              <w:ind w:left="0" w:right="0"/>
            </w:pPr>
            <w:r>
              <w:t>-1134.739</w:t>
            </w:r>
          </w:p>
        </w:tc>
      </w:tr>
      <w:tr w:rsidR="000E5EDE" w:rsidTr="007C60AC">
        <w:tc>
          <w:tcPr>
            <w:tcW w:w="1555" w:type="dxa"/>
          </w:tcPr>
          <w:p w:rsidR="000E5EDE" w:rsidRDefault="000E5EDE" w:rsidP="00AE25A2">
            <w:pPr>
              <w:pStyle w:val="TableParagraph"/>
              <w:spacing w:before="40" w:after="40"/>
              <w:ind w:left="0" w:right="0"/>
            </w:pPr>
            <w:r>
              <w:t>R8</w:t>
            </w:r>
          </w:p>
        </w:tc>
        <w:tc>
          <w:tcPr>
            <w:tcW w:w="1886" w:type="dxa"/>
          </w:tcPr>
          <w:p w:rsidR="000E5EDE" w:rsidRDefault="000E5EDE" w:rsidP="00AE25A2">
            <w:pPr>
              <w:pStyle w:val="TableParagraph"/>
              <w:spacing w:before="40" w:after="40"/>
              <w:ind w:left="0" w:right="0"/>
              <w:jc w:val="left"/>
            </w:pPr>
            <w:r>
              <w:t>790.970</w:t>
            </w:r>
          </w:p>
        </w:tc>
        <w:tc>
          <w:tcPr>
            <w:tcW w:w="1898" w:type="dxa"/>
          </w:tcPr>
          <w:p w:rsidR="000E5EDE" w:rsidRDefault="000E5EDE" w:rsidP="00AE25A2">
            <w:pPr>
              <w:pStyle w:val="TableParagraph"/>
              <w:spacing w:before="40" w:after="40"/>
              <w:ind w:left="0" w:right="0"/>
            </w:pPr>
            <w:r>
              <w:t>-1095.995</w:t>
            </w:r>
          </w:p>
        </w:tc>
      </w:tr>
      <w:tr w:rsidR="000E5EDE" w:rsidTr="007C60AC">
        <w:tc>
          <w:tcPr>
            <w:tcW w:w="1555" w:type="dxa"/>
          </w:tcPr>
          <w:p w:rsidR="000E5EDE" w:rsidRDefault="000E5EDE" w:rsidP="00AE25A2">
            <w:pPr>
              <w:pStyle w:val="TableParagraph"/>
              <w:spacing w:before="40" w:after="40"/>
              <w:ind w:left="0" w:right="0"/>
            </w:pPr>
            <w:r>
              <w:t>R10</w:t>
            </w:r>
          </w:p>
        </w:tc>
        <w:tc>
          <w:tcPr>
            <w:tcW w:w="1886" w:type="dxa"/>
          </w:tcPr>
          <w:p w:rsidR="000E5EDE" w:rsidRDefault="000E5EDE" w:rsidP="00AE25A2">
            <w:pPr>
              <w:pStyle w:val="TableParagraph"/>
              <w:spacing w:before="40" w:after="40"/>
              <w:ind w:left="0" w:right="0"/>
              <w:jc w:val="left"/>
            </w:pPr>
            <w:r>
              <w:t>1576.245</w:t>
            </w:r>
          </w:p>
        </w:tc>
        <w:tc>
          <w:tcPr>
            <w:tcW w:w="1898" w:type="dxa"/>
          </w:tcPr>
          <w:p w:rsidR="000E5EDE" w:rsidRDefault="000E5EDE" w:rsidP="00AE25A2">
            <w:pPr>
              <w:pStyle w:val="TableParagraph"/>
              <w:spacing w:before="40" w:after="40"/>
              <w:ind w:left="0" w:right="0"/>
            </w:pPr>
            <w:r>
              <w:t>-1070.753</w:t>
            </w:r>
          </w:p>
        </w:tc>
      </w:tr>
      <w:tr w:rsidR="000E5EDE" w:rsidTr="007C60AC">
        <w:tc>
          <w:tcPr>
            <w:tcW w:w="1555" w:type="dxa"/>
          </w:tcPr>
          <w:p w:rsidR="000E5EDE" w:rsidRDefault="000E5EDE" w:rsidP="00AE25A2">
            <w:pPr>
              <w:pStyle w:val="TableParagraph"/>
              <w:spacing w:before="40" w:after="40"/>
              <w:ind w:left="0" w:right="0"/>
            </w:pPr>
            <w:r>
              <w:t>T1</w:t>
            </w:r>
          </w:p>
        </w:tc>
        <w:tc>
          <w:tcPr>
            <w:tcW w:w="1886" w:type="dxa"/>
          </w:tcPr>
          <w:p w:rsidR="000E5EDE" w:rsidRDefault="000E5EDE" w:rsidP="00AE25A2">
            <w:pPr>
              <w:pStyle w:val="TableParagraph"/>
              <w:spacing w:before="40" w:after="40"/>
              <w:ind w:left="0" w:right="0"/>
              <w:jc w:val="left"/>
            </w:pPr>
            <w:r>
              <w:t>-1557.630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T3</w:t>
            </w:r>
          </w:p>
        </w:tc>
        <w:tc>
          <w:tcPr>
            <w:tcW w:w="1886" w:type="dxa"/>
          </w:tcPr>
          <w:p w:rsidR="000E5EDE" w:rsidRDefault="000E5EDE" w:rsidP="00AE25A2">
            <w:pPr>
              <w:pStyle w:val="TableParagraph"/>
              <w:spacing w:before="40" w:after="40"/>
              <w:ind w:left="0" w:right="0"/>
              <w:jc w:val="left"/>
            </w:pPr>
            <w:r>
              <w:t>-865.350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T5</w:t>
            </w:r>
          </w:p>
        </w:tc>
        <w:tc>
          <w:tcPr>
            <w:tcW w:w="1886" w:type="dxa"/>
          </w:tcPr>
          <w:p w:rsidR="000E5EDE" w:rsidRDefault="000E5EDE" w:rsidP="00AE25A2">
            <w:pPr>
              <w:pStyle w:val="TableParagraph"/>
              <w:spacing w:before="40" w:after="40"/>
              <w:ind w:left="0" w:right="0"/>
              <w:jc w:val="left"/>
            </w:pPr>
            <w:r>
              <w:t>-173.070</w:t>
            </w:r>
          </w:p>
        </w:tc>
        <w:tc>
          <w:tcPr>
            <w:tcW w:w="1898" w:type="dxa"/>
          </w:tcPr>
          <w:p w:rsidR="000E5EDE" w:rsidRDefault="000E5EDE" w:rsidP="00AE25A2">
            <w:pPr>
              <w:pStyle w:val="TableParagraph"/>
              <w:spacing w:before="40" w:after="40"/>
              <w:ind w:left="0" w:right="0"/>
            </w:pPr>
            <w:r>
              <w:t>-1398.600</w:t>
            </w:r>
          </w:p>
        </w:tc>
      </w:tr>
      <w:tr w:rsidR="000E5EDE" w:rsidTr="007C60AC">
        <w:tc>
          <w:tcPr>
            <w:tcW w:w="1555" w:type="dxa"/>
          </w:tcPr>
          <w:p w:rsidR="000E5EDE" w:rsidRDefault="000E5EDE" w:rsidP="00AE25A2">
            <w:pPr>
              <w:pStyle w:val="TableParagraph"/>
              <w:spacing w:before="40" w:after="40"/>
              <w:ind w:left="0" w:right="0"/>
            </w:pPr>
            <w:r>
              <w:t>T9</w:t>
            </w:r>
          </w:p>
        </w:tc>
        <w:tc>
          <w:tcPr>
            <w:tcW w:w="1886" w:type="dxa"/>
          </w:tcPr>
          <w:p w:rsidR="000E5EDE" w:rsidRDefault="000E5EDE" w:rsidP="00AE25A2">
            <w:pPr>
              <w:pStyle w:val="TableParagraph"/>
              <w:spacing w:before="40" w:after="40"/>
              <w:ind w:left="0" w:right="0"/>
              <w:jc w:val="left"/>
            </w:pPr>
            <w:r>
              <w:t>1185.114</w:t>
            </w:r>
          </w:p>
        </w:tc>
        <w:tc>
          <w:tcPr>
            <w:tcW w:w="1898" w:type="dxa"/>
          </w:tcPr>
          <w:p w:rsidR="000E5EDE" w:rsidRDefault="000E5EDE" w:rsidP="00AE25A2">
            <w:pPr>
              <w:pStyle w:val="TableParagraph"/>
              <w:spacing w:before="40" w:after="40"/>
              <w:ind w:left="0" w:right="0"/>
            </w:pPr>
            <w:r>
              <w:t>-1162.339</w:t>
            </w:r>
          </w:p>
        </w:tc>
      </w:tr>
      <w:tr w:rsidR="000E5EDE" w:rsidTr="007C60AC">
        <w:tc>
          <w:tcPr>
            <w:tcW w:w="1555" w:type="dxa"/>
          </w:tcPr>
          <w:p w:rsidR="000E5EDE" w:rsidRDefault="000E5EDE" w:rsidP="00AE25A2">
            <w:pPr>
              <w:pStyle w:val="TableParagraph"/>
              <w:spacing w:before="40" w:after="40"/>
              <w:ind w:left="0" w:right="0"/>
            </w:pPr>
            <w:r>
              <w:t>U2</w:t>
            </w:r>
          </w:p>
        </w:tc>
        <w:tc>
          <w:tcPr>
            <w:tcW w:w="1886" w:type="dxa"/>
          </w:tcPr>
          <w:p w:rsidR="000E5EDE" w:rsidRDefault="000E5EDE" w:rsidP="00AE25A2">
            <w:pPr>
              <w:pStyle w:val="TableParagraph"/>
              <w:spacing w:before="40" w:after="40"/>
              <w:ind w:left="0" w:right="0"/>
              <w:jc w:val="left"/>
            </w:pPr>
            <w:r>
              <w:t>-1211.490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U4</w:t>
            </w:r>
          </w:p>
        </w:tc>
        <w:tc>
          <w:tcPr>
            <w:tcW w:w="1886" w:type="dxa"/>
          </w:tcPr>
          <w:p w:rsidR="000E5EDE" w:rsidRDefault="000E5EDE" w:rsidP="00AE25A2">
            <w:pPr>
              <w:pStyle w:val="TableParagraph"/>
              <w:spacing w:before="40" w:after="40"/>
              <w:ind w:left="0" w:right="0"/>
              <w:jc w:val="left"/>
            </w:pPr>
            <w:r>
              <w:t>-519.210</w:t>
            </w:r>
          </w:p>
        </w:tc>
        <w:tc>
          <w:tcPr>
            <w:tcW w:w="1898" w:type="dxa"/>
          </w:tcPr>
          <w:p w:rsidR="000E5EDE" w:rsidRDefault="000E5EDE" w:rsidP="00AE25A2">
            <w:pPr>
              <w:pStyle w:val="TableParagraph"/>
              <w:spacing w:before="40" w:after="40"/>
              <w:ind w:left="0" w:right="0"/>
            </w:pPr>
            <w:r>
              <w:t>-1598.400</w:t>
            </w:r>
          </w:p>
        </w:tc>
      </w:tr>
      <w:tr w:rsidR="000E5EDE" w:rsidTr="007C60AC">
        <w:tc>
          <w:tcPr>
            <w:tcW w:w="1555" w:type="dxa"/>
          </w:tcPr>
          <w:p w:rsidR="000E5EDE" w:rsidRDefault="000E5EDE" w:rsidP="00AE25A2">
            <w:pPr>
              <w:pStyle w:val="TableParagraph"/>
              <w:spacing w:before="40" w:after="40"/>
              <w:ind w:left="0" w:right="0"/>
            </w:pPr>
            <w:r>
              <w:t>U6</w:t>
            </w:r>
          </w:p>
        </w:tc>
        <w:tc>
          <w:tcPr>
            <w:tcW w:w="1886" w:type="dxa"/>
          </w:tcPr>
          <w:p w:rsidR="000E5EDE" w:rsidRDefault="000E5EDE" w:rsidP="00AE25A2">
            <w:pPr>
              <w:pStyle w:val="TableParagraph"/>
              <w:spacing w:before="40" w:after="40"/>
              <w:ind w:left="0" w:right="0"/>
              <w:jc w:val="left"/>
            </w:pPr>
            <w:r>
              <w:t>323.185</w:t>
            </w:r>
          </w:p>
        </w:tc>
        <w:tc>
          <w:tcPr>
            <w:tcW w:w="1898" w:type="dxa"/>
          </w:tcPr>
          <w:p w:rsidR="000E5EDE" w:rsidRDefault="000E5EDE" w:rsidP="00AE25A2">
            <w:pPr>
              <w:pStyle w:val="TableParagraph"/>
              <w:spacing w:before="40" w:after="40"/>
              <w:ind w:left="0" w:right="0"/>
            </w:pPr>
            <w:r>
              <w:t>-1629.900</w:t>
            </w:r>
          </w:p>
        </w:tc>
      </w:tr>
      <w:tr w:rsidR="000E5EDE" w:rsidTr="007C60AC">
        <w:tc>
          <w:tcPr>
            <w:tcW w:w="1555" w:type="dxa"/>
          </w:tcPr>
          <w:p w:rsidR="000E5EDE" w:rsidRDefault="000E5EDE" w:rsidP="00AE25A2">
            <w:pPr>
              <w:pStyle w:val="TableParagraph"/>
              <w:spacing w:before="40" w:after="40"/>
              <w:ind w:left="0" w:right="0"/>
            </w:pPr>
            <w:r>
              <w:t>U8</w:t>
            </w:r>
          </w:p>
        </w:tc>
        <w:tc>
          <w:tcPr>
            <w:tcW w:w="1886" w:type="dxa"/>
          </w:tcPr>
          <w:p w:rsidR="000E5EDE" w:rsidRDefault="000E5EDE" w:rsidP="00AE25A2">
            <w:pPr>
              <w:pStyle w:val="TableParagraph"/>
              <w:spacing w:before="40" w:after="40"/>
              <w:ind w:left="0" w:right="0"/>
              <w:jc w:val="left"/>
            </w:pPr>
            <w:r>
              <w:t>790.970</w:t>
            </w:r>
          </w:p>
        </w:tc>
        <w:tc>
          <w:tcPr>
            <w:tcW w:w="1898" w:type="dxa"/>
          </w:tcPr>
          <w:p w:rsidR="000E5EDE" w:rsidRDefault="000E5EDE" w:rsidP="00AE25A2">
            <w:pPr>
              <w:pStyle w:val="TableParagraph"/>
              <w:spacing w:before="40" w:after="40"/>
              <w:ind w:left="0" w:right="0"/>
            </w:pPr>
            <w:r>
              <w:t>-1583.564</w:t>
            </w:r>
          </w:p>
        </w:tc>
      </w:tr>
      <w:tr w:rsidR="000E5EDE" w:rsidTr="007C60AC">
        <w:tc>
          <w:tcPr>
            <w:tcW w:w="1555" w:type="dxa"/>
          </w:tcPr>
          <w:p w:rsidR="000E5EDE" w:rsidRDefault="000E5EDE" w:rsidP="00AE25A2">
            <w:pPr>
              <w:pStyle w:val="TableParagraph"/>
              <w:spacing w:before="40" w:after="40"/>
              <w:ind w:left="0" w:right="0"/>
            </w:pPr>
            <w:r>
              <w:t>U10</w:t>
            </w:r>
          </w:p>
        </w:tc>
        <w:tc>
          <w:tcPr>
            <w:tcW w:w="1886" w:type="dxa"/>
          </w:tcPr>
          <w:p w:rsidR="000E5EDE" w:rsidRDefault="000E5EDE" w:rsidP="00AE25A2">
            <w:pPr>
              <w:pStyle w:val="TableParagraph"/>
              <w:spacing w:before="40" w:after="40"/>
              <w:ind w:left="0" w:right="0"/>
              <w:jc w:val="left"/>
            </w:pPr>
            <w:r>
              <w:t>1190.570</w:t>
            </w:r>
          </w:p>
        </w:tc>
        <w:tc>
          <w:tcPr>
            <w:tcW w:w="1898" w:type="dxa"/>
          </w:tcPr>
          <w:p w:rsidR="000E5EDE" w:rsidRDefault="000E5EDE" w:rsidP="00AE25A2">
            <w:pPr>
              <w:pStyle w:val="TableParagraph"/>
              <w:spacing w:before="40" w:after="40"/>
              <w:ind w:left="0" w:right="0"/>
            </w:pPr>
            <w:r>
              <w:t>-1561.914</w:t>
            </w:r>
          </w:p>
        </w:tc>
      </w:tr>
    </w:tbl>
    <w:p w:rsidR="00EF4C92" w:rsidRDefault="00FD6A81" w:rsidP="00FD6A81">
      <w:pPr>
        <w:pStyle w:val="Caption"/>
      </w:pPr>
      <w:bookmarkStart w:id="587" w:name="_Toc506818041"/>
      <w:r>
        <w:t xml:space="preserve">Table </w:t>
      </w:r>
      <w:r>
        <w:fldChar w:fldCharType="begin"/>
      </w:r>
      <w:r>
        <w:instrText xml:space="preserve"> SEQ Table \* ARABIC </w:instrText>
      </w:r>
      <w:r>
        <w:fldChar w:fldCharType="separate"/>
      </w:r>
      <w:r w:rsidR="00F029F9">
        <w:rPr>
          <w:noProof/>
        </w:rPr>
        <w:t>91</w:t>
      </w:r>
      <w:r>
        <w:fldChar w:fldCharType="end"/>
      </w:r>
      <w:r>
        <w:t xml:space="preserve">: </w:t>
      </w:r>
      <w:r w:rsidRPr="00EB6A07">
        <w:t>Pin Locations-WMS</w:t>
      </w:r>
      <w:bookmarkEnd w:id="587"/>
    </w:p>
    <w:p w:rsidR="006B54C8" w:rsidRPr="006B54C8" w:rsidRDefault="006B54C8" w:rsidP="006B54C8"/>
    <w:p w:rsidR="00E51126" w:rsidRDefault="00A17746" w:rsidP="00E51126">
      <w:pPr>
        <w:pStyle w:val="Heading2"/>
      </w:pPr>
      <w:bookmarkStart w:id="588" w:name="_Toc504647530"/>
      <w:bookmarkStart w:id="589" w:name="_Toc506819426"/>
      <w:r>
        <w:t>Chip with Package Code</w:t>
      </w:r>
      <w:r w:rsidR="00E51126">
        <w:t xml:space="preserve"> B</w:t>
      </w:r>
      <w:r w:rsidR="001C6FED">
        <w:t>T</w:t>
      </w:r>
      <w:r w:rsidR="00E51126">
        <w:t>S</w:t>
      </w:r>
      <w:bookmarkEnd w:id="588"/>
      <w:bookmarkEnd w:id="589"/>
    </w:p>
    <w:p w:rsidR="001C6FED" w:rsidRDefault="001C6FED" w:rsidP="00C42533">
      <w:pPr>
        <w:pStyle w:val="Heading3"/>
      </w:pPr>
      <w:bookmarkStart w:id="590" w:name="_Toc506819427"/>
      <w:r>
        <w:t>Mechanical Characteristics</w:t>
      </w:r>
      <w:bookmarkEnd w:id="590"/>
    </w:p>
    <w:tbl>
      <w:tblPr>
        <w:tblW w:w="4257" w:type="pct"/>
        <w:tblBorders>
          <w:top w:val="single" w:sz="4" w:space="0" w:color="EEECE1"/>
          <w:left w:val="single" w:sz="4" w:space="0" w:color="EEECE1"/>
          <w:bottom w:val="single" w:sz="4" w:space="0" w:color="EEECE1"/>
          <w:right w:val="single" w:sz="4" w:space="0" w:color="EEECE1"/>
          <w:insideH w:val="single" w:sz="4" w:space="0" w:color="EEECE1"/>
          <w:insideV w:val="single" w:sz="4" w:space="0" w:color="EEECE1"/>
        </w:tblBorders>
        <w:tblLook w:val="04A0" w:firstRow="1" w:lastRow="0" w:firstColumn="1" w:lastColumn="0" w:noHBand="0" w:noVBand="1"/>
      </w:tblPr>
      <w:tblGrid>
        <w:gridCol w:w="2694"/>
        <w:gridCol w:w="2269"/>
        <w:gridCol w:w="2263"/>
      </w:tblGrid>
      <w:tr w:rsidR="001C6FED" w:rsidRPr="00F76C3A" w:rsidTr="00AA3773">
        <w:trPr>
          <w:trHeight w:val="406"/>
        </w:trPr>
        <w:tc>
          <w:tcPr>
            <w:tcW w:w="1864" w:type="pct"/>
            <w:shd w:val="clear" w:color="auto" w:fill="F2F2F2"/>
          </w:tcPr>
          <w:p w:rsidR="001C6FED" w:rsidRPr="002815C1" w:rsidRDefault="001C6FED" w:rsidP="00AA3773">
            <w:pPr>
              <w:pStyle w:val="DocumentationParagraph"/>
              <w:rPr>
                <w:b/>
              </w:rPr>
            </w:pPr>
            <w:r w:rsidRPr="002815C1">
              <w:rPr>
                <w:b/>
              </w:rPr>
              <w:t>Parameter</w:t>
            </w:r>
          </w:p>
        </w:tc>
        <w:tc>
          <w:tcPr>
            <w:tcW w:w="1570" w:type="pct"/>
            <w:shd w:val="clear" w:color="auto" w:fill="F2F2F2"/>
          </w:tcPr>
          <w:p w:rsidR="001C6FED" w:rsidRPr="002815C1" w:rsidRDefault="001C6FED" w:rsidP="00AA3773">
            <w:pPr>
              <w:pStyle w:val="DocumentationParagraph"/>
              <w:rPr>
                <w:b/>
              </w:rPr>
            </w:pPr>
            <w:r w:rsidRPr="002815C1">
              <w:rPr>
                <w:b/>
              </w:rPr>
              <w:t>Value (L X W X H)</w:t>
            </w:r>
          </w:p>
        </w:tc>
        <w:tc>
          <w:tcPr>
            <w:tcW w:w="1566" w:type="pct"/>
            <w:shd w:val="clear" w:color="auto" w:fill="F2F2F2"/>
          </w:tcPr>
          <w:p w:rsidR="001C6FED" w:rsidRPr="002815C1" w:rsidRDefault="001C6FED" w:rsidP="00AA3773">
            <w:pPr>
              <w:pStyle w:val="DocumentationParagraph"/>
              <w:rPr>
                <w:b/>
              </w:rPr>
            </w:pPr>
            <w:r w:rsidRPr="002815C1">
              <w:rPr>
                <w:b/>
              </w:rPr>
              <w:t>Units</w:t>
            </w:r>
          </w:p>
        </w:tc>
      </w:tr>
      <w:tr w:rsidR="001C6FED" w:rsidRPr="00F76C3A" w:rsidTr="00AA3773">
        <w:trPr>
          <w:trHeight w:val="259"/>
        </w:trPr>
        <w:tc>
          <w:tcPr>
            <w:tcW w:w="1864" w:type="pct"/>
          </w:tcPr>
          <w:p w:rsidR="001C6FED" w:rsidRPr="002815C1" w:rsidRDefault="001C6FED" w:rsidP="00AA3773">
            <w:pPr>
              <w:pStyle w:val="DocumentationParagraph"/>
            </w:pPr>
            <w:r w:rsidRPr="002815C1">
              <w:t>Module Dimensions</w:t>
            </w:r>
          </w:p>
        </w:tc>
        <w:tc>
          <w:tcPr>
            <w:tcW w:w="1570" w:type="pct"/>
          </w:tcPr>
          <w:p w:rsidR="001C6FED" w:rsidRPr="002815C1" w:rsidRDefault="001C6FED" w:rsidP="00AA3773">
            <w:pPr>
              <w:pStyle w:val="DocumentationParagraph"/>
            </w:pPr>
            <w:r>
              <w:rPr>
                <w:rFonts w:cs="Calibri"/>
              </w:rPr>
              <w:t>6</w:t>
            </w:r>
            <w:r w:rsidRPr="002815C1">
              <w:rPr>
                <w:rFonts w:cs="Calibri"/>
              </w:rPr>
              <w:t xml:space="preserve"> x </w:t>
            </w:r>
            <w:r>
              <w:rPr>
                <w:rFonts w:cs="Calibri"/>
              </w:rPr>
              <w:t>6.3</w:t>
            </w:r>
            <w:r w:rsidR="003F04D9">
              <w:rPr>
                <w:rFonts w:cs="Calibri"/>
              </w:rPr>
              <w:t>,</w:t>
            </w:r>
            <w:r w:rsidRPr="002815C1">
              <w:rPr>
                <w:rFonts w:cs="Calibri"/>
              </w:rPr>
              <w:t xml:space="preserve"> 0.</w:t>
            </w:r>
            <w:r>
              <w:rPr>
                <w:rFonts w:cs="Calibri"/>
              </w:rPr>
              <w:t>4</w:t>
            </w:r>
          </w:p>
        </w:tc>
        <w:tc>
          <w:tcPr>
            <w:tcW w:w="1566" w:type="pct"/>
          </w:tcPr>
          <w:p w:rsidR="001C6FED" w:rsidRPr="002815C1" w:rsidRDefault="001C6FED" w:rsidP="00AA3773">
            <w:pPr>
              <w:pStyle w:val="DocumentationParagraph"/>
            </w:pPr>
            <w:r w:rsidRPr="002815C1">
              <w:t>mm</w:t>
            </w:r>
          </w:p>
        </w:tc>
      </w:tr>
      <w:tr w:rsidR="001C6FED" w:rsidRPr="00F76C3A" w:rsidTr="00AA3773">
        <w:trPr>
          <w:trHeight w:val="70"/>
        </w:trPr>
        <w:tc>
          <w:tcPr>
            <w:tcW w:w="1864" w:type="pct"/>
          </w:tcPr>
          <w:p w:rsidR="001C6FED" w:rsidRPr="002815C1" w:rsidRDefault="001C6FED" w:rsidP="00AA3773">
            <w:pPr>
              <w:pStyle w:val="DocumentationParagraph"/>
            </w:pPr>
            <w:r w:rsidRPr="002815C1">
              <w:t>Tolerance</w:t>
            </w:r>
          </w:p>
        </w:tc>
        <w:tc>
          <w:tcPr>
            <w:tcW w:w="1570" w:type="pct"/>
          </w:tcPr>
          <w:p w:rsidR="001C6FED" w:rsidRPr="002815C1" w:rsidRDefault="001C6FED" w:rsidP="00AA3773">
            <w:pPr>
              <w:pStyle w:val="DocumentationParagraph"/>
            </w:pPr>
            <w:r w:rsidRPr="002815C1">
              <w:t>±0.1</w:t>
            </w:r>
          </w:p>
        </w:tc>
        <w:tc>
          <w:tcPr>
            <w:tcW w:w="1566" w:type="pct"/>
          </w:tcPr>
          <w:p w:rsidR="001C6FED" w:rsidRPr="002815C1" w:rsidRDefault="001C6FED" w:rsidP="00AA3773">
            <w:pPr>
              <w:pStyle w:val="DocumentationParagraph"/>
            </w:pPr>
            <w:r w:rsidRPr="002815C1">
              <w:t>mm</w:t>
            </w:r>
          </w:p>
        </w:tc>
      </w:tr>
    </w:tbl>
    <w:p w:rsidR="001C6FED" w:rsidRPr="001C6FED" w:rsidRDefault="006B54C8" w:rsidP="006B54C8">
      <w:pPr>
        <w:pStyle w:val="Caption"/>
      </w:pPr>
      <w:bookmarkStart w:id="591" w:name="_Toc506818042"/>
      <w:r>
        <w:t xml:space="preserve">Table </w:t>
      </w:r>
      <w:r>
        <w:fldChar w:fldCharType="begin"/>
      </w:r>
      <w:r>
        <w:instrText xml:space="preserve"> SEQ Table \* ARABIC </w:instrText>
      </w:r>
      <w:r>
        <w:fldChar w:fldCharType="separate"/>
      </w:r>
      <w:r w:rsidR="00F029F9">
        <w:rPr>
          <w:noProof/>
        </w:rPr>
        <w:t>92</w:t>
      </w:r>
      <w:r>
        <w:fldChar w:fldCharType="end"/>
      </w:r>
      <w:r>
        <w:t>: Mechanical Characteristics-BTS</w:t>
      </w:r>
      <w:bookmarkEnd w:id="591"/>
    </w:p>
    <w:p w:rsidR="00E51126" w:rsidRDefault="00E51126" w:rsidP="00E51126">
      <w:pPr>
        <w:pStyle w:val="Heading3"/>
      </w:pPr>
      <w:bookmarkStart w:id="592" w:name="_Toc504647531"/>
      <w:bookmarkStart w:id="593" w:name="_Toc506819428"/>
      <w:r>
        <w:t>Mechanical Drawing</w:t>
      </w:r>
      <w:bookmarkEnd w:id="592"/>
      <w:bookmarkEnd w:id="593"/>
    </w:p>
    <w:p w:rsidR="00E51126" w:rsidRDefault="0024108F" w:rsidP="00E51126">
      <w:pPr>
        <w:pStyle w:val="DocumentationParagraph"/>
      </w:pPr>
      <w:r>
        <w:rPr>
          <w:noProof/>
        </w:rPr>
        <w:drawing>
          <wp:inline distT="0" distB="0" distL="0" distR="0">
            <wp:extent cx="5395595" cy="446024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595" cy="4460240"/>
                    </a:xfrm>
                    <a:prstGeom prst="rect">
                      <a:avLst/>
                    </a:prstGeom>
                    <a:noFill/>
                    <a:ln>
                      <a:noFill/>
                    </a:ln>
                  </pic:spPr>
                </pic:pic>
              </a:graphicData>
            </a:graphic>
          </wp:inline>
        </w:drawing>
      </w:r>
    </w:p>
    <w:p w:rsidR="00B63399" w:rsidRDefault="00B63399" w:rsidP="00B63399">
      <w:pPr>
        <w:pStyle w:val="Caption"/>
      </w:pPr>
      <w:bookmarkStart w:id="594" w:name="_Toc506817950"/>
      <w:r>
        <w:t xml:space="preserve">Figure </w:t>
      </w:r>
      <w:r>
        <w:fldChar w:fldCharType="begin"/>
      </w:r>
      <w:r>
        <w:instrText xml:space="preserve"> SEQ Figure \* ARABIC </w:instrText>
      </w:r>
      <w:r>
        <w:fldChar w:fldCharType="separate"/>
      </w:r>
      <w:r w:rsidR="00F029F9">
        <w:rPr>
          <w:noProof/>
        </w:rPr>
        <w:t>31</w:t>
      </w:r>
      <w:r>
        <w:fldChar w:fldCharType="end"/>
      </w:r>
      <w:r>
        <w:t xml:space="preserve">: </w:t>
      </w:r>
      <w:r w:rsidRPr="00161339">
        <w:t>Mechanical Drawing-B</w:t>
      </w:r>
      <w:r w:rsidR="00816C3F">
        <w:t>MS</w:t>
      </w:r>
      <w:bookmarkEnd w:id="594"/>
    </w:p>
    <w:p w:rsidR="00B63399" w:rsidRPr="00E51126" w:rsidRDefault="00B63399" w:rsidP="00E51126">
      <w:pPr>
        <w:pStyle w:val="DocumentationParagraph"/>
      </w:pPr>
    </w:p>
    <w:p w:rsidR="00AE25A2" w:rsidRPr="001D62CC" w:rsidRDefault="00AE25A2" w:rsidP="001D62CC">
      <w:pPr>
        <w:pStyle w:val="DocumentationParagraph"/>
        <w:sectPr w:rsidR="00AE25A2" w:rsidRPr="001D62CC" w:rsidSect="006C2945">
          <w:headerReference w:type="even" r:id="rId47"/>
          <w:headerReference w:type="default" r:id="rId48"/>
          <w:footerReference w:type="default" r:id="rId49"/>
          <w:headerReference w:type="first" r:id="rId50"/>
          <w:pgSz w:w="11899" w:h="16838"/>
          <w:pgMar w:top="1440" w:right="1701" w:bottom="1440" w:left="1701" w:header="709" w:footer="709" w:gutter="0"/>
          <w:cols w:space="708"/>
          <w:docGrid w:linePitch="360"/>
        </w:sectPr>
      </w:pPr>
    </w:p>
    <w:p w:rsidR="00CA4084" w:rsidRDefault="00B81E2A" w:rsidP="00661E79">
      <w:pPr>
        <w:pStyle w:val="Heading1"/>
      </w:pPr>
      <w:bookmarkStart w:id="595" w:name="_Toc504647533"/>
      <w:bookmarkStart w:id="596" w:name="_Toc506819429"/>
      <w:r>
        <w:t>Revision History</w:t>
      </w:r>
      <w:bookmarkEnd w:id="514"/>
      <w:bookmarkEnd w:id="595"/>
      <w:bookmarkEnd w:id="596"/>
    </w:p>
    <w:tbl>
      <w:tblPr>
        <w:tblW w:w="4720" w:type="pct"/>
        <w:tblInd w:w="48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ook w:val="0020" w:firstRow="1" w:lastRow="0" w:firstColumn="0" w:lastColumn="0" w:noHBand="0" w:noVBand="0"/>
      </w:tblPr>
      <w:tblGrid>
        <w:gridCol w:w="1340"/>
        <w:gridCol w:w="1338"/>
        <w:gridCol w:w="1697"/>
        <w:gridCol w:w="3637"/>
      </w:tblGrid>
      <w:tr w:rsidR="00B81E2A" w:rsidRPr="001D2299" w:rsidTr="00443481">
        <w:trPr>
          <w:trHeight w:val="293"/>
          <w:tblHeader/>
        </w:trPr>
        <w:tc>
          <w:tcPr>
            <w:tcW w:w="836" w:type="pct"/>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bottom w:w="20" w:type="dxa"/>
              <w:right w:w="30" w:type="dxa"/>
            </w:tcMar>
          </w:tcPr>
          <w:p w:rsidR="00B81E2A" w:rsidRPr="00443481" w:rsidRDefault="00B81E2A" w:rsidP="00651E0E">
            <w:pPr>
              <w:rPr>
                <w:rFonts w:cs="Calibri"/>
                <w:color w:val="262626"/>
              </w:rPr>
            </w:pPr>
            <w:r w:rsidRPr="00443481">
              <w:rPr>
                <w:rFonts w:cs="Calibri"/>
                <w:b/>
                <w:color w:val="262626"/>
              </w:rPr>
              <w:t>Revision No.</w:t>
            </w:r>
          </w:p>
        </w:tc>
        <w:tc>
          <w:tcPr>
            <w:tcW w:w="835" w:type="pct"/>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B81E2A" w:rsidRPr="00443481" w:rsidRDefault="00B81E2A" w:rsidP="00651E0E">
            <w:pPr>
              <w:rPr>
                <w:rFonts w:cs="Calibri"/>
                <w:color w:val="262626"/>
              </w:rPr>
            </w:pPr>
            <w:r w:rsidRPr="00443481">
              <w:rPr>
                <w:rFonts w:cs="Calibri"/>
                <w:b/>
                <w:color w:val="262626"/>
              </w:rPr>
              <w:t>Version No.</w:t>
            </w:r>
          </w:p>
        </w:tc>
        <w:tc>
          <w:tcPr>
            <w:tcW w:w="1059" w:type="pct"/>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B81E2A" w:rsidRPr="00443481" w:rsidRDefault="00B81E2A" w:rsidP="00651E0E">
            <w:pPr>
              <w:rPr>
                <w:rFonts w:cs="Calibri"/>
                <w:color w:val="262626"/>
              </w:rPr>
            </w:pPr>
            <w:r w:rsidRPr="00443481">
              <w:rPr>
                <w:rFonts w:cs="Calibri"/>
                <w:b/>
                <w:color w:val="262626"/>
              </w:rPr>
              <w:t xml:space="preserve">Date </w:t>
            </w:r>
          </w:p>
        </w:tc>
        <w:tc>
          <w:tcPr>
            <w:tcW w:w="2270" w:type="pct"/>
            <w:tcBorders>
              <w:top w:val="single" w:sz="4" w:space="0" w:color="DDDDDD"/>
              <w:left w:val="single" w:sz="4" w:space="0" w:color="DDDDDD"/>
              <w:bottom w:val="single" w:sz="4" w:space="0" w:color="DDDDDD"/>
              <w:right w:val="single" w:sz="4" w:space="0" w:color="DDDDDD"/>
              <w:tl2br w:val="nil"/>
              <w:tr2bl w:val="nil"/>
            </w:tcBorders>
            <w:shd w:val="solid" w:color="F0F0F0" w:fill="F0F0F0"/>
            <w:tcMar>
              <w:top w:w="30" w:type="dxa"/>
              <w:left w:w="30" w:type="dxa"/>
              <w:right w:w="30" w:type="dxa"/>
            </w:tcMar>
          </w:tcPr>
          <w:p w:rsidR="00B81E2A" w:rsidRPr="00443481" w:rsidRDefault="00B81E2A" w:rsidP="00651E0E">
            <w:pPr>
              <w:rPr>
                <w:rFonts w:cs="Calibri"/>
                <w:color w:val="262626"/>
              </w:rPr>
            </w:pPr>
            <w:r w:rsidRPr="00443481">
              <w:rPr>
                <w:rFonts w:cs="Calibri"/>
                <w:b/>
                <w:color w:val="262626"/>
              </w:rPr>
              <w:t>Changes</w:t>
            </w:r>
          </w:p>
        </w:tc>
      </w:tr>
      <w:tr w:rsidR="00B81E2A" w:rsidRPr="001D2299" w:rsidTr="00443481">
        <w:tc>
          <w:tcPr>
            <w:tcW w:w="836" w:type="pct"/>
            <w:tcMar>
              <w:top w:w="30" w:type="dxa"/>
              <w:left w:w="30" w:type="dxa"/>
              <w:bottom w:w="20" w:type="dxa"/>
              <w:right w:w="30" w:type="dxa"/>
            </w:tcMar>
          </w:tcPr>
          <w:p w:rsidR="00B81E2A" w:rsidRPr="00443481" w:rsidRDefault="00B81E2A" w:rsidP="00651E0E">
            <w:pPr>
              <w:rPr>
                <w:rFonts w:cs="Calibri"/>
              </w:rPr>
            </w:pPr>
            <w:r w:rsidRPr="00443481">
              <w:rPr>
                <w:rFonts w:cs="Calibri"/>
              </w:rPr>
              <w:t>1</w:t>
            </w:r>
          </w:p>
        </w:tc>
        <w:tc>
          <w:tcPr>
            <w:tcW w:w="835" w:type="pct"/>
            <w:tcMar>
              <w:top w:w="30" w:type="dxa"/>
              <w:left w:w="30" w:type="dxa"/>
              <w:right w:w="30" w:type="dxa"/>
            </w:tcMar>
          </w:tcPr>
          <w:p w:rsidR="00B81E2A" w:rsidRPr="00443481" w:rsidRDefault="00B81E2A" w:rsidP="00651E0E">
            <w:pPr>
              <w:rPr>
                <w:rFonts w:cs="Calibri"/>
              </w:rPr>
            </w:pPr>
            <w:r w:rsidRPr="00443481">
              <w:rPr>
                <w:rFonts w:cs="Calibri"/>
              </w:rPr>
              <w:t>v1.0</w:t>
            </w:r>
          </w:p>
        </w:tc>
        <w:tc>
          <w:tcPr>
            <w:tcW w:w="1059" w:type="pct"/>
            <w:tcMar>
              <w:top w:w="30" w:type="dxa"/>
              <w:left w:w="30" w:type="dxa"/>
              <w:right w:w="30" w:type="dxa"/>
            </w:tcMar>
          </w:tcPr>
          <w:p w:rsidR="00B81E2A" w:rsidRPr="00443481" w:rsidRDefault="00B81E2A" w:rsidP="00651E0E">
            <w:pPr>
              <w:rPr>
                <w:rFonts w:cs="Calibri"/>
              </w:rPr>
            </w:pPr>
            <w:r w:rsidRPr="00443481">
              <w:rPr>
                <w:rFonts w:cs="Calibri"/>
              </w:rPr>
              <w:t>August 2017</w:t>
            </w:r>
          </w:p>
        </w:tc>
        <w:tc>
          <w:tcPr>
            <w:tcW w:w="2270" w:type="pct"/>
            <w:tcMar>
              <w:top w:w="30" w:type="dxa"/>
              <w:left w:w="30" w:type="dxa"/>
              <w:right w:w="30" w:type="dxa"/>
            </w:tcMar>
          </w:tcPr>
          <w:p w:rsidR="00B81E2A" w:rsidRPr="00443481" w:rsidRDefault="00B81E2A" w:rsidP="00651E0E">
            <w:pPr>
              <w:rPr>
                <w:rFonts w:cs="Calibri"/>
              </w:rPr>
            </w:pPr>
            <w:r w:rsidRPr="00443481">
              <w:rPr>
                <w:rFonts w:cs="Calibri"/>
              </w:rPr>
              <w:t>Advance version</w:t>
            </w:r>
          </w:p>
        </w:tc>
      </w:tr>
      <w:tr w:rsidR="0067475D" w:rsidRPr="001D2299" w:rsidTr="00443481">
        <w:tc>
          <w:tcPr>
            <w:tcW w:w="836" w:type="pct"/>
            <w:tcMar>
              <w:top w:w="30" w:type="dxa"/>
              <w:left w:w="30" w:type="dxa"/>
              <w:bottom w:w="20" w:type="dxa"/>
              <w:right w:w="30" w:type="dxa"/>
            </w:tcMar>
          </w:tcPr>
          <w:p w:rsidR="0067475D" w:rsidRPr="00443481" w:rsidRDefault="0067475D" w:rsidP="00651E0E">
            <w:pPr>
              <w:rPr>
                <w:rFonts w:cs="Calibri"/>
              </w:rPr>
            </w:pPr>
            <w:r w:rsidRPr="00443481">
              <w:rPr>
                <w:rFonts w:cs="Calibri"/>
              </w:rPr>
              <w:t>2</w:t>
            </w:r>
          </w:p>
        </w:tc>
        <w:tc>
          <w:tcPr>
            <w:tcW w:w="835" w:type="pct"/>
            <w:tcMar>
              <w:top w:w="30" w:type="dxa"/>
              <w:left w:w="30" w:type="dxa"/>
              <w:right w:w="30" w:type="dxa"/>
            </w:tcMar>
          </w:tcPr>
          <w:p w:rsidR="0067475D" w:rsidRPr="00443481" w:rsidRDefault="008F4103" w:rsidP="00651E0E">
            <w:pPr>
              <w:rPr>
                <w:rFonts w:cs="Calibri"/>
              </w:rPr>
            </w:pPr>
            <w:r>
              <w:rPr>
                <w:rFonts w:cs="Calibri"/>
              </w:rPr>
              <w:t>v</w:t>
            </w:r>
            <w:r w:rsidR="0067475D" w:rsidRPr="00443481">
              <w:rPr>
                <w:rFonts w:cs="Calibri"/>
              </w:rPr>
              <w:t>1.1</w:t>
            </w:r>
          </w:p>
        </w:tc>
        <w:tc>
          <w:tcPr>
            <w:tcW w:w="1059" w:type="pct"/>
            <w:tcMar>
              <w:top w:w="30" w:type="dxa"/>
              <w:left w:w="30" w:type="dxa"/>
              <w:right w:w="30" w:type="dxa"/>
            </w:tcMar>
          </w:tcPr>
          <w:p w:rsidR="0067475D" w:rsidRPr="00443481" w:rsidRDefault="00E8536C" w:rsidP="00651E0E">
            <w:pPr>
              <w:rPr>
                <w:rFonts w:cs="Calibri"/>
              </w:rPr>
            </w:pPr>
            <w:r w:rsidRPr="00443481">
              <w:rPr>
                <w:rFonts w:cs="Calibri"/>
              </w:rPr>
              <w:t>November</w:t>
            </w:r>
            <w:r w:rsidR="0067475D" w:rsidRPr="00443481">
              <w:rPr>
                <w:rFonts w:cs="Calibri"/>
              </w:rPr>
              <w:t xml:space="preserve"> 2017</w:t>
            </w:r>
          </w:p>
        </w:tc>
        <w:tc>
          <w:tcPr>
            <w:tcW w:w="2270" w:type="pct"/>
            <w:tcMar>
              <w:top w:w="30" w:type="dxa"/>
              <w:left w:w="30" w:type="dxa"/>
              <w:right w:w="30" w:type="dxa"/>
            </w:tcMar>
          </w:tcPr>
          <w:p w:rsidR="0067475D" w:rsidRPr="00443481" w:rsidRDefault="0067475D" w:rsidP="0005150A">
            <w:pPr>
              <w:pStyle w:val="ListParagraph"/>
              <w:numPr>
                <w:ilvl w:val="3"/>
                <w:numId w:val="10"/>
              </w:numPr>
              <w:tabs>
                <w:tab w:val="clear" w:pos="2520"/>
              </w:tabs>
              <w:ind w:left="59" w:hanging="59"/>
              <w:rPr>
                <w:rFonts w:cs="Calibri"/>
              </w:rPr>
            </w:pPr>
            <w:r w:rsidRPr="00443481">
              <w:rPr>
                <w:rFonts w:cs="Calibri"/>
              </w:rPr>
              <w:t xml:space="preserve">Added a section on Related Resources </w:t>
            </w:r>
          </w:p>
          <w:p w:rsidR="002D49AF" w:rsidRPr="00443481" w:rsidRDefault="002D49AF" w:rsidP="0005150A">
            <w:pPr>
              <w:pStyle w:val="ListParagraph"/>
              <w:numPr>
                <w:ilvl w:val="3"/>
                <w:numId w:val="10"/>
              </w:numPr>
              <w:tabs>
                <w:tab w:val="clear" w:pos="2520"/>
              </w:tabs>
              <w:ind w:left="59" w:hanging="59"/>
              <w:rPr>
                <w:rFonts w:cs="Calibri"/>
              </w:rPr>
            </w:pPr>
            <w:r w:rsidRPr="00443481">
              <w:rPr>
                <w:rFonts w:cs="Calibri"/>
              </w:rPr>
              <w:t>Revised Pin Details</w:t>
            </w:r>
          </w:p>
          <w:p w:rsidR="002D49AF" w:rsidRPr="00443481" w:rsidRDefault="002D49AF" w:rsidP="0005150A">
            <w:pPr>
              <w:pStyle w:val="ListParagraph"/>
              <w:numPr>
                <w:ilvl w:val="3"/>
                <w:numId w:val="10"/>
              </w:numPr>
              <w:tabs>
                <w:tab w:val="clear" w:pos="2520"/>
              </w:tabs>
              <w:ind w:left="59" w:hanging="59"/>
              <w:rPr>
                <w:rFonts w:cs="Calibri"/>
              </w:rPr>
            </w:pPr>
            <w:r w:rsidRPr="00443481">
              <w:rPr>
                <w:rFonts w:cs="Calibri"/>
              </w:rPr>
              <w:t>Revised System Block Diagram</w:t>
            </w:r>
          </w:p>
          <w:p w:rsidR="002D49AF" w:rsidRPr="00443481" w:rsidRDefault="002D49AF" w:rsidP="0005150A">
            <w:pPr>
              <w:pStyle w:val="ListParagraph"/>
              <w:numPr>
                <w:ilvl w:val="3"/>
                <w:numId w:val="10"/>
              </w:numPr>
              <w:tabs>
                <w:tab w:val="clear" w:pos="2520"/>
              </w:tabs>
              <w:ind w:left="59" w:hanging="59"/>
              <w:rPr>
                <w:rFonts w:cs="Calibri"/>
              </w:rPr>
            </w:pPr>
            <w:r w:rsidRPr="00443481">
              <w:rPr>
                <w:rFonts w:cs="Calibri"/>
              </w:rPr>
              <w:t>Revised Package details</w:t>
            </w:r>
          </w:p>
        </w:tc>
      </w:tr>
      <w:tr w:rsidR="004B0EA4" w:rsidRPr="001D2299" w:rsidTr="00443481">
        <w:tc>
          <w:tcPr>
            <w:tcW w:w="836" w:type="pct"/>
            <w:tcMar>
              <w:top w:w="30" w:type="dxa"/>
              <w:left w:w="30" w:type="dxa"/>
              <w:bottom w:w="20" w:type="dxa"/>
              <w:right w:w="30" w:type="dxa"/>
            </w:tcMar>
          </w:tcPr>
          <w:p w:rsidR="004B0EA4" w:rsidRPr="00443481" w:rsidRDefault="008F4103" w:rsidP="00651E0E">
            <w:pPr>
              <w:rPr>
                <w:rFonts w:cs="Calibri"/>
              </w:rPr>
            </w:pPr>
            <w:r>
              <w:rPr>
                <w:rFonts w:cs="Calibri"/>
              </w:rPr>
              <w:t>3</w:t>
            </w:r>
          </w:p>
        </w:tc>
        <w:tc>
          <w:tcPr>
            <w:tcW w:w="835" w:type="pct"/>
            <w:tcMar>
              <w:top w:w="30" w:type="dxa"/>
              <w:left w:w="30" w:type="dxa"/>
              <w:right w:w="30" w:type="dxa"/>
            </w:tcMar>
          </w:tcPr>
          <w:p w:rsidR="004B0EA4" w:rsidRPr="00443481" w:rsidRDefault="008F4103" w:rsidP="00651E0E">
            <w:pPr>
              <w:rPr>
                <w:rFonts w:cs="Calibri"/>
              </w:rPr>
            </w:pPr>
            <w:r>
              <w:rPr>
                <w:rFonts w:cs="Calibri"/>
              </w:rPr>
              <w:t>v1.2</w:t>
            </w:r>
          </w:p>
        </w:tc>
        <w:tc>
          <w:tcPr>
            <w:tcW w:w="1059" w:type="pct"/>
            <w:tcMar>
              <w:top w:w="30" w:type="dxa"/>
              <w:left w:w="30" w:type="dxa"/>
              <w:right w:w="30" w:type="dxa"/>
            </w:tcMar>
          </w:tcPr>
          <w:p w:rsidR="004B0EA4" w:rsidRPr="00443481" w:rsidRDefault="008F4103" w:rsidP="00651E0E">
            <w:pPr>
              <w:rPr>
                <w:rFonts w:cs="Calibri"/>
              </w:rPr>
            </w:pPr>
            <w:r>
              <w:rPr>
                <w:rFonts w:cs="Calibri"/>
              </w:rPr>
              <w:t>December 2017</w:t>
            </w:r>
          </w:p>
        </w:tc>
        <w:tc>
          <w:tcPr>
            <w:tcW w:w="2270" w:type="pct"/>
            <w:tcMar>
              <w:top w:w="30" w:type="dxa"/>
              <w:left w:w="30" w:type="dxa"/>
              <w:right w:w="30" w:type="dxa"/>
            </w:tcMar>
          </w:tcPr>
          <w:p w:rsidR="004B0EA4" w:rsidRPr="00443481" w:rsidRDefault="008F4103" w:rsidP="005E6653">
            <w:pPr>
              <w:pStyle w:val="ListParagraph"/>
              <w:ind w:left="59"/>
              <w:rPr>
                <w:rFonts w:cs="Calibri"/>
              </w:rPr>
            </w:pPr>
            <w:r>
              <w:rPr>
                <w:rFonts w:cs="Calibri"/>
              </w:rPr>
              <w:t>1. Added details for QMS package</w:t>
            </w:r>
          </w:p>
        </w:tc>
      </w:tr>
      <w:tr w:rsidR="008F4103" w:rsidRPr="001D2299" w:rsidTr="00443481">
        <w:tc>
          <w:tcPr>
            <w:tcW w:w="836" w:type="pct"/>
            <w:tcMar>
              <w:top w:w="30" w:type="dxa"/>
              <w:left w:w="30" w:type="dxa"/>
              <w:bottom w:w="20" w:type="dxa"/>
              <w:right w:w="30" w:type="dxa"/>
            </w:tcMar>
          </w:tcPr>
          <w:p w:rsidR="008F4103" w:rsidRDefault="008F4103" w:rsidP="00651E0E">
            <w:pPr>
              <w:rPr>
                <w:rFonts w:cs="Calibri"/>
              </w:rPr>
            </w:pPr>
            <w:r>
              <w:rPr>
                <w:rFonts w:cs="Calibri"/>
              </w:rPr>
              <w:t>4</w:t>
            </w:r>
          </w:p>
        </w:tc>
        <w:tc>
          <w:tcPr>
            <w:tcW w:w="835" w:type="pct"/>
            <w:tcMar>
              <w:top w:w="30" w:type="dxa"/>
              <w:left w:w="30" w:type="dxa"/>
              <w:right w:w="30" w:type="dxa"/>
            </w:tcMar>
          </w:tcPr>
          <w:p w:rsidR="008F4103" w:rsidRPr="00443481" w:rsidRDefault="008F4103" w:rsidP="00651E0E">
            <w:pPr>
              <w:rPr>
                <w:rFonts w:cs="Calibri"/>
              </w:rPr>
            </w:pPr>
            <w:r>
              <w:rPr>
                <w:rFonts w:cs="Calibri"/>
              </w:rPr>
              <w:t>v1.3</w:t>
            </w:r>
          </w:p>
        </w:tc>
        <w:tc>
          <w:tcPr>
            <w:tcW w:w="1059" w:type="pct"/>
            <w:tcMar>
              <w:top w:w="30" w:type="dxa"/>
              <w:left w:w="30" w:type="dxa"/>
              <w:right w:w="30" w:type="dxa"/>
            </w:tcMar>
          </w:tcPr>
          <w:p w:rsidR="008F4103" w:rsidRPr="00443481" w:rsidRDefault="008F4103" w:rsidP="00651E0E">
            <w:pPr>
              <w:rPr>
                <w:rFonts w:cs="Calibri"/>
              </w:rPr>
            </w:pPr>
            <w:r>
              <w:rPr>
                <w:rFonts w:cs="Calibri"/>
              </w:rPr>
              <w:t>January 2018</w:t>
            </w:r>
          </w:p>
        </w:tc>
        <w:tc>
          <w:tcPr>
            <w:tcW w:w="2270" w:type="pct"/>
            <w:tcMar>
              <w:top w:w="30" w:type="dxa"/>
              <w:left w:w="30" w:type="dxa"/>
              <w:right w:w="30" w:type="dxa"/>
            </w:tcMar>
          </w:tcPr>
          <w:p w:rsidR="008F4103" w:rsidRPr="00443481" w:rsidRDefault="008F4103" w:rsidP="005E6653">
            <w:pPr>
              <w:pStyle w:val="ListParagraph"/>
              <w:ind w:left="59"/>
              <w:rPr>
                <w:rFonts w:cs="Calibri"/>
              </w:rPr>
            </w:pPr>
            <w:r>
              <w:rPr>
                <w:rFonts w:cs="Calibri"/>
              </w:rPr>
              <w:t xml:space="preserve">1. </w:t>
            </w:r>
            <w:r w:rsidR="009C71D6">
              <w:rPr>
                <w:rFonts w:cs="Calibri"/>
              </w:rPr>
              <w:t>Added details for CC1/CA1</w:t>
            </w:r>
            <w:r>
              <w:rPr>
                <w:rFonts w:cs="Calibri"/>
              </w:rPr>
              <w:t xml:space="preserve"> packages</w:t>
            </w:r>
          </w:p>
        </w:tc>
      </w:tr>
    </w:tbl>
    <w:p w:rsidR="00B81E2A" w:rsidRPr="00B81E2A" w:rsidRDefault="00B81E2A" w:rsidP="00B81E2A">
      <w:pPr>
        <w:pStyle w:val="DocumentationParagraph"/>
      </w:pPr>
    </w:p>
    <w:sectPr w:rsidR="00B81E2A" w:rsidRPr="00B81E2A" w:rsidSect="006C2945">
      <w:pgSz w:w="11899"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03F1" w:rsidRDefault="005003F1" w:rsidP="00CA4084">
      <w:r>
        <w:separator/>
      </w:r>
    </w:p>
  </w:endnote>
  <w:endnote w:type="continuationSeparator" w:id="0">
    <w:p w:rsidR="005003F1" w:rsidRDefault="005003F1" w:rsidP="00CA4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24108F">
    <w:pPr>
      <w:pStyle w:val="Footer"/>
      <w:jc w:val="right"/>
    </w:pPr>
    <w:r w:rsidRPr="00DF628D">
      <w:rPr>
        <w:noProof/>
      </w:rPr>
      <mc:AlternateContent>
        <mc:Choice Requires="wps">
          <w:drawing>
            <wp:anchor distT="4294967295" distB="4294967295" distL="114300" distR="114300" simplePos="0" relativeHeight="251650560" behindDoc="0" locked="0" layoutInCell="1" allowOverlap="1" wp14:anchorId="7F5111F9" wp14:editId="642B68FA">
              <wp:simplePos x="0" y="0"/>
              <wp:positionH relativeFrom="column">
                <wp:posOffset>-22860</wp:posOffset>
              </wp:positionH>
              <wp:positionV relativeFrom="paragraph">
                <wp:posOffset>31114</wp:posOffset>
              </wp:positionV>
              <wp:extent cx="5486400" cy="0"/>
              <wp:effectExtent l="0" t="0" r="0" b="0"/>
              <wp:wrapTopAndBottom/>
              <wp:docPr id="4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A4191" id="Line 2" o:spid="_x0000_s1026" style="position:absolute;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2.45pt" to="430.2pt,2.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" strokeweight="1.5pt">
              <o:lock v:ext="edit" shapetype="f"/>
              <w10:wrap type="topAndBottom"/>
            </v:line>
          </w:pict>
        </mc:Fallback>
      </mc:AlternateContent>
    </w:r>
  </w:p>
  <w:p w:rsidR="00F029F9" w:rsidRDefault="000616F0" w:rsidP="0071755B">
    <w:pPr>
      <w:pStyle w:val="Footer"/>
    </w:pPr>
    <w:r>
      <w:t>XYZ</w:t>
    </w:r>
    <w:r w:rsidR="00F029F9" w:rsidRPr="0071755B">
      <w:t xml:space="preserve">, Inc. Proprietary and Confidential </w:t>
    </w:r>
    <w:r w:rsidR="00F029F9">
      <w:t xml:space="preserve">                                                                                  Page </w:t>
    </w:r>
    <w:r w:rsidR="00F029F9">
      <w:fldChar w:fldCharType="begin"/>
    </w:r>
    <w:r w:rsidR="00F029F9">
      <w:instrText xml:space="preserve"> PAGE   \* MERGEFORMAT </w:instrText>
    </w:r>
    <w:r w:rsidR="00F029F9">
      <w:fldChar w:fldCharType="separate"/>
    </w:r>
    <w:r w:rsidR="008C525D">
      <w:rPr>
        <w:noProof/>
      </w:rPr>
      <w:t>2</w:t>
    </w:r>
    <w:r w:rsidR="00F029F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24108F" w:rsidP="000F4664">
    <w:pPr>
      <w:pStyle w:val="Footer"/>
    </w:pPr>
    <w:r w:rsidRPr="00DF628D">
      <w:rPr>
        <w:noProof/>
      </w:rPr>
      <mc:AlternateContent>
        <mc:Choice Requires="wps">
          <w:drawing>
            <wp:anchor distT="0" distB="0" distL="114300" distR="114300" simplePos="0" relativeHeight="251664896" behindDoc="0" locked="0" layoutInCell="1" allowOverlap="1" wp14:anchorId="2B0ED622" wp14:editId="7339960A">
              <wp:simplePos x="0" y="0"/>
              <wp:positionH relativeFrom="column">
                <wp:posOffset>-19050</wp:posOffset>
              </wp:positionH>
              <wp:positionV relativeFrom="paragraph">
                <wp:posOffset>112395</wp:posOffset>
              </wp:positionV>
              <wp:extent cx="8467725" cy="0"/>
              <wp:effectExtent l="0" t="19050" r="9525" b="0"/>
              <wp:wrapNone/>
              <wp:docPr id="43" nam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6772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641F95" id="_x0000_t32" coordsize="21600,21600" o:spt="32" o:oned="t" path="m,l21600,21600e" filled="f">
              <v:path arrowok="t" fillok="f" o:connecttype="none"/>
              <o:lock v:ext="edit" shapetype="t"/>
            </v:shapetype>
            <v:shape id=" 75" o:spid="_x0000_s1026" type="#_x0000_t32" style="position:absolute;margin-left:-1.5pt;margin-top:8.85pt;width:666.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" strokeweight="2.25pt">
              <o:lock v:ext="edit" shapetype="f"/>
            </v:shape>
          </w:pict>
        </mc:Fallback>
      </mc:AlternateContent>
    </w:r>
  </w:p>
  <w:p w:rsidR="00F029F9" w:rsidRDefault="00F029F9" w:rsidP="000F4664">
    <w:pPr>
      <w:pStyle w:val="Footer"/>
    </w:pPr>
    <w:r w:rsidRPr="000F4664">
      <w:t>Redpine Signals, Inc. Proprietary and Confidential</w:t>
    </w:r>
    <w:r>
      <w:t xml:space="preserve">                                                                                                                                                                                                 Page </w:t>
    </w:r>
    <w:r>
      <w:fldChar w:fldCharType="begin"/>
    </w:r>
    <w:r>
      <w:instrText xml:space="preserve"> PAGE   \* MERGEFORMAT </w:instrText>
    </w:r>
    <w:r>
      <w:fldChar w:fldCharType="separate"/>
    </w:r>
    <w:r w:rsidR="008C525D">
      <w:rPr>
        <w:noProof/>
      </w:rPr>
      <w:t>47</w:t>
    </w:r>
    <w:r>
      <w:fldChar w:fldCharType="end"/>
    </w:r>
  </w:p>
  <w:p w:rsidR="00F029F9" w:rsidRPr="000F4664" w:rsidRDefault="00F029F9" w:rsidP="000F4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24108F" w:rsidP="0071755B">
    <w:pPr>
      <w:pStyle w:val="Footer"/>
    </w:pPr>
    <w:r w:rsidRPr="00DF628D">
      <w:rPr>
        <w:noProof/>
      </w:rPr>
      <mc:AlternateContent>
        <mc:Choice Requires="wps">
          <w:drawing>
            <wp:anchor distT="4294967295" distB="4294967295" distL="114300" distR="114300" simplePos="0" relativeHeight="251651584" behindDoc="0" locked="0" layoutInCell="1" allowOverlap="1">
              <wp:simplePos x="0" y="0"/>
              <wp:positionH relativeFrom="column">
                <wp:posOffset>-51435</wp:posOffset>
              </wp:positionH>
              <wp:positionV relativeFrom="paragraph">
                <wp:posOffset>-35561</wp:posOffset>
              </wp:positionV>
              <wp:extent cx="5486400" cy="0"/>
              <wp:effectExtent l="0" t="0" r="0" b="0"/>
              <wp:wrapTopAndBottom/>
              <wp:docPr id="3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562AD" id="Line 2"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5pt,-2.8pt" to="427.95pt,-2.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" strokeweight="1.5pt">
              <o:lock v:ext="edit" shapetype="f"/>
              <w10:wrap type="topAndBottom"/>
            </v:line>
          </w:pict>
        </mc:Fallback>
      </mc:AlternateContent>
    </w:r>
    <w:r w:rsidR="00F029F9" w:rsidRPr="0071755B">
      <w:t xml:space="preserve">Redpine Signals, Inc. Proprietary and Confidential </w:t>
    </w:r>
    <w:r w:rsidR="00F029F9">
      <w:t xml:space="preserve">                                                                                 Page </w:t>
    </w:r>
    <w:r w:rsidR="00F029F9">
      <w:fldChar w:fldCharType="begin"/>
    </w:r>
    <w:r w:rsidR="00F029F9">
      <w:instrText xml:space="preserve"> PAGE   \* MERGEFORMAT </w:instrText>
    </w:r>
    <w:r w:rsidR="00F029F9">
      <w:fldChar w:fldCharType="separate"/>
    </w:r>
    <w:r w:rsidR="008C525D">
      <w:rPr>
        <w:noProof/>
      </w:rPr>
      <w:t>82</w:t>
    </w:r>
    <w:r w:rsidR="00F029F9">
      <w:fldChar w:fldCharType="end"/>
    </w:r>
  </w:p>
  <w:p w:rsidR="00F029F9" w:rsidRPr="000F4664" w:rsidRDefault="00F029F9" w:rsidP="000F4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03F1" w:rsidRDefault="005003F1" w:rsidP="00CA4084">
      <w:r>
        <w:separator/>
      </w:r>
    </w:p>
  </w:footnote>
  <w:footnote w:type="continuationSeparator" w:id="0">
    <w:p w:rsidR="005003F1" w:rsidRDefault="005003F1" w:rsidP="00CA4084">
      <w:r>
        <w:continuationSeparator/>
      </w:r>
    </w:p>
  </w:footnote>
  <w:footnote w:id="1">
    <w:p w:rsidR="00F029F9" w:rsidRDefault="00F029F9">
      <w:pPr>
        <w:pStyle w:val="FootnoteText"/>
      </w:pPr>
      <w:r>
        <w:rPr>
          <w:rStyle w:val="FootnoteReference"/>
        </w:rPr>
        <w:footnoteRef/>
      </w:r>
      <w:r>
        <w:t xml:space="preserve"> Contact Redpine for availability and options.</w:t>
      </w:r>
    </w:p>
  </w:footnote>
  <w:footnote w:id="2">
    <w:p w:rsidR="00F029F9" w:rsidRDefault="00F029F9">
      <w:pPr>
        <w:pStyle w:val="FootnoteText"/>
      </w:pPr>
      <w:r>
        <w:rPr>
          <w:rStyle w:val="FootnoteReference"/>
        </w:rPr>
        <w:footnoteRef/>
      </w:r>
      <w:r>
        <w:t xml:space="preserve"> </w:t>
      </w:r>
      <w:r w:rsidRPr="00481589">
        <w:t>Maximum ambient temperature varies with part number. Refer to Section on Ordering Information for more information</w:t>
      </w:r>
    </w:p>
  </w:footnote>
  <w:footnote w:id="3">
    <w:p w:rsidR="00F029F9" w:rsidRDefault="00F029F9">
      <w:pPr>
        <w:pStyle w:val="FootnoteText"/>
      </w:pPr>
      <w:r>
        <w:rPr>
          <w:rStyle w:val="FootnoteReference"/>
        </w:rPr>
        <w:footnoteRef/>
      </w:r>
      <w:r>
        <w:t xml:space="preserve"> All specifications are subject to change. Contact Redpine signals for final numbers.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Pr="00A857FC" w:rsidRDefault="00F029F9" w:rsidP="00D605DB">
    <w:pPr>
      <w:pStyle w:val="Header"/>
      <w:jc w:val="center"/>
      <w:rPr>
        <w:b/>
      </w:rPr>
    </w:pPr>
    <w:r w:rsidRPr="00A857FC">
      <w:rPr>
        <w:b/>
      </w:rPr>
      <w:t>RS14100 WiSeMCU Family</w:t>
    </w:r>
  </w:p>
  <w:p w:rsidR="00F029F9" w:rsidRPr="00A857FC" w:rsidRDefault="00F029F9" w:rsidP="00D605DB">
    <w:pPr>
      <w:pStyle w:val="Header"/>
      <w:jc w:val="center"/>
      <w:rPr>
        <w:b/>
      </w:rPr>
    </w:pPr>
    <w:r w:rsidRPr="00A857FC">
      <w:rPr>
        <w:b/>
      </w:rPr>
      <w:t>Advance Datasheet</w:t>
    </w:r>
  </w:p>
  <w:p w:rsidR="00F029F9" w:rsidRPr="00A857FC" w:rsidRDefault="002C0145" w:rsidP="00D605DB">
    <w:pPr>
      <w:pStyle w:val="Header"/>
      <w:jc w:val="center"/>
      <w:rPr>
        <w:b/>
      </w:rPr>
    </w:pPr>
    <w:r>
      <w:rPr>
        <w:b/>
      </w:rPr>
      <w:t>Version 1.4</w:t>
    </w:r>
  </w:p>
  <w:p w:rsidR="00F029F9" w:rsidRDefault="0024108F">
    <w:pPr>
      <w:pStyle w:val="Header"/>
    </w:pPr>
    <w:r w:rsidRPr="00DF628D">
      <w:rPr>
        <w:noProof/>
      </w:rPr>
      <mc:AlternateContent>
        <mc:Choice Requires="wps">
          <w:drawing>
            <wp:anchor distT="4294967295" distB="4294967295" distL="114300" distR="114300" simplePos="0" relativeHeight="251654656" behindDoc="0" locked="0" layoutInCell="1" allowOverlap="1" wp14:anchorId="1A250468" wp14:editId="1926C49A">
              <wp:simplePos x="0" y="0"/>
              <wp:positionH relativeFrom="column">
                <wp:posOffset>-90805</wp:posOffset>
              </wp:positionH>
              <wp:positionV relativeFrom="paragraph">
                <wp:posOffset>37464</wp:posOffset>
              </wp:positionV>
              <wp:extent cx="5486400" cy="0"/>
              <wp:effectExtent l="0" t="19050" r="19050" b="19050"/>
              <wp:wrapNone/>
              <wp:docPr id="5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0191D" id="Line 6"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5pt,2.95pt" to="424.85pt,2.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" strokeweight="4.5pt">
              <v:stroke linestyle="thinThick"/>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Pr="00D537AF" w:rsidRDefault="0024108F" w:rsidP="00B95678">
    <w:pPr>
      <w:pStyle w:val="Header"/>
      <w:jc w:val="center"/>
      <w:rPr>
        <w:b/>
      </w:rPr>
    </w:pPr>
    <w:r>
      <w:rPr>
        <w:b/>
        <w:noProof/>
      </w:rPr>
      <w:drawing>
        <wp:anchor distT="0" distB="0" distL="114300" distR="114300" simplePos="0" relativeHeight="251652608" behindDoc="0" locked="0" layoutInCell="1" allowOverlap="1" wp14:anchorId="706731D5" wp14:editId="41EFB19D">
          <wp:simplePos x="0" y="0"/>
          <wp:positionH relativeFrom="column">
            <wp:posOffset>4663440</wp:posOffset>
          </wp:positionH>
          <wp:positionV relativeFrom="paragraph">
            <wp:posOffset>-107315</wp:posOffset>
          </wp:positionV>
          <wp:extent cx="1025525" cy="504825"/>
          <wp:effectExtent l="0" t="0" r="0" b="0"/>
          <wp:wrapNone/>
          <wp:docPr id="83" name="Picture 10" descr="Logo-Mar-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Logo-Mar-20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552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9F9" w:rsidRPr="00D537AF">
      <w:rPr>
        <w:b/>
      </w:rPr>
      <w:t>RS14100 Connectivity Family</w:t>
    </w:r>
  </w:p>
  <w:p w:rsidR="00F029F9" w:rsidRPr="00D537AF" w:rsidRDefault="00F029F9" w:rsidP="00B95678">
    <w:pPr>
      <w:pStyle w:val="Header"/>
      <w:jc w:val="center"/>
      <w:rPr>
        <w:b/>
      </w:rPr>
    </w:pPr>
    <w:r w:rsidRPr="00D537AF">
      <w:rPr>
        <w:b/>
      </w:rPr>
      <w:t>Advance Datasheet</w:t>
    </w:r>
  </w:p>
  <w:p w:rsidR="00F029F9" w:rsidRPr="00D537AF" w:rsidRDefault="00F029F9" w:rsidP="00B95678">
    <w:pPr>
      <w:pStyle w:val="Header"/>
      <w:jc w:val="center"/>
      <w:rPr>
        <w:b/>
      </w:rPr>
    </w:pPr>
    <w:r>
      <w:rPr>
        <w:b/>
      </w:rPr>
      <w:t>Version 1.3</w:t>
    </w:r>
  </w:p>
  <w:p w:rsidR="00F029F9" w:rsidRDefault="0024108F" w:rsidP="0067475D">
    <w:pPr>
      <w:pStyle w:val="Header"/>
    </w:pPr>
    <w:r w:rsidRPr="00DF628D">
      <w:rPr>
        <w:noProof/>
      </w:rPr>
      <mc:AlternateContent>
        <mc:Choice Requires="wps">
          <w:drawing>
            <wp:anchor distT="4294967295" distB="4294967295" distL="114300" distR="114300" simplePos="0" relativeHeight="251653632" behindDoc="0" locked="0" layoutInCell="1" allowOverlap="1" wp14:anchorId="237DA9FB" wp14:editId="26EEC2C6">
              <wp:simplePos x="0" y="0"/>
              <wp:positionH relativeFrom="column">
                <wp:posOffset>133985</wp:posOffset>
              </wp:positionH>
              <wp:positionV relativeFrom="paragraph">
                <wp:posOffset>37464</wp:posOffset>
              </wp:positionV>
              <wp:extent cx="5486400" cy="0"/>
              <wp:effectExtent l="0" t="19050" r="19050" b="19050"/>
              <wp:wrapNone/>
              <wp:docPr id="4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8A3AB" id="Line 6"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55pt,2.95pt" to="442.55pt,2.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" strokeweight="4.5pt">
              <v:stroke linestyle="thinThick"/>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24108F">
    <w:pPr>
      <w:pStyle w:val="Header"/>
    </w:pPr>
    <w:r w:rsidRPr="00DF628D">
      <w:rPr>
        <w:noProof/>
      </w:rPr>
      <mc:AlternateContent>
        <mc:Choice Requires="wps">
          <w:drawing>
            <wp:anchor distT="0" distB="0" distL="114300" distR="114300" simplePos="0" relativeHeight="251666944" behindDoc="1" locked="0" layoutInCell="0" allowOverlap="1" wp14:anchorId="30B2EF70" wp14:editId="5B98566E">
              <wp:simplePos x="0" y="0"/>
              <wp:positionH relativeFrom="margin">
                <wp:align>center</wp:align>
              </wp:positionH>
              <wp:positionV relativeFrom="margin">
                <wp:align>center</wp:align>
              </wp:positionV>
              <wp:extent cx="5394960" cy="2312035"/>
              <wp:effectExtent l="0" t="0" r="0" b="0"/>
              <wp:wrapNone/>
              <wp:docPr id="46" nam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94960" cy="23120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77" o:spid="_x0000_s1030" type="#_x0000_t202" style="position:absolute;margin-left:0;margin-top:0;width:424.8pt;height:182.05pt;z-index:-251649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" o:allowincell="f" filled="f" stroked="f">
              <v:stroke joinstyle="round"/>
              <v:path arrowok="t"/>
              <v:textbo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Pr="000F4664" w:rsidRDefault="0024108F" w:rsidP="000F4664">
    <w:pPr>
      <w:pStyle w:val="Header"/>
      <w:jc w:val="center"/>
      <w:rPr>
        <w:b/>
        <w:sz w:val="18"/>
        <w:szCs w:val="18"/>
      </w:rPr>
    </w:pPr>
    <w:r w:rsidRPr="00DF628D">
      <w:rPr>
        <w:noProof/>
      </w:rPr>
      <mc:AlternateContent>
        <mc:Choice Requires="wps">
          <w:drawing>
            <wp:anchor distT="0" distB="0" distL="114300" distR="114300" simplePos="0" relativeHeight="251667968" behindDoc="1" locked="0" layoutInCell="0" allowOverlap="1" wp14:anchorId="7E38A362" wp14:editId="5DE0D63E">
              <wp:simplePos x="0" y="0"/>
              <wp:positionH relativeFrom="margin">
                <wp:align>center</wp:align>
              </wp:positionH>
              <wp:positionV relativeFrom="margin">
                <wp:align>center</wp:align>
              </wp:positionV>
              <wp:extent cx="5394960" cy="2312035"/>
              <wp:effectExtent l="0" t="0" r="0" b="0"/>
              <wp:wrapNone/>
              <wp:docPr id="45" nam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94960" cy="23120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78" o:spid="_x0000_s1031" type="#_x0000_t202" style="position:absolute;left:0;text-align:left;margin-left:0;margin-top:0;width:424.8pt;height:182.05pt;z-index:-2516485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" o:allowincell="f" filled="f" stroked="f">
              <v:stroke joinstyle="round"/>
              <v:path arrowok="t"/>
              <v:textbo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v:textbox>
              <w10:wrap anchorx="margin" anchory="margin"/>
            </v:shape>
          </w:pict>
        </mc:Fallback>
      </mc:AlternateContent>
    </w:r>
    <w:r>
      <w:rPr>
        <w:b/>
        <w:noProof/>
        <w:sz w:val="18"/>
        <w:szCs w:val="18"/>
      </w:rPr>
      <w:drawing>
        <wp:anchor distT="0" distB="0" distL="114300" distR="114300" simplePos="0" relativeHeight="251662848" behindDoc="0" locked="0" layoutInCell="1" allowOverlap="1" wp14:anchorId="1587FB3E" wp14:editId="1CBE3086">
          <wp:simplePos x="0" y="0"/>
          <wp:positionH relativeFrom="column">
            <wp:posOffset>7762875</wp:posOffset>
          </wp:positionH>
          <wp:positionV relativeFrom="paragraph">
            <wp:posOffset>-173990</wp:posOffset>
          </wp:positionV>
          <wp:extent cx="1027430" cy="504825"/>
          <wp:effectExtent l="0" t="0" r="0" b="0"/>
          <wp:wrapNone/>
          <wp:docPr id="82" name="Picture 11" descr="Logo-Mar-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ogo-Mar-20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743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9F9" w:rsidRPr="000F4664">
      <w:rPr>
        <w:b/>
        <w:sz w:val="18"/>
        <w:szCs w:val="18"/>
      </w:rPr>
      <w:t>RS9116 Connectivity Family</w:t>
    </w:r>
  </w:p>
  <w:p w:rsidR="00F029F9" w:rsidRPr="000F4664" w:rsidRDefault="00F029F9" w:rsidP="000F4664">
    <w:pPr>
      <w:pStyle w:val="Header"/>
      <w:jc w:val="center"/>
      <w:rPr>
        <w:b/>
        <w:sz w:val="18"/>
        <w:szCs w:val="18"/>
      </w:rPr>
    </w:pPr>
    <w:r>
      <w:rPr>
        <w:b/>
        <w:sz w:val="18"/>
        <w:szCs w:val="18"/>
      </w:rPr>
      <w:t xml:space="preserve">Advance </w:t>
    </w:r>
    <w:r w:rsidRPr="000F4664">
      <w:rPr>
        <w:b/>
        <w:sz w:val="18"/>
        <w:szCs w:val="18"/>
      </w:rPr>
      <w:t>Datasheet</w:t>
    </w:r>
  </w:p>
  <w:p w:rsidR="00F029F9" w:rsidRDefault="002C0145" w:rsidP="000F4664">
    <w:pPr>
      <w:pStyle w:val="Header"/>
      <w:jc w:val="center"/>
      <w:rPr>
        <w:b/>
        <w:sz w:val="18"/>
        <w:szCs w:val="18"/>
      </w:rPr>
    </w:pPr>
    <w:r>
      <w:rPr>
        <w:b/>
        <w:sz w:val="18"/>
        <w:szCs w:val="18"/>
      </w:rPr>
      <w:t>Version 1.4</w:t>
    </w:r>
  </w:p>
  <w:p w:rsidR="00F029F9" w:rsidRPr="000F4664" w:rsidRDefault="0024108F" w:rsidP="000F4664">
    <w:pPr>
      <w:pStyle w:val="Header"/>
      <w:jc w:val="center"/>
      <w:rPr>
        <w:b/>
        <w:szCs w:val="18"/>
      </w:rPr>
    </w:pPr>
    <w:r w:rsidRPr="00DF628D">
      <w:rPr>
        <w:b/>
        <w:noProof/>
        <w:sz w:val="18"/>
        <w:szCs w:val="18"/>
      </w:rPr>
      <mc:AlternateContent>
        <mc:Choice Requires="wps">
          <w:drawing>
            <wp:anchor distT="4294967295" distB="4294967295" distL="114300" distR="114300" simplePos="0" relativeHeight="251663872" behindDoc="0" locked="0" layoutInCell="1" allowOverlap="1" wp14:anchorId="47584498" wp14:editId="204C52BD">
              <wp:simplePos x="0" y="0"/>
              <wp:positionH relativeFrom="column">
                <wp:posOffset>228600</wp:posOffset>
              </wp:positionH>
              <wp:positionV relativeFrom="paragraph">
                <wp:posOffset>53974</wp:posOffset>
              </wp:positionV>
              <wp:extent cx="8462010" cy="0"/>
              <wp:effectExtent l="0" t="0" r="0" b="0"/>
              <wp:wrapTopAndBottom/>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62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290F2" id="Line 1"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4.25pt" to="684.3pt,4.2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" strokeweight="1.5pt">
              <o:lock v:ext="edit" shapetype="f"/>
              <w10:wrap type="topAndBottom"/>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24108F">
    <w:pPr>
      <w:pStyle w:val="Header"/>
    </w:pPr>
    <w:r w:rsidRPr="00DF628D">
      <w:rPr>
        <w:noProof/>
      </w:rPr>
      <mc:AlternateContent>
        <mc:Choice Requires="wps">
          <w:drawing>
            <wp:anchor distT="0" distB="0" distL="114300" distR="114300" simplePos="0" relativeHeight="251665920" behindDoc="1" locked="0" layoutInCell="0" allowOverlap="1" wp14:anchorId="033DE69D" wp14:editId="78C4B494">
              <wp:simplePos x="0" y="0"/>
              <wp:positionH relativeFrom="margin">
                <wp:align>center</wp:align>
              </wp:positionH>
              <wp:positionV relativeFrom="margin">
                <wp:align>center</wp:align>
              </wp:positionV>
              <wp:extent cx="5394960" cy="2312035"/>
              <wp:effectExtent l="0" t="0" r="0" b="0"/>
              <wp:wrapNone/>
              <wp:docPr id="42" nam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94960" cy="23120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76" o:spid="_x0000_s1032" type="#_x0000_t202" style="position:absolute;margin-left:0;margin-top:0;width:424.8pt;height:182.05pt;z-index:-2516505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" o:allowincell="f" filled="f" stroked="f">
              <v:stroke joinstyle="round"/>
              <v:path arrowok="t"/>
              <v:textbox>
                <w:txbxContent>
                  <w:p w:rsidR="0024108F" w:rsidRDefault="0024108F" w:rsidP="0024108F">
                    <w:pPr>
                      <w:jc w:val="center"/>
                      <w:rPr>
                        <w:sz w:val="24"/>
                      </w:rPr>
                    </w:pPr>
                    <w:r>
                      <w:rPr>
                        <w:color w:val="D8D8D8"/>
                        <w:sz w:val="16"/>
                        <w:szCs w:val="16"/>
                        <w14:textFill>
                          <w14:solidFill>
                            <w14:srgbClr w14:val="D8D8D8">
                              <w14:alpha w14:val="50000"/>
                            </w14:srgbClr>
                          </w14:solidFill>
                        </w14:textFill>
                      </w:rPr>
                      <w:t>Advance</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F029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Pr="000F4664" w:rsidRDefault="0024108F" w:rsidP="000F4664">
    <w:pPr>
      <w:pStyle w:val="Header"/>
      <w:jc w:val="center"/>
      <w:rPr>
        <w:b/>
        <w:sz w:val="18"/>
        <w:szCs w:val="18"/>
      </w:rPr>
    </w:pPr>
    <w:r>
      <w:rPr>
        <w:b/>
        <w:noProof/>
        <w:sz w:val="18"/>
        <w:szCs w:val="18"/>
      </w:rPr>
      <w:drawing>
        <wp:anchor distT="0" distB="0" distL="114300" distR="114300" simplePos="0" relativeHeight="251648512" behindDoc="0" locked="0" layoutInCell="1" allowOverlap="1">
          <wp:simplePos x="0" y="0"/>
          <wp:positionH relativeFrom="column">
            <wp:posOffset>4472940</wp:posOffset>
          </wp:positionH>
          <wp:positionV relativeFrom="paragraph">
            <wp:posOffset>-116840</wp:posOffset>
          </wp:positionV>
          <wp:extent cx="1028700" cy="504825"/>
          <wp:effectExtent l="0" t="0" r="0" b="0"/>
          <wp:wrapNone/>
          <wp:docPr id="81" name="Picture 11" descr="Logo-Mar-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ogo-Mar-20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8"/>
        <w:szCs w:val="18"/>
      </w:rPr>
      <w:drawing>
        <wp:anchor distT="0" distB="0" distL="114300" distR="114300" simplePos="0" relativeHeight="251647488" behindDoc="0" locked="0" layoutInCell="1" allowOverlap="1">
          <wp:simplePos x="0" y="0"/>
          <wp:positionH relativeFrom="column">
            <wp:posOffset>7762875</wp:posOffset>
          </wp:positionH>
          <wp:positionV relativeFrom="paragraph">
            <wp:posOffset>-173990</wp:posOffset>
          </wp:positionV>
          <wp:extent cx="1027430" cy="504825"/>
          <wp:effectExtent l="0" t="0" r="0" b="0"/>
          <wp:wrapNone/>
          <wp:docPr id="80" name="Picture 11" descr="Logo-Mar-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ogo-Mar-20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743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9F9" w:rsidRPr="000F4664">
      <w:rPr>
        <w:b/>
        <w:sz w:val="18"/>
        <w:szCs w:val="18"/>
      </w:rPr>
      <w:t>RS</w:t>
    </w:r>
    <w:r w:rsidR="00F029F9">
      <w:rPr>
        <w:b/>
        <w:sz w:val="18"/>
        <w:szCs w:val="18"/>
      </w:rPr>
      <w:t>14100</w:t>
    </w:r>
    <w:r w:rsidR="00F029F9" w:rsidRPr="000F4664">
      <w:rPr>
        <w:b/>
        <w:sz w:val="18"/>
        <w:szCs w:val="18"/>
      </w:rPr>
      <w:t xml:space="preserve"> Connectivity Family</w:t>
    </w:r>
  </w:p>
  <w:p w:rsidR="00F029F9" w:rsidRPr="000F4664" w:rsidRDefault="00F029F9" w:rsidP="000F4664">
    <w:pPr>
      <w:pStyle w:val="Header"/>
      <w:jc w:val="center"/>
      <w:rPr>
        <w:b/>
        <w:sz w:val="18"/>
        <w:szCs w:val="18"/>
      </w:rPr>
    </w:pPr>
    <w:r>
      <w:rPr>
        <w:b/>
        <w:sz w:val="18"/>
        <w:szCs w:val="18"/>
      </w:rPr>
      <w:t xml:space="preserve">Advance </w:t>
    </w:r>
    <w:r w:rsidRPr="000F4664">
      <w:rPr>
        <w:b/>
        <w:sz w:val="18"/>
        <w:szCs w:val="18"/>
      </w:rPr>
      <w:t>Datasheet</w:t>
    </w:r>
  </w:p>
  <w:p w:rsidR="00F029F9" w:rsidRDefault="00F029F9" w:rsidP="000F4664">
    <w:pPr>
      <w:pStyle w:val="Header"/>
      <w:jc w:val="center"/>
      <w:rPr>
        <w:b/>
        <w:sz w:val="18"/>
        <w:szCs w:val="18"/>
      </w:rPr>
    </w:pPr>
    <w:r>
      <w:rPr>
        <w:b/>
        <w:sz w:val="18"/>
        <w:szCs w:val="18"/>
      </w:rPr>
      <w:t>Version 1.</w:t>
    </w:r>
    <w:r w:rsidR="002C0145">
      <w:rPr>
        <w:b/>
        <w:sz w:val="18"/>
        <w:szCs w:val="18"/>
      </w:rPr>
      <w:t>4</w:t>
    </w:r>
  </w:p>
  <w:p w:rsidR="00F029F9" w:rsidRPr="000F4664" w:rsidRDefault="0024108F" w:rsidP="000F4664">
    <w:pPr>
      <w:pStyle w:val="Header"/>
      <w:jc w:val="center"/>
      <w:rPr>
        <w:b/>
        <w:szCs w:val="18"/>
      </w:rPr>
    </w:pPr>
    <w:r w:rsidRPr="00DF628D">
      <w:rPr>
        <w:b/>
        <w:noProof/>
        <w:szCs w:val="18"/>
      </w:rPr>
      <mc:AlternateContent>
        <mc:Choice Requires="wps">
          <w:drawing>
            <wp:anchor distT="4294967295" distB="4294967295" distL="114300" distR="114300" simplePos="0" relativeHeight="251649536" behindDoc="0" locked="0" layoutInCell="1" allowOverlap="1">
              <wp:simplePos x="0" y="0"/>
              <wp:positionH relativeFrom="column">
                <wp:posOffset>62865</wp:posOffset>
              </wp:positionH>
              <wp:positionV relativeFrom="paragraph">
                <wp:posOffset>68579</wp:posOffset>
              </wp:positionV>
              <wp:extent cx="5486400" cy="0"/>
              <wp:effectExtent l="0" t="0" r="0" b="0"/>
              <wp:wrapTopAndBottom/>
              <wp:docPr id="3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EF879" id="Line 1" o:spid="_x0000_s1026" style="position:absolute;z-index:251649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5pt,5.4pt" to="436.95pt,5.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" strokeweight="1.5pt">
              <o:lock v:ext="edit" shapetype="f"/>
              <w10:wrap type="topAndBottom"/>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9F9" w:rsidRDefault="00F029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03564654"/>
    <w:lvl w:ilvl="0">
      <w:start w:val="1"/>
      <w:numFmt w:val="decimal"/>
      <w:lvlText w:val="%1."/>
      <w:lvlJc w:val="left"/>
      <w:pPr>
        <w:tabs>
          <w:tab w:val="num" w:pos="926"/>
        </w:tabs>
        <w:ind w:left="926" w:hanging="360"/>
      </w:pPr>
    </w:lvl>
  </w:abstractNum>
  <w:abstractNum w:abstractNumId="1" w15:restartNumberingAfterBreak="0">
    <w:nsid w:val="083038EA"/>
    <w:multiLevelType w:val="hybridMultilevel"/>
    <w:tmpl w:val="49444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293585"/>
    <w:multiLevelType w:val="hybridMultilevel"/>
    <w:tmpl w:val="E03C0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362A90"/>
    <w:multiLevelType w:val="hybridMultilevel"/>
    <w:tmpl w:val="30D23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ED774F"/>
    <w:multiLevelType w:val="hybridMultilevel"/>
    <w:tmpl w:val="E45EA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E04499"/>
    <w:multiLevelType w:val="hybridMultilevel"/>
    <w:tmpl w:val="E864FF82"/>
    <w:lvl w:ilvl="0" w:tplc="00E0D4A8">
      <w:start w:val="1"/>
      <w:numFmt w:val="decimal"/>
      <w:pStyle w:val="listbullet1"/>
      <w:lvlText w:val="%1."/>
      <w:lvlJc w:val="left"/>
      <w:pPr>
        <w:tabs>
          <w:tab w:val="num" w:pos="1080"/>
        </w:tabs>
        <w:ind w:left="1080" w:hanging="360"/>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2C164F1"/>
    <w:multiLevelType w:val="singleLevel"/>
    <w:tmpl w:val="FE186D38"/>
    <w:lvl w:ilvl="0">
      <w:start w:val="1"/>
      <w:numFmt w:val="bullet"/>
      <w:pStyle w:val="docbullet2"/>
      <w:lvlText w:val=""/>
      <w:lvlJc w:val="left"/>
      <w:pPr>
        <w:tabs>
          <w:tab w:val="num" w:pos="1368"/>
        </w:tabs>
        <w:ind w:left="1368" w:hanging="360"/>
      </w:pPr>
      <w:rPr>
        <w:rFonts w:ascii="Symbol" w:hAnsi="Symbol" w:hint="default"/>
      </w:rPr>
    </w:lvl>
  </w:abstractNum>
  <w:abstractNum w:abstractNumId="7" w15:restartNumberingAfterBreak="0">
    <w:nsid w:val="394F3FAF"/>
    <w:multiLevelType w:val="hybridMultilevel"/>
    <w:tmpl w:val="9E769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246060"/>
    <w:multiLevelType w:val="singleLevel"/>
    <w:tmpl w:val="29D65C9E"/>
    <w:lvl w:ilvl="0">
      <w:start w:val="1"/>
      <w:numFmt w:val="bullet"/>
      <w:pStyle w:val="docbullet3"/>
      <w:lvlText w:val=""/>
      <w:lvlJc w:val="left"/>
      <w:pPr>
        <w:tabs>
          <w:tab w:val="num" w:pos="1656"/>
        </w:tabs>
        <w:ind w:left="1656" w:hanging="360"/>
      </w:pPr>
      <w:rPr>
        <w:rFonts w:ascii="Symbol" w:hAnsi="Symbol" w:hint="default"/>
      </w:rPr>
    </w:lvl>
  </w:abstractNum>
  <w:abstractNum w:abstractNumId="9" w15:restartNumberingAfterBreak="0">
    <w:nsid w:val="45C716B6"/>
    <w:multiLevelType w:val="hybridMultilevel"/>
    <w:tmpl w:val="0FC6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955469"/>
    <w:multiLevelType w:val="hybridMultilevel"/>
    <w:tmpl w:val="FF2A9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640C88"/>
    <w:multiLevelType w:val="hybridMultilevel"/>
    <w:tmpl w:val="D5301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771074"/>
    <w:multiLevelType w:val="hybridMultilevel"/>
    <w:tmpl w:val="C5608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4E255B"/>
    <w:multiLevelType w:val="hybridMultilevel"/>
    <w:tmpl w:val="B9627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CD398B"/>
    <w:multiLevelType w:val="hybridMultilevel"/>
    <w:tmpl w:val="AD228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4602DB"/>
    <w:multiLevelType w:val="hybridMultilevel"/>
    <w:tmpl w:val="5A78439E"/>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15:restartNumberingAfterBreak="0">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003AF0"/>
    <w:multiLevelType w:val="multilevel"/>
    <w:tmpl w:val="794A8244"/>
    <w:lvl w:ilvl="0">
      <w:start w:val="1"/>
      <w:numFmt w:val="decimal"/>
      <w:pStyle w:val="Heading1"/>
      <w:lvlText w:val="%1"/>
      <w:lvlJc w:val="left"/>
      <w:pPr>
        <w:tabs>
          <w:tab w:val="num" w:pos="432"/>
        </w:tabs>
        <w:ind w:left="432"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559512F"/>
    <w:multiLevelType w:val="singleLevel"/>
    <w:tmpl w:val="548E5E22"/>
    <w:lvl w:ilvl="0">
      <w:start w:val="1"/>
      <w:numFmt w:val="bullet"/>
      <w:pStyle w:val="docbullet1"/>
      <w:lvlText w:val=""/>
      <w:lvlJc w:val="left"/>
      <w:pPr>
        <w:tabs>
          <w:tab w:val="num" w:pos="1080"/>
        </w:tabs>
        <w:ind w:left="1080" w:hanging="360"/>
      </w:pPr>
      <w:rPr>
        <w:rFonts w:ascii="Symbol" w:hAnsi="Symbol" w:hint="default"/>
      </w:rPr>
    </w:lvl>
  </w:abstractNum>
  <w:abstractNum w:abstractNumId="19" w15:restartNumberingAfterBreak="0">
    <w:nsid w:val="6F2E04BB"/>
    <w:multiLevelType w:val="hybridMultilevel"/>
    <w:tmpl w:val="756A01D4"/>
    <w:lvl w:ilvl="0" w:tplc="14EC29A6">
      <w:start w:val="1"/>
      <w:numFmt w:val="decimal"/>
      <w:lvlText w:val="%1."/>
      <w:lvlJc w:val="left"/>
      <w:pPr>
        <w:tabs>
          <w:tab w:val="num" w:pos="360"/>
        </w:tabs>
        <w:ind w:left="360" w:hanging="360"/>
      </w:pPr>
    </w:lvl>
    <w:lvl w:ilvl="1" w:tplc="1DF6B65C">
      <w:start w:val="1"/>
      <w:numFmt w:val="bullet"/>
      <w:lvlText w:val="o"/>
      <w:lvlJc w:val="left"/>
      <w:pPr>
        <w:tabs>
          <w:tab w:val="num" w:pos="1080"/>
        </w:tabs>
        <w:ind w:left="1080" w:hanging="360"/>
      </w:pPr>
      <w:rPr>
        <w:rFonts w:ascii="Courier New" w:hAnsi="Courier New"/>
      </w:rPr>
    </w:lvl>
    <w:lvl w:ilvl="2" w:tplc="79D0C6EA">
      <w:start w:val="1"/>
      <w:numFmt w:val="bullet"/>
      <w:lvlText w:val=""/>
      <w:lvlJc w:val="left"/>
      <w:pPr>
        <w:tabs>
          <w:tab w:val="num" w:pos="1800"/>
        </w:tabs>
        <w:ind w:left="1800" w:hanging="360"/>
      </w:pPr>
      <w:rPr>
        <w:rFonts w:ascii="Wingdings" w:hAnsi="Wingdings"/>
      </w:rPr>
    </w:lvl>
    <w:lvl w:ilvl="3" w:tplc="7A8A625E">
      <w:start w:val="1"/>
      <w:numFmt w:val="bullet"/>
      <w:lvlText w:val=""/>
      <w:lvlJc w:val="left"/>
      <w:pPr>
        <w:tabs>
          <w:tab w:val="num" w:pos="2520"/>
        </w:tabs>
        <w:ind w:left="2520" w:hanging="360"/>
      </w:pPr>
      <w:rPr>
        <w:rFonts w:ascii="Symbol" w:hAnsi="Symbol"/>
      </w:rPr>
    </w:lvl>
    <w:lvl w:ilvl="4" w:tplc="08C0E8C6">
      <w:start w:val="1"/>
      <w:numFmt w:val="bullet"/>
      <w:lvlText w:val="o"/>
      <w:lvlJc w:val="left"/>
      <w:pPr>
        <w:tabs>
          <w:tab w:val="num" w:pos="3240"/>
        </w:tabs>
        <w:ind w:left="3240" w:hanging="360"/>
      </w:pPr>
      <w:rPr>
        <w:rFonts w:ascii="Courier New" w:hAnsi="Courier New"/>
      </w:rPr>
    </w:lvl>
    <w:lvl w:ilvl="5" w:tplc="7744D19E">
      <w:start w:val="1"/>
      <w:numFmt w:val="bullet"/>
      <w:lvlText w:val=""/>
      <w:lvlJc w:val="left"/>
      <w:pPr>
        <w:tabs>
          <w:tab w:val="num" w:pos="3960"/>
        </w:tabs>
        <w:ind w:left="3960" w:hanging="360"/>
      </w:pPr>
      <w:rPr>
        <w:rFonts w:ascii="Wingdings" w:hAnsi="Wingdings"/>
      </w:rPr>
    </w:lvl>
    <w:lvl w:ilvl="6" w:tplc="4B149BCC">
      <w:start w:val="1"/>
      <w:numFmt w:val="bullet"/>
      <w:lvlText w:val=""/>
      <w:lvlJc w:val="left"/>
      <w:pPr>
        <w:tabs>
          <w:tab w:val="num" w:pos="4680"/>
        </w:tabs>
        <w:ind w:left="4680" w:hanging="360"/>
      </w:pPr>
      <w:rPr>
        <w:rFonts w:ascii="Symbol" w:hAnsi="Symbol"/>
      </w:rPr>
    </w:lvl>
    <w:lvl w:ilvl="7" w:tplc="75E67280">
      <w:start w:val="1"/>
      <w:numFmt w:val="bullet"/>
      <w:lvlText w:val="o"/>
      <w:lvlJc w:val="left"/>
      <w:pPr>
        <w:tabs>
          <w:tab w:val="num" w:pos="5400"/>
        </w:tabs>
        <w:ind w:left="5400" w:hanging="360"/>
      </w:pPr>
      <w:rPr>
        <w:rFonts w:ascii="Courier New" w:hAnsi="Courier New"/>
      </w:rPr>
    </w:lvl>
    <w:lvl w:ilvl="8" w:tplc="26B41764">
      <w:start w:val="1"/>
      <w:numFmt w:val="bullet"/>
      <w:lvlText w:val=""/>
      <w:lvlJc w:val="left"/>
      <w:pPr>
        <w:tabs>
          <w:tab w:val="num" w:pos="6120"/>
        </w:tabs>
        <w:ind w:left="6120" w:hanging="360"/>
      </w:pPr>
      <w:rPr>
        <w:rFonts w:ascii="Wingdings" w:hAnsi="Wingdings"/>
      </w:rPr>
    </w:lvl>
  </w:abstractNum>
  <w:abstractNum w:abstractNumId="20" w15:restartNumberingAfterBreak="0">
    <w:nsid w:val="7029359F"/>
    <w:multiLevelType w:val="hybridMultilevel"/>
    <w:tmpl w:val="AD02BF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F627CF"/>
    <w:multiLevelType w:val="hybridMultilevel"/>
    <w:tmpl w:val="7DF627CF"/>
    <w:lvl w:ilvl="0" w:tplc="00286828">
      <w:start w:val="1"/>
      <w:numFmt w:val="bullet"/>
      <w:lvlText w:val=""/>
      <w:lvlJc w:val="left"/>
      <w:pPr>
        <w:tabs>
          <w:tab w:val="num" w:pos="360"/>
        </w:tabs>
        <w:ind w:left="360" w:hanging="360"/>
      </w:pPr>
      <w:rPr>
        <w:rFonts w:ascii="Symbol" w:hAnsi="Symbol"/>
      </w:rPr>
    </w:lvl>
    <w:lvl w:ilvl="1" w:tplc="49FA6FF8">
      <w:start w:val="1"/>
      <w:numFmt w:val="bullet"/>
      <w:lvlText w:val="o"/>
      <w:lvlJc w:val="left"/>
      <w:pPr>
        <w:tabs>
          <w:tab w:val="num" w:pos="1080"/>
        </w:tabs>
        <w:ind w:left="1080" w:hanging="360"/>
      </w:pPr>
      <w:rPr>
        <w:rFonts w:ascii="Courier New" w:hAnsi="Courier New"/>
      </w:rPr>
    </w:lvl>
    <w:lvl w:ilvl="2" w:tplc="F984C3B0">
      <w:start w:val="1"/>
      <w:numFmt w:val="bullet"/>
      <w:lvlText w:val=""/>
      <w:lvlJc w:val="left"/>
      <w:pPr>
        <w:tabs>
          <w:tab w:val="num" w:pos="1800"/>
        </w:tabs>
        <w:ind w:left="1800" w:hanging="360"/>
      </w:pPr>
      <w:rPr>
        <w:rFonts w:ascii="Wingdings" w:hAnsi="Wingdings"/>
      </w:rPr>
    </w:lvl>
    <w:lvl w:ilvl="3" w:tplc="C29442DC">
      <w:start w:val="1"/>
      <w:numFmt w:val="bullet"/>
      <w:lvlText w:val=""/>
      <w:lvlJc w:val="left"/>
      <w:pPr>
        <w:tabs>
          <w:tab w:val="num" w:pos="2520"/>
        </w:tabs>
        <w:ind w:left="2520" w:hanging="360"/>
      </w:pPr>
      <w:rPr>
        <w:rFonts w:ascii="Symbol" w:hAnsi="Symbol"/>
      </w:rPr>
    </w:lvl>
    <w:lvl w:ilvl="4" w:tplc="6E7637EE">
      <w:start w:val="1"/>
      <w:numFmt w:val="bullet"/>
      <w:lvlText w:val="o"/>
      <w:lvlJc w:val="left"/>
      <w:pPr>
        <w:tabs>
          <w:tab w:val="num" w:pos="3240"/>
        </w:tabs>
        <w:ind w:left="3240" w:hanging="360"/>
      </w:pPr>
      <w:rPr>
        <w:rFonts w:ascii="Courier New" w:hAnsi="Courier New"/>
      </w:rPr>
    </w:lvl>
    <w:lvl w:ilvl="5" w:tplc="3774D0CC">
      <w:start w:val="1"/>
      <w:numFmt w:val="bullet"/>
      <w:lvlText w:val=""/>
      <w:lvlJc w:val="left"/>
      <w:pPr>
        <w:tabs>
          <w:tab w:val="num" w:pos="3960"/>
        </w:tabs>
        <w:ind w:left="3960" w:hanging="360"/>
      </w:pPr>
      <w:rPr>
        <w:rFonts w:ascii="Wingdings" w:hAnsi="Wingdings"/>
      </w:rPr>
    </w:lvl>
    <w:lvl w:ilvl="6" w:tplc="AA62094E">
      <w:start w:val="1"/>
      <w:numFmt w:val="bullet"/>
      <w:lvlText w:val=""/>
      <w:lvlJc w:val="left"/>
      <w:pPr>
        <w:tabs>
          <w:tab w:val="num" w:pos="4680"/>
        </w:tabs>
        <w:ind w:left="4680" w:hanging="360"/>
      </w:pPr>
      <w:rPr>
        <w:rFonts w:ascii="Symbol" w:hAnsi="Symbol"/>
      </w:rPr>
    </w:lvl>
    <w:lvl w:ilvl="7" w:tplc="36D4DC04">
      <w:start w:val="1"/>
      <w:numFmt w:val="bullet"/>
      <w:lvlText w:val="o"/>
      <w:lvlJc w:val="left"/>
      <w:pPr>
        <w:tabs>
          <w:tab w:val="num" w:pos="5400"/>
        </w:tabs>
        <w:ind w:left="5400" w:hanging="360"/>
      </w:pPr>
      <w:rPr>
        <w:rFonts w:ascii="Courier New" w:hAnsi="Courier New"/>
      </w:rPr>
    </w:lvl>
    <w:lvl w:ilvl="8" w:tplc="1076BEEE">
      <w:start w:val="1"/>
      <w:numFmt w:val="bullet"/>
      <w:lvlText w:val=""/>
      <w:lvlJc w:val="left"/>
      <w:pPr>
        <w:tabs>
          <w:tab w:val="num" w:pos="6120"/>
        </w:tabs>
        <w:ind w:left="6120" w:hanging="360"/>
      </w:pPr>
      <w:rPr>
        <w:rFonts w:ascii="Wingdings" w:hAnsi="Wingdings"/>
      </w:rPr>
    </w:lvl>
  </w:abstractNum>
  <w:abstractNum w:abstractNumId="22" w15:restartNumberingAfterBreak="0">
    <w:nsid w:val="7DF627DF"/>
    <w:multiLevelType w:val="multilevel"/>
    <w:tmpl w:val="7DF627DF"/>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7DF627E0"/>
    <w:multiLevelType w:val="multilevel"/>
    <w:tmpl w:val="7DF627E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16"/>
  </w:num>
  <w:num w:numId="2">
    <w:abstractNumId w:val="21"/>
  </w:num>
  <w:num w:numId="3">
    <w:abstractNumId w:val="22"/>
  </w:num>
  <w:num w:numId="4">
    <w:abstractNumId w:val="17"/>
  </w:num>
  <w:num w:numId="5">
    <w:abstractNumId w:val="18"/>
  </w:num>
  <w:num w:numId="6">
    <w:abstractNumId w:val="6"/>
  </w:num>
  <w:num w:numId="7">
    <w:abstractNumId w:val="8"/>
  </w:num>
  <w:num w:numId="8">
    <w:abstractNumId w:val="5"/>
  </w:num>
  <w:num w:numId="9">
    <w:abstractNumId w:val="19"/>
  </w:num>
  <w:num w:numId="10">
    <w:abstractNumId w:val="23"/>
  </w:num>
  <w:num w:numId="11">
    <w:abstractNumId w:val="0"/>
  </w:num>
  <w:num w:numId="12">
    <w:abstractNumId w:val="15"/>
  </w:num>
  <w:num w:numId="13">
    <w:abstractNumId w:val="10"/>
  </w:num>
  <w:num w:numId="14">
    <w:abstractNumId w:val="14"/>
  </w:num>
  <w:num w:numId="15">
    <w:abstractNumId w:val="13"/>
  </w:num>
  <w:num w:numId="16">
    <w:abstractNumId w:val="1"/>
  </w:num>
  <w:num w:numId="17">
    <w:abstractNumId w:val="7"/>
  </w:num>
  <w:num w:numId="18">
    <w:abstractNumId w:val="3"/>
  </w:num>
  <w:num w:numId="19">
    <w:abstractNumId w:val="2"/>
  </w:num>
  <w:num w:numId="20">
    <w:abstractNumId w:val="4"/>
  </w:num>
  <w:num w:numId="21">
    <w:abstractNumId w:val="9"/>
  </w:num>
  <w:num w:numId="22">
    <w:abstractNumId w:val="20"/>
  </w:num>
  <w:num w:numId="23">
    <w:abstractNumId w:val="11"/>
  </w:num>
  <w:num w:numId="24">
    <w:abstractNumId w:val="12"/>
  </w:num>
  <w:num w:numId="25">
    <w:abstractNumId w:val="5"/>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System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inkAnnotations="0"/>
  <w:defaultTabStop w:val="284"/>
  <w:hyphenationZone w:val="425"/>
  <w:drawingGridHorizontalSpacing w:val="10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084"/>
    <w:rsid w:val="00006221"/>
    <w:rsid w:val="00010507"/>
    <w:rsid w:val="00011EFB"/>
    <w:rsid w:val="000124FE"/>
    <w:rsid w:val="0002466F"/>
    <w:rsid w:val="00033609"/>
    <w:rsid w:val="000374BB"/>
    <w:rsid w:val="000457DE"/>
    <w:rsid w:val="00047D5F"/>
    <w:rsid w:val="0005150A"/>
    <w:rsid w:val="00051BDB"/>
    <w:rsid w:val="00052962"/>
    <w:rsid w:val="000539E1"/>
    <w:rsid w:val="0005567A"/>
    <w:rsid w:val="000577AB"/>
    <w:rsid w:val="000616F0"/>
    <w:rsid w:val="00066E16"/>
    <w:rsid w:val="00067E2A"/>
    <w:rsid w:val="00077CBC"/>
    <w:rsid w:val="00097F37"/>
    <w:rsid w:val="000B18D7"/>
    <w:rsid w:val="000C0DC1"/>
    <w:rsid w:val="000C7A7D"/>
    <w:rsid w:val="000E0627"/>
    <w:rsid w:val="000E21DD"/>
    <w:rsid w:val="000E3208"/>
    <w:rsid w:val="000E5EDE"/>
    <w:rsid w:val="000F4664"/>
    <w:rsid w:val="0010794F"/>
    <w:rsid w:val="00112EC7"/>
    <w:rsid w:val="0011320D"/>
    <w:rsid w:val="0011355E"/>
    <w:rsid w:val="0011429F"/>
    <w:rsid w:val="00116340"/>
    <w:rsid w:val="0011752B"/>
    <w:rsid w:val="001236D2"/>
    <w:rsid w:val="00123D04"/>
    <w:rsid w:val="0012688D"/>
    <w:rsid w:val="00133896"/>
    <w:rsid w:val="0014104F"/>
    <w:rsid w:val="00141684"/>
    <w:rsid w:val="00146308"/>
    <w:rsid w:val="00146D1F"/>
    <w:rsid w:val="00153D77"/>
    <w:rsid w:val="00163E27"/>
    <w:rsid w:val="0016587C"/>
    <w:rsid w:val="00170EDF"/>
    <w:rsid w:val="00185BFF"/>
    <w:rsid w:val="00193AC2"/>
    <w:rsid w:val="00196CC1"/>
    <w:rsid w:val="001B0608"/>
    <w:rsid w:val="001B0C2E"/>
    <w:rsid w:val="001C18AE"/>
    <w:rsid w:val="001C221A"/>
    <w:rsid w:val="001C3591"/>
    <w:rsid w:val="001C6895"/>
    <w:rsid w:val="001C6FED"/>
    <w:rsid w:val="001C715C"/>
    <w:rsid w:val="001D1769"/>
    <w:rsid w:val="001D2299"/>
    <w:rsid w:val="001D62CC"/>
    <w:rsid w:val="001E4B6A"/>
    <w:rsid w:val="001F3148"/>
    <w:rsid w:val="001F3315"/>
    <w:rsid w:val="001F5065"/>
    <w:rsid w:val="00202BAF"/>
    <w:rsid w:val="00211295"/>
    <w:rsid w:val="00215892"/>
    <w:rsid w:val="0021730A"/>
    <w:rsid w:val="00221BB7"/>
    <w:rsid w:val="00221CC3"/>
    <w:rsid w:val="00223519"/>
    <w:rsid w:val="002338CB"/>
    <w:rsid w:val="0024108F"/>
    <w:rsid w:val="00242C8E"/>
    <w:rsid w:val="00246BF5"/>
    <w:rsid w:val="0025395E"/>
    <w:rsid w:val="00262FA5"/>
    <w:rsid w:val="00270C05"/>
    <w:rsid w:val="002728D1"/>
    <w:rsid w:val="002837B1"/>
    <w:rsid w:val="00291B35"/>
    <w:rsid w:val="00291E91"/>
    <w:rsid w:val="00292D9F"/>
    <w:rsid w:val="002C0145"/>
    <w:rsid w:val="002D49AF"/>
    <w:rsid w:val="002D4F48"/>
    <w:rsid w:val="002E1D60"/>
    <w:rsid w:val="002F256A"/>
    <w:rsid w:val="002F30AE"/>
    <w:rsid w:val="00312261"/>
    <w:rsid w:val="003211EA"/>
    <w:rsid w:val="003414EB"/>
    <w:rsid w:val="00347DE5"/>
    <w:rsid w:val="00351617"/>
    <w:rsid w:val="00362E47"/>
    <w:rsid w:val="0037069B"/>
    <w:rsid w:val="0037210F"/>
    <w:rsid w:val="00375B9E"/>
    <w:rsid w:val="0037723A"/>
    <w:rsid w:val="00381965"/>
    <w:rsid w:val="00394A5E"/>
    <w:rsid w:val="003A68CB"/>
    <w:rsid w:val="003B1870"/>
    <w:rsid w:val="003C1514"/>
    <w:rsid w:val="003C6C3D"/>
    <w:rsid w:val="003E4B6A"/>
    <w:rsid w:val="003F04D9"/>
    <w:rsid w:val="003F4BB6"/>
    <w:rsid w:val="00404F4A"/>
    <w:rsid w:val="004074E0"/>
    <w:rsid w:val="00415BB5"/>
    <w:rsid w:val="00426107"/>
    <w:rsid w:val="00430132"/>
    <w:rsid w:val="00443481"/>
    <w:rsid w:val="00444844"/>
    <w:rsid w:val="00454385"/>
    <w:rsid w:val="0047109A"/>
    <w:rsid w:val="00481589"/>
    <w:rsid w:val="00482EDE"/>
    <w:rsid w:val="004857B8"/>
    <w:rsid w:val="0049708F"/>
    <w:rsid w:val="004B0EA4"/>
    <w:rsid w:val="004B402C"/>
    <w:rsid w:val="004C07C8"/>
    <w:rsid w:val="004D6DB6"/>
    <w:rsid w:val="004E330B"/>
    <w:rsid w:val="004E6690"/>
    <w:rsid w:val="005003F1"/>
    <w:rsid w:val="0050383F"/>
    <w:rsid w:val="0052453A"/>
    <w:rsid w:val="00534504"/>
    <w:rsid w:val="00542886"/>
    <w:rsid w:val="00544559"/>
    <w:rsid w:val="0054540E"/>
    <w:rsid w:val="00552728"/>
    <w:rsid w:val="005536E7"/>
    <w:rsid w:val="0056465E"/>
    <w:rsid w:val="00572B51"/>
    <w:rsid w:val="0057349B"/>
    <w:rsid w:val="005A3B0E"/>
    <w:rsid w:val="005A7DA0"/>
    <w:rsid w:val="005B7973"/>
    <w:rsid w:val="005C566F"/>
    <w:rsid w:val="005D18C0"/>
    <w:rsid w:val="005D2FC9"/>
    <w:rsid w:val="005E1D82"/>
    <w:rsid w:val="005E5FDF"/>
    <w:rsid w:val="005E6653"/>
    <w:rsid w:val="005F32C6"/>
    <w:rsid w:val="00615206"/>
    <w:rsid w:val="00624AFA"/>
    <w:rsid w:val="00633186"/>
    <w:rsid w:val="006440DE"/>
    <w:rsid w:val="00647E02"/>
    <w:rsid w:val="00650CE6"/>
    <w:rsid w:val="00651E0E"/>
    <w:rsid w:val="00652043"/>
    <w:rsid w:val="006603CE"/>
    <w:rsid w:val="00661631"/>
    <w:rsid w:val="00661E79"/>
    <w:rsid w:val="00670892"/>
    <w:rsid w:val="0067475D"/>
    <w:rsid w:val="00683725"/>
    <w:rsid w:val="00685A35"/>
    <w:rsid w:val="00685F94"/>
    <w:rsid w:val="00696584"/>
    <w:rsid w:val="006A725F"/>
    <w:rsid w:val="006B54C8"/>
    <w:rsid w:val="006B5D5D"/>
    <w:rsid w:val="006B71BD"/>
    <w:rsid w:val="006C2945"/>
    <w:rsid w:val="006C7297"/>
    <w:rsid w:val="006E31CF"/>
    <w:rsid w:val="006E589B"/>
    <w:rsid w:val="006F4A19"/>
    <w:rsid w:val="00715BEE"/>
    <w:rsid w:val="0071755B"/>
    <w:rsid w:val="0072098B"/>
    <w:rsid w:val="00724117"/>
    <w:rsid w:val="00732114"/>
    <w:rsid w:val="00732682"/>
    <w:rsid w:val="0073715F"/>
    <w:rsid w:val="00740B55"/>
    <w:rsid w:val="0074678D"/>
    <w:rsid w:val="00791094"/>
    <w:rsid w:val="007930E0"/>
    <w:rsid w:val="007A0468"/>
    <w:rsid w:val="007A3B55"/>
    <w:rsid w:val="007B1E88"/>
    <w:rsid w:val="007C2224"/>
    <w:rsid w:val="007C525C"/>
    <w:rsid w:val="007C60AC"/>
    <w:rsid w:val="007C6365"/>
    <w:rsid w:val="007D5795"/>
    <w:rsid w:val="007E36CA"/>
    <w:rsid w:val="007E5648"/>
    <w:rsid w:val="007F6AE6"/>
    <w:rsid w:val="0080302B"/>
    <w:rsid w:val="0080509A"/>
    <w:rsid w:val="00805374"/>
    <w:rsid w:val="00816C3F"/>
    <w:rsid w:val="00833D4B"/>
    <w:rsid w:val="00835F81"/>
    <w:rsid w:val="00837CBF"/>
    <w:rsid w:val="00854E29"/>
    <w:rsid w:val="00863A6F"/>
    <w:rsid w:val="0086537F"/>
    <w:rsid w:val="00870A76"/>
    <w:rsid w:val="0087511A"/>
    <w:rsid w:val="00877B23"/>
    <w:rsid w:val="008847CD"/>
    <w:rsid w:val="00892CA6"/>
    <w:rsid w:val="00897A6F"/>
    <w:rsid w:val="008A1AA4"/>
    <w:rsid w:val="008A5158"/>
    <w:rsid w:val="008B2275"/>
    <w:rsid w:val="008C2F42"/>
    <w:rsid w:val="008C525D"/>
    <w:rsid w:val="008C6B29"/>
    <w:rsid w:val="008F323D"/>
    <w:rsid w:val="008F4103"/>
    <w:rsid w:val="008F5344"/>
    <w:rsid w:val="009162F4"/>
    <w:rsid w:val="00924788"/>
    <w:rsid w:val="00933B2E"/>
    <w:rsid w:val="00937387"/>
    <w:rsid w:val="009500FC"/>
    <w:rsid w:val="00963F8F"/>
    <w:rsid w:val="00966EB0"/>
    <w:rsid w:val="00967B5D"/>
    <w:rsid w:val="00967E4A"/>
    <w:rsid w:val="0098240F"/>
    <w:rsid w:val="00985B1A"/>
    <w:rsid w:val="009A58DA"/>
    <w:rsid w:val="009B6551"/>
    <w:rsid w:val="009B67B7"/>
    <w:rsid w:val="009C4D17"/>
    <w:rsid w:val="009C71D6"/>
    <w:rsid w:val="009D45A0"/>
    <w:rsid w:val="009E480E"/>
    <w:rsid w:val="009F5E97"/>
    <w:rsid w:val="00A03023"/>
    <w:rsid w:val="00A11A6F"/>
    <w:rsid w:val="00A17746"/>
    <w:rsid w:val="00A258E8"/>
    <w:rsid w:val="00A33117"/>
    <w:rsid w:val="00A33148"/>
    <w:rsid w:val="00A540FB"/>
    <w:rsid w:val="00A63B34"/>
    <w:rsid w:val="00A63FAE"/>
    <w:rsid w:val="00A7047B"/>
    <w:rsid w:val="00A70CC1"/>
    <w:rsid w:val="00A73C08"/>
    <w:rsid w:val="00A80A3B"/>
    <w:rsid w:val="00A82FD0"/>
    <w:rsid w:val="00A857FC"/>
    <w:rsid w:val="00A858E9"/>
    <w:rsid w:val="00AA3773"/>
    <w:rsid w:val="00AC5B19"/>
    <w:rsid w:val="00AD11E7"/>
    <w:rsid w:val="00AD6FBA"/>
    <w:rsid w:val="00AE25A2"/>
    <w:rsid w:val="00AF2685"/>
    <w:rsid w:val="00AF633F"/>
    <w:rsid w:val="00B05F5A"/>
    <w:rsid w:val="00B10329"/>
    <w:rsid w:val="00B22250"/>
    <w:rsid w:val="00B5065C"/>
    <w:rsid w:val="00B5347A"/>
    <w:rsid w:val="00B54621"/>
    <w:rsid w:val="00B63399"/>
    <w:rsid w:val="00B66BED"/>
    <w:rsid w:val="00B7121D"/>
    <w:rsid w:val="00B74A43"/>
    <w:rsid w:val="00B81E2A"/>
    <w:rsid w:val="00B904C5"/>
    <w:rsid w:val="00B923BF"/>
    <w:rsid w:val="00B92578"/>
    <w:rsid w:val="00B93C45"/>
    <w:rsid w:val="00B95678"/>
    <w:rsid w:val="00BA0F82"/>
    <w:rsid w:val="00BA6B40"/>
    <w:rsid w:val="00BB65C2"/>
    <w:rsid w:val="00BC0596"/>
    <w:rsid w:val="00BD0696"/>
    <w:rsid w:val="00BD12BE"/>
    <w:rsid w:val="00BD3C2F"/>
    <w:rsid w:val="00BE00A3"/>
    <w:rsid w:val="00BF3F5F"/>
    <w:rsid w:val="00BF43B0"/>
    <w:rsid w:val="00BF6DC8"/>
    <w:rsid w:val="00C01CF9"/>
    <w:rsid w:val="00C03BA7"/>
    <w:rsid w:val="00C04665"/>
    <w:rsid w:val="00C15A5E"/>
    <w:rsid w:val="00C24E65"/>
    <w:rsid w:val="00C30B40"/>
    <w:rsid w:val="00C35C84"/>
    <w:rsid w:val="00C42533"/>
    <w:rsid w:val="00C510EC"/>
    <w:rsid w:val="00C5404B"/>
    <w:rsid w:val="00C5573B"/>
    <w:rsid w:val="00C66280"/>
    <w:rsid w:val="00C7019F"/>
    <w:rsid w:val="00C7477F"/>
    <w:rsid w:val="00C7614D"/>
    <w:rsid w:val="00C90DEF"/>
    <w:rsid w:val="00CA4084"/>
    <w:rsid w:val="00CA56E0"/>
    <w:rsid w:val="00CB0970"/>
    <w:rsid w:val="00CB12CA"/>
    <w:rsid w:val="00CC4EBF"/>
    <w:rsid w:val="00CE5F7C"/>
    <w:rsid w:val="00CE6BD3"/>
    <w:rsid w:val="00CE7244"/>
    <w:rsid w:val="00CF159D"/>
    <w:rsid w:val="00CF5113"/>
    <w:rsid w:val="00CF7CE0"/>
    <w:rsid w:val="00D03674"/>
    <w:rsid w:val="00D051AB"/>
    <w:rsid w:val="00D06D15"/>
    <w:rsid w:val="00D10926"/>
    <w:rsid w:val="00D20177"/>
    <w:rsid w:val="00D21183"/>
    <w:rsid w:val="00D233DC"/>
    <w:rsid w:val="00D31139"/>
    <w:rsid w:val="00D31445"/>
    <w:rsid w:val="00D33B83"/>
    <w:rsid w:val="00D4047B"/>
    <w:rsid w:val="00D421BD"/>
    <w:rsid w:val="00D537AF"/>
    <w:rsid w:val="00D57241"/>
    <w:rsid w:val="00D605DB"/>
    <w:rsid w:val="00D6074A"/>
    <w:rsid w:val="00D618BA"/>
    <w:rsid w:val="00D653D0"/>
    <w:rsid w:val="00D65AFD"/>
    <w:rsid w:val="00D6748E"/>
    <w:rsid w:val="00D72721"/>
    <w:rsid w:val="00D74DEF"/>
    <w:rsid w:val="00D8492F"/>
    <w:rsid w:val="00D8649E"/>
    <w:rsid w:val="00D94A38"/>
    <w:rsid w:val="00DB20CB"/>
    <w:rsid w:val="00DB2AE0"/>
    <w:rsid w:val="00DB30BC"/>
    <w:rsid w:val="00DC6735"/>
    <w:rsid w:val="00DE03CE"/>
    <w:rsid w:val="00DE54C8"/>
    <w:rsid w:val="00DE6CAA"/>
    <w:rsid w:val="00DF057B"/>
    <w:rsid w:val="00DF628D"/>
    <w:rsid w:val="00E00908"/>
    <w:rsid w:val="00E21166"/>
    <w:rsid w:val="00E269B4"/>
    <w:rsid w:val="00E27651"/>
    <w:rsid w:val="00E31354"/>
    <w:rsid w:val="00E33845"/>
    <w:rsid w:val="00E403FA"/>
    <w:rsid w:val="00E441C9"/>
    <w:rsid w:val="00E46EC9"/>
    <w:rsid w:val="00E51126"/>
    <w:rsid w:val="00E60992"/>
    <w:rsid w:val="00E60B7C"/>
    <w:rsid w:val="00E61193"/>
    <w:rsid w:val="00E7325D"/>
    <w:rsid w:val="00E739EE"/>
    <w:rsid w:val="00E851B2"/>
    <w:rsid w:val="00E8536C"/>
    <w:rsid w:val="00EB676E"/>
    <w:rsid w:val="00EC204B"/>
    <w:rsid w:val="00EC5C78"/>
    <w:rsid w:val="00ED1CF3"/>
    <w:rsid w:val="00ED2520"/>
    <w:rsid w:val="00EE05FE"/>
    <w:rsid w:val="00EE264C"/>
    <w:rsid w:val="00EE7A3C"/>
    <w:rsid w:val="00EF4C92"/>
    <w:rsid w:val="00F001F9"/>
    <w:rsid w:val="00F029F9"/>
    <w:rsid w:val="00F06B07"/>
    <w:rsid w:val="00F1161B"/>
    <w:rsid w:val="00F13900"/>
    <w:rsid w:val="00F2298A"/>
    <w:rsid w:val="00F36938"/>
    <w:rsid w:val="00F50114"/>
    <w:rsid w:val="00F731AA"/>
    <w:rsid w:val="00F76242"/>
    <w:rsid w:val="00F813BF"/>
    <w:rsid w:val="00F85B68"/>
    <w:rsid w:val="00F86C00"/>
    <w:rsid w:val="00F9174B"/>
    <w:rsid w:val="00FA0F4B"/>
    <w:rsid w:val="00FA1C85"/>
    <w:rsid w:val="00FB4677"/>
    <w:rsid w:val="00FB64A9"/>
    <w:rsid w:val="00FC3490"/>
    <w:rsid w:val="00FD613C"/>
    <w:rsid w:val="00FD6A81"/>
    <w:rsid w:val="00FE6B38"/>
    <w:rsid w:val="00FF33C9"/>
  </w:rsids>
  <m:mathPr>
    <m:mathFont m:val="Cambria Math"/>
    <m:brkBin m:val="before"/>
    <m:brkBinSub m:val="--"/>
    <m:smallFrac m:val="0"/>
    <m:dispDef/>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2B61F7"/>
  <w15:chartTrackingRefBased/>
  <w15:docId w15:val="{B70A40FC-91DD-6049-86BE-E833FCA5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DocumentationParagraph"/>
    <w:qFormat/>
    <w:rsid w:val="001C715C"/>
    <w:rPr>
      <w:rFonts w:ascii="Calibri" w:hAnsi="Calibri"/>
      <w:szCs w:val="24"/>
      <w:lang w:val="en-US"/>
    </w:rPr>
  </w:style>
  <w:style w:type="paragraph" w:styleId="Heading1">
    <w:name w:val="heading 1"/>
    <w:aliases w:val="H1"/>
    <w:basedOn w:val="Normal"/>
    <w:next w:val="DocumentationParagraph"/>
    <w:link w:val="Heading1Char"/>
    <w:autoRedefine/>
    <w:qFormat/>
    <w:rsid w:val="006B54C8"/>
    <w:pPr>
      <w:keepNext/>
      <w:pageBreakBefore/>
      <w:numPr>
        <w:numId w:val="4"/>
      </w:numPr>
      <w:spacing w:after="240"/>
      <w:outlineLvl w:val="0"/>
    </w:pPr>
    <w:rPr>
      <w:b/>
      <w:bCs/>
      <w:kern w:val="32"/>
      <w:sz w:val="28"/>
      <w:szCs w:val="32"/>
    </w:rPr>
  </w:style>
  <w:style w:type="paragraph" w:styleId="Heading2">
    <w:name w:val="heading 2"/>
    <w:aliases w:val="H2"/>
    <w:basedOn w:val="Normal"/>
    <w:next w:val="DocumentationParagraph"/>
    <w:link w:val="Heading2Char"/>
    <w:autoRedefine/>
    <w:qFormat/>
    <w:rsid w:val="001C715C"/>
    <w:pPr>
      <w:keepNext/>
      <w:numPr>
        <w:ilvl w:val="1"/>
        <w:numId w:val="4"/>
      </w:numPr>
      <w:spacing w:before="120" w:after="120"/>
      <w:outlineLvl w:val="1"/>
    </w:pPr>
    <w:rPr>
      <w:b/>
      <w:bCs/>
      <w:iCs/>
      <w:sz w:val="24"/>
      <w:szCs w:val="28"/>
    </w:rPr>
  </w:style>
  <w:style w:type="paragraph" w:styleId="Heading3">
    <w:name w:val="heading 3"/>
    <w:aliases w:val="H3"/>
    <w:basedOn w:val="Normal"/>
    <w:next w:val="DocumentationParagraph"/>
    <w:link w:val="Heading3Char"/>
    <w:autoRedefine/>
    <w:qFormat/>
    <w:rsid w:val="001C715C"/>
    <w:pPr>
      <w:keepNext/>
      <w:numPr>
        <w:ilvl w:val="2"/>
        <w:numId w:val="4"/>
      </w:numPr>
      <w:spacing w:before="120" w:after="120"/>
      <w:outlineLvl w:val="2"/>
    </w:pPr>
    <w:rPr>
      <w:b/>
      <w:bCs/>
      <w:szCs w:val="26"/>
    </w:rPr>
  </w:style>
  <w:style w:type="paragraph" w:styleId="Heading4">
    <w:name w:val="heading 4"/>
    <w:aliases w:val="H4"/>
    <w:basedOn w:val="Normal"/>
    <w:next w:val="Normal"/>
    <w:link w:val="Heading4Char"/>
    <w:autoRedefine/>
    <w:qFormat/>
    <w:rsid w:val="001C715C"/>
    <w:pPr>
      <w:keepNext/>
      <w:numPr>
        <w:ilvl w:val="3"/>
        <w:numId w:val="4"/>
      </w:numPr>
      <w:spacing w:before="120" w:after="120"/>
      <w:outlineLvl w:val="3"/>
    </w:pPr>
    <w:rPr>
      <w:b/>
      <w:bCs/>
      <w:szCs w:val="28"/>
    </w:rPr>
  </w:style>
  <w:style w:type="paragraph" w:styleId="Heading5">
    <w:name w:val="heading 5"/>
    <w:basedOn w:val="Normal"/>
    <w:next w:val="Normal"/>
    <w:link w:val="Heading5Char"/>
    <w:qFormat/>
    <w:rsid w:val="001C715C"/>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1C715C"/>
    <w:pPr>
      <w:numPr>
        <w:ilvl w:val="5"/>
        <w:numId w:val="4"/>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1C715C"/>
    <w:pPr>
      <w:numPr>
        <w:ilvl w:val="6"/>
        <w:numId w:val="4"/>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1C715C"/>
    <w:pPr>
      <w:numPr>
        <w:ilvl w:val="7"/>
        <w:numId w:val="4"/>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1C715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C715C"/>
    <w:pPr>
      <w:spacing w:before="240" w:after="120"/>
      <w:jc w:val="center"/>
      <w:outlineLvl w:val="0"/>
    </w:pPr>
    <w:rPr>
      <w:b/>
      <w:bCs/>
      <w:kern w:val="28"/>
      <w:sz w:val="40"/>
      <w:szCs w:val="40"/>
    </w:rPr>
  </w:style>
  <w:style w:type="character" w:styleId="Hyperlink">
    <w:name w:val="Hyperlink"/>
    <w:uiPriority w:val="99"/>
    <w:rsid w:val="001C715C"/>
    <w:rPr>
      <w:color w:val="0000FF"/>
      <w:u w:val="single"/>
    </w:rPr>
  </w:style>
  <w:style w:type="paragraph" w:styleId="Caption">
    <w:name w:val="caption"/>
    <w:basedOn w:val="Normal"/>
    <w:next w:val="Normal"/>
    <w:autoRedefine/>
    <w:qFormat/>
    <w:rsid w:val="001C715C"/>
    <w:pPr>
      <w:jc w:val="center"/>
    </w:pPr>
    <w:rPr>
      <w:b/>
      <w:bCs/>
      <w:szCs w:val="20"/>
      <w:u w:val="words"/>
    </w:rPr>
  </w:style>
  <w:style w:type="paragraph" w:styleId="Header">
    <w:name w:val="header"/>
    <w:basedOn w:val="Normal"/>
    <w:link w:val="HeaderChar"/>
    <w:rsid w:val="001C715C"/>
    <w:pPr>
      <w:tabs>
        <w:tab w:val="center" w:pos="4320"/>
        <w:tab w:val="right" w:pos="8640"/>
      </w:tabs>
    </w:pPr>
  </w:style>
  <w:style w:type="character" w:customStyle="1" w:styleId="HeaderChar">
    <w:name w:val="Header Char"/>
    <w:link w:val="Header"/>
    <w:rsid w:val="0082378C"/>
    <w:rPr>
      <w:rFonts w:ascii="Calibri" w:hAnsi="Calibri"/>
      <w:szCs w:val="24"/>
      <w:lang w:val="en-US" w:eastAsia="en-US"/>
    </w:rPr>
  </w:style>
  <w:style w:type="paragraph" w:styleId="Footer">
    <w:name w:val="footer"/>
    <w:basedOn w:val="Normal"/>
    <w:link w:val="FooterChar"/>
    <w:rsid w:val="001C715C"/>
    <w:pPr>
      <w:tabs>
        <w:tab w:val="center" w:pos="4320"/>
        <w:tab w:val="right" w:pos="8640"/>
      </w:tabs>
    </w:pPr>
  </w:style>
  <w:style w:type="character" w:customStyle="1" w:styleId="FooterChar">
    <w:name w:val="Footer Char"/>
    <w:link w:val="Footer"/>
    <w:rsid w:val="00DF63C1"/>
    <w:rPr>
      <w:rFonts w:ascii="Calibri" w:hAnsi="Calibri"/>
      <w:szCs w:val="24"/>
      <w:lang w:val="en-US" w:eastAsia="en-US"/>
    </w:rPr>
  </w:style>
  <w:style w:type="character" w:styleId="PageNumber">
    <w:name w:val="page number"/>
    <w:basedOn w:val="DefaultParagraphFont"/>
    <w:rsid w:val="001C715C"/>
  </w:style>
  <w:style w:type="table" w:styleId="TableGrid">
    <w:name w:val="Table Grid"/>
    <w:basedOn w:val="TableNormal"/>
    <w:rsid w:val="00704E8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1C715C"/>
    <w:rPr>
      <w:b/>
      <w:sz w:val="24"/>
    </w:rPr>
  </w:style>
  <w:style w:type="paragraph" w:styleId="TOC2">
    <w:name w:val="toc 2"/>
    <w:basedOn w:val="Normal"/>
    <w:next w:val="Normal"/>
    <w:autoRedefine/>
    <w:uiPriority w:val="39"/>
    <w:rsid w:val="001C715C"/>
    <w:pPr>
      <w:ind w:left="202"/>
    </w:pPr>
    <w:rPr>
      <w:b/>
      <w:sz w:val="22"/>
    </w:rPr>
  </w:style>
  <w:style w:type="paragraph" w:styleId="TOC3">
    <w:name w:val="toc 3"/>
    <w:basedOn w:val="Normal"/>
    <w:next w:val="Normal"/>
    <w:autoRedefine/>
    <w:uiPriority w:val="39"/>
    <w:rsid w:val="001C715C"/>
    <w:pPr>
      <w:ind w:left="403"/>
    </w:pPr>
  </w:style>
  <w:style w:type="paragraph" w:styleId="TOC4">
    <w:name w:val="toc 4"/>
    <w:basedOn w:val="Normal"/>
    <w:next w:val="Normal"/>
    <w:autoRedefine/>
    <w:uiPriority w:val="39"/>
    <w:rsid w:val="001C715C"/>
    <w:pPr>
      <w:ind w:left="605"/>
    </w:pPr>
  </w:style>
  <w:style w:type="paragraph" w:styleId="TOC5">
    <w:name w:val="toc 5"/>
    <w:basedOn w:val="Normal"/>
    <w:next w:val="Normal"/>
    <w:autoRedefine/>
    <w:uiPriority w:val="39"/>
    <w:rsid w:val="001C715C"/>
    <w:pPr>
      <w:ind w:left="800"/>
    </w:pPr>
  </w:style>
  <w:style w:type="paragraph" w:styleId="TOC6">
    <w:name w:val="toc 6"/>
    <w:basedOn w:val="Normal"/>
    <w:next w:val="Normal"/>
    <w:autoRedefine/>
    <w:uiPriority w:val="39"/>
    <w:rsid w:val="001C715C"/>
    <w:pPr>
      <w:ind w:left="1000"/>
    </w:pPr>
  </w:style>
  <w:style w:type="paragraph" w:styleId="TOC7">
    <w:name w:val="toc 7"/>
    <w:basedOn w:val="Normal"/>
    <w:next w:val="Normal"/>
    <w:autoRedefine/>
    <w:uiPriority w:val="39"/>
    <w:rsid w:val="001C715C"/>
    <w:pPr>
      <w:ind w:left="1200"/>
    </w:pPr>
  </w:style>
  <w:style w:type="paragraph" w:styleId="TOC8">
    <w:name w:val="toc 8"/>
    <w:basedOn w:val="Normal"/>
    <w:next w:val="Normal"/>
    <w:autoRedefine/>
    <w:uiPriority w:val="39"/>
    <w:rsid w:val="001C715C"/>
    <w:pPr>
      <w:ind w:left="1400"/>
    </w:pPr>
  </w:style>
  <w:style w:type="paragraph" w:styleId="TOC9">
    <w:name w:val="toc 9"/>
    <w:basedOn w:val="Normal"/>
    <w:next w:val="Normal"/>
    <w:autoRedefine/>
    <w:uiPriority w:val="39"/>
    <w:rsid w:val="001C715C"/>
    <w:pPr>
      <w:ind w:left="1600"/>
    </w:pPr>
  </w:style>
  <w:style w:type="numbering" w:styleId="111111">
    <w:name w:val="Outline List 2"/>
    <w:rsid w:val="00C8036A"/>
    <w:pPr>
      <w:numPr>
        <w:numId w:val="1"/>
      </w:numPr>
    </w:pPr>
  </w:style>
  <w:style w:type="paragraph" w:styleId="DocumentMap">
    <w:name w:val="Document Map"/>
    <w:basedOn w:val="Normal"/>
    <w:link w:val="DocumentMapChar"/>
    <w:rsid w:val="0080509A"/>
    <w:rPr>
      <w:rFonts w:ascii="Tahoma" w:hAnsi="Tahoma"/>
      <w:sz w:val="16"/>
      <w:szCs w:val="16"/>
      <w:lang w:val="x-none" w:eastAsia="x-none"/>
    </w:rPr>
  </w:style>
  <w:style w:type="character" w:customStyle="1" w:styleId="DocumentMapChar">
    <w:name w:val="Document Map Char"/>
    <w:link w:val="DocumentMap"/>
    <w:rsid w:val="0080509A"/>
    <w:rPr>
      <w:rFonts w:ascii="Tahoma" w:hAnsi="Tahoma" w:cs="Tahoma"/>
      <w:sz w:val="16"/>
      <w:szCs w:val="16"/>
    </w:rPr>
  </w:style>
  <w:style w:type="paragraph" w:styleId="TOCHeading">
    <w:name w:val="TOC Heading"/>
    <w:basedOn w:val="Heading1"/>
    <w:next w:val="Normal"/>
    <w:uiPriority w:val="39"/>
    <w:unhideWhenUsed/>
    <w:qFormat/>
    <w:rsid w:val="00831334"/>
    <w:pPr>
      <w:keepLines/>
      <w:numPr>
        <w:numId w:val="0"/>
      </w:numPr>
      <w:spacing w:before="480" w:after="0" w:line="276" w:lineRule="auto"/>
      <w:outlineLvl w:val="9"/>
    </w:pPr>
    <w:rPr>
      <w:kern w:val="0"/>
      <w:szCs w:val="28"/>
    </w:rPr>
  </w:style>
  <w:style w:type="character" w:customStyle="1" w:styleId="Heading4Char">
    <w:name w:val="Heading 4 Char"/>
    <w:aliases w:val="H4 Char"/>
    <w:link w:val="Heading4"/>
    <w:rsid w:val="00374AF9"/>
    <w:rPr>
      <w:rFonts w:ascii="Calibri" w:hAnsi="Calibri"/>
      <w:b/>
      <w:bCs/>
      <w:szCs w:val="28"/>
      <w:lang w:val="en-US" w:eastAsia="en-US"/>
    </w:rPr>
  </w:style>
  <w:style w:type="character" w:customStyle="1" w:styleId="Heading5Char">
    <w:name w:val="Heading 5 Char"/>
    <w:link w:val="Heading5"/>
    <w:rsid w:val="00236273"/>
    <w:rPr>
      <w:rFonts w:ascii="Calibri" w:hAnsi="Calibri"/>
      <w:b/>
      <w:bCs/>
      <w:i/>
      <w:iCs/>
      <w:sz w:val="26"/>
      <w:szCs w:val="26"/>
      <w:lang w:val="en-US" w:eastAsia="en-US"/>
    </w:rPr>
  </w:style>
  <w:style w:type="table" w:customStyle="1" w:styleId="ScrollSectionColumn">
    <w:name w:val="Scroll Section Column"/>
    <w:basedOn w:val="TableNormal"/>
    <w:uiPriority w:val="99"/>
    <w:rsid w:val="00E868FB"/>
    <w:tbl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25070E"/>
    <w:rPr>
      <w:rFonts w:ascii="Arial" w:hAnsi="Arial"/>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PlainText">
    <w:name w:val="Plain Text"/>
    <w:basedOn w:val="Normal"/>
    <w:link w:val="PlainTextChar"/>
    <w:rsid w:val="00A36F31"/>
    <w:rPr>
      <w:rFonts w:ascii="Courier New" w:hAnsi="Courier New"/>
      <w:szCs w:val="20"/>
      <w:lang w:val="x-none" w:eastAsia="x-none"/>
    </w:rPr>
  </w:style>
  <w:style w:type="paragraph" w:customStyle="1" w:styleId="SublineHeader">
    <w:name w:val="Subline Header"/>
    <w:basedOn w:val="Title"/>
    <w:qFormat/>
    <w:rsid w:val="00E244B5"/>
    <w:rPr>
      <w:b w:val="0"/>
      <w:bCs w:val="0"/>
      <w:color w:val="A6A6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link w:val="Heading6"/>
    <w:rsid w:val="00236273"/>
    <w:rPr>
      <w:b/>
      <w:bCs/>
      <w:sz w:val="22"/>
      <w:szCs w:val="22"/>
      <w:lang w:val="en-US" w:eastAsia="en-US"/>
    </w:rPr>
  </w:style>
  <w:style w:type="character" w:customStyle="1" w:styleId="Heading7Char">
    <w:name w:val="Heading 7 Char"/>
    <w:link w:val="Heading7"/>
    <w:rsid w:val="00236273"/>
    <w:rPr>
      <w:sz w:val="24"/>
      <w:szCs w:val="24"/>
      <w:lang w:val="en-US" w:eastAsia="en-US"/>
    </w:rPr>
  </w:style>
  <w:style w:type="character" w:customStyle="1" w:styleId="Heading8Char">
    <w:name w:val="Heading 8 Char"/>
    <w:link w:val="Heading8"/>
    <w:rsid w:val="00236273"/>
    <w:rPr>
      <w:i/>
      <w:iCs/>
      <w:sz w:val="24"/>
      <w:szCs w:val="24"/>
      <w:lang w:val="en-US" w:eastAsia="en-US"/>
    </w:rPr>
  </w:style>
  <w:style w:type="character" w:customStyle="1" w:styleId="Heading9Char">
    <w:name w:val="Heading 9 Char"/>
    <w:link w:val="Heading9"/>
    <w:rsid w:val="00236273"/>
    <w:rPr>
      <w:rFonts w:ascii="Arial" w:hAnsi="Arial"/>
      <w:sz w:val="22"/>
      <w:szCs w:val="22"/>
      <w:lang w:val="en-US" w:eastAsia="en-US"/>
    </w:rPr>
  </w:style>
  <w:style w:type="character" w:styleId="IntenseEmphasis">
    <w:name w:val="Intense Emphasis"/>
    <w:rsid w:val="00831334"/>
    <w:rPr>
      <w:i/>
      <w:iCs/>
      <w:color w:val="7F7F7F"/>
    </w:rPr>
  </w:style>
  <w:style w:type="paragraph" w:styleId="IntenseQuote">
    <w:name w:val="Intense Quote"/>
    <w:basedOn w:val="Normal"/>
    <w:next w:val="Normal"/>
    <w:link w:val="IntenseQuoteChar"/>
    <w:rsid w:val="00831334"/>
    <w:pPr>
      <w:pBdr>
        <w:top w:val="single" w:sz="4" w:space="10" w:color="4F81BD"/>
        <w:bottom w:val="single" w:sz="4" w:space="10" w:color="4F81BD"/>
      </w:pBdr>
      <w:spacing w:before="360" w:after="360"/>
      <w:ind w:left="864" w:right="864"/>
      <w:jc w:val="center"/>
    </w:pPr>
    <w:rPr>
      <w:rFonts w:ascii="Source Sans Pro" w:hAnsi="Source Sans Pro"/>
      <w:i/>
      <w:iCs/>
      <w:color w:val="7F7F7F"/>
      <w:szCs w:val="20"/>
      <w:lang w:val="x-none" w:eastAsia="x-none"/>
    </w:rPr>
  </w:style>
  <w:style w:type="character" w:customStyle="1" w:styleId="IntenseQuoteChar">
    <w:name w:val="Intense Quote Char"/>
    <w:link w:val="IntenseQuote"/>
    <w:rsid w:val="00831334"/>
    <w:rPr>
      <w:rFonts w:ascii="Source Sans Pro" w:hAnsi="Source Sans Pro"/>
      <w:i/>
      <w:iCs/>
      <w:color w:val="7F7F7F"/>
      <w:sz w:val="20"/>
    </w:rPr>
  </w:style>
  <w:style w:type="character" w:styleId="IntenseReference">
    <w:name w:val="Intense Reference"/>
    <w:rsid w:val="00831334"/>
    <w:rPr>
      <w:b/>
      <w:bCs/>
      <w:smallCaps/>
      <w:color w:val="7F7F7F"/>
      <w:spacing w:val="5"/>
    </w:rPr>
  </w:style>
  <w:style w:type="table" w:styleId="PlainTable1">
    <w:name w:val="Plain Table 1"/>
    <w:basedOn w:val="TableNormal"/>
    <w:rsid w:val="003111A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rsid w:val="003111A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yle1">
    <w:name w:val="Style1"/>
    <w:basedOn w:val="TableNormal"/>
    <w:uiPriority w:val="99"/>
    <w:rsid w:val="003111A7"/>
    <w:tblPr/>
  </w:style>
  <w:style w:type="paragraph" w:styleId="BalloonText">
    <w:name w:val="Balloon Text"/>
    <w:basedOn w:val="Normal"/>
    <w:link w:val="BalloonTextChar"/>
    <w:rsid w:val="0080509A"/>
    <w:rPr>
      <w:rFonts w:ascii="Segoe UI" w:hAnsi="Segoe UI"/>
      <w:sz w:val="18"/>
      <w:szCs w:val="18"/>
      <w:lang w:val="x-none" w:eastAsia="x-none"/>
    </w:rPr>
  </w:style>
  <w:style w:type="character" w:customStyle="1" w:styleId="BalloonTextChar">
    <w:name w:val="Balloon Text Char"/>
    <w:link w:val="BalloonText"/>
    <w:rsid w:val="0080509A"/>
    <w:rPr>
      <w:rFonts w:ascii="Segoe UI" w:hAnsi="Segoe UI" w:cs="Segoe UI"/>
      <w:sz w:val="18"/>
      <w:szCs w:val="18"/>
    </w:rPr>
  </w:style>
  <w:style w:type="paragraph" w:customStyle="1" w:styleId="TableHeading">
    <w:name w:val="TableHeading"/>
    <w:basedOn w:val="Normal"/>
    <w:autoRedefine/>
    <w:rsid w:val="001C715C"/>
    <w:pPr>
      <w:tabs>
        <w:tab w:val="left" w:pos="360"/>
      </w:tabs>
      <w:jc w:val="center"/>
    </w:pPr>
    <w:rPr>
      <w:b/>
      <w:szCs w:val="20"/>
      <w:u w:val="words"/>
    </w:rPr>
  </w:style>
  <w:style w:type="paragraph" w:styleId="TableofFigures">
    <w:name w:val="table of figures"/>
    <w:basedOn w:val="Normal"/>
    <w:next w:val="Normal"/>
    <w:autoRedefine/>
    <w:uiPriority w:val="99"/>
    <w:rsid w:val="001C715C"/>
    <w:pPr>
      <w:ind w:left="400" w:hanging="400"/>
    </w:pPr>
    <w:rPr>
      <w:b/>
    </w:rPr>
  </w:style>
  <w:style w:type="paragraph" w:customStyle="1" w:styleId="TableText">
    <w:name w:val="TableText"/>
    <w:basedOn w:val="DocumentationParagraph"/>
    <w:rsid w:val="001C715C"/>
    <w:pPr>
      <w:keepLines/>
      <w:tabs>
        <w:tab w:val="left" w:pos="0"/>
      </w:tabs>
      <w:spacing w:after="60"/>
      <w:ind w:left="0" w:right="0"/>
    </w:pPr>
    <w:rPr>
      <w:szCs w:val="20"/>
    </w:rPr>
  </w:style>
  <w:style w:type="paragraph" w:customStyle="1" w:styleId="Version">
    <w:name w:val="Version"/>
    <w:basedOn w:val="Normal"/>
    <w:rsid w:val="001C715C"/>
    <w:pPr>
      <w:jc w:val="center"/>
    </w:pPr>
    <w:rPr>
      <w:b/>
      <w:bCs/>
      <w:sz w:val="32"/>
      <w:szCs w:val="32"/>
      <w14:shadow w14:blurRad="50800" w14:dist="38100" w14:dir="2700000" w14:sx="100000" w14:sy="100000" w14:kx="0" w14:ky="0" w14:algn="tl">
        <w14:srgbClr w14:val="000000">
          <w14:alpha w14:val="60000"/>
        </w14:srgbClr>
      </w14:shadow>
    </w:rPr>
  </w:style>
  <w:style w:type="paragraph" w:customStyle="1" w:styleId="VersionDate">
    <w:name w:val="VersionDate"/>
    <w:basedOn w:val="Version"/>
    <w:rsid w:val="001C715C"/>
    <w:rPr>
      <w:bCs w:val="0"/>
      <w14:shadow w14:blurRad="0" w14:dist="0" w14:dir="0" w14:sx="0" w14:sy="0" w14:kx="0" w14:ky="0" w14:algn="none">
        <w14:srgbClr w14:val="000000"/>
      </w14:shadow>
    </w:rPr>
  </w:style>
  <w:style w:type="paragraph" w:customStyle="1" w:styleId="DocumentationParagraph">
    <w:name w:val="Documentation Paragraph"/>
    <w:basedOn w:val="Normal"/>
    <w:link w:val="DocumentationParagraphChar"/>
    <w:rsid w:val="001C715C"/>
    <w:pPr>
      <w:spacing w:before="60" w:after="120"/>
      <w:ind w:left="720" w:right="432"/>
    </w:pPr>
  </w:style>
  <w:style w:type="paragraph" w:customStyle="1" w:styleId="StyleHeading1Left005Firstline0">
    <w:name w:val="Style Heading 1 + Left:  0.05&quot; First line:  0&quot;"/>
    <w:basedOn w:val="Heading1"/>
    <w:next w:val="DocumentationParagraph"/>
    <w:rsid w:val="001C715C"/>
    <w:pPr>
      <w:numPr>
        <w:numId w:val="0"/>
      </w:numPr>
    </w:pPr>
    <w:rPr>
      <w:szCs w:val="20"/>
    </w:rPr>
  </w:style>
  <w:style w:type="paragraph" w:customStyle="1" w:styleId="Title1">
    <w:name w:val="Title1"/>
    <w:basedOn w:val="Normal"/>
    <w:rsid w:val="001C715C"/>
    <w:pPr>
      <w:jc w:val="center"/>
    </w:pPr>
    <w:rPr>
      <w:b/>
      <w:bCs/>
      <w:sz w:val="32"/>
      <w:szCs w:val="32"/>
      <w14:shadow w14:blurRad="50800" w14:dist="38100" w14:dir="2700000" w14:sx="100000" w14:sy="100000" w14:kx="0" w14:ky="0" w14:algn="tl">
        <w14:srgbClr w14:val="000000">
          <w14:alpha w14:val="60000"/>
        </w14:srgbClr>
      </w14:shadow>
    </w:rPr>
  </w:style>
  <w:style w:type="paragraph" w:customStyle="1" w:styleId="docbullet1">
    <w:name w:val="doc_bullet1"/>
    <w:basedOn w:val="Normal"/>
    <w:rsid w:val="001C715C"/>
    <w:pPr>
      <w:numPr>
        <w:numId w:val="5"/>
      </w:numPr>
      <w:spacing w:before="60" w:after="60"/>
      <w:ind w:right="720"/>
    </w:pPr>
    <w:rPr>
      <w:szCs w:val="20"/>
    </w:rPr>
  </w:style>
  <w:style w:type="paragraph" w:customStyle="1" w:styleId="docbullet2">
    <w:name w:val="doc_bullet2"/>
    <w:basedOn w:val="Normal"/>
    <w:rsid w:val="001C715C"/>
    <w:pPr>
      <w:numPr>
        <w:numId w:val="6"/>
      </w:numPr>
      <w:spacing w:before="60"/>
      <w:ind w:right="720"/>
    </w:pPr>
    <w:rPr>
      <w:szCs w:val="20"/>
    </w:rPr>
  </w:style>
  <w:style w:type="paragraph" w:customStyle="1" w:styleId="docbullet3">
    <w:name w:val="doc_bullet3"/>
    <w:basedOn w:val="Normal"/>
    <w:rsid w:val="001C715C"/>
    <w:pPr>
      <w:numPr>
        <w:numId w:val="7"/>
      </w:numPr>
      <w:spacing w:before="60"/>
      <w:ind w:right="720"/>
    </w:pPr>
    <w:rPr>
      <w:szCs w:val="20"/>
    </w:rPr>
  </w:style>
  <w:style w:type="paragraph" w:customStyle="1" w:styleId="listbullet1">
    <w:name w:val="list_bullet1"/>
    <w:basedOn w:val="Normal"/>
    <w:rsid w:val="001C715C"/>
    <w:pPr>
      <w:numPr>
        <w:numId w:val="8"/>
      </w:numPr>
      <w:spacing w:before="60" w:after="60"/>
      <w:ind w:right="720"/>
    </w:pPr>
  </w:style>
  <w:style w:type="paragraph" w:customStyle="1" w:styleId="StyleTableTextCalibri">
    <w:name w:val="Style TableText + Calibri"/>
    <w:basedOn w:val="TableText"/>
    <w:rsid w:val="0080509A"/>
  </w:style>
  <w:style w:type="paragraph" w:customStyle="1" w:styleId="NOTE">
    <w:name w:val="NOTE"/>
    <w:basedOn w:val="DocumentationParagraph"/>
    <w:qFormat/>
    <w:rsid w:val="0080509A"/>
    <w:pPr>
      <w:pBdr>
        <w:top w:val="single" w:sz="4" w:space="1" w:color="auto" w:shadow="1"/>
        <w:left w:val="single" w:sz="4" w:space="4" w:color="auto" w:shadow="1"/>
        <w:bottom w:val="single" w:sz="4" w:space="1" w:color="auto" w:shadow="1"/>
        <w:right w:val="single" w:sz="4" w:space="4" w:color="auto" w:shadow="1"/>
      </w:pBdr>
    </w:pPr>
  </w:style>
  <w:style w:type="paragraph" w:customStyle="1" w:styleId="Code">
    <w:name w:val="Code"/>
    <w:basedOn w:val="DocumentationParagraph"/>
    <w:qFormat/>
    <w:rsid w:val="0080509A"/>
    <w:rPr>
      <w:rFonts w:ascii="Courier New" w:hAnsi="Courier New"/>
    </w:rPr>
  </w:style>
  <w:style w:type="character" w:styleId="FollowedHyperlink">
    <w:name w:val="FollowedHyperlink"/>
    <w:semiHidden/>
    <w:unhideWhenUsed/>
    <w:rsid w:val="00B66BED"/>
    <w:rPr>
      <w:color w:val="800080"/>
      <w:u w:val="single"/>
    </w:rPr>
  </w:style>
  <w:style w:type="paragraph" w:styleId="FootnoteText">
    <w:name w:val="footnote text"/>
    <w:basedOn w:val="Normal"/>
    <w:link w:val="FootnoteTextChar"/>
    <w:semiHidden/>
    <w:unhideWhenUsed/>
    <w:rsid w:val="00262FA5"/>
    <w:rPr>
      <w:szCs w:val="20"/>
      <w:lang w:val="x-none" w:eastAsia="x-none"/>
    </w:rPr>
  </w:style>
  <w:style w:type="character" w:customStyle="1" w:styleId="FootnoteTextChar">
    <w:name w:val="Footnote Text Char"/>
    <w:link w:val="FootnoteText"/>
    <w:semiHidden/>
    <w:rsid w:val="00262FA5"/>
    <w:rPr>
      <w:rFonts w:ascii="Calibri" w:hAnsi="Calibri"/>
      <w:sz w:val="20"/>
      <w:szCs w:val="20"/>
    </w:rPr>
  </w:style>
  <w:style w:type="character" w:styleId="FootnoteReference">
    <w:name w:val="footnote reference"/>
    <w:semiHidden/>
    <w:unhideWhenUsed/>
    <w:rsid w:val="00262FA5"/>
    <w:rPr>
      <w:vertAlign w:val="superscript"/>
    </w:rPr>
  </w:style>
  <w:style w:type="character" w:customStyle="1" w:styleId="DocumentationParagraphChar">
    <w:name w:val="Documentation Paragraph Char"/>
    <w:link w:val="DocumentationParagraph"/>
    <w:rsid w:val="0037210F"/>
    <w:rPr>
      <w:rFonts w:ascii="Calibri" w:hAnsi="Calibri"/>
      <w:szCs w:val="24"/>
      <w:lang w:val="en-US" w:eastAsia="en-US"/>
    </w:rPr>
  </w:style>
  <w:style w:type="paragraph" w:styleId="NormalWeb">
    <w:name w:val="Normal (Web)"/>
    <w:basedOn w:val="Normal"/>
    <w:uiPriority w:val="99"/>
    <w:unhideWhenUsed/>
    <w:rsid w:val="0037210F"/>
    <w:pPr>
      <w:spacing w:before="100" w:beforeAutospacing="1" w:after="100" w:afterAutospacing="1"/>
    </w:pPr>
    <w:rPr>
      <w:rFonts w:ascii="Times New Roman" w:hAnsi="Times New Roman"/>
      <w:sz w:val="24"/>
    </w:rPr>
  </w:style>
  <w:style w:type="character" w:styleId="Strong">
    <w:name w:val="Strong"/>
    <w:uiPriority w:val="22"/>
    <w:qFormat/>
    <w:rsid w:val="0037210F"/>
    <w:rPr>
      <w:b/>
      <w:bCs/>
    </w:rPr>
  </w:style>
  <w:style w:type="character" w:customStyle="1" w:styleId="Heading1Char">
    <w:name w:val="Heading 1 Char"/>
    <w:aliases w:val="H1 Char"/>
    <w:link w:val="Heading1"/>
    <w:rsid w:val="006B54C8"/>
    <w:rPr>
      <w:rFonts w:ascii="Calibri" w:hAnsi="Calibri"/>
      <w:b/>
      <w:bCs/>
      <w:kern w:val="32"/>
      <w:sz w:val="28"/>
      <w:szCs w:val="32"/>
      <w:lang w:val="en-US" w:eastAsia="en-US"/>
    </w:rPr>
  </w:style>
  <w:style w:type="character" w:customStyle="1" w:styleId="Heading2Char">
    <w:name w:val="Heading 2 Char"/>
    <w:aliases w:val="H2 Char"/>
    <w:link w:val="Heading2"/>
    <w:rsid w:val="003B1870"/>
    <w:rPr>
      <w:rFonts w:ascii="Calibri" w:hAnsi="Calibri"/>
      <w:b/>
      <w:bCs/>
      <w:iCs/>
      <w:sz w:val="24"/>
      <w:szCs w:val="28"/>
      <w:lang w:val="en-US" w:eastAsia="en-US"/>
    </w:rPr>
  </w:style>
  <w:style w:type="character" w:customStyle="1" w:styleId="Heading3Char">
    <w:name w:val="Heading 3 Char"/>
    <w:aliases w:val="H3 Char"/>
    <w:link w:val="Heading3"/>
    <w:rsid w:val="0011752B"/>
    <w:rPr>
      <w:rFonts w:ascii="Calibri" w:hAnsi="Calibri"/>
      <w:b/>
      <w:bCs/>
      <w:szCs w:val="26"/>
      <w:lang w:val="en-US" w:eastAsia="en-US"/>
    </w:rPr>
  </w:style>
  <w:style w:type="character" w:customStyle="1" w:styleId="TitleChar">
    <w:name w:val="Title Char"/>
    <w:link w:val="Title"/>
    <w:rsid w:val="00196CC1"/>
    <w:rPr>
      <w:rFonts w:ascii="Calibri" w:hAnsi="Calibri" w:cs="Arial"/>
      <w:b/>
      <w:bCs/>
      <w:kern w:val="28"/>
      <w:sz w:val="40"/>
      <w:szCs w:val="40"/>
      <w:lang w:val="en-US" w:eastAsia="en-US"/>
    </w:rPr>
  </w:style>
  <w:style w:type="character" w:customStyle="1" w:styleId="PlainTextChar">
    <w:name w:val="Plain Text Char"/>
    <w:link w:val="PlainText"/>
    <w:rsid w:val="00196CC1"/>
    <w:rPr>
      <w:rFonts w:ascii="Courier New" w:hAnsi="Courier New" w:cs="Courier New"/>
      <w:sz w:val="20"/>
      <w:szCs w:val="20"/>
    </w:rPr>
  </w:style>
  <w:style w:type="paragraph" w:styleId="ListParagraph">
    <w:name w:val="List Paragraph"/>
    <w:basedOn w:val="Normal"/>
    <w:rsid w:val="0067475D"/>
    <w:pPr>
      <w:ind w:left="720"/>
      <w:contextualSpacing/>
    </w:pPr>
  </w:style>
  <w:style w:type="numbering" w:customStyle="1" w:styleId="NoList1">
    <w:name w:val="No List1"/>
    <w:next w:val="NoList"/>
    <w:uiPriority w:val="99"/>
    <w:semiHidden/>
    <w:unhideWhenUsed/>
    <w:rsid w:val="00A7047B"/>
  </w:style>
  <w:style w:type="paragraph" w:customStyle="1" w:styleId="documentationparagraph0">
    <w:name w:val="documentationparagraph"/>
    <w:basedOn w:val="Normal"/>
    <w:rsid w:val="00A857FC"/>
    <w:pPr>
      <w:spacing w:before="100" w:beforeAutospacing="1" w:after="100" w:afterAutospacing="1"/>
    </w:pPr>
    <w:rPr>
      <w:rFonts w:ascii="Times New Roman" w:hAnsi="Times New Roman"/>
      <w:sz w:val="24"/>
    </w:rPr>
  </w:style>
  <w:style w:type="numbering" w:customStyle="1" w:styleId="1111111">
    <w:name w:val="1 / 1.1 / 1.1.11"/>
    <w:next w:val="111111"/>
    <w:rsid w:val="009D45A0"/>
  </w:style>
  <w:style w:type="table" w:customStyle="1" w:styleId="ScrollTableNormal1">
    <w:name w:val="Scroll Table Normal1"/>
    <w:basedOn w:val="TableNormal"/>
    <w:uiPriority w:val="99"/>
    <w:qFormat/>
    <w:rsid w:val="009D45A0"/>
    <w:rPr>
      <w:rFonts w:ascii="Arial" w:hAnsi="Arial"/>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with-breadcrumbs">
    <w:name w:val="with-breadcrumbs"/>
    <w:basedOn w:val="Normal"/>
    <w:rsid w:val="009D45A0"/>
    <w:pPr>
      <w:spacing w:before="100" w:beforeAutospacing="1" w:after="100" w:afterAutospacing="1"/>
    </w:pPr>
    <w:rPr>
      <w:rFonts w:ascii="Times New Roman" w:hAnsi="Times New Roman"/>
      <w:sz w:val="24"/>
    </w:rPr>
  </w:style>
  <w:style w:type="character" w:customStyle="1" w:styleId="inline-comment-marker">
    <w:name w:val="inline-comment-marker"/>
    <w:basedOn w:val="DefaultParagraphFont"/>
    <w:rsid w:val="009D45A0"/>
  </w:style>
  <w:style w:type="table" w:customStyle="1" w:styleId="ScrollTableNormal11">
    <w:name w:val="Scroll Table Normal11"/>
    <w:basedOn w:val="TableNormal"/>
    <w:uiPriority w:val="99"/>
    <w:qFormat/>
    <w:rsid w:val="009D45A0"/>
    <w:rPr>
      <w:rFonts w:ascii="Arial" w:hAnsi="Arial"/>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TableParagraph">
    <w:name w:val="Table Paragraph"/>
    <w:basedOn w:val="Normal"/>
    <w:uiPriority w:val="1"/>
    <w:qFormat/>
    <w:rsid w:val="00AE25A2"/>
    <w:pPr>
      <w:widowControl w:val="0"/>
      <w:autoSpaceDE w:val="0"/>
      <w:autoSpaceDN w:val="0"/>
      <w:spacing w:before="1" w:line="249" w:lineRule="exact"/>
      <w:ind w:left="148" w:right="364"/>
      <w:jc w:val="center"/>
    </w:pPr>
    <w:rPr>
      <w:rFonts w:eastAsia="Calibri" w:cs="Calibri"/>
      <w:sz w:val="22"/>
      <w:szCs w:val="22"/>
    </w:rPr>
  </w:style>
  <w:style w:type="character" w:styleId="CommentReference">
    <w:name w:val="annotation reference"/>
    <w:semiHidden/>
    <w:unhideWhenUsed/>
    <w:rsid w:val="00AE25A2"/>
    <w:rPr>
      <w:sz w:val="16"/>
      <w:szCs w:val="16"/>
    </w:rPr>
  </w:style>
  <w:style w:type="paragraph" w:styleId="CommentText">
    <w:name w:val="annotation text"/>
    <w:basedOn w:val="Normal"/>
    <w:link w:val="CommentTextChar"/>
    <w:semiHidden/>
    <w:unhideWhenUsed/>
    <w:rsid w:val="00AE25A2"/>
    <w:rPr>
      <w:szCs w:val="20"/>
    </w:rPr>
  </w:style>
  <w:style w:type="character" w:customStyle="1" w:styleId="CommentTextChar">
    <w:name w:val="Comment Text Char"/>
    <w:link w:val="CommentText"/>
    <w:semiHidden/>
    <w:rsid w:val="00AE25A2"/>
    <w:rPr>
      <w:rFonts w:ascii="Calibri" w:hAnsi="Calibri"/>
      <w:lang w:val="en-US" w:eastAsia="en-US"/>
    </w:rPr>
  </w:style>
  <w:style w:type="paragraph" w:styleId="CommentSubject">
    <w:name w:val="annotation subject"/>
    <w:basedOn w:val="CommentText"/>
    <w:next w:val="CommentText"/>
    <w:link w:val="CommentSubjectChar"/>
    <w:unhideWhenUsed/>
    <w:rsid w:val="00AE25A2"/>
    <w:rPr>
      <w:b/>
      <w:bCs/>
    </w:rPr>
  </w:style>
  <w:style w:type="character" w:customStyle="1" w:styleId="CommentSubjectChar">
    <w:name w:val="Comment Subject Char"/>
    <w:link w:val="CommentSubject"/>
    <w:rsid w:val="00AE25A2"/>
    <w:rPr>
      <w:rFonts w:ascii="Calibri" w:hAnsi="Calibri"/>
      <w:b/>
      <w:bCs/>
      <w:lang w:val="en-US" w:eastAsia="en-US"/>
    </w:rPr>
  </w:style>
  <w:style w:type="character" w:customStyle="1" w:styleId="conf-macro">
    <w:name w:val="conf-macro"/>
    <w:basedOn w:val="DefaultParagraphFont"/>
    <w:rsid w:val="007A3B55"/>
  </w:style>
  <w:style w:type="paragraph" w:styleId="Revision">
    <w:name w:val="Revision"/>
    <w:hidden/>
    <w:semiHidden/>
    <w:rsid w:val="0010794F"/>
    <w:rPr>
      <w:rFonts w:ascii="Calibri" w:hAnsi="Calibri"/>
      <w:szCs w:val="24"/>
      <w:lang w:val="en-US"/>
    </w:rPr>
  </w:style>
  <w:style w:type="paragraph" w:styleId="Date">
    <w:name w:val="Date"/>
    <w:basedOn w:val="Normal"/>
    <w:next w:val="Normal"/>
    <w:link w:val="DateChar"/>
    <w:unhideWhenUsed/>
    <w:rsid w:val="003A68CB"/>
  </w:style>
  <w:style w:type="character" w:customStyle="1" w:styleId="DateChar">
    <w:name w:val="Date Char"/>
    <w:basedOn w:val="DefaultParagraphFont"/>
    <w:link w:val="Date"/>
    <w:rsid w:val="003A68CB"/>
    <w:rPr>
      <w:rFonts w:ascii="Calibri" w:hAnsi="Calibri"/>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19291">
      <w:bodyDiv w:val="1"/>
      <w:marLeft w:val="0"/>
      <w:marRight w:val="0"/>
      <w:marTop w:val="0"/>
      <w:marBottom w:val="0"/>
      <w:divBdr>
        <w:top w:val="none" w:sz="0" w:space="0" w:color="auto"/>
        <w:left w:val="none" w:sz="0" w:space="0" w:color="auto"/>
        <w:bottom w:val="none" w:sz="0" w:space="0" w:color="auto"/>
        <w:right w:val="none" w:sz="0" w:space="0" w:color="auto"/>
      </w:divBdr>
    </w:div>
    <w:div w:id="265383322">
      <w:bodyDiv w:val="1"/>
      <w:marLeft w:val="0"/>
      <w:marRight w:val="0"/>
      <w:marTop w:val="0"/>
      <w:marBottom w:val="0"/>
      <w:divBdr>
        <w:top w:val="none" w:sz="0" w:space="0" w:color="auto"/>
        <w:left w:val="none" w:sz="0" w:space="0" w:color="auto"/>
        <w:bottom w:val="none" w:sz="0" w:space="0" w:color="auto"/>
        <w:right w:val="none" w:sz="0" w:space="0" w:color="auto"/>
      </w:divBdr>
    </w:div>
    <w:div w:id="348216541">
      <w:bodyDiv w:val="1"/>
      <w:marLeft w:val="0"/>
      <w:marRight w:val="0"/>
      <w:marTop w:val="0"/>
      <w:marBottom w:val="0"/>
      <w:divBdr>
        <w:top w:val="none" w:sz="0" w:space="0" w:color="auto"/>
        <w:left w:val="none" w:sz="0" w:space="0" w:color="auto"/>
        <w:bottom w:val="none" w:sz="0" w:space="0" w:color="auto"/>
        <w:right w:val="none" w:sz="0" w:space="0" w:color="auto"/>
      </w:divBdr>
    </w:div>
    <w:div w:id="433941091">
      <w:bodyDiv w:val="1"/>
      <w:marLeft w:val="0"/>
      <w:marRight w:val="0"/>
      <w:marTop w:val="0"/>
      <w:marBottom w:val="0"/>
      <w:divBdr>
        <w:top w:val="none" w:sz="0" w:space="0" w:color="auto"/>
        <w:left w:val="none" w:sz="0" w:space="0" w:color="auto"/>
        <w:bottom w:val="none" w:sz="0" w:space="0" w:color="auto"/>
        <w:right w:val="none" w:sz="0" w:space="0" w:color="auto"/>
      </w:divBdr>
    </w:div>
    <w:div w:id="441150811">
      <w:bodyDiv w:val="1"/>
      <w:marLeft w:val="0"/>
      <w:marRight w:val="0"/>
      <w:marTop w:val="0"/>
      <w:marBottom w:val="0"/>
      <w:divBdr>
        <w:top w:val="none" w:sz="0" w:space="0" w:color="auto"/>
        <w:left w:val="none" w:sz="0" w:space="0" w:color="auto"/>
        <w:bottom w:val="none" w:sz="0" w:space="0" w:color="auto"/>
        <w:right w:val="none" w:sz="0" w:space="0" w:color="auto"/>
      </w:divBdr>
    </w:div>
    <w:div w:id="442579106">
      <w:bodyDiv w:val="1"/>
      <w:marLeft w:val="0"/>
      <w:marRight w:val="0"/>
      <w:marTop w:val="0"/>
      <w:marBottom w:val="0"/>
      <w:divBdr>
        <w:top w:val="none" w:sz="0" w:space="0" w:color="auto"/>
        <w:left w:val="none" w:sz="0" w:space="0" w:color="auto"/>
        <w:bottom w:val="none" w:sz="0" w:space="0" w:color="auto"/>
        <w:right w:val="none" w:sz="0" w:space="0" w:color="auto"/>
      </w:divBdr>
    </w:div>
    <w:div w:id="472873211">
      <w:bodyDiv w:val="1"/>
      <w:marLeft w:val="0"/>
      <w:marRight w:val="0"/>
      <w:marTop w:val="0"/>
      <w:marBottom w:val="0"/>
      <w:divBdr>
        <w:top w:val="none" w:sz="0" w:space="0" w:color="auto"/>
        <w:left w:val="none" w:sz="0" w:space="0" w:color="auto"/>
        <w:bottom w:val="none" w:sz="0" w:space="0" w:color="auto"/>
        <w:right w:val="none" w:sz="0" w:space="0" w:color="auto"/>
      </w:divBdr>
    </w:div>
    <w:div w:id="564606523">
      <w:bodyDiv w:val="1"/>
      <w:marLeft w:val="0"/>
      <w:marRight w:val="0"/>
      <w:marTop w:val="0"/>
      <w:marBottom w:val="0"/>
      <w:divBdr>
        <w:top w:val="none" w:sz="0" w:space="0" w:color="auto"/>
        <w:left w:val="none" w:sz="0" w:space="0" w:color="auto"/>
        <w:bottom w:val="none" w:sz="0" w:space="0" w:color="auto"/>
        <w:right w:val="none" w:sz="0" w:space="0" w:color="auto"/>
      </w:divBdr>
    </w:div>
    <w:div w:id="607471820">
      <w:bodyDiv w:val="1"/>
      <w:marLeft w:val="0"/>
      <w:marRight w:val="0"/>
      <w:marTop w:val="0"/>
      <w:marBottom w:val="0"/>
      <w:divBdr>
        <w:top w:val="none" w:sz="0" w:space="0" w:color="auto"/>
        <w:left w:val="none" w:sz="0" w:space="0" w:color="auto"/>
        <w:bottom w:val="none" w:sz="0" w:space="0" w:color="auto"/>
        <w:right w:val="none" w:sz="0" w:space="0" w:color="auto"/>
      </w:divBdr>
    </w:div>
    <w:div w:id="645815380">
      <w:bodyDiv w:val="1"/>
      <w:marLeft w:val="0"/>
      <w:marRight w:val="0"/>
      <w:marTop w:val="0"/>
      <w:marBottom w:val="0"/>
      <w:divBdr>
        <w:top w:val="none" w:sz="0" w:space="0" w:color="auto"/>
        <w:left w:val="none" w:sz="0" w:space="0" w:color="auto"/>
        <w:bottom w:val="none" w:sz="0" w:space="0" w:color="auto"/>
        <w:right w:val="none" w:sz="0" w:space="0" w:color="auto"/>
      </w:divBdr>
    </w:div>
    <w:div w:id="827745029">
      <w:bodyDiv w:val="1"/>
      <w:marLeft w:val="0"/>
      <w:marRight w:val="0"/>
      <w:marTop w:val="0"/>
      <w:marBottom w:val="0"/>
      <w:divBdr>
        <w:top w:val="none" w:sz="0" w:space="0" w:color="auto"/>
        <w:left w:val="none" w:sz="0" w:space="0" w:color="auto"/>
        <w:bottom w:val="none" w:sz="0" w:space="0" w:color="auto"/>
        <w:right w:val="none" w:sz="0" w:space="0" w:color="auto"/>
      </w:divBdr>
    </w:div>
    <w:div w:id="925067878">
      <w:bodyDiv w:val="1"/>
      <w:marLeft w:val="0"/>
      <w:marRight w:val="0"/>
      <w:marTop w:val="0"/>
      <w:marBottom w:val="0"/>
      <w:divBdr>
        <w:top w:val="none" w:sz="0" w:space="0" w:color="auto"/>
        <w:left w:val="none" w:sz="0" w:space="0" w:color="auto"/>
        <w:bottom w:val="none" w:sz="0" w:space="0" w:color="auto"/>
        <w:right w:val="none" w:sz="0" w:space="0" w:color="auto"/>
      </w:divBdr>
    </w:div>
    <w:div w:id="1050884073">
      <w:bodyDiv w:val="1"/>
      <w:marLeft w:val="0"/>
      <w:marRight w:val="0"/>
      <w:marTop w:val="0"/>
      <w:marBottom w:val="0"/>
      <w:divBdr>
        <w:top w:val="none" w:sz="0" w:space="0" w:color="auto"/>
        <w:left w:val="none" w:sz="0" w:space="0" w:color="auto"/>
        <w:bottom w:val="none" w:sz="0" w:space="0" w:color="auto"/>
        <w:right w:val="none" w:sz="0" w:space="0" w:color="auto"/>
      </w:divBdr>
    </w:div>
    <w:div w:id="1162620211">
      <w:bodyDiv w:val="1"/>
      <w:marLeft w:val="0"/>
      <w:marRight w:val="0"/>
      <w:marTop w:val="0"/>
      <w:marBottom w:val="0"/>
      <w:divBdr>
        <w:top w:val="none" w:sz="0" w:space="0" w:color="auto"/>
        <w:left w:val="none" w:sz="0" w:space="0" w:color="auto"/>
        <w:bottom w:val="none" w:sz="0" w:space="0" w:color="auto"/>
        <w:right w:val="none" w:sz="0" w:space="0" w:color="auto"/>
      </w:divBdr>
    </w:div>
    <w:div w:id="1241869175">
      <w:bodyDiv w:val="1"/>
      <w:marLeft w:val="0"/>
      <w:marRight w:val="0"/>
      <w:marTop w:val="0"/>
      <w:marBottom w:val="0"/>
      <w:divBdr>
        <w:top w:val="none" w:sz="0" w:space="0" w:color="auto"/>
        <w:left w:val="none" w:sz="0" w:space="0" w:color="auto"/>
        <w:bottom w:val="none" w:sz="0" w:space="0" w:color="auto"/>
        <w:right w:val="none" w:sz="0" w:space="0" w:color="auto"/>
      </w:divBdr>
    </w:div>
    <w:div w:id="1383867560">
      <w:bodyDiv w:val="1"/>
      <w:marLeft w:val="0"/>
      <w:marRight w:val="0"/>
      <w:marTop w:val="0"/>
      <w:marBottom w:val="0"/>
      <w:divBdr>
        <w:top w:val="none" w:sz="0" w:space="0" w:color="auto"/>
        <w:left w:val="none" w:sz="0" w:space="0" w:color="auto"/>
        <w:bottom w:val="none" w:sz="0" w:space="0" w:color="auto"/>
        <w:right w:val="none" w:sz="0" w:space="0" w:color="auto"/>
      </w:divBdr>
    </w:div>
    <w:div w:id="1384334658">
      <w:bodyDiv w:val="1"/>
      <w:marLeft w:val="0"/>
      <w:marRight w:val="0"/>
      <w:marTop w:val="0"/>
      <w:marBottom w:val="0"/>
      <w:divBdr>
        <w:top w:val="none" w:sz="0" w:space="0" w:color="auto"/>
        <w:left w:val="none" w:sz="0" w:space="0" w:color="auto"/>
        <w:bottom w:val="none" w:sz="0" w:space="0" w:color="auto"/>
        <w:right w:val="none" w:sz="0" w:space="0" w:color="auto"/>
      </w:divBdr>
    </w:div>
    <w:div w:id="1476291808">
      <w:bodyDiv w:val="1"/>
      <w:marLeft w:val="0"/>
      <w:marRight w:val="0"/>
      <w:marTop w:val="0"/>
      <w:marBottom w:val="0"/>
      <w:divBdr>
        <w:top w:val="none" w:sz="0" w:space="0" w:color="auto"/>
        <w:left w:val="none" w:sz="0" w:space="0" w:color="auto"/>
        <w:bottom w:val="none" w:sz="0" w:space="0" w:color="auto"/>
        <w:right w:val="none" w:sz="0" w:space="0" w:color="auto"/>
      </w:divBdr>
    </w:div>
    <w:div w:id="1539007685">
      <w:bodyDiv w:val="1"/>
      <w:marLeft w:val="0"/>
      <w:marRight w:val="0"/>
      <w:marTop w:val="0"/>
      <w:marBottom w:val="0"/>
      <w:divBdr>
        <w:top w:val="none" w:sz="0" w:space="0" w:color="auto"/>
        <w:left w:val="none" w:sz="0" w:space="0" w:color="auto"/>
        <w:bottom w:val="none" w:sz="0" w:space="0" w:color="auto"/>
        <w:right w:val="none" w:sz="0" w:space="0" w:color="auto"/>
      </w:divBdr>
    </w:div>
    <w:div w:id="1606113714">
      <w:bodyDiv w:val="1"/>
      <w:marLeft w:val="0"/>
      <w:marRight w:val="0"/>
      <w:marTop w:val="0"/>
      <w:marBottom w:val="0"/>
      <w:divBdr>
        <w:top w:val="none" w:sz="0" w:space="0" w:color="auto"/>
        <w:left w:val="none" w:sz="0" w:space="0" w:color="auto"/>
        <w:bottom w:val="none" w:sz="0" w:space="0" w:color="auto"/>
        <w:right w:val="none" w:sz="0" w:space="0" w:color="auto"/>
      </w:divBdr>
    </w:div>
    <w:div w:id="1680505025">
      <w:bodyDiv w:val="1"/>
      <w:marLeft w:val="0"/>
      <w:marRight w:val="0"/>
      <w:marTop w:val="0"/>
      <w:marBottom w:val="0"/>
      <w:divBdr>
        <w:top w:val="none" w:sz="0" w:space="0" w:color="auto"/>
        <w:left w:val="none" w:sz="0" w:space="0" w:color="auto"/>
        <w:bottom w:val="none" w:sz="0" w:space="0" w:color="auto"/>
        <w:right w:val="none" w:sz="0" w:space="0" w:color="auto"/>
      </w:divBdr>
    </w:div>
    <w:div w:id="1725249771">
      <w:bodyDiv w:val="1"/>
      <w:marLeft w:val="0"/>
      <w:marRight w:val="0"/>
      <w:marTop w:val="0"/>
      <w:marBottom w:val="0"/>
      <w:divBdr>
        <w:top w:val="none" w:sz="0" w:space="0" w:color="auto"/>
        <w:left w:val="none" w:sz="0" w:space="0" w:color="auto"/>
        <w:bottom w:val="none" w:sz="0" w:space="0" w:color="auto"/>
        <w:right w:val="none" w:sz="0" w:space="0" w:color="auto"/>
      </w:divBdr>
      <w:divsChild>
        <w:div w:id="1671447276">
          <w:marLeft w:val="0"/>
          <w:marRight w:val="0"/>
          <w:marTop w:val="0"/>
          <w:marBottom w:val="0"/>
          <w:divBdr>
            <w:top w:val="none" w:sz="0" w:space="0" w:color="auto"/>
            <w:left w:val="none" w:sz="0" w:space="0" w:color="auto"/>
            <w:bottom w:val="none" w:sz="0" w:space="0" w:color="auto"/>
            <w:right w:val="none" w:sz="0" w:space="0" w:color="auto"/>
          </w:divBdr>
          <w:divsChild>
            <w:div w:id="1517160561">
              <w:marLeft w:val="0"/>
              <w:marRight w:val="0"/>
              <w:marTop w:val="0"/>
              <w:marBottom w:val="0"/>
              <w:divBdr>
                <w:top w:val="none" w:sz="0" w:space="0" w:color="auto"/>
                <w:left w:val="none" w:sz="0" w:space="0" w:color="auto"/>
                <w:bottom w:val="none" w:sz="0" w:space="0" w:color="auto"/>
                <w:right w:val="none" w:sz="0" w:space="0" w:color="auto"/>
              </w:divBdr>
              <w:divsChild>
                <w:div w:id="1029262394">
                  <w:marLeft w:val="0"/>
                  <w:marRight w:val="0"/>
                  <w:marTop w:val="0"/>
                  <w:marBottom w:val="0"/>
                  <w:divBdr>
                    <w:top w:val="none" w:sz="0" w:space="0" w:color="auto"/>
                    <w:left w:val="none" w:sz="0" w:space="0" w:color="auto"/>
                    <w:bottom w:val="none" w:sz="0" w:space="0" w:color="auto"/>
                    <w:right w:val="none" w:sz="0" w:space="0" w:color="auto"/>
                  </w:divBdr>
                  <w:divsChild>
                    <w:div w:id="1102843713">
                      <w:marLeft w:val="3435"/>
                      <w:marRight w:val="0"/>
                      <w:marTop w:val="615"/>
                      <w:marBottom w:val="0"/>
                      <w:divBdr>
                        <w:top w:val="none" w:sz="0" w:space="0" w:color="auto"/>
                        <w:left w:val="none" w:sz="0" w:space="0" w:color="auto"/>
                        <w:bottom w:val="none" w:sz="0" w:space="0" w:color="auto"/>
                        <w:right w:val="none" w:sz="0" w:space="0" w:color="auto"/>
                      </w:divBdr>
                      <w:divsChild>
                        <w:div w:id="1698890987">
                          <w:marLeft w:val="0"/>
                          <w:marRight w:val="0"/>
                          <w:marTop w:val="0"/>
                          <w:marBottom w:val="0"/>
                          <w:divBdr>
                            <w:top w:val="none" w:sz="0" w:space="0" w:color="auto"/>
                            <w:left w:val="none" w:sz="0" w:space="0" w:color="auto"/>
                            <w:bottom w:val="none" w:sz="0" w:space="0" w:color="auto"/>
                            <w:right w:val="none" w:sz="0" w:space="0" w:color="auto"/>
                          </w:divBdr>
                          <w:divsChild>
                            <w:div w:id="16338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redpinesignals.com/Contact_Us/Contact_Form.php"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yperlink" Target="https://www.redpinenetworks.us"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redpinesignals.com" TargetMode="External"/><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redpinesignals.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sales@redpinesignals.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upriya\AppData\Roaming\Microsoft\Templates\Functional-Spec-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7F509-46B8-4A05-ABCD-F693C5C02A7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Functional-Spec-2016.dotx</Template>
  <TotalTime>1</TotalTime>
  <Pages>1</Pages>
  <Words>24153</Words>
  <Characters>137676</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161506</CharactersWithSpaces>
  <SharedDoc>false</SharedDoc>
  <HLinks>
    <vt:vector size="1800" baseType="variant">
      <vt:variant>
        <vt:i4>4391029</vt:i4>
      </vt:variant>
      <vt:variant>
        <vt:i4>2061</vt:i4>
      </vt:variant>
      <vt:variant>
        <vt:i4>0</vt:i4>
      </vt:variant>
      <vt:variant>
        <vt:i4>5</vt:i4>
      </vt:variant>
      <vt:variant>
        <vt:lpwstr/>
      </vt:variant>
      <vt:variant>
        <vt:lpwstr>_Part_Ordering_Options</vt:lpwstr>
      </vt:variant>
      <vt:variant>
        <vt:i4>7012477</vt:i4>
      </vt:variant>
      <vt:variant>
        <vt:i4>1776</vt:i4>
      </vt:variant>
      <vt:variant>
        <vt:i4>0</vt:i4>
      </vt:variant>
      <vt:variant>
        <vt:i4>5</vt:i4>
      </vt:variant>
      <vt:variant>
        <vt:lpwstr/>
      </vt:variant>
      <vt:variant>
        <vt:lpwstr>scroll-bookmark-34</vt:lpwstr>
      </vt:variant>
      <vt:variant>
        <vt:i4>7078013</vt:i4>
      </vt:variant>
      <vt:variant>
        <vt:i4>1773</vt:i4>
      </vt:variant>
      <vt:variant>
        <vt:i4>0</vt:i4>
      </vt:variant>
      <vt:variant>
        <vt:i4>5</vt:i4>
      </vt:variant>
      <vt:variant>
        <vt:lpwstr/>
      </vt:variant>
      <vt:variant>
        <vt:lpwstr>scroll-bookmark-33</vt:lpwstr>
      </vt:variant>
      <vt:variant>
        <vt:i4>7143549</vt:i4>
      </vt:variant>
      <vt:variant>
        <vt:i4>1770</vt:i4>
      </vt:variant>
      <vt:variant>
        <vt:i4>0</vt:i4>
      </vt:variant>
      <vt:variant>
        <vt:i4>5</vt:i4>
      </vt:variant>
      <vt:variant>
        <vt:lpwstr/>
      </vt:variant>
      <vt:variant>
        <vt:lpwstr>scroll-bookmark-32</vt:lpwstr>
      </vt:variant>
      <vt:variant>
        <vt:i4>6291469</vt:i4>
      </vt:variant>
      <vt:variant>
        <vt:i4>1767</vt:i4>
      </vt:variant>
      <vt:variant>
        <vt:i4>0</vt:i4>
      </vt:variant>
      <vt:variant>
        <vt:i4>5</vt:i4>
      </vt:variant>
      <vt:variant>
        <vt:lpwstr/>
      </vt:variant>
      <vt:variant>
        <vt:lpwstr>_RS14100_Connectivity_AC</vt:lpwstr>
      </vt:variant>
      <vt:variant>
        <vt:i4>7274621</vt:i4>
      </vt:variant>
      <vt:variant>
        <vt:i4>1764</vt:i4>
      </vt:variant>
      <vt:variant>
        <vt:i4>0</vt:i4>
      </vt:variant>
      <vt:variant>
        <vt:i4>5</vt:i4>
      </vt:variant>
      <vt:variant>
        <vt:lpwstr/>
      </vt:variant>
      <vt:variant>
        <vt:lpwstr>scroll-bookmark-30</vt:lpwstr>
      </vt:variant>
      <vt:variant>
        <vt:i4>6684796</vt:i4>
      </vt:variant>
      <vt:variant>
        <vt:i4>1761</vt:i4>
      </vt:variant>
      <vt:variant>
        <vt:i4>0</vt:i4>
      </vt:variant>
      <vt:variant>
        <vt:i4>5</vt:i4>
      </vt:variant>
      <vt:variant>
        <vt:lpwstr/>
      </vt:variant>
      <vt:variant>
        <vt:lpwstr>scroll-bookmark-29</vt:lpwstr>
      </vt:variant>
      <vt:variant>
        <vt:i4>6750332</vt:i4>
      </vt:variant>
      <vt:variant>
        <vt:i4>1758</vt:i4>
      </vt:variant>
      <vt:variant>
        <vt:i4>0</vt:i4>
      </vt:variant>
      <vt:variant>
        <vt:i4>5</vt:i4>
      </vt:variant>
      <vt:variant>
        <vt:lpwstr/>
      </vt:variant>
      <vt:variant>
        <vt:lpwstr>scroll-bookmark-28</vt:lpwstr>
      </vt:variant>
      <vt:variant>
        <vt:i4>6815868</vt:i4>
      </vt:variant>
      <vt:variant>
        <vt:i4>1755</vt:i4>
      </vt:variant>
      <vt:variant>
        <vt:i4>0</vt:i4>
      </vt:variant>
      <vt:variant>
        <vt:i4>5</vt:i4>
      </vt:variant>
      <vt:variant>
        <vt:lpwstr/>
      </vt:variant>
      <vt:variant>
        <vt:lpwstr>scroll-bookmark-27</vt:lpwstr>
      </vt:variant>
      <vt:variant>
        <vt:i4>6881404</vt:i4>
      </vt:variant>
      <vt:variant>
        <vt:i4>1752</vt:i4>
      </vt:variant>
      <vt:variant>
        <vt:i4>0</vt:i4>
      </vt:variant>
      <vt:variant>
        <vt:i4>5</vt:i4>
      </vt:variant>
      <vt:variant>
        <vt:lpwstr/>
      </vt:variant>
      <vt:variant>
        <vt:lpwstr>scroll-bookmark-26</vt:lpwstr>
      </vt:variant>
      <vt:variant>
        <vt:i4>3407994</vt:i4>
      </vt:variant>
      <vt:variant>
        <vt:i4>1722</vt:i4>
      </vt:variant>
      <vt:variant>
        <vt:i4>0</vt:i4>
      </vt:variant>
      <vt:variant>
        <vt:i4>5</vt:i4>
      </vt:variant>
      <vt:variant>
        <vt:lpwstr>http://redpinesignals.com/</vt:lpwstr>
      </vt:variant>
      <vt:variant>
        <vt:lpwstr/>
      </vt:variant>
      <vt:variant>
        <vt:i4>3407994</vt:i4>
      </vt:variant>
      <vt:variant>
        <vt:i4>1719</vt:i4>
      </vt:variant>
      <vt:variant>
        <vt:i4>0</vt:i4>
      </vt:variant>
      <vt:variant>
        <vt:i4>5</vt:i4>
      </vt:variant>
      <vt:variant>
        <vt:lpwstr>http://redpinesignals.com/</vt:lpwstr>
      </vt:variant>
      <vt:variant>
        <vt:lpwstr/>
      </vt:variant>
      <vt:variant>
        <vt:i4>4063248</vt:i4>
      </vt:variant>
      <vt:variant>
        <vt:i4>1716</vt:i4>
      </vt:variant>
      <vt:variant>
        <vt:i4>0</vt:i4>
      </vt:variant>
      <vt:variant>
        <vt:i4>5</vt:i4>
      </vt:variant>
      <vt:variant>
        <vt:lpwstr>mailto:sales@redpinesignals.com</vt:lpwstr>
      </vt:variant>
      <vt:variant>
        <vt:lpwstr/>
      </vt:variant>
      <vt:variant>
        <vt:i4>2752564</vt:i4>
      </vt:variant>
      <vt:variant>
        <vt:i4>1710</vt:i4>
      </vt:variant>
      <vt:variant>
        <vt:i4>0</vt:i4>
      </vt:variant>
      <vt:variant>
        <vt:i4>5</vt:i4>
      </vt:variant>
      <vt:variant>
        <vt:lpwstr>http://www.redpinesignals.com/Contact_Us/Contact_Form.php</vt:lpwstr>
      </vt:variant>
      <vt:variant>
        <vt:lpwstr/>
      </vt:variant>
      <vt:variant>
        <vt:i4>7340092</vt:i4>
      </vt:variant>
      <vt:variant>
        <vt:i4>1707</vt:i4>
      </vt:variant>
      <vt:variant>
        <vt:i4>0</vt:i4>
      </vt:variant>
      <vt:variant>
        <vt:i4>5</vt:i4>
      </vt:variant>
      <vt:variant>
        <vt:lpwstr>https://www.redpinenetworks.us/</vt:lpwstr>
      </vt:variant>
      <vt:variant>
        <vt:lpwstr/>
      </vt:variant>
      <vt:variant>
        <vt:i4>1245234</vt:i4>
      </vt:variant>
      <vt:variant>
        <vt:i4>1700</vt:i4>
      </vt:variant>
      <vt:variant>
        <vt:i4>0</vt:i4>
      </vt:variant>
      <vt:variant>
        <vt:i4>5</vt:i4>
      </vt:variant>
      <vt:variant>
        <vt:lpwstr/>
      </vt:variant>
      <vt:variant>
        <vt:lpwstr>_Toc506818042</vt:lpwstr>
      </vt:variant>
      <vt:variant>
        <vt:i4>1245234</vt:i4>
      </vt:variant>
      <vt:variant>
        <vt:i4>1694</vt:i4>
      </vt:variant>
      <vt:variant>
        <vt:i4>0</vt:i4>
      </vt:variant>
      <vt:variant>
        <vt:i4>5</vt:i4>
      </vt:variant>
      <vt:variant>
        <vt:lpwstr/>
      </vt:variant>
      <vt:variant>
        <vt:lpwstr>_Toc506818041</vt:lpwstr>
      </vt:variant>
      <vt:variant>
        <vt:i4>1245234</vt:i4>
      </vt:variant>
      <vt:variant>
        <vt:i4>1688</vt:i4>
      </vt:variant>
      <vt:variant>
        <vt:i4>0</vt:i4>
      </vt:variant>
      <vt:variant>
        <vt:i4>5</vt:i4>
      </vt:variant>
      <vt:variant>
        <vt:lpwstr/>
      </vt:variant>
      <vt:variant>
        <vt:lpwstr>_Toc506818040</vt:lpwstr>
      </vt:variant>
      <vt:variant>
        <vt:i4>1310770</vt:i4>
      </vt:variant>
      <vt:variant>
        <vt:i4>1682</vt:i4>
      </vt:variant>
      <vt:variant>
        <vt:i4>0</vt:i4>
      </vt:variant>
      <vt:variant>
        <vt:i4>5</vt:i4>
      </vt:variant>
      <vt:variant>
        <vt:lpwstr/>
      </vt:variant>
      <vt:variant>
        <vt:lpwstr>_Toc506818039</vt:lpwstr>
      </vt:variant>
      <vt:variant>
        <vt:i4>1310770</vt:i4>
      </vt:variant>
      <vt:variant>
        <vt:i4>1676</vt:i4>
      </vt:variant>
      <vt:variant>
        <vt:i4>0</vt:i4>
      </vt:variant>
      <vt:variant>
        <vt:i4>5</vt:i4>
      </vt:variant>
      <vt:variant>
        <vt:lpwstr/>
      </vt:variant>
      <vt:variant>
        <vt:lpwstr>_Toc506818038</vt:lpwstr>
      </vt:variant>
      <vt:variant>
        <vt:i4>1310770</vt:i4>
      </vt:variant>
      <vt:variant>
        <vt:i4>1670</vt:i4>
      </vt:variant>
      <vt:variant>
        <vt:i4>0</vt:i4>
      </vt:variant>
      <vt:variant>
        <vt:i4>5</vt:i4>
      </vt:variant>
      <vt:variant>
        <vt:lpwstr/>
      </vt:variant>
      <vt:variant>
        <vt:lpwstr>_Toc506818037</vt:lpwstr>
      </vt:variant>
      <vt:variant>
        <vt:i4>1310770</vt:i4>
      </vt:variant>
      <vt:variant>
        <vt:i4>1664</vt:i4>
      </vt:variant>
      <vt:variant>
        <vt:i4>0</vt:i4>
      </vt:variant>
      <vt:variant>
        <vt:i4>5</vt:i4>
      </vt:variant>
      <vt:variant>
        <vt:lpwstr/>
      </vt:variant>
      <vt:variant>
        <vt:lpwstr>_Toc506818036</vt:lpwstr>
      </vt:variant>
      <vt:variant>
        <vt:i4>1310770</vt:i4>
      </vt:variant>
      <vt:variant>
        <vt:i4>1658</vt:i4>
      </vt:variant>
      <vt:variant>
        <vt:i4>0</vt:i4>
      </vt:variant>
      <vt:variant>
        <vt:i4>5</vt:i4>
      </vt:variant>
      <vt:variant>
        <vt:lpwstr/>
      </vt:variant>
      <vt:variant>
        <vt:lpwstr>_Toc506818035</vt:lpwstr>
      </vt:variant>
      <vt:variant>
        <vt:i4>1310770</vt:i4>
      </vt:variant>
      <vt:variant>
        <vt:i4>1652</vt:i4>
      </vt:variant>
      <vt:variant>
        <vt:i4>0</vt:i4>
      </vt:variant>
      <vt:variant>
        <vt:i4>5</vt:i4>
      </vt:variant>
      <vt:variant>
        <vt:lpwstr/>
      </vt:variant>
      <vt:variant>
        <vt:lpwstr>_Toc506818034</vt:lpwstr>
      </vt:variant>
      <vt:variant>
        <vt:i4>1310770</vt:i4>
      </vt:variant>
      <vt:variant>
        <vt:i4>1646</vt:i4>
      </vt:variant>
      <vt:variant>
        <vt:i4>0</vt:i4>
      </vt:variant>
      <vt:variant>
        <vt:i4>5</vt:i4>
      </vt:variant>
      <vt:variant>
        <vt:lpwstr/>
      </vt:variant>
      <vt:variant>
        <vt:lpwstr>_Toc506818033</vt:lpwstr>
      </vt:variant>
      <vt:variant>
        <vt:i4>1310770</vt:i4>
      </vt:variant>
      <vt:variant>
        <vt:i4>1640</vt:i4>
      </vt:variant>
      <vt:variant>
        <vt:i4>0</vt:i4>
      </vt:variant>
      <vt:variant>
        <vt:i4>5</vt:i4>
      </vt:variant>
      <vt:variant>
        <vt:lpwstr/>
      </vt:variant>
      <vt:variant>
        <vt:lpwstr>_Toc506818032</vt:lpwstr>
      </vt:variant>
      <vt:variant>
        <vt:i4>1310770</vt:i4>
      </vt:variant>
      <vt:variant>
        <vt:i4>1634</vt:i4>
      </vt:variant>
      <vt:variant>
        <vt:i4>0</vt:i4>
      </vt:variant>
      <vt:variant>
        <vt:i4>5</vt:i4>
      </vt:variant>
      <vt:variant>
        <vt:lpwstr/>
      </vt:variant>
      <vt:variant>
        <vt:lpwstr>_Toc506818031</vt:lpwstr>
      </vt:variant>
      <vt:variant>
        <vt:i4>1310770</vt:i4>
      </vt:variant>
      <vt:variant>
        <vt:i4>1628</vt:i4>
      </vt:variant>
      <vt:variant>
        <vt:i4>0</vt:i4>
      </vt:variant>
      <vt:variant>
        <vt:i4>5</vt:i4>
      </vt:variant>
      <vt:variant>
        <vt:lpwstr/>
      </vt:variant>
      <vt:variant>
        <vt:lpwstr>_Toc506818030</vt:lpwstr>
      </vt:variant>
      <vt:variant>
        <vt:i4>1376306</vt:i4>
      </vt:variant>
      <vt:variant>
        <vt:i4>1622</vt:i4>
      </vt:variant>
      <vt:variant>
        <vt:i4>0</vt:i4>
      </vt:variant>
      <vt:variant>
        <vt:i4>5</vt:i4>
      </vt:variant>
      <vt:variant>
        <vt:lpwstr/>
      </vt:variant>
      <vt:variant>
        <vt:lpwstr>_Toc506818029</vt:lpwstr>
      </vt:variant>
      <vt:variant>
        <vt:i4>1376306</vt:i4>
      </vt:variant>
      <vt:variant>
        <vt:i4>1616</vt:i4>
      </vt:variant>
      <vt:variant>
        <vt:i4>0</vt:i4>
      </vt:variant>
      <vt:variant>
        <vt:i4>5</vt:i4>
      </vt:variant>
      <vt:variant>
        <vt:lpwstr/>
      </vt:variant>
      <vt:variant>
        <vt:lpwstr>_Toc506818028</vt:lpwstr>
      </vt:variant>
      <vt:variant>
        <vt:i4>1376306</vt:i4>
      </vt:variant>
      <vt:variant>
        <vt:i4>1610</vt:i4>
      </vt:variant>
      <vt:variant>
        <vt:i4>0</vt:i4>
      </vt:variant>
      <vt:variant>
        <vt:i4>5</vt:i4>
      </vt:variant>
      <vt:variant>
        <vt:lpwstr/>
      </vt:variant>
      <vt:variant>
        <vt:lpwstr>_Toc506818027</vt:lpwstr>
      </vt:variant>
      <vt:variant>
        <vt:i4>1376306</vt:i4>
      </vt:variant>
      <vt:variant>
        <vt:i4>1604</vt:i4>
      </vt:variant>
      <vt:variant>
        <vt:i4>0</vt:i4>
      </vt:variant>
      <vt:variant>
        <vt:i4>5</vt:i4>
      </vt:variant>
      <vt:variant>
        <vt:lpwstr/>
      </vt:variant>
      <vt:variant>
        <vt:lpwstr>_Toc506818026</vt:lpwstr>
      </vt:variant>
      <vt:variant>
        <vt:i4>1376306</vt:i4>
      </vt:variant>
      <vt:variant>
        <vt:i4>1598</vt:i4>
      </vt:variant>
      <vt:variant>
        <vt:i4>0</vt:i4>
      </vt:variant>
      <vt:variant>
        <vt:i4>5</vt:i4>
      </vt:variant>
      <vt:variant>
        <vt:lpwstr/>
      </vt:variant>
      <vt:variant>
        <vt:lpwstr>_Toc506818025</vt:lpwstr>
      </vt:variant>
      <vt:variant>
        <vt:i4>1376306</vt:i4>
      </vt:variant>
      <vt:variant>
        <vt:i4>1592</vt:i4>
      </vt:variant>
      <vt:variant>
        <vt:i4>0</vt:i4>
      </vt:variant>
      <vt:variant>
        <vt:i4>5</vt:i4>
      </vt:variant>
      <vt:variant>
        <vt:lpwstr/>
      </vt:variant>
      <vt:variant>
        <vt:lpwstr>_Toc506818024</vt:lpwstr>
      </vt:variant>
      <vt:variant>
        <vt:i4>1376306</vt:i4>
      </vt:variant>
      <vt:variant>
        <vt:i4>1586</vt:i4>
      </vt:variant>
      <vt:variant>
        <vt:i4>0</vt:i4>
      </vt:variant>
      <vt:variant>
        <vt:i4>5</vt:i4>
      </vt:variant>
      <vt:variant>
        <vt:lpwstr/>
      </vt:variant>
      <vt:variant>
        <vt:lpwstr>_Toc506818023</vt:lpwstr>
      </vt:variant>
      <vt:variant>
        <vt:i4>1376306</vt:i4>
      </vt:variant>
      <vt:variant>
        <vt:i4>1580</vt:i4>
      </vt:variant>
      <vt:variant>
        <vt:i4>0</vt:i4>
      </vt:variant>
      <vt:variant>
        <vt:i4>5</vt:i4>
      </vt:variant>
      <vt:variant>
        <vt:lpwstr/>
      </vt:variant>
      <vt:variant>
        <vt:lpwstr>_Toc506818022</vt:lpwstr>
      </vt:variant>
      <vt:variant>
        <vt:i4>1376306</vt:i4>
      </vt:variant>
      <vt:variant>
        <vt:i4>1574</vt:i4>
      </vt:variant>
      <vt:variant>
        <vt:i4>0</vt:i4>
      </vt:variant>
      <vt:variant>
        <vt:i4>5</vt:i4>
      </vt:variant>
      <vt:variant>
        <vt:lpwstr/>
      </vt:variant>
      <vt:variant>
        <vt:lpwstr>_Toc506818021</vt:lpwstr>
      </vt:variant>
      <vt:variant>
        <vt:i4>1376306</vt:i4>
      </vt:variant>
      <vt:variant>
        <vt:i4>1568</vt:i4>
      </vt:variant>
      <vt:variant>
        <vt:i4>0</vt:i4>
      </vt:variant>
      <vt:variant>
        <vt:i4>5</vt:i4>
      </vt:variant>
      <vt:variant>
        <vt:lpwstr/>
      </vt:variant>
      <vt:variant>
        <vt:lpwstr>_Toc506818020</vt:lpwstr>
      </vt:variant>
      <vt:variant>
        <vt:i4>1441842</vt:i4>
      </vt:variant>
      <vt:variant>
        <vt:i4>1562</vt:i4>
      </vt:variant>
      <vt:variant>
        <vt:i4>0</vt:i4>
      </vt:variant>
      <vt:variant>
        <vt:i4>5</vt:i4>
      </vt:variant>
      <vt:variant>
        <vt:lpwstr/>
      </vt:variant>
      <vt:variant>
        <vt:lpwstr>_Toc506818019</vt:lpwstr>
      </vt:variant>
      <vt:variant>
        <vt:i4>1441842</vt:i4>
      </vt:variant>
      <vt:variant>
        <vt:i4>1556</vt:i4>
      </vt:variant>
      <vt:variant>
        <vt:i4>0</vt:i4>
      </vt:variant>
      <vt:variant>
        <vt:i4>5</vt:i4>
      </vt:variant>
      <vt:variant>
        <vt:lpwstr/>
      </vt:variant>
      <vt:variant>
        <vt:lpwstr>_Toc506818018</vt:lpwstr>
      </vt:variant>
      <vt:variant>
        <vt:i4>1441842</vt:i4>
      </vt:variant>
      <vt:variant>
        <vt:i4>1550</vt:i4>
      </vt:variant>
      <vt:variant>
        <vt:i4>0</vt:i4>
      </vt:variant>
      <vt:variant>
        <vt:i4>5</vt:i4>
      </vt:variant>
      <vt:variant>
        <vt:lpwstr/>
      </vt:variant>
      <vt:variant>
        <vt:lpwstr>_Toc506818017</vt:lpwstr>
      </vt:variant>
      <vt:variant>
        <vt:i4>1441842</vt:i4>
      </vt:variant>
      <vt:variant>
        <vt:i4>1544</vt:i4>
      </vt:variant>
      <vt:variant>
        <vt:i4>0</vt:i4>
      </vt:variant>
      <vt:variant>
        <vt:i4>5</vt:i4>
      </vt:variant>
      <vt:variant>
        <vt:lpwstr/>
      </vt:variant>
      <vt:variant>
        <vt:lpwstr>_Toc506818016</vt:lpwstr>
      </vt:variant>
      <vt:variant>
        <vt:i4>1441842</vt:i4>
      </vt:variant>
      <vt:variant>
        <vt:i4>1538</vt:i4>
      </vt:variant>
      <vt:variant>
        <vt:i4>0</vt:i4>
      </vt:variant>
      <vt:variant>
        <vt:i4>5</vt:i4>
      </vt:variant>
      <vt:variant>
        <vt:lpwstr/>
      </vt:variant>
      <vt:variant>
        <vt:lpwstr>_Toc506818015</vt:lpwstr>
      </vt:variant>
      <vt:variant>
        <vt:i4>1441842</vt:i4>
      </vt:variant>
      <vt:variant>
        <vt:i4>1532</vt:i4>
      </vt:variant>
      <vt:variant>
        <vt:i4>0</vt:i4>
      </vt:variant>
      <vt:variant>
        <vt:i4>5</vt:i4>
      </vt:variant>
      <vt:variant>
        <vt:lpwstr/>
      </vt:variant>
      <vt:variant>
        <vt:lpwstr>_Toc506818014</vt:lpwstr>
      </vt:variant>
      <vt:variant>
        <vt:i4>1441842</vt:i4>
      </vt:variant>
      <vt:variant>
        <vt:i4>1526</vt:i4>
      </vt:variant>
      <vt:variant>
        <vt:i4>0</vt:i4>
      </vt:variant>
      <vt:variant>
        <vt:i4>5</vt:i4>
      </vt:variant>
      <vt:variant>
        <vt:lpwstr/>
      </vt:variant>
      <vt:variant>
        <vt:lpwstr>_Toc506818013</vt:lpwstr>
      </vt:variant>
      <vt:variant>
        <vt:i4>1441842</vt:i4>
      </vt:variant>
      <vt:variant>
        <vt:i4>1520</vt:i4>
      </vt:variant>
      <vt:variant>
        <vt:i4>0</vt:i4>
      </vt:variant>
      <vt:variant>
        <vt:i4>5</vt:i4>
      </vt:variant>
      <vt:variant>
        <vt:lpwstr/>
      </vt:variant>
      <vt:variant>
        <vt:lpwstr>_Toc506818012</vt:lpwstr>
      </vt:variant>
      <vt:variant>
        <vt:i4>1441842</vt:i4>
      </vt:variant>
      <vt:variant>
        <vt:i4>1514</vt:i4>
      </vt:variant>
      <vt:variant>
        <vt:i4>0</vt:i4>
      </vt:variant>
      <vt:variant>
        <vt:i4>5</vt:i4>
      </vt:variant>
      <vt:variant>
        <vt:lpwstr/>
      </vt:variant>
      <vt:variant>
        <vt:lpwstr>_Toc506818011</vt:lpwstr>
      </vt:variant>
      <vt:variant>
        <vt:i4>1441842</vt:i4>
      </vt:variant>
      <vt:variant>
        <vt:i4>1508</vt:i4>
      </vt:variant>
      <vt:variant>
        <vt:i4>0</vt:i4>
      </vt:variant>
      <vt:variant>
        <vt:i4>5</vt:i4>
      </vt:variant>
      <vt:variant>
        <vt:lpwstr/>
      </vt:variant>
      <vt:variant>
        <vt:lpwstr>_Toc506818010</vt:lpwstr>
      </vt:variant>
      <vt:variant>
        <vt:i4>1507378</vt:i4>
      </vt:variant>
      <vt:variant>
        <vt:i4>1502</vt:i4>
      </vt:variant>
      <vt:variant>
        <vt:i4>0</vt:i4>
      </vt:variant>
      <vt:variant>
        <vt:i4>5</vt:i4>
      </vt:variant>
      <vt:variant>
        <vt:lpwstr/>
      </vt:variant>
      <vt:variant>
        <vt:lpwstr>_Toc506818009</vt:lpwstr>
      </vt:variant>
      <vt:variant>
        <vt:i4>1507378</vt:i4>
      </vt:variant>
      <vt:variant>
        <vt:i4>1496</vt:i4>
      </vt:variant>
      <vt:variant>
        <vt:i4>0</vt:i4>
      </vt:variant>
      <vt:variant>
        <vt:i4>5</vt:i4>
      </vt:variant>
      <vt:variant>
        <vt:lpwstr/>
      </vt:variant>
      <vt:variant>
        <vt:lpwstr>_Toc506818008</vt:lpwstr>
      </vt:variant>
      <vt:variant>
        <vt:i4>1507378</vt:i4>
      </vt:variant>
      <vt:variant>
        <vt:i4>1490</vt:i4>
      </vt:variant>
      <vt:variant>
        <vt:i4>0</vt:i4>
      </vt:variant>
      <vt:variant>
        <vt:i4>5</vt:i4>
      </vt:variant>
      <vt:variant>
        <vt:lpwstr/>
      </vt:variant>
      <vt:variant>
        <vt:lpwstr>_Toc506818007</vt:lpwstr>
      </vt:variant>
      <vt:variant>
        <vt:i4>1507378</vt:i4>
      </vt:variant>
      <vt:variant>
        <vt:i4>1484</vt:i4>
      </vt:variant>
      <vt:variant>
        <vt:i4>0</vt:i4>
      </vt:variant>
      <vt:variant>
        <vt:i4>5</vt:i4>
      </vt:variant>
      <vt:variant>
        <vt:lpwstr/>
      </vt:variant>
      <vt:variant>
        <vt:lpwstr>_Toc506818006</vt:lpwstr>
      </vt:variant>
      <vt:variant>
        <vt:i4>1507378</vt:i4>
      </vt:variant>
      <vt:variant>
        <vt:i4>1478</vt:i4>
      </vt:variant>
      <vt:variant>
        <vt:i4>0</vt:i4>
      </vt:variant>
      <vt:variant>
        <vt:i4>5</vt:i4>
      </vt:variant>
      <vt:variant>
        <vt:lpwstr/>
      </vt:variant>
      <vt:variant>
        <vt:lpwstr>_Toc506818005</vt:lpwstr>
      </vt:variant>
      <vt:variant>
        <vt:i4>1507378</vt:i4>
      </vt:variant>
      <vt:variant>
        <vt:i4>1472</vt:i4>
      </vt:variant>
      <vt:variant>
        <vt:i4>0</vt:i4>
      </vt:variant>
      <vt:variant>
        <vt:i4>5</vt:i4>
      </vt:variant>
      <vt:variant>
        <vt:lpwstr/>
      </vt:variant>
      <vt:variant>
        <vt:lpwstr>_Toc506818004</vt:lpwstr>
      </vt:variant>
      <vt:variant>
        <vt:i4>1507378</vt:i4>
      </vt:variant>
      <vt:variant>
        <vt:i4>1466</vt:i4>
      </vt:variant>
      <vt:variant>
        <vt:i4>0</vt:i4>
      </vt:variant>
      <vt:variant>
        <vt:i4>5</vt:i4>
      </vt:variant>
      <vt:variant>
        <vt:lpwstr/>
      </vt:variant>
      <vt:variant>
        <vt:lpwstr>_Toc506818003</vt:lpwstr>
      </vt:variant>
      <vt:variant>
        <vt:i4>1507378</vt:i4>
      </vt:variant>
      <vt:variant>
        <vt:i4>1460</vt:i4>
      </vt:variant>
      <vt:variant>
        <vt:i4>0</vt:i4>
      </vt:variant>
      <vt:variant>
        <vt:i4>5</vt:i4>
      </vt:variant>
      <vt:variant>
        <vt:lpwstr/>
      </vt:variant>
      <vt:variant>
        <vt:lpwstr>_Toc506818002</vt:lpwstr>
      </vt:variant>
      <vt:variant>
        <vt:i4>1507378</vt:i4>
      </vt:variant>
      <vt:variant>
        <vt:i4>1454</vt:i4>
      </vt:variant>
      <vt:variant>
        <vt:i4>0</vt:i4>
      </vt:variant>
      <vt:variant>
        <vt:i4>5</vt:i4>
      </vt:variant>
      <vt:variant>
        <vt:lpwstr/>
      </vt:variant>
      <vt:variant>
        <vt:lpwstr>_Toc506818001</vt:lpwstr>
      </vt:variant>
      <vt:variant>
        <vt:i4>1507378</vt:i4>
      </vt:variant>
      <vt:variant>
        <vt:i4>1448</vt:i4>
      </vt:variant>
      <vt:variant>
        <vt:i4>0</vt:i4>
      </vt:variant>
      <vt:variant>
        <vt:i4>5</vt:i4>
      </vt:variant>
      <vt:variant>
        <vt:lpwstr/>
      </vt:variant>
      <vt:variant>
        <vt:lpwstr>_Toc506818000</vt:lpwstr>
      </vt:variant>
      <vt:variant>
        <vt:i4>1114171</vt:i4>
      </vt:variant>
      <vt:variant>
        <vt:i4>1442</vt:i4>
      </vt:variant>
      <vt:variant>
        <vt:i4>0</vt:i4>
      </vt:variant>
      <vt:variant>
        <vt:i4>5</vt:i4>
      </vt:variant>
      <vt:variant>
        <vt:lpwstr/>
      </vt:variant>
      <vt:variant>
        <vt:lpwstr>_Toc506817999</vt:lpwstr>
      </vt:variant>
      <vt:variant>
        <vt:i4>1114171</vt:i4>
      </vt:variant>
      <vt:variant>
        <vt:i4>1436</vt:i4>
      </vt:variant>
      <vt:variant>
        <vt:i4>0</vt:i4>
      </vt:variant>
      <vt:variant>
        <vt:i4>5</vt:i4>
      </vt:variant>
      <vt:variant>
        <vt:lpwstr/>
      </vt:variant>
      <vt:variant>
        <vt:lpwstr>_Toc506817998</vt:lpwstr>
      </vt:variant>
      <vt:variant>
        <vt:i4>1114171</vt:i4>
      </vt:variant>
      <vt:variant>
        <vt:i4>1430</vt:i4>
      </vt:variant>
      <vt:variant>
        <vt:i4>0</vt:i4>
      </vt:variant>
      <vt:variant>
        <vt:i4>5</vt:i4>
      </vt:variant>
      <vt:variant>
        <vt:lpwstr/>
      </vt:variant>
      <vt:variant>
        <vt:lpwstr>_Toc506817997</vt:lpwstr>
      </vt:variant>
      <vt:variant>
        <vt:i4>1114171</vt:i4>
      </vt:variant>
      <vt:variant>
        <vt:i4>1424</vt:i4>
      </vt:variant>
      <vt:variant>
        <vt:i4>0</vt:i4>
      </vt:variant>
      <vt:variant>
        <vt:i4>5</vt:i4>
      </vt:variant>
      <vt:variant>
        <vt:lpwstr/>
      </vt:variant>
      <vt:variant>
        <vt:lpwstr>_Toc506817996</vt:lpwstr>
      </vt:variant>
      <vt:variant>
        <vt:i4>1114171</vt:i4>
      </vt:variant>
      <vt:variant>
        <vt:i4>1418</vt:i4>
      </vt:variant>
      <vt:variant>
        <vt:i4>0</vt:i4>
      </vt:variant>
      <vt:variant>
        <vt:i4>5</vt:i4>
      </vt:variant>
      <vt:variant>
        <vt:lpwstr/>
      </vt:variant>
      <vt:variant>
        <vt:lpwstr>_Toc506817995</vt:lpwstr>
      </vt:variant>
      <vt:variant>
        <vt:i4>1114171</vt:i4>
      </vt:variant>
      <vt:variant>
        <vt:i4>1412</vt:i4>
      </vt:variant>
      <vt:variant>
        <vt:i4>0</vt:i4>
      </vt:variant>
      <vt:variant>
        <vt:i4>5</vt:i4>
      </vt:variant>
      <vt:variant>
        <vt:lpwstr/>
      </vt:variant>
      <vt:variant>
        <vt:lpwstr>_Toc506817994</vt:lpwstr>
      </vt:variant>
      <vt:variant>
        <vt:i4>1114171</vt:i4>
      </vt:variant>
      <vt:variant>
        <vt:i4>1406</vt:i4>
      </vt:variant>
      <vt:variant>
        <vt:i4>0</vt:i4>
      </vt:variant>
      <vt:variant>
        <vt:i4>5</vt:i4>
      </vt:variant>
      <vt:variant>
        <vt:lpwstr/>
      </vt:variant>
      <vt:variant>
        <vt:lpwstr>_Toc506817993</vt:lpwstr>
      </vt:variant>
      <vt:variant>
        <vt:i4>1114171</vt:i4>
      </vt:variant>
      <vt:variant>
        <vt:i4>1400</vt:i4>
      </vt:variant>
      <vt:variant>
        <vt:i4>0</vt:i4>
      </vt:variant>
      <vt:variant>
        <vt:i4>5</vt:i4>
      </vt:variant>
      <vt:variant>
        <vt:lpwstr/>
      </vt:variant>
      <vt:variant>
        <vt:lpwstr>_Toc506817992</vt:lpwstr>
      </vt:variant>
      <vt:variant>
        <vt:i4>1114171</vt:i4>
      </vt:variant>
      <vt:variant>
        <vt:i4>1394</vt:i4>
      </vt:variant>
      <vt:variant>
        <vt:i4>0</vt:i4>
      </vt:variant>
      <vt:variant>
        <vt:i4>5</vt:i4>
      </vt:variant>
      <vt:variant>
        <vt:lpwstr/>
      </vt:variant>
      <vt:variant>
        <vt:lpwstr>_Toc506817991</vt:lpwstr>
      </vt:variant>
      <vt:variant>
        <vt:i4>1114171</vt:i4>
      </vt:variant>
      <vt:variant>
        <vt:i4>1388</vt:i4>
      </vt:variant>
      <vt:variant>
        <vt:i4>0</vt:i4>
      </vt:variant>
      <vt:variant>
        <vt:i4>5</vt:i4>
      </vt:variant>
      <vt:variant>
        <vt:lpwstr/>
      </vt:variant>
      <vt:variant>
        <vt:lpwstr>_Toc506817990</vt:lpwstr>
      </vt:variant>
      <vt:variant>
        <vt:i4>1048635</vt:i4>
      </vt:variant>
      <vt:variant>
        <vt:i4>1382</vt:i4>
      </vt:variant>
      <vt:variant>
        <vt:i4>0</vt:i4>
      </vt:variant>
      <vt:variant>
        <vt:i4>5</vt:i4>
      </vt:variant>
      <vt:variant>
        <vt:lpwstr/>
      </vt:variant>
      <vt:variant>
        <vt:lpwstr>_Toc506817989</vt:lpwstr>
      </vt:variant>
      <vt:variant>
        <vt:i4>1048635</vt:i4>
      </vt:variant>
      <vt:variant>
        <vt:i4>1376</vt:i4>
      </vt:variant>
      <vt:variant>
        <vt:i4>0</vt:i4>
      </vt:variant>
      <vt:variant>
        <vt:i4>5</vt:i4>
      </vt:variant>
      <vt:variant>
        <vt:lpwstr/>
      </vt:variant>
      <vt:variant>
        <vt:lpwstr>_Toc506817988</vt:lpwstr>
      </vt:variant>
      <vt:variant>
        <vt:i4>1048635</vt:i4>
      </vt:variant>
      <vt:variant>
        <vt:i4>1370</vt:i4>
      </vt:variant>
      <vt:variant>
        <vt:i4>0</vt:i4>
      </vt:variant>
      <vt:variant>
        <vt:i4>5</vt:i4>
      </vt:variant>
      <vt:variant>
        <vt:lpwstr/>
      </vt:variant>
      <vt:variant>
        <vt:lpwstr>_Toc506817987</vt:lpwstr>
      </vt:variant>
      <vt:variant>
        <vt:i4>1048635</vt:i4>
      </vt:variant>
      <vt:variant>
        <vt:i4>1364</vt:i4>
      </vt:variant>
      <vt:variant>
        <vt:i4>0</vt:i4>
      </vt:variant>
      <vt:variant>
        <vt:i4>5</vt:i4>
      </vt:variant>
      <vt:variant>
        <vt:lpwstr/>
      </vt:variant>
      <vt:variant>
        <vt:lpwstr>_Toc506817986</vt:lpwstr>
      </vt:variant>
      <vt:variant>
        <vt:i4>1048635</vt:i4>
      </vt:variant>
      <vt:variant>
        <vt:i4>1358</vt:i4>
      </vt:variant>
      <vt:variant>
        <vt:i4>0</vt:i4>
      </vt:variant>
      <vt:variant>
        <vt:i4>5</vt:i4>
      </vt:variant>
      <vt:variant>
        <vt:lpwstr/>
      </vt:variant>
      <vt:variant>
        <vt:lpwstr>_Toc506817985</vt:lpwstr>
      </vt:variant>
      <vt:variant>
        <vt:i4>1048635</vt:i4>
      </vt:variant>
      <vt:variant>
        <vt:i4>1352</vt:i4>
      </vt:variant>
      <vt:variant>
        <vt:i4>0</vt:i4>
      </vt:variant>
      <vt:variant>
        <vt:i4>5</vt:i4>
      </vt:variant>
      <vt:variant>
        <vt:lpwstr/>
      </vt:variant>
      <vt:variant>
        <vt:lpwstr>_Toc506817984</vt:lpwstr>
      </vt:variant>
      <vt:variant>
        <vt:i4>1048635</vt:i4>
      </vt:variant>
      <vt:variant>
        <vt:i4>1346</vt:i4>
      </vt:variant>
      <vt:variant>
        <vt:i4>0</vt:i4>
      </vt:variant>
      <vt:variant>
        <vt:i4>5</vt:i4>
      </vt:variant>
      <vt:variant>
        <vt:lpwstr/>
      </vt:variant>
      <vt:variant>
        <vt:lpwstr>_Toc506817983</vt:lpwstr>
      </vt:variant>
      <vt:variant>
        <vt:i4>1048635</vt:i4>
      </vt:variant>
      <vt:variant>
        <vt:i4>1340</vt:i4>
      </vt:variant>
      <vt:variant>
        <vt:i4>0</vt:i4>
      </vt:variant>
      <vt:variant>
        <vt:i4>5</vt:i4>
      </vt:variant>
      <vt:variant>
        <vt:lpwstr/>
      </vt:variant>
      <vt:variant>
        <vt:lpwstr>_Toc506817982</vt:lpwstr>
      </vt:variant>
      <vt:variant>
        <vt:i4>1048635</vt:i4>
      </vt:variant>
      <vt:variant>
        <vt:i4>1334</vt:i4>
      </vt:variant>
      <vt:variant>
        <vt:i4>0</vt:i4>
      </vt:variant>
      <vt:variant>
        <vt:i4>5</vt:i4>
      </vt:variant>
      <vt:variant>
        <vt:lpwstr/>
      </vt:variant>
      <vt:variant>
        <vt:lpwstr>_Toc506817981</vt:lpwstr>
      </vt:variant>
      <vt:variant>
        <vt:i4>1048635</vt:i4>
      </vt:variant>
      <vt:variant>
        <vt:i4>1328</vt:i4>
      </vt:variant>
      <vt:variant>
        <vt:i4>0</vt:i4>
      </vt:variant>
      <vt:variant>
        <vt:i4>5</vt:i4>
      </vt:variant>
      <vt:variant>
        <vt:lpwstr/>
      </vt:variant>
      <vt:variant>
        <vt:lpwstr>_Toc506817980</vt:lpwstr>
      </vt:variant>
      <vt:variant>
        <vt:i4>2031675</vt:i4>
      </vt:variant>
      <vt:variant>
        <vt:i4>1322</vt:i4>
      </vt:variant>
      <vt:variant>
        <vt:i4>0</vt:i4>
      </vt:variant>
      <vt:variant>
        <vt:i4>5</vt:i4>
      </vt:variant>
      <vt:variant>
        <vt:lpwstr/>
      </vt:variant>
      <vt:variant>
        <vt:lpwstr>_Toc506817979</vt:lpwstr>
      </vt:variant>
      <vt:variant>
        <vt:i4>2031675</vt:i4>
      </vt:variant>
      <vt:variant>
        <vt:i4>1316</vt:i4>
      </vt:variant>
      <vt:variant>
        <vt:i4>0</vt:i4>
      </vt:variant>
      <vt:variant>
        <vt:i4>5</vt:i4>
      </vt:variant>
      <vt:variant>
        <vt:lpwstr/>
      </vt:variant>
      <vt:variant>
        <vt:lpwstr>_Toc506817978</vt:lpwstr>
      </vt:variant>
      <vt:variant>
        <vt:i4>2031675</vt:i4>
      </vt:variant>
      <vt:variant>
        <vt:i4>1310</vt:i4>
      </vt:variant>
      <vt:variant>
        <vt:i4>0</vt:i4>
      </vt:variant>
      <vt:variant>
        <vt:i4>5</vt:i4>
      </vt:variant>
      <vt:variant>
        <vt:lpwstr/>
      </vt:variant>
      <vt:variant>
        <vt:lpwstr>_Toc506817977</vt:lpwstr>
      </vt:variant>
      <vt:variant>
        <vt:i4>2031675</vt:i4>
      </vt:variant>
      <vt:variant>
        <vt:i4>1304</vt:i4>
      </vt:variant>
      <vt:variant>
        <vt:i4>0</vt:i4>
      </vt:variant>
      <vt:variant>
        <vt:i4>5</vt:i4>
      </vt:variant>
      <vt:variant>
        <vt:lpwstr/>
      </vt:variant>
      <vt:variant>
        <vt:lpwstr>_Toc506817976</vt:lpwstr>
      </vt:variant>
      <vt:variant>
        <vt:i4>2031675</vt:i4>
      </vt:variant>
      <vt:variant>
        <vt:i4>1298</vt:i4>
      </vt:variant>
      <vt:variant>
        <vt:i4>0</vt:i4>
      </vt:variant>
      <vt:variant>
        <vt:i4>5</vt:i4>
      </vt:variant>
      <vt:variant>
        <vt:lpwstr/>
      </vt:variant>
      <vt:variant>
        <vt:lpwstr>_Toc506817975</vt:lpwstr>
      </vt:variant>
      <vt:variant>
        <vt:i4>2031675</vt:i4>
      </vt:variant>
      <vt:variant>
        <vt:i4>1292</vt:i4>
      </vt:variant>
      <vt:variant>
        <vt:i4>0</vt:i4>
      </vt:variant>
      <vt:variant>
        <vt:i4>5</vt:i4>
      </vt:variant>
      <vt:variant>
        <vt:lpwstr/>
      </vt:variant>
      <vt:variant>
        <vt:lpwstr>_Toc506817974</vt:lpwstr>
      </vt:variant>
      <vt:variant>
        <vt:i4>2031675</vt:i4>
      </vt:variant>
      <vt:variant>
        <vt:i4>1286</vt:i4>
      </vt:variant>
      <vt:variant>
        <vt:i4>0</vt:i4>
      </vt:variant>
      <vt:variant>
        <vt:i4>5</vt:i4>
      </vt:variant>
      <vt:variant>
        <vt:lpwstr/>
      </vt:variant>
      <vt:variant>
        <vt:lpwstr>_Toc506817973</vt:lpwstr>
      </vt:variant>
      <vt:variant>
        <vt:i4>2031675</vt:i4>
      </vt:variant>
      <vt:variant>
        <vt:i4>1280</vt:i4>
      </vt:variant>
      <vt:variant>
        <vt:i4>0</vt:i4>
      </vt:variant>
      <vt:variant>
        <vt:i4>5</vt:i4>
      </vt:variant>
      <vt:variant>
        <vt:lpwstr/>
      </vt:variant>
      <vt:variant>
        <vt:lpwstr>_Toc506817972</vt:lpwstr>
      </vt:variant>
      <vt:variant>
        <vt:i4>2031675</vt:i4>
      </vt:variant>
      <vt:variant>
        <vt:i4>1274</vt:i4>
      </vt:variant>
      <vt:variant>
        <vt:i4>0</vt:i4>
      </vt:variant>
      <vt:variant>
        <vt:i4>5</vt:i4>
      </vt:variant>
      <vt:variant>
        <vt:lpwstr/>
      </vt:variant>
      <vt:variant>
        <vt:lpwstr>_Toc506817971</vt:lpwstr>
      </vt:variant>
      <vt:variant>
        <vt:i4>2031675</vt:i4>
      </vt:variant>
      <vt:variant>
        <vt:i4>1268</vt:i4>
      </vt:variant>
      <vt:variant>
        <vt:i4>0</vt:i4>
      </vt:variant>
      <vt:variant>
        <vt:i4>5</vt:i4>
      </vt:variant>
      <vt:variant>
        <vt:lpwstr/>
      </vt:variant>
      <vt:variant>
        <vt:lpwstr>_Toc506817970</vt:lpwstr>
      </vt:variant>
      <vt:variant>
        <vt:i4>1966139</vt:i4>
      </vt:variant>
      <vt:variant>
        <vt:i4>1262</vt:i4>
      </vt:variant>
      <vt:variant>
        <vt:i4>0</vt:i4>
      </vt:variant>
      <vt:variant>
        <vt:i4>5</vt:i4>
      </vt:variant>
      <vt:variant>
        <vt:lpwstr/>
      </vt:variant>
      <vt:variant>
        <vt:lpwstr>_Toc506817969</vt:lpwstr>
      </vt:variant>
      <vt:variant>
        <vt:i4>1966139</vt:i4>
      </vt:variant>
      <vt:variant>
        <vt:i4>1256</vt:i4>
      </vt:variant>
      <vt:variant>
        <vt:i4>0</vt:i4>
      </vt:variant>
      <vt:variant>
        <vt:i4>5</vt:i4>
      </vt:variant>
      <vt:variant>
        <vt:lpwstr/>
      </vt:variant>
      <vt:variant>
        <vt:lpwstr>_Toc506817968</vt:lpwstr>
      </vt:variant>
      <vt:variant>
        <vt:i4>1966139</vt:i4>
      </vt:variant>
      <vt:variant>
        <vt:i4>1250</vt:i4>
      </vt:variant>
      <vt:variant>
        <vt:i4>0</vt:i4>
      </vt:variant>
      <vt:variant>
        <vt:i4>5</vt:i4>
      </vt:variant>
      <vt:variant>
        <vt:lpwstr/>
      </vt:variant>
      <vt:variant>
        <vt:lpwstr>_Toc506817967</vt:lpwstr>
      </vt:variant>
      <vt:variant>
        <vt:i4>1966139</vt:i4>
      </vt:variant>
      <vt:variant>
        <vt:i4>1244</vt:i4>
      </vt:variant>
      <vt:variant>
        <vt:i4>0</vt:i4>
      </vt:variant>
      <vt:variant>
        <vt:i4>5</vt:i4>
      </vt:variant>
      <vt:variant>
        <vt:lpwstr/>
      </vt:variant>
      <vt:variant>
        <vt:lpwstr>_Toc506817966</vt:lpwstr>
      </vt:variant>
      <vt:variant>
        <vt:i4>1966139</vt:i4>
      </vt:variant>
      <vt:variant>
        <vt:i4>1238</vt:i4>
      </vt:variant>
      <vt:variant>
        <vt:i4>0</vt:i4>
      </vt:variant>
      <vt:variant>
        <vt:i4>5</vt:i4>
      </vt:variant>
      <vt:variant>
        <vt:lpwstr/>
      </vt:variant>
      <vt:variant>
        <vt:lpwstr>_Toc506817965</vt:lpwstr>
      </vt:variant>
      <vt:variant>
        <vt:i4>1966139</vt:i4>
      </vt:variant>
      <vt:variant>
        <vt:i4>1232</vt:i4>
      </vt:variant>
      <vt:variant>
        <vt:i4>0</vt:i4>
      </vt:variant>
      <vt:variant>
        <vt:i4>5</vt:i4>
      </vt:variant>
      <vt:variant>
        <vt:lpwstr/>
      </vt:variant>
      <vt:variant>
        <vt:lpwstr>_Toc506817964</vt:lpwstr>
      </vt:variant>
      <vt:variant>
        <vt:i4>1966139</vt:i4>
      </vt:variant>
      <vt:variant>
        <vt:i4>1226</vt:i4>
      </vt:variant>
      <vt:variant>
        <vt:i4>0</vt:i4>
      </vt:variant>
      <vt:variant>
        <vt:i4>5</vt:i4>
      </vt:variant>
      <vt:variant>
        <vt:lpwstr/>
      </vt:variant>
      <vt:variant>
        <vt:lpwstr>_Toc506817963</vt:lpwstr>
      </vt:variant>
      <vt:variant>
        <vt:i4>1966139</vt:i4>
      </vt:variant>
      <vt:variant>
        <vt:i4>1220</vt:i4>
      </vt:variant>
      <vt:variant>
        <vt:i4>0</vt:i4>
      </vt:variant>
      <vt:variant>
        <vt:i4>5</vt:i4>
      </vt:variant>
      <vt:variant>
        <vt:lpwstr/>
      </vt:variant>
      <vt:variant>
        <vt:lpwstr>_Toc506817962</vt:lpwstr>
      </vt:variant>
      <vt:variant>
        <vt:i4>1966139</vt:i4>
      </vt:variant>
      <vt:variant>
        <vt:i4>1214</vt:i4>
      </vt:variant>
      <vt:variant>
        <vt:i4>0</vt:i4>
      </vt:variant>
      <vt:variant>
        <vt:i4>5</vt:i4>
      </vt:variant>
      <vt:variant>
        <vt:lpwstr/>
      </vt:variant>
      <vt:variant>
        <vt:lpwstr>_Toc506817961</vt:lpwstr>
      </vt:variant>
      <vt:variant>
        <vt:i4>1966139</vt:i4>
      </vt:variant>
      <vt:variant>
        <vt:i4>1208</vt:i4>
      </vt:variant>
      <vt:variant>
        <vt:i4>0</vt:i4>
      </vt:variant>
      <vt:variant>
        <vt:i4>5</vt:i4>
      </vt:variant>
      <vt:variant>
        <vt:lpwstr/>
      </vt:variant>
      <vt:variant>
        <vt:lpwstr>_Toc506817960</vt:lpwstr>
      </vt:variant>
      <vt:variant>
        <vt:i4>1900603</vt:i4>
      </vt:variant>
      <vt:variant>
        <vt:i4>1202</vt:i4>
      </vt:variant>
      <vt:variant>
        <vt:i4>0</vt:i4>
      </vt:variant>
      <vt:variant>
        <vt:i4>5</vt:i4>
      </vt:variant>
      <vt:variant>
        <vt:lpwstr/>
      </vt:variant>
      <vt:variant>
        <vt:lpwstr>_Toc506817959</vt:lpwstr>
      </vt:variant>
      <vt:variant>
        <vt:i4>1900603</vt:i4>
      </vt:variant>
      <vt:variant>
        <vt:i4>1196</vt:i4>
      </vt:variant>
      <vt:variant>
        <vt:i4>0</vt:i4>
      </vt:variant>
      <vt:variant>
        <vt:i4>5</vt:i4>
      </vt:variant>
      <vt:variant>
        <vt:lpwstr/>
      </vt:variant>
      <vt:variant>
        <vt:lpwstr>_Toc506817958</vt:lpwstr>
      </vt:variant>
      <vt:variant>
        <vt:i4>1900603</vt:i4>
      </vt:variant>
      <vt:variant>
        <vt:i4>1190</vt:i4>
      </vt:variant>
      <vt:variant>
        <vt:i4>0</vt:i4>
      </vt:variant>
      <vt:variant>
        <vt:i4>5</vt:i4>
      </vt:variant>
      <vt:variant>
        <vt:lpwstr/>
      </vt:variant>
      <vt:variant>
        <vt:lpwstr>_Toc506817957</vt:lpwstr>
      </vt:variant>
      <vt:variant>
        <vt:i4>1900603</vt:i4>
      </vt:variant>
      <vt:variant>
        <vt:i4>1184</vt:i4>
      </vt:variant>
      <vt:variant>
        <vt:i4>0</vt:i4>
      </vt:variant>
      <vt:variant>
        <vt:i4>5</vt:i4>
      </vt:variant>
      <vt:variant>
        <vt:lpwstr/>
      </vt:variant>
      <vt:variant>
        <vt:lpwstr>_Toc506817956</vt:lpwstr>
      </vt:variant>
      <vt:variant>
        <vt:i4>1900603</vt:i4>
      </vt:variant>
      <vt:variant>
        <vt:i4>1178</vt:i4>
      </vt:variant>
      <vt:variant>
        <vt:i4>0</vt:i4>
      </vt:variant>
      <vt:variant>
        <vt:i4>5</vt:i4>
      </vt:variant>
      <vt:variant>
        <vt:lpwstr/>
      </vt:variant>
      <vt:variant>
        <vt:lpwstr>_Toc506817955</vt:lpwstr>
      </vt:variant>
      <vt:variant>
        <vt:i4>1900603</vt:i4>
      </vt:variant>
      <vt:variant>
        <vt:i4>1172</vt:i4>
      </vt:variant>
      <vt:variant>
        <vt:i4>0</vt:i4>
      </vt:variant>
      <vt:variant>
        <vt:i4>5</vt:i4>
      </vt:variant>
      <vt:variant>
        <vt:lpwstr/>
      </vt:variant>
      <vt:variant>
        <vt:lpwstr>_Toc506817954</vt:lpwstr>
      </vt:variant>
      <vt:variant>
        <vt:i4>1900603</vt:i4>
      </vt:variant>
      <vt:variant>
        <vt:i4>1166</vt:i4>
      </vt:variant>
      <vt:variant>
        <vt:i4>0</vt:i4>
      </vt:variant>
      <vt:variant>
        <vt:i4>5</vt:i4>
      </vt:variant>
      <vt:variant>
        <vt:lpwstr/>
      </vt:variant>
      <vt:variant>
        <vt:lpwstr>_Toc506817953</vt:lpwstr>
      </vt:variant>
      <vt:variant>
        <vt:i4>1900603</vt:i4>
      </vt:variant>
      <vt:variant>
        <vt:i4>1160</vt:i4>
      </vt:variant>
      <vt:variant>
        <vt:i4>0</vt:i4>
      </vt:variant>
      <vt:variant>
        <vt:i4>5</vt:i4>
      </vt:variant>
      <vt:variant>
        <vt:lpwstr/>
      </vt:variant>
      <vt:variant>
        <vt:lpwstr>_Toc506817952</vt:lpwstr>
      </vt:variant>
      <vt:variant>
        <vt:i4>1900603</vt:i4>
      </vt:variant>
      <vt:variant>
        <vt:i4>1154</vt:i4>
      </vt:variant>
      <vt:variant>
        <vt:i4>0</vt:i4>
      </vt:variant>
      <vt:variant>
        <vt:i4>5</vt:i4>
      </vt:variant>
      <vt:variant>
        <vt:lpwstr/>
      </vt:variant>
      <vt:variant>
        <vt:lpwstr>_Toc506817951</vt:lpwstr>
      </vt:variant>
      <vt:variant>
        <vt:i4>1900603</vt:i4>
      </vt:variant>
      <vt:variant>
        <vt:i4>1145</vt:i4>
      </vt:variant>
      <vt:variant>
        <vt:i4>0</vt:i4>
      </vt:variant>
      <vt:variant>
        <vt:i4>5</vt:i4>
      </vt:variant>
      <vt:variant>
        <vt:lpwstr/>
      </vt:variant>
      <vt:variant>
        <vt:lpwstr>_Toc506817950</vt:lpwstr>
      </vt:variant>
      <vt:variant>
        <vt:i4>1835067</vt:i4>
      </vt:variant>
      <vt:variant>
        <vt:i4>1139</vt:i4>
      </vt:variant>
      <vt:variant>
        <vt:i4>0</vt:i4>
      </vt:variant>
      <vt:variant>
        <vt:i4>5</vt:i4>
      </vt:variant>
      <vt:variant>
        <vt:lpwstr/>
      </vt:variant>
      <vt:variant>
        <vt:lpwstr>_Toc506817949</vt:lpwstr>
      </vt:variant>
      <vt:variant>
        <vt:i4>1835067</vt:i4>
      </vt:variant>
      <vt:variant>
        <vt:i4>1133</vt:i4>
      </vt:variant>
      <vt:variant>
        <vt:i4>0</vt:i4>
      </vt:variant>
      <vt:variant>
        <vt:i4>5</vt:i4>
      </vt:variant>
      <vt:variant>
        <vt:lpwstr/>
      </vt:variant>
      <vt:variant>
        <vt:lpwstr>_Toc506817948</vt:lpwstr>
      </vt:variant>
      <vt:variant>
        <vt:i4>1835067</vt:i4>
      </vt:variant>
      <vt:variant>
        <vt:i4>1127</vt:i4>
      </vt:variant>
      <vt:variant>
        <vt:i4>0</vt:i4>
      </vt:variant>
      <vt:variant>
        <vt:i4>5</vt:i4>
      </vt:variant>
      <vt:variant>
        <vt:lpwstr/>
      </vt:variant>
      <vt:variant>
        <vt:lpwstr>_Toc506817947</vt:lpwstr>
      </vt:variant>
      <vt:variant>
        <vt:i4>1835067</vt:i4>
      </vt:variant>
      <vt:variant>
        <vt:i4>1121</vt:i4>
      </vt:variant>
      <vt:variant>
        <vt:i4>0</vt:i4>
      </vt:variant>
      <vt:variant>
        <vt:i4>5</vt:i4>
      </vt:variant>
      <vt:variant>
        <vt:lpwstr/>
      </vt:variant>
      <vt:variant>
        <vt:lpwstr>_Toc506817946</vt:lpwstr>
      </vt:variant>
      <vt:variant>
        <vt:i4>1835067</vt:i4>
      </vt:variant>
      <vt:variant>
        <vt:i4>1115</vt:i4>
      </vt:variant>
      <vt:variant>
        <vt:i4>0</vt:i4>
      </vt:variant>
      <vt:variant>
        <vt:i4>5</vt:i4>
      </vt:variant>
      <vt:variant>
        <vt:lpwstr/>
      </vt:variant>
      <vt:variant>
        <vt:lpwstr>_Toc506817945</vt:lpwstr>
      </vt:variant>
      <vt:variant>
        <vt:i4>1835067</vt:i4>
      </vt:variant>
      <vt:variant>
        <vt:i4>1109</vt:i4>
      </vt:variant>
      <vt:variant>
        <vt:i4>0</vt:i4>
      </vt:variant>
      <vt:variant>
        <vt:i4>5</vt:i4>
      </vt:variant>
      <vt:variant>
        <vt:lpwstr/>
      </vt:variant>
      <vt:variant>
        <vt:lpwstr>_Toc506817944</vt:lpwstr>
      </vt:variant>
      <vt:variant>
        <vt:i4>1835067</vt:i4>
      </vt:variant>
      <vt:variant>
        <vt:i4>1103</vt:i4>
      </vt:variant>
      <vt:variant>
        <vt:i4>0</vt:i4>
      </vt:variant>
      <vt:variant>
        <vt:i4>5</vt:i4>
      </vt:variant>
      <vt:variant>
        <vt:lpwstr/>
      </vt:variant>
      <vt:variant>
        <vt:lpwstr>_Toc506817943</vt:lpwstr>
      </vt:variant>
      <vt:variant>
        <vt:i4>1835067</vt:i4>
      </vt:variant>
      <vt:variant>
        <vt:i4>1097</vt:i4>
      </vt:variant>
      <vt:variant>
        <vt:i4>0</vt:i4>
      </vt:variant>
      <vt:variant>
        <vt:i4>5</vt:i4>
      </vt:variant>
      <vt:variant>
        <vt:lpwstr/>
      </vt:variant>
      <vt:variant>
        <vt:lpwstr>_Toc506817942</vt:lpwstr>
      </vt:variant>
      <vt:variant>
        <vt:i4>1835067</vt:i4>
      </vt:variant>
      <vt:variant>
        <vt:i4>1091</vt:i4>
      </vt:variant>
      <vt:variant>
        <vt:i4>0</vt:i4>
      </vt:variant>
      <vt:variant>
        <vt:i4>5</vt:i4>
      </vt:variant>
      <vt:variant>
        <vt:lpwstr/>
      </vt:variant>
      <vt:variant>
        <vt:lpwstr>_Toc506817941</vt:lpwstr>
      </vt:variant>
      <vt:variant>
        <vt:i4>1835067</vt:i4>
      </vt:variant>
      <vt:variant>
        <vt:i4>1085</vt:i4>
      </vt:variant>
      <vt:variant>
        <vt:i4>0</vt:i4>
      </vt:variant>
      <vt:variant>
        <vt:i4>5</vt:i4>
      </vt:variant>
      <vt:variant>
        <vt:lpwstr/>
      </vt:variant>
      <vt:variant>
        <vt:lpwstr>_Toc506817940</vt:lpwstr>
      </vt:variant>
      <vt:variant>
        <vt:i4>1769531</vt:i4>
      </vt:variant>
      <vt:variant>
        <vt:i4>1079</vt:i4>
      </vt:variant>
      <vt:variant>
        <vt:i4>0</vt:i4>
      </vt:variant>
      <vt:variant>
        <vt:i4>5</vt:i4>
      </vt:variant>
      <vt:variant>
        <vt:lpwstr/>
      </vt:variant>
      <vt:variant>
        <vt:lpwstr>_Toc506817939</vt:lpwstr>
      </vt:variant>
      <vt:variant>
        <vt:i4>1769531</vt:i4>
      </vt:variant>
      <vt:variant>
        <vt:i4>1073</vt:i4>
      </vt:variant>
      <vt:variant>
        <vt:i4>0</vt:i4>
      </vt:variant>
      <vt:variant>
        <vt:i4>5</vt:i4>
      </vt:variant>
      <vt:variant>
        <vt:lpwstr/>
      </vt:variant>
      <vt:variant>
        <vt:lpwstr>_Toc506817938</vt:lpwstr>
      </vt:variant>
      <vt:variant>
        <vt:i4>1769531</vt:i4>
      </vt:variant>
      <vt:variant>
        <vt:i4>1067</vt:i4>
      </vt:variant>
      <vt:variant>
        <vt:i4>0</vt:i4>
      </vt:variant>
      <vt:variant>
        <vt:i4>5</vt:i4>
      </vt:variant>
      <vt:variant>
        <vt:lpwstr/>
      </vt:variant>
      <vt:variant>
        <vt:lpwstr>_Toc506817937</vt:lpwstr>
      </vt:variant>
      <vt:variant>
        <vt:i4>1769531</vt:i4>
      </vt:variant>
      <vt:variant>
        <vt:i4>1061</vt:i4>
      </vt:variant>
      <vt:variant>
        <vt:i4>0</vt:i4>
      </vt:variant>
      <vt:variant>
        <vt:i4>5</vt:i4>
      </vt:variant>
      <vt:variant>
        <vt:lpwstr/>
      </vt:variant>
      <vt:variant>
        <vt:lpwstr>_Toc506817936</vt:lpwstr>
      </vt:variant>
      <vt:variant>
        <vt:i4>1769531</vt:i4>
      </vt:variant>
      <vt:variant>
        <vt:i4>1055</vt:i4>
      </vt:variant>
      <vt:variant>
        <vt:i4>0</vt:i4>
      </vt:variant>
      <vt:variant>
        <vt:i4>5</vt:i4>
      </vt:variant>
      <vt:variant>
        <vt:lpwstr/>
      </vt:variant>
      <vt:variant>
        <vt:lpwstr>_Toc506817935</vt:lpwstr>
      </vt:variant>
      <vt:variant>
        <vt:i4>1769531</vt:i4>
      </vt:variant>
      <vt:variant>
        <vt:i4>1049</vt:i4>
      </vt:variant>
      <vt:variant>
        <vt:i4>0</vt:i4>
      </vt:variant>
      <vt:variant>
        <vt:i4>5</vt:i4>
      </vt:variant>
      <vt:variant>
        <vt:lpwstr/>
      </vt:variant>
      <vt:variant>
        <vt:lpwstr>_Toc506817934</vt:lpwstr>
      </vt:variant>
      <vt:variant>
        <vt:i4>1769531</vt:i4>
      </vt:variant>
      <vt:variant>
        <vt:i4>1043</vt:i4>
      </vt:variant>
      <vt:variant>
        <vt:i4>0</vt:i4>
      </vt:variant>
      <vt:variant>
        <vt:i4>5</vt:i4>
      </vt:variant>
      <vt:variant>
        <vt:lpwstr/>
      </vt:variant>
      <vt:variant>
        <vt:lpwstr>_Toc506817933</vt:lpwstr>
      </vt:variant>
      <vt:variant>
        <vt:i4>1769531</vt:i4>
      </vt:variant>
      <vt:variant>
        <vt:i4>1037</vt:i4>
      </vt:variant>
      <vt:variant>
        <vt:i4>0</vt:i4>
      </vt:variant>
      <vt:variant>
        <vt:i4>5</vt:i4>
      </vt:variant>
      <vt:variant>
        <vt:lpwstr/>
      </vt:variant>
      <vt:variant>
        <vt:lpwstr>_Toc506817932</vt:lpwstr>
      </vt:variant>
      <vt:variant>
        <vt:i4>1769531</vt:i4>
      </vt:variant>
      <vt:variant>
        <vt:i4>1031</vt:i4>
      </vt:variant>
      <vt:variant>
        <vt:i4>0</vt:i4>
      </vt:variant>
      <vt:variant>
        <vt:i4>5</vt:i4>
      </vt:variant>
      <vt:variant>
        <vt:lpwstr/>
      </vt:variant>
      <vt:variant>
        <vt:lpwstr>_Toc506817931</vt:lpwstr>
      </vt:variant>
      <vt:variant>
        <vt:i4>1769531</vt:i4>
      </vt:variant>
      <vt:variant>
        <vt:i4>1025</vt:i4>
      </vt:variant>
      <vt:variant>
        <vt:i4>0</vt:i4>
      </vt:variant>
      <vt:variant>
        <vt:i4>5</vt:i4>
      </vt:variant>
      <vt:variant>
        <vt:lpwstr/>
      </vt:variant>
      <vt:variant>
        <vt:lpwstr>_Toc506817930</vt:lpwstr>
      </vt:variant>
      <vt:variant>
        <vt:i4>1703995</vt:i4>
      </vt:variant>
      <vt:variant>
        <vt:i4>1019</vt:i4>
      </vt:variant>
      <vt:variant>
        <vt:i4>0</vt:i4>
      </vt:variant>
      <vt:variant>
        <vt:i4>5</vt:i4>
      </vt:variant>
      <vt:variant>
        <vt:lpwstr/>
      </vt:variant>
      <vt:variant>
        <vt:lpwstr>_Toc506817929</vt:lpwstr>
      </vt:variant>
      <vt:variant>
        <vt:i4>1703995</vt:i4>
      </vt:variant>
      <vt:variant>
        <vt:i4>1013</vt:i4>
      </vt:variant>
      <vt:variant>
        <vt:i4>0</vt:i4>
      </vt:variant>
      <vt:variant>
        <vt:i4>5</vt:i4>
      </vt:variant>
      <vt:variant>
        <vt:lpwstr/>
      </vt:variant>
      <vt:variant>
        <vt:lpwstr>_Toc506817928</vt:lpwstr>
      </vt:variant>
      <vt:variant>
        <vt:i4>1703995</vt:i4>
      </vt:variant>
      <vt:variant>
        <vt:i4>1007</vt:i4>
      </vt:variant>
      <vt:variant>
        <vt:i4>0</vt:i4>
      </vt:variant>
      <vt:variant>
        <vt:i4>5</vt:i4>
      </vt:variant>
      <vt:variant>
        <vt:lpwstr/>
      </vt:variant>
      <vt:variant>
        <vt:lpwstr>_Toc506817927</vt:lpwstr>
      </vt:variant>
      <vt:variant>
        <vt:i4>1703995</vt:i4>
      </vt:variant>
      <vt:variant>
        <vt:i4>1001</vt:i4>
      </vt:variant>
      <vt:variant>
        <vt:i4>0</vt:i4>
      </vt:variant>
      <vt:variant>
        <vt:i4>5</vt:i4>
      </vt:variant>
      <vt:variant>
        <vt:lpwstr/>
      </vt:variant>
      <vt:variant>
        <vt:lpwstr>_Toc506817926</vt:lpwstr>
      </vt:variant>
      <vt:variant>
        <vt:i4>1703995</vt:i4>
      </vt:variant>
      <vt:variant>
        <vt:i4>995</vt:i4>
      </vt:variant>
      <vt:variant>
        <vt:i4>0</vt:i4>
      </vt:variant>
      <vt:variant>
        <vt:i4>5</vt:i4>
      </vt:variant>
      <vt:variant>
        <vt:lpwstr/>
      </vt:variant>
      <vt:variant>
        <vt:lpwstr>_Toc506817925</vt:lpwstr>
      </vt:variant>
      <vt:variant>
        <vt:i4>1703995</vt:i4>
      </vt:variant>
      <vt:variant>
        <vt:i4>989</vt:i4>
      </vt:variant>
      <vt:variant>
        <vt:i4>0</vt:i4>
      </vt:variant>
      <vt:variant>
        <vt:i4>5</vt:i4>
      </vt:variant>
      <vt:variant>
        <vt:lpwstr/>
      </vt:variant>
      <vt:variant>
        <vt:lpwstr>_Toc506817924</vt:lpwstr>
      </vt:variant>
      <vt:variant>
        <vt:i4>1703995</vt:i4>
      </vt:variant>
      <vt:variant>
        <vt:i4>983</vt:i4>
      </vt:variant>
      <vt:variant>
        <vt:i4>0</vt:i4>
      </vt:variant>
      <vt:variant>
        <vt:i4>5</vt:i4>
      </vt:variant>
      <vt:variant>
        <vt:lpwstr/>
      </vt:variant>
      <vt:variant>
        <vt:lpwstr>_Toc506817923</vt:lpwstr>
      </vt:variant>
      <vt:variant>
        <vt:i4>1703995</vt:i4>
      </vt:variant>
      <vt:variant>
        <vt:i4>977</vt:i4>
      </vt:variant>
      <vt:variant>
        <vt:i4>0</vt:i4>
      </vt:variant>
      <vt:variant>
        <vt:i4>5</vt:i4>
      </vt:variant>
      <vt:variant>
        <vt:lpwstr/>
      </vt:variant>
      <vt:variant>
        <vt:lpwstr>_Toc506817922</vt:lpwstr>
      </vt:variant>
      <vt:variant>
        <vt:i4>1703995</vt:i4>
      </vt:variant>
      <vt:variant>
        <vt:i4>971</vt:i4>
      </vt:variant>
      <vt:variant>
        <vt:i4>0</vt:i4>
      </vt:variant>
      <vt:variant>
        <vt:i4>5</vt:i4>
      </vt:variant>
      <vt:variant>
        <vt:lpwstr/>
      </vt:variant>
      <vt:variant>
        <vt:lpwstr>_Toc506817921</vt:lpwstr>
      </vt:variant>
      <vt:variant>
        <vt:i4>1703995</vt:i4>
      </vt:variant>
      <vt:variant>
        <vt:i4>965</vt:i4>
      </vt:variant>
      <vt:variant>
        <vt:i4>0</vt:i4>
      </vt:variant>
      <vt:variant>
        <vt:i4>5</vt:i4>
      </vt:variant>
      <vt:variant>
        <vt:lpwstr/>
      </vt:variant>
      <vt:variant>
        <vt:lpwstr>_Toc506817920</vt:lpwstr>
      </vt:variant>
      <vt:variant>
        <vt:i4>1310774</vt:i4>
      </vt:variant>
      <vt:variant>
        <vt:i4>956</vt:i4>
      </vt:variant>
      <vt:variant>
        <vt:i4>0</vt:i4>
      </vt:variant>
      <vt:variant>
        <vt:i4>5</vt:i4>
      </vt:variant>
      <vt:variant>
        <vt:lpwstr/>
      </vt:variant>
      <vt:variant>
        <vt:lpwstr>_Toc506819429</vt:lpwstr>
      </vt:variant>
      <vt:variant>
        <vt:i4>1310774</vt:i4>
      </vt:variant>
      <vt:variant>
        <vt:i4>950</vt:i4>
      </vt:variant>
      <vt:variant>
        <vt:i4>0</vt:i4>
      </vt:variant>
      <vt:variant>
        <vt:i4>5</vt:i4>
      </vt:variant>
      <vt:variant>
        <vt:lpwstr/>
      </vt:variant>
      <vt:variant>
        <vt:lpwstr>_Toc506819428</vt:lpwstr>
      </vt:variant>
      <vt:variant>
        <vt:i4>1310774</vt:i4>
      </vt:variant>
      <vt:variant>
        <vt:i4>944</vt:i4>
      </vt:variant>
      <vt:variant>
        <vt:i4>0</vt:i4>
      </vt:variant>
      <vt:variant>
        <vt:i4>5</vt:i4>
      </vt:variant>
      <vt:variant>
        <vt:lpwstr/>
      </vt:variant>
      <vt:variant>
        <vt:lpwstr>_Toc506819427</vt:lpwstr>
      </vt:variant>
      <vt:variant>
        <vt:i4>1310774</vt:i4>
      </vt:variant>
      <vt:variant>
        <vt:i4>938</vt:i4>
      </vt:variant>
      <vt:variant>
        <vt:i4>0</vt:i4>
      </vt:variant>
      <vt:variant>
        <vt:i4>5</vt:i4>
      </vt:variant>
      <vt:variant>
        <vt:lpwstr/>
      </vt:variant>
      <vt:variant>
        <vt:lpwstr>_Toc506819426</vt:lpwstr>
      </vt:variant>
      <vt:variant>
        <vt:i4>1310774</vt:i4>
      </vt:variant>
      <vt:variant>
        <vt:i4>932</vt:i4>
      </vt:variant>
      <vt:variant>
        <vt:i4>0</vt:i4>
      </vt:variant>
      <vt:variant>
        <vt:i4>5</vt:i4>
      </vt:variant>
      <vt:variant>
        <vt:lpwstr/>
      </vt:variant>
      <vt:variant>
        <vt:lpwstr>_Toc506819425</vt:lpwstr>
      </vt:variant>
      <vt:variant>
        <vt:i4>1310774</vt:i4>
      </vt:variant>
      <vt:variant>
        <vt:i4>926</vt:i4>
      </vt:variant>
      <vt:variant>
        <vt:i4>0</vt:i4>
      </vt:variant>
      <vt:variant>
        <vt:i4>5</vt:i4>
      </vt:variant>
      <vt:variant>
        <vt:lpwstr/>
      </vt:variant>
      <vt:variant>
        <vt:lpwstr>_Toc506819424</vt:lpwstr>
      </vt:variant>
      <vt:variant>
        <vt:i4>1310774</vt:i4>
      </vt:variant>
      <vt:variant>
        <vt:i4>920</vt:i4>
      </vt:variant>
      <vt:variant>
        <vt:i4>0</vt:i4>
      </vt:variant>
      <vt:variant>
        <vt:i4>5</vt:i4>
      </vt:variant>
      <vt:variant>
        <vt:lpwstr/>
      </vt:variant>
      <vt:variant>
        <vt:lpwstr>_Toc506819423</vt:lpwstr>
      </vt:variant>
      <vt:variant>
        <vt:i4>1310774</vt:i4>
      </vt:variant>
      <vt:variant>
        <vt:i4>914</vt:i4>
      </vt:variant>
      <vt:variant>
        <vt:i4>0</vt:i4>
      </vt:variant>
      <vt:variant>
        <vt:i4>5</vt:i4>
      </vt:variant>
      <vt:variant>
        <vt:lpwstr/>
      </vt:variant>
      <vt:variant>
        <vt:lpwstr>_Toc506819422</vt:lpwstr>
      </vt:variant>
      <vt:variant>
        <vt:i4>1310774</vt:i4>
      </vt:variant>
      <vt:variant>
        <vt:i4>908</vt:i4>
      </vt:variant>
      <vt:variant>
        <vt:i4>0</vt:i4>
      </vt:variant>
      <vt:variant>
        <vt:i4>5</vt:i4>
      </vt:variant>
      <vt:variant>
        <vt:lpwstr/>
      </vt:variant>
      <vt:variant>
        <vt:lpwstr>_Toc506819421</vt:lpwstr>
      </vt:variant>
      <vt:variant>
        <vt:i4>1310774</vt:i4>
      </vt:variant>
      <vt:variant>
        <vt:i4>902</vt:i4>
      </vt:variant>
      <vt:variant>
        <vt:i4>0</vt:i4>
      </vt:variant>
      <vt:variant>
        <vt:i4>5</vt:i4>
      </vt:variant>
      <vt:variant>
        <vt:lpwstr/>
      </vt:variant>
      <vt:variant>
        <vt:lpwstr>_Toc506819420</vt:lpwstr>
      </vt:variant>
      <vt:variant>
        <vt:i4>1507382</vt:i4>
      </vt:variant>
      <vt:variant>
        <vt:i4>896</vt:i4>
      </vt:variant>
      <vt:variant>
        <vt:i4>0</vt:i4>
      </vt:variant>
      <vt:variant>
        <vt:i4>5</vt:i4>
      </vt:variant>
      <vt:variant>
        <vt:lpwstr/>
      </vt:variant>
      <vt:variant>
        <vt:lpwstr>_Toc506819419</vt:lpwstr>
      </vt:variant>
      <vt:variant>
        <vt:i4>1507382</vt:i4>
      </vt:variant>
      <vt:variant>
        <vt:i4>890</vt:i4>
      </vt:variant>
      <vt:variant>
        <vt:i4>0</vt:i4>
      </vt:variant>
      <vt:variant>
        <vt:i4>5</vt:i4>
      </vt:variant>
      <vt:variant>
        <vt:lpwstr/>
      </vt:variant>
      <vt:variant>
        <vt:lpwstr>_Toc506819418</vt:lpwstr>
      </vt:variant>
      <vt:variant>
        <vt:i4>1507382</vt:i4>
      </vt:variant>
      <vt:variant>
        <vt:i4>884</vt:i4>
      </vt:variant>
      <vt:variant>
        <vt:i4>0</vt:i4>
      </vt:variant>
      <vt:variant>
        <vt:i4>5</vt:i4>
      </vt:variant>
      <vt:variant>
        <vt:lpwstr/>
      </vt:variant>
      <vt:variant>
        <vt:lpwstr>_Toc506819417</vt:lpwstr>
      </vt:variant>
      <vt:variant>
        <vt:i4>1507382</vt:i4>
      </vt:variant>
      <vt:variant>
        <vt:i4>878</vt:i4>
      </vt:variant>
      <vt:variant>
        <vt:i4>0</vt:i4>
      </vt:variant>
      <vt:variant>
        <vt:i4>5</vt:i4>
      </vt:variant>
      <vt:variant>
        <vt:lpwstr/>
      </vt:variant>
      <vt:variant>
        <vt:lpwstr>_Toc506819416</vt:lpwstr>
      </vt:variant>
      <vt:variant>
        <vt:i4>1507382</vt:i4>
      </vt:variant>
      <vt:variant>
        <vt:i4>872</vt:i4>
      </vt:variant>
      <vt:variant>
        <vt:i4>0</vt:i4>
      </vt:variant>
      <vt:variant>
        <vt:i4>5</vt:i4>
      </vt:variant>
      <vt:variant>
        <vt:lpwstr/>
      </vt:variant>
      <vt:variant>
        <vt:lpwstr>_Toc506819415</vt:lpwstr>
      </vt:variant>
      <vt:variant>
        <vt:i4>1507382</vt:i4>
      </vt:variant>
      <vt:variant>
        <vt:i4>866</vt:i4>
      </vt:variant>
      <vt:variant>
        <vt:i4>0</vt:i4>
      </vt:variant>
      <vt:variant>
        <vt:i4>5</vt:i4>
      </vt:variant>
      <vt:variant>
        <vt:lpwstr/>
      </vt:variant>
      <vt:variant>
        <vt:lpwstr>_Toc506819414</vt:lpwstr>
      </vt:variant>
      <vt:variant>
        <vt:i4>1507382</vt:i4>
      </vt:variant>
      <vt:variant>
        <vt:i4>860</vt:i4>
      </vt:variant>
      <vt:variant>
        <vt:i4>0</vt:i4>
      </vt:variant>
      <vt:variant>
        <vt:i4>5</vt:i4>
      </vt:variant>
      <vt:variant>
        <vt:lpwstr/>
      </vt:variant>
      <vt:variant>
        <vt:lpwstr>_Toc506819413</vt:lpwstr>
      </vt:variant>
      <vt:variant>
        <vt:i4>1507382</vt:i4>
      </vt:variant>
      <vt:variant>
        <vt:i4>854</vt:i4>
      </vt:variant>
      <vt:variant>
        <vt:i4>0</vt:i4>
      </vt:variant>
      <vt:variant>
        <vt:i4>5</vt:i4>
      </vt:variant>
      <vt:variant>
        <vt:lpwstr/>
      </vt:variant>
      <vt:variant>
        <vt:lpwstr>_Toc506819412</vt:lpwstr>
      </vt:variant>
      <vt:variant>
        <vt:i4>1507382</vt:i4>
      </vt:variant>
      <vt:variant>
        <vt:i4>848</vt:i4>
      </vt:variant>
      <vt:variant>
        <vt:i4>0</vt:i4>
      </vt:variant>
      <vt:variant>
        <vt:i4>5</vt:i4>
      </vt:variant>
      <vt:variant>
        <vt:lpwstr/>
      </vt:variant>
      <vt:variant>
        <vt:lpwstr>_Toc506819411</vt:lpwstr>
      </vt:variant>
      <vt:variant>
        <vt:i4>1507382</vt:i4>
      </vt:variant>
      <vt:variant>
        <vt:i4>842</vt:i4>
      </vt:variant>
      <vt:variant>
        <vt:i4>0</vt:i4>
      </vt:variant>
      <vt:variant>
        <vt:i4>5</vt:i4>
      </vt:variant>
      <vt:variant>
        <vt:lpwstr/>
      </vt:variant>
      <vt:variant>
        <vt:lpwstr>_Toc506819410</vt:lpwstr>
      </vt:variant>
      <vt:variant>
        <vt:i4>1441846</vt:i4>
      </vt:variant>
      <vt:variant>
        <vt:i4>836</vt:i4>
      </vt:variant>
      <vt:variant>
        <vt:i4>0</vt:i4>
      </vt:variant>
      <vt:variant>
        <vt:i4>5</vt:i4>
      </vt:variant>
      <vt:variant>
        <vt:lpwstr/>
      </vt:variant>
      <vt:variant>
        <vt:lpwstr>_Toc506819409</vt:lpwstr>
      </vt:variant>
      <vt:variant>
        <vt:i4>1441846</vt:i4>
      </vt:variant>
      <vt:variant>
        <vt:i4>830</vt:i4>
      </vt:variant>
      <vt:variant>
        <vt:i4>0</vt:i4>
      </vt:variant>
      <vt:variant>
        <vt:i4>5</vt:i4>
      </vt:variant>
      <vt:variant>
        <vt:lpwstr/>
      </vt:variant>
      <vt:variant>
        <vt:lpwstr>_Toc506819408</vt:lpwstr>
      </vt:variant>
      <vt:variant>
        <vt:i4>1441846</vt:i4>
      </vt:variant>
      <vt:variant>
        <vt:i4>824</vt:i4>
      </vt:variant>
      <vt:variant>
        <vt:i4>0</vt:i4>
      </vt:variant>
      <vt:variant>
        <vt:i4>5</vt:i4>
      </vt:variant>
      <vt:variant>
        <vt:lpwstr/>
      </vt:variant>
      <vt:variant>
        <vt:lpwstr>_Toc506819407</vt:lpwstr>
      </vt:variant>
      <vt:variant>
        <vt:i4>1441846</vt:i4>
      </vt:variant>
      <vt:variant>
        <vt:i4>818</vt:i4>
      </vt:variant>
      <vt:variant>
        <vt:i4>0</vt:i4>
      </vt:variant>
      <vt:variant>
        <vt:i4>5</vt:i4>
      </vt:variant>
      <vt:variant>
        <vt:lpwstr/>
      </vt:variant>
      <vt:variant>
        <vt:lpwstr>_Toc506819406</vt:lpwstr>
      </vt:variant>
      <vt:variant>
        <vt:i4>1441846</vt:i4>
      </vt:variant>
      <vt:variant>
        <vt:i4>812</vt:i4>
      </vt:variant>
      <vt:variant>
        <vt:i4>0</vt:i4>
      </vt:variant>
      <vt:variant>
        <vt:i4>5</vt:i4>
      </vt:variant>
      <vt:variant>
        <vt:lpwstr/>
      </vt:variant>
      <vt:variant>
        <vt:lpwstr>_Toc506819405</vt:lpwstr>
      </vt:variant>
      <vt:variant>
        <vt:i4>1441846</vt:i4>
      </vt:variant>
      <vt:variant>
        <vt:i4>806</vt:i4>
      </vt:variant>
      <vt:variant>
        <vt:i4>0</vt:i4>
      </vt:variant>
      <vt:variant>
        <vt:i4>5</vt:i4>
      </vt:variant>
      <vt:variant>
        <vt:lpwstr/>
      </vt:variant>
      <vt:variant>
        <vt:lpwstr>_Toc506819404</vt:lpwstr>
      </vt:variant>
      <vt:variant>
        <vt:i4>1441846</vt:i4>
      </vt:variant>
      <vt:variant>
        <vt:i4>800</vt:i4>
      </vt:variant>
      <vt:variant>
        <vt:i4>0</vt:i4>
      </vt:variant>
      <vt:variant>
        <vt:i4>5</vt:i4>
      </vt:variant>
      <vt:variant>
        <vt:lpwstr/>
      </vt:variant>
      <vt:variant>
        <vt:lpwstr>_Toc506819403</vt:lpwstr>
      </vt:variant>
      <vt:variant>
        <vt:i4>1441846</vt:i4>
      </vt:variant>
      <vt:variant>
        <vt:i4>794</vt:i4>
      </vt:variant>
      <vt:variant>
        <vt:i4>0</vt:i4>
      </vt:variant>
      <vt:variant>
        <vt:i4>5</vt:i4>
      </vt:variant>
      <vt:variant>
        <vt:lpwstr/>
      </vt:variant>
      <vt:variant>
        <vt:lpwstr>_Toc506819402</vt:lpwstr>
      </vt:variant>
      <vt:variant>
        <vt:i4>1441846</vt:i4>
      </vt:variant>
      <vt:variant>
        <vt:i4>788</vt:i4>
      </vt:variant>
      <vt:variant>
        <vt:i4>0</vt:i4>
      </vt:variant>
      <vt:variant>
        <vt:i4>5</vt:i4>
      </vt:variant>
      <vt:variant>
        <vt:lpwstr/>
      </vt:variant>
      <vt:variant>
        <vt:lpwstr>_Toc506819401</vt:lpwstr>
      </vt:variant>
      <vt:variant>
        <vt:i4>1441846</vt:i4>
      </vt:variant>
      <vt:variant>
        <vt:i4>782</vt:i4>
      </vt:variant>
      <vt:variant>
        <vt:i4>0</vt:i4>
      </vt:variant>
      <vt:variant>
        <vt:i4>5</vt:i4>
      </vt:variant>
      <vt:variant>
        <vt:lpwstr/>
      </vt:variant>
      <vt:variant>
        <vt:lpwstr>_Toc506819400</vt:lpwstr>
      </vt:variant>
      <vt:variant>
        <vt:i4>2031665</vt:i4>
      </vt:variant>
      <vt:variant>
        <vt:i4>776</vt:i4>
      </vt:variant>
      <vt:variant>
        <vt:i4>0</vt:i4>
      </vt:variant>
      <vt:variant>
        <vt:i4>5</vt:i4>
      </vt:variant>
      <vt:variant>
        <vt:lpwstr/>
      </vt:variant>
      <vt:variant>
        <vt:lpwstr>_Toc506819399</vt:lpwstr>
      </vt:variant>
      <vt:variant>
        <vt:i4>2031665</vt:i4>
      </vt:variant>
      <vt:variant>
        <vt:i4>770</vt:i4>
      </vt:variant>
      <vt:variant>
        <vt:i4>0</vt:i4>
      </vt:variant>
      <vt:variant>
        <vt:i4>5</vt:i4>
      </vt:variant>
      <vt:variant>
        <vt:lpwstr/>
      </vt:variant>
      <vt:variant>
        <vt:lpwstr>_Toc506819398</vt:lpwstr>
      </vt:variant>
      <vt:variant>
        <vt:i4>2031665</vt:i4>
      </vt:variant>
      <vt:variant>
        <vt:i4>764</vt:i4>
      </vt:variant>
      <vt:variant>
        <vt:i4>0</vt:i4>
      </vt:variant>
      <vt:variant>
        <vt:i4>5</vt:i4>
      </vt:variant>
      <vt:variant>
        <vt:lpwstr/>
      </vt:variant>
      <vt:variant>
        <vt:lpwstr>_Toc506819397</vt:lpwstr>
      </vt:variant>
      <vt:variant>
        <vt:i4>2031665</vt:i4>
      </vt:variant>
      <vt:variant>
        <vt:i4>758</vt:i4>
      </vt:variant>
      <vt:variant>
        <vt:i4>0</vt:i4>
      </vt:variant>
      <vt:variant>
        <vt:i4>5</vt:i4>
      </vt:variant>
      <vt:variant>
        <vt:lpwstr/>
      </vt:variant>
      <vt:variant>
        <vt:lpwstr>_Toc506819396</vt:lpwstr>
      </vt:variant>
      <vt:variant>
        <vt:i4>2031665</vt:i4>
      </vt:variant>
      <vt:variant>
        <vt:i4>752</vt:i4>
      </vt:variant>
      <vt:variant>
        <vt:i4>0</vt:i4>
      </vt:variant>
      <vt:variant>
        <vt:i4>5</vt:i4>
      </vt:variant>
      <vt:variant>
        <vt:lpwstr/>
      </vt:variant>
      <vt:variant>
        <vt:lpwstr>_Toc506819395</vt:lpwstr>
      </vt:variant>
      <vt:variant>
        <vt:i4>2031665</vt:i4>
      </vt:variant>
      <vt:variant>
        <vt:i4>746</vt:i4>
      </vt:variant>
      <vt:variant>
        <vt:i4>0</vt:i4>
      </vt:variant>
      <vt:variant>
        <vt:i4>5</vt:i4>
      </vt:variant>
      <vt:variant>
        <vt:lpwstr/>
      </vt:variant>
      <vt:variant>
        <vt:lpwstr>_Toc506819394</vt:lpwstr>
      </vt:variant>
      <vt:variant>
        <vt:i4>2031665</vt:i4>
      </vt:variant>
      <vt:variant>
        <vt:i4>740</vt:i4>
      </vt:variant>
      <vt:variant>
        <vt:i4>0</vt:i4>
      </vt:variant>
      <vt:variant>
        <vt:i4>5</vt:i4>
      </vt:variant>
      <vt:variant>
        <vt:lpwstr/>
      </vt:variant>
      <vt:variant>
        <vt:lpwstr>_Toc506819393</vt:lpwstr>
      </vt:variant>
      <vt:variant>
        <vt:i4>2031665</vt:i4>
      </vt:variant>
      <vt:variant>
        <vt:i4>734</vt:i4>
      </vt:variant>
      <vt:variant>
        <vt:i4>0</vt:i4>
      </vt:variant>
      <vt:variant>
        <vt:i4>5</vt:i4>
      </vt:variant>
      <vt:variant>
        <vt:lpwstr/>
      </vt:variant>
      <vt:variant>
        <vt:lpwstr>_Toc506819392</vt:lpwstr>
      </vt:variant>
      <vt:variant>
        <vt:i4>2031665</vt:i4>
      </vt:variant>
      <vt:variant>
        <vt:i4>728</vt:i4>
      </vt:variant>
      <vt:variant>
        <vt:i4>0</vt:i4>
      </vt:variant>
      <vt:variant>
        <vt:i4>5</vt:i4>
      </vt:variant>
      <vt:variant>
        <vt:lpwstr/>
      </vt:variant>
      <vt:variant>
        <vt:lpwstr>_Toc506819391</vt:lpwstr>
      </vt:variant>
      <vt:variant>
        <vt:i4>2031665</vt:i4>
      </vt:variant>
      <vt:variant>
        <vt:i4>722</vt:i4>
      </vt:variant>
      <vt:variant>
        <vt:i4>0</vt:i4>
      </vt:variant>
      <vt:variant>
        <vt:i4>5</vt:i4>
      </vt:variant>
      <vt:variant>
        <vt:lpwstr/>
      </vt:variant>
      <vt:variant>
        <vt:lpwstr>_Toc506819390</vt:lpwstr>
      </vt:variant>
      <vt:variant>
        <vt:i4>1966129</vt:i4>
      </vt:variant>
      <vt:variant>
        <vt:i4>716</vt:i4>
      </vt:variant>
      <vt:variant>
        <vt:i4>0</vt:i4>
      </vt:variant>
      <vt:variant>
        <vt:i4>5</vt:i4>
      </vt:variant>
      <vt:variant>
        <vt:lpwstr/>
      </vt:variant>
      <vt:variant>
        <vt:lpwstr>_Toc506819389</vt:lpwstr>
      </vt:variant>
      <vt:variant>
        <vt:i4>1966129</vt:i4>
      </vt:variant>
      <vt:variant>
        <vt:i4>710</vt:i4>
      </vt:variant>
      <vt:variant>
        <vt:i4>0</vt:i4>
      </vt:variant>
      <vt:variant>
        <vt:i4>5</vt:i4>
      </vt:variant>
      <vt:variant>
        <vt:lpwstr/>
      </vt:variant>
      <vt:variant>
        <vt:lpwstr>_Toc506819388</vt:lpwstr>
      </vt:variant>
      <vt:variant>
        <vt:i4>1966129</vt:i4>
      </vt:variant>
      <vt:variant>
        <vt:i4>704</vt:i4>
      </vt:variant>
      <vt:variant>
        <vt:i4>0</vt:i4>
      </vt:variant>
      <vt:variant>
        <vt:i4>5</vt:i4>
      </vt:variant>
      <vt:variant>
        <vt:lpwstr/>
      </vt:variant>
      <vt:variant>
        <vt:lpwstr>_Toc506819387</vt:lpwstr>
      </vt:variant>
      <vt:variant>
        <vt:i4>1966129</vt:i4>
      </vt:variant>
      <vt:variant>
        <vt:i4>698</vt:i4>
      </vt:variant>
      <vt:variant>
        <vt:i4>0</vt:i4>
      </vt:variant>
      <vt:variant>
        <vt:i4>5</vt:i4>
      </vt:variant>
      <vt:variant>
        <vt:lpwstr/>
      </vt:variant>
      <vt:variant>
        <vt:lpwstr>_Toc506819386</vt:lpwstr>
      </vt:variant>
      <vt:variant>
        <vt:i4>1966129</vt:i4>
      </vt:variant>
      <vt:variant>
        <vt:i4>692</vt:i4>
      </vt:variant>
      <vt:variant>
        <vt:i4>0</vt:i4>
      </vt:variant>
      <vt:variant>
        <vt:i4>5</vt:i4>
      </vt:variant>
      <vt:variant>
        <vt:lpwstr/>
      </vt:variant>
      <vt:variant>
        <vt:lpwstr>_Toc506819385</vt:lpwstr>
      </vt:variant>
      <vt:variant>
        <vt:i4>1966129</vt:i4>
      </vt:variant>
      <vt:variant>
        <vt:i4>686</vt:i4>
      </vt:variant>
      <vt:variant>
        <vt:i4>0</vt:i4>
      </vt:variant>
      <vt:variant>
        <vt:i4>5</vt:i4>
      </vt:variant>
      <vt:variant>
        <vt:lpwstr/>
      </vt:variant>
      <vt:variant>
        <vt:lpwstr>_Toc506819384</vt:lpwstr>
      </vt:variant>
      <vt:variant>
        <vt:i4>1966129</vt:i4>
      </vt:variant>
      <vt:variant>
        <vt:i4>680</vt:i4>
      </vt:variant>
      <vt:variant>
        <vt:i4>0</vt:i4>
      </vt:variant>
      <vt:variant>
        <vt:i4>5</vt:i4>
      </vt:variant>
      <vt:variant>
        <vt:lpwstr/>
      </vt:variant>
      <vt:variant>
        <vt:lpwstr>_Toc506819383</vt:lpwstr>
      </vt:variant>
      <vt:variant>
        <vt:i4>1966129</vt:i4>
      </vt:variant>
      <vt:variant>
        <vt:i4>674</vt:i4>
      </vt:variant>
      <vt:variant>
        <vt:i4>0</vt:i4>
      </vt:variant>
      <vt:variant>
        <vt:i4>5</vt:i4>
      </vt:variant>
      <vt:variant>
        <vt:lpwstr/>
      </vt:variant>
      <vt:variant>
        <vt:lpwstr>_Toc506819382</vt:lpwstr>
      </vt:variant>
      <vt:variant>
        <vt:i4>1966129</vt:i4>
      </vt:variant>
      <vt:variant>
        <vt:i4>668</vt:i4>
      </vt:variant>
      <vt:variant>
        <vt:i4>0</vt:i4>
      </vt:variant>
      <vt:variant>
        <vt:i4>5</vt:i4>
      </vt:variant>
      <vt:variant>
        <vt:lpwstr/>
      </vt:variant>
      <vt:variant>
        <vt:lpwstr>_Toc506819381</vt:lpwstr>
      </vt:variant>
      <vt:variant>
        <vt:i4>1966129</vt:i4>
      </vt:variant>
      <vt:variant>
        <vt:i4>662</vt:i4>
      </vt:variant>
      <vt:variant>
        <vt:i4>0</vt:i4>
      </vt:variant>
      <vt:variant>
        <vt:i4>5</vt:i4>
      </vt:variant>
      <vt:variant>
        <vt:lpwstr/>
      </vt:variant>
      <vt:variant>
        <vt:lpwstr>_Toc506819380</vt:lpwstr>
      </vt:variant>
      <vt:variant>
        <vt:i4>1114161</vt:i4>
      </vt:variant>
      <vt:variant>
        <vt:i4>656</vt:i4>
      </vt:variant>
      <vt:variant>
        <vt:i4>0</vt:i4>
      </vt:variant>
      <vt:variant>
        <vt:i4>5</vt:i4>
      </vt:variant>
      <vt:variant>
        <vt:lpwstr/>
      </vt:variant>
      <vt:variant>
        <vt:lpwstr>_Toc506819379</vt:lpwstr>
      </vt:variant>
      <vt:variant>
        <vt:i4>1114161</vt:i4>
      </vt:variant>
      <vt:variant>
        <vt:i4>650</vt:i4>
      </vt:variant>
      <vt:variant>
        <vt:i4>0</vt:i4>
      </vt:variant>
      <vt:variant>
        <vt:i4>5</vt:i4>
      </vt:variant>
      <vt:variant>
        <vt:lpwstr/>
      </vt:variant>
      <vt:variant>
        <vt:lpwstr>_Toc506819378</vt:lpwstr>
      </vt:variant>
      <vt:variant>
        <vt:i4>1114161</vt:i4>
      </vt:variant>
      <vt:variant>
        <vt:i4>644</vt:i4>
      </vt:variant>
      <vt:variant>
        <vt:i4>0</vt:i4>
      </vt:variant>
      <vt:variant>
        <vt:i4>5</vt:i4>
      </vt:variant>
      <vt:variant>
        <vt:lpwstr/>
      </vt:variant>
      <vt:variant>
        <vt:lpwstr>_Toc506819377</vt:lpwstr>
      </vt:variant>
      <vt:variant>
        <vt:i4>1114161</vt:i4>
      </vt:variant>
      <vt:variant>
        <vt:i4>638</vt:i4>
      </vt:variant>
      <vt:variant>
        <vt:i4>0</vt:i4>
      </vt:variant>
      <vt:variant>
        <vt:i4>5</vt:i4>
      </vt:variant>
      <vt:variant>
        <vt:lpwstr/>
      </vt:variant>
      <vt:variant>
        <vt:lpwstr>_Toc506819376</vt:lpwstr>
      </vt:variant>
      <vt:variant>
        <vt:i4>1114161</vt:i4>
      </vt:variant>
      <vt:variant>
        <vt:i4>632</vt:i4>
      </vt:variant>
      <vt:variant>
        <vt:i4>0</vt:i4>
      </vt:variant>
      <vt:variant>
        <vt:i4>5</vt:i4>
      </vt:variant>
      <vt:variant>
        <vt:lpwstr/>
      </vt:variant>
      <vt:variant>
        <vt:lpwstr>_Toc506819375</vt:lpwstr>
      </vt:variant>
      <vt:variant>
        <vt:i4>1114161</vt:i4>
      </vt:variant>
      <vt:variant>
        <vt:i4>626</vt:i4>
      </vt:variant>
      <vt:variant>
        <vt:i4>0</vt:i4>
      </vt:variant>
      <vt:variant>
        <vt:i4>5</vt:i4>
      </vt:variant>
      <vt:variant>
        <vt:lpwstr/>
      </vt:variant>
      <vt:variant>
        <vt:lpwstr>_Toc506819374</vt:lpwstr>
      </vt:variant>
      <vt:variant>
        <vt:i4>1114161</vt:i4>
      </vt:variant>
      <vt:variant>
        <vt:i4>620</vt:i4>
      </vt:variant>
      <vt:variant>
        <vt:i4>0</vt:i4>
      </vt:variant>
      <vt:variant>
        <vt:i4>5</vt:i4>
      </vt:variant>
      <vt:variant>
        <vt:lpwstr/>
      </vt:variant>
      <vt:variant>
        <vt:lpwstr>_Toc506819373</vt:lpwstr>
      </vt:variant>
      <vt:variant>
        <vt:i4>1114161</vt:i4>
      </vt:variant>
      <vt:variant>
        <vt:i4>614</vt:i4>
      </vt:variant>
      <vt:variant>
        <vt:i4>0</vt:i4>
      </vt:variant>
      <vt:variant>
        <vt:i4>5</vt:i4>
      </vt:variant>
      <vt:variant>
        <vt:lpwstr/>
      </vt:variant>
      <vt:variant>
        <vt:lpwstr>_Toc506819372</vt:lpwstr>
      </vt:variant>
      <vt:variant>
        <vt:i4>1114161</vt:i4>
      </vt:variant>
      <vt:variant>
        <vt:i4>608</vt:i4>
      </vt:variant>
      <vt:variant>
        <vt:i4>0</vt:i4>
      </vt:variant>
      <vt:variant>
        <vt:i4>5</vt:i4>
      </vt:variant>
      <vt:variant>
        <vt:lpwstr/>
      </vt:variant>
      <vt:variant>
        <vt:lpwstr>_Toc506819371</vt:lpwstr>
      </vt:variant>
      <vt:variant>
        <vt:i4>1114161</vt:i4>
      </vt:variant>
      <vt:variant>
        <vt:i4>602</vt:i4>
      </vt:variant>
      <vt:variant>
        <vt:i4>0</vt:i4>
      </vt:variant>
      <vt:variant>
        <vt:i4>5</vt:i4>
      </vt:variant>
      <vt:variant>
        <vt:lpwstr/>
      </vt:variant>
      <vt:variant>
        <vt:lpwstr>_Toc506819370</vt:lpwstr>
      </vt:variant>
      <vt:variant>
        <vt:i4>1048625</vt:i4>
      </vt:variant>
      <vt:variant>
        <vt:i4>596</vt:i4>
      </vt:variant>
      <vt:variant>
        <vt:i4>0</vt:i4>
      </vt:variant>
      <vt:variant>
        <vt:i4>5</vt:i4>
      </vt:variant>
      <vt:variant>
        <vt:lpwstr/>
      </vt:variant>
      <vt:variant>
        <vt:lpwstr>_Toc506819369</vt:lpwstr>
      </vt:variant>
      <vt:variant>
        <vt:i4>1048625</vt:i4>
      </vt:variant>
      <vt:variant>
        <vt:i4>590</vt:i4>
      </vt:variant>
      <vt:variant>
        <vt:i4>0</vt:i4>
      </vt:variant>
      <vt:variant>
        <vt:i4>5</vt:i4>
      </vt:variant>
      <vt:variant>
        <vt:lpwstr/>
      </vt:variant>
      <vt:variant>
        <vt:lpwstr>_Toc506819368</vt:lpwstr>
      </vt:variant>
      <vt:variant>
        <vt:i4>1048625</vt:i4>
      </vt:variant>
      <vt:variant>
        <vt:i4>584</vt:i4>
      </vt:variant>
      <vt:variant>
        <vt:i4>0</vt:i4>
      </vt:variant>
      <vt:variant>
        <vt:i4>5</vt:i4>
      </vt:variant>
      <vt:variant>
        <vt:lpwstr/>
      </vt:variant>
      <vt:variant>
        <vt:lpwstr>_Toc506819367</vt:lpwstr>
      </vt:variant>
      <vt:variant>
        <vt:i4>1048625</vt:i4>
      </vt:variant>
      <vt:variant>
        <vt:i4>578</vt:i4>
      </vt:variant>
      <vt:variant>
        <vt:i4>0</vt:i4>
      </vt:variant>
      <vt:variant>
        <vt:i4>5</vt:i4>
      </vt:variant>
      <vt:variant>
        <vt:lpwstr/>
      </vt:variant>
      <vt:variant>
        <vt:lpwstr>_Toc506819366</vt:lpwstr>
      </vt:variant>
      <vt:variant>
        <vt:i4>1048625</vt:i4>
      </vt:variant>
      <vt:variant>
        <vt:i4>572</vt:i4>
      </vt:variant>
      <vt:variant>
        <vt:i4>0</vt:i4>
      </vt:variant>
      <vt:variant>
        <vt:i4>5</vt:i4>
      </vt:variant>
      <vt:variant>
        <vt:lpwstr/>
      </vt:variant>
      <vt:variant>
        <vt:lpwstr>_Toc506819365</vt:lpwstr>
      </vt:variant>
      <vt:variant>
        <vt:i4>1048625</vt:i4>
      </vt:variant>
      <vt:variant>
        <vt:i4>566</vt:i4>
      </vt:variant>
      <vt:variant>
        <vt:i4>0</vt:i4>
      </vt:variant>
      <vt:variant>
        <vt:i4>5</vt:i4>
      </vt:variant>
      <vt:variant>
        <vt:lpwstr/>
      </vt:variant>
      <vt:variant>
        <vt:lpwstr>_Toc506819364</vt:lpwstr>
      </vt:variant>
      <vt:variant>
        <vt:i4>1048625</vt:i4>
      </vt:variant>
      <vt:variant>
        <vt:i4>560</vt:i4>
      </vt:variant>
      <vt:variant>
        <vt:i4>0</vt:i4>
      </vt:variant>
      <vt:variant>
        <vt:i4>5</vt:i4>
      </vt:variant>
      <vt:variant>
        <vt:lpwstr/>
      </vt:variant>
      <vt:variant>
        <vt:lpwstr>_Toc506819363</vt:lpwstr>
      </vt:variant>
      <vt:variant>
        <vt:i4>1048625</vt:i4>
      </vt:variant>
      <vt:variant>
        <vt:i4>554</vt:i4>
      </vt:variant>
      <vt:variant>
        <vt:i4>0</vt:i4>
      </vt:variant>
      <vt:variant>
        <vt:i4>5</vt:i4>
      </vt:variant>
      <vt:variant>
        <vt:lpwstr/>
      </vt:variant>
      <vt:variant>
        <vt:lpwstr>_Toc506819362</vt:lpwstr>
      </vt:variant>
      <vt:variant>
        <vt:i4>1048625</vt:i4>
      </vt:variant>
      <vt:variant>
        <vt:i4>548</vt:i4>
      </vt:variant>
      <vt:variant>
        <vt:i4>0</vt:i4>
      </vt:variant>
      <vt:variant>
        <vt:i4>5</vt:i4>
      </vt:variant>
      <vt:variant>
        <vt:lpwstr/>
      </vt:variant>
      <vt:variant>
        <vt:lpwstr>_Toc506819361</vt:lpwstr>
      </vt:variant>
      <vt:variant>
        <vt:i4>1048625</vt:i4>
      </vt:variant>
      <vt:variant>
        <vt:i4>542</vt:i4>
      </vt:variant>
      <vt:variant>
        <vt:i4>0</vt:i4>
      </vt:variant>
      <vt:variant>
        <vt:i4>5</vt:i4>
      </vt:variant>
      <vt:variant>
        <vt:lpwstr/>
      </vt:variant>
      <vt:variant>
        <vt:lpwstr>_Toc506819360</vt:lpwstr>
      </vt:variant>
      <vt:variant>
        <vt:i4>1245233</vt:i4>
      </vt:variant>
      <vt:variant>
        <vt:i4>536</vt:i4>
      </vt:variant>
      <vt:variant>
        <vt:i4>0</vt:i4>
      </vt:variant>
      <vt:variant>
        <vt:i4>5</vt:i4>
      </vt:variant>
      <vt:variant>
        <vt:lpwstr/>
      </vt:variant>
      <vt:variant>
        <vt:lpwstr>_Toc506819359</vt:lpwstr>
      </vt:variant>
      <vt:variant>
        <vt:i4>1245233</vt:i4>
      </vt:variant>
      <vt:variant>
        <vt:i4>530</vt:i4>
      </vt:variant>
      <vt:variant>
        <vt:i4>0</vt:i4>
      </vt:variant>
      <vt:variant>
        <vt:i4>5</vt:i4>
      </vt:variant>
      <vt:variant>
        <vt:lpwstr/>
      </vt:variant>
      <vt:variant>
        <vt:lpwstr>_Toc506819358</vt:lpwstr>
      </vt:variant>
      <vt:variant>
        <vt:i4>1245233</vt:i4>
      </vt:variant>
      <vt:variant>
        <vt:i4>524</vt:i4>
      </vt:variant>
      <vt:variant>
        <vt:i4>0</vt:i4>
      </vt:variant>
      <vt:variant>
        <vt:i4>5</vt:i4>
      </vt:variant>
      <vt:variant>
        <vt:lpwstr/>
      </vt:variant>
      <vt:variant>
        <vt:lpwstr>_Toc506819357</vt:lpwstr>
      </vt:variant>
      <vt:variant>
        <vt:i4>1245233</vt:i4>
      </vt:variant>
      <vt:variant>
        <vt:i4>518</vt:i4>
      </vt:variant>
      <vt:variant>
        <vt:i4>0</vt:i4>
      </vt:variant>
      <vt:variant>
        <vt:i4>5</vt:i4>
      </vt:variant>
      <vt:variant>
        <vt:lpwstr/>
      </vt:variant>
      <vt:variant>
        <vt:lpwstr>_Toc506819356</vt:lpwstr>
      </vt:variant>
      <vt:variant>
        <vt:i4>1245233</vt:i4>
      </vt:variant>
      <vt:variant>
        <vt:i4>512</vt:i4>
      </vt:variant>
      <vt:variant>
        <vt:i4>0</vt:i4>
      </vt:variant>
      <vt:variant>
        <vt:i4>5</vt:i4>
      </vt:variant>
      <vt:variant>
        <vt:lpwstr/>
      </vt:variant>
      <vt:variant>
        <vt:lpwstr>_Toc506819355</vt:lpwstr>
      </vt:variant>
      <vt:variant>
        <vt:i4>1245233</vt:i4>
      </vt:variant>
      <vt:variant>
        <vt:i4>506</vt:i4>
      </vt:variant>
      <vt:variant>
        <vt:i4>0</vt:i4>
      </vt:variant>
      <vt:variant>
        <vt:i4>5</vt:i4>
      </vt:variant>
      <vt:variant>
        <vt:lpwstr/>
      </vt:variant>
      <vt:variant>
        <vt:lpwstr>_Toc506819354</vt:lpwstr>
      </vt:variant>
      <vt:variant>
        <vt:i4>1245233</vt:i4>
      </vt:variant>
      <vt:variant>
        <vt:i4>500</vt:i4>
      </vt:variant>
      <vt:variant>
        <vt:i4>0</vt:i4>
      </vt:variant>
      <vt:variant>
        <vt:i4>5</vt:i4>
      </vt:variant>
      <vt:variant>
        <vt:lpwstr/>
      </vt:variant>
      <vt:variant>
        <vt:lpwstr>_Toc506819353</vt:lpwstr>
      </vt:variant>
      <vt:variant>
        <vt:i4>1245233</vt:i4>
      </vt:variant>
      <vt:variant>
        <vt:i4>494</vt:i4>
      </vt:variant>
      <vt:variant>
        <vt:i4>0</vt:i4>
      </vt:variant>
      <vt:variant>
        <vt:i4>5</vt:i4>
      </vt:variant>
      <vt:variant>
        <vt:lpwstr/>
      </vt:variant>
      <vt:variant>
        <vt:lpwstr>_Toc506819352</vt:lpwstr>
      </vt:variant>
      <vt:variant>
        <vt:i4>1245233</vt:i4>
      </vt:variant>
      <vt:variant>
        <vt:i4>488</vt:i4>
      </vt:variant>
      <vt:variant>
        <vt:i4>0</vt:i4>
      </vt:variant>
      <vt:variant>
        <vt:i4>5</vt:i4>
      </vt:variant>
      <vt:variant>
        <vt:lpwstr/>
      </vt:variant>
      <vt:variant>
        <vt:lpwstr>_Toc506819351</vt:lpwstr>
      </vt:variant>
      <vt:variant>
        <vt:i4>1245233</vt:i4>
      </vt:variant>
      <vt:variant>
        <vt:i4>482</vt:i4>
      </vt:variant>
      <vt:variant>
        <vt:i4>0</vt:i4>
      </vt:variant>
      <vt:variant>
        <vt:i4>5</vt:i4>
      </vt:variant>
      <vt:variant>
        <vt:lpwstr/>
      </vt:variant>
      <vt:variant>
        <vt:lpwstr>_Toc506819350</vt:lpwstr>
      </vt:variant>
      <vt:variant>
        <vt:i4>1179697</vt:i4>
      </vt:variant>
      <vt:variant>
        <vt:i4>476</vt:i4>
      </vt:variant>
      <vt:variant>
        <vt:i4>0</vt:i4>
      </vt:variant>
      <vt:variant>
        <vt:i4>5</vt:i4>
      </vt:variant>
      <vt:variant>
        <vt:lpwstr/>
      </vt:variant>
      <vt:variant>
        <vt:lpwstr>_Toc506819349</vt:lpwstr>
      </vt:variant>
      <vt:variant>
        <vt:i4>1179697</vt:i4>
      </vt:variant>
      <vt:variant>
        <vt:i4>470</vt:i4>
      </vt:variant>
      <vt:variant>
        <vt:i4>0</vt:i4>
      </vt:variant>
      <vt:variant>
        <vt:i4>5</vt:i4>
      </vt:variant>
      <vt:variant>
        <vt:lpwstr/>
      </vt:variant>
      <vt:variant>
        <vt:lpwstr>_Toc506819348</vt:lpwstr>
      </vt:variant>
      <vt:variant>
        <vt:i4>1179697</vt:i4>
      </vt:variant>
      <vt:variant>
        <vt:i4>464</vt:i4>
      </vt:variant>
      <vt:variant>
        <vt:i4>0</vt:i4>
      </vt:variant>
      <vt:variant>
        <vt:i4>5</vt:i4>
      </vt:variant>
      <vt:variant>
        <vt:lpwstr/>
      </vt:variant>
      <vt:variant>
        <vt:lpwstr>_Toc506819347</vt:lpwstr>
      </vt:variant>
      <vt:variant>
        <vt:i4>1179697</vt:i4>
      </vt:variant>
      <vt:variant>
        <vt:i4>458</vt:i4>
      </vt:variant>
      <vt:variant>
        <vt:i4>0</vt:i4>
      </vt:variant>
      <vt:variant>
        <vt:i4>5</vt:i4>
      </vt:variant>
      <vt:variant>
        <vt:lpwstr/>
      </vt:variant>
      <vt:variant>
        <vt:lpwstr>_Toc506819346</vt:lpwstr>
      </vt:variant>
      <vt:variant>
        <vt:i4>1179697</vt:i4>
      </vt:variant>
      <vt:variant>
        <vt:i4>452</vt:i4>
      </vt:variant>
      <vt:variant>
        <vt:i4>0</vt:i4>
      </vt:variant>
      <vt:variant>
        <vt:i4>5</vt:i4>
      </vt:variant>
      <vt:variant>
        <vt:lpwstr/>
      </vt:variant>
      <vt:variant>
        <vt:lpwstr>_Toc506819345</vt:lpwstr>
      </vt:variant>
      <vt:variant>
        <vt:i4>1179697</vt:i4>
      </vt:variant>
      <vt:variant>
        <vt:i4>446</vt:i4>
      </vt:variant>
      <vt:variant>
        <vt:i4>0</vt:i4>
      </vt:variant>
      <vt:variant>
        <vt:i4>5</vt:i4>
      </vt:variant>
      <vt:variant>
        <vt:lpwstr/>
      </vt:variant>
      <vt:variant>
        <vt:lpwstr>_Toc506819344</vt:lpwstr>
      </vt:variant>
      <vt:variant>
        <vt:i4>1179697</vt:i4>
      </vt:variant>
      <vt:variant>
        <vt:i4>440</vt:i4>
      </vt:variant>
      <vt:variant>
        <vt:i4>0</vt:i4>
      </vt:variant>
      <vt:variant>
        <vt:i4>5</vt:i4>
      </vt:variant>
      <vt:variant>
        <vt:lpwstr/>
      </vt:variant>
      <vt:variant>
        <vt:lpwstr>_Toc506819343</vt:lpwstr>
      </vt:variant>
      <vt:variant>
        <vt:i4>1179697</vt:i4>
      </vt:variant>
      <vt:variant>
        <vt:i4>434</vt:i4>
      </vt:variant>
      <vt:variant>
        <vt:i4>0</vt:i4>
      </vt:variant>
      <vt:variant>
        <vt:i4>5</vt:i4>
      </vt:variant>
      <vt:variant>
        <vt:lpwstr/>
      </vt:variant>
      <vt:variant>
        <vt:lpwstr>_Toc506819342</vt:lpwstr>
      </vt:variant>
      <vt:variant>
        <vt:i4>1179697</vt:i4>
      </vt:variant>
      <vt:variant>
        <vt:i4>428</vt:i4>
      </vt:variant>
      <vt:variant>
        <vt:i4>0</vt:i4>
      </vt:variant>
      <vt:variant>
        <vt:i4>5</vt:i4>
      </vt:variant>
      <vt:variant>
        <vt:lpwstr/>
      </vt:variant>
      <vt:variant>
        <vt:lpwstr>_Toc506819341</vt:lpwstr>
      </vt:variant>
      <vt:variant>
        <vt:i4>1179697</vt:i4>
      </vt:variant>
      <vt:variant>
        <vt:i4>422</vt:i4>
      </vt:variant>
      <vt:variant>
        <vt:i4>0</vt:i4>
      </vt:variant>
      <vt:variant>
        <vt:i4>5</vt:i4>
      </vt:variant>
      <vt:variant>
        <vt:lpwstr/>
      </vt:variant>
      <vt:variant>
        <vt:lpwstr>_Toc506819340</vt:lpwstr>
      </vt:variant>
      <vt:variant>
        <vt:i4>1376305</vt:i4>
      </vt:variant>
      <vt:variant>
        <vt:i4>416</vt:i4>
      </vt:variant>
      <vt:variant>
        <vt:i4>0</vt:i4>
      </vt:variant>
      <vt:variant>
        <vt:i4>5</vt:i4>
      </vt:variant>
      <vt:variant>
        <vt:lpwstr/>
      </vt:variant>
      <vt:variant>
        <vt:lpwstr>_Toc506819339</vt:lpwstr>
      </vt:variant>
      <vt:variant>
        <vt:i4>1376305</vt:i4>
      </vt:variant>
      <vt:variant>
        <vt:i4>410</vt:i4>
      </vt:variant>
      <vt:variant>
        <vt:i4>0</vt:i4>
      </vt:variant>
      <vt:variant>
        <vt:i4>5</vt:i4>
      </vt:variant>
      <vt:variant>
        <vt:lpwstr/>
      </vt:variant>
      <vt:variant>
        <vt:lpwstr>_Toc506819338</vt:lpwstr>
      </vt:variant>
      <vt:variant>
        <vt:i4>1376305</vt:i4>
      </vt:variant>
      <vt:variant>
        <vt:i4>404</vt:i4>
      </vt:variant>
      <vt:variant>
        <vt:i4>0</vt:i4>
      </vt:variant>
      <vt:variant>
        <vt:i4>5</vt:i4>
      </vt:variant>
      <vt:variant>
        <vt:lpwstr/>
      </vt:variant>
      <vt:variant>
        <vt:lpwstr>_Toc506819337</vt:lpwstr>
      </vt:variant>
      <vt:variant>
        <vt:i4>1376305</vt:i4>
      </vt:variant>
      <vt:variant>
        <vt:i4>398</vt:i4>
      </vt:variant>
      <vt:variant>
        <vt:i4>0</vt:i4>
      </vt:variant>
      <vt:variant>
        <vt:i4>5</vt:i4>
      </vt:variant>
      <vt:variant>
        <vt:lpwstr/>
      </vt:variant>
      <vt:variant>
        <vt:lpwstr>_Toc506819336</vt:lpwstr>
      </vt:variant>
      <vt:variant>
        <vt:i4>1376305</vt:i4>
      </vt:variant>
      <vt:variant>
        <vt:i4>392</vt:i4>
      </vt:variant>
      <vt:variant>
        <vt:i4>0</vt:i4>
      </vt:variant>
      <vt:variant>
        <vt:i4>5</vt:i4>
      </vt:variant>
      <vt:variant>
        <vt:lpwstr/>
      </vt:variant>
      <vt:variant>
        <vt:lpwstr>_Toc506819335</vt:lpwstr>
      </vt:variant>
      <vt:variant>
        <vt:i4>1376305</vt:i4>
      </vt:variant>
      <vt:variant>
        <vt:i4>386</vt:i4>
      </vt:variant>
      <vt:variant>
        <vt:i4>0</vt:i4>
      </vt:variant>
      <vt:variant>
        <vt:i4>5</vt:i4>
      </vt:variant>
      <vt:variant>
        <vt:lpwstr/>
      </vt:variant>
      <vt:variant>
        <vt:lpwstr>_Toc506819334</vt:lpwstr>
      </vt:variant>
      <vt:variant>
        <vt:i4>1376305</vt:i4>
      </vt:variant>
      <vt:variant>
        <vt:i4>380</vt:i4>
      </vt:variant>
      <vt:variant>
        <vt:i4>0</vt:i4>
      </vt:variant>
      <vt:variant>
        <vt:i4>5</vt:i4>
      </vt:variant>
      <vt:variant>
        <vt:lpwstr/>
      </vt:variant>
      <vt:variant>
        <vt:lpwstr>_Toc506819333</vt:lpwstr>
      </vt:variant>
      <vt:variant>
        <vt:i4>1376305</vt:i4>
      </vt:variant>
      <vt:variant>
        <vt:i4>374</vt:i4>
      </vt:variant>
      <vt:variant>
        <vt:i4>0</vt:i4>
      </vt:variant>
      <vt:variant>
        <vt:i4>5</vt:i4>
      </vt:variant>
      <vt:variant>
        <vt:lpwstr/>
      </vt:variant>
      <vt:variant>
        <vt:lpwstr>_Toc506819332</vt:lpwstr>
      </vt:variant>
      <vt:variant>
        <vt:i4>1376305</vt:i4>
      </vt:variant>
      <vt:variant>
        <vt:i4>368</vt:i4>
      </vt:variant>
      <vt:variant>
        <vt:i4>0</vt:i4>
      </vt:variant>
      <vt:variant>
        <vt:i4>5</vt:i4>
      </vt:variant>
      <vt:variant>
        <vt:lpwstr/>
      </vt:variant>
      <vt:variant>
        <vt:lpwstr>_Toc506819331</vt:lpwstr>
      </vt:variant>
      <vt:variant>
        <vt:i4>1376305</vt:i4>
      </vt:variant>
      <vt:variant>
        <vt:i4>362</vt:i4>
      </vt:variant>
      <vt:variant>
        <vt:i4>0</vt:i4>
      </vt:variant>
      <vt:variant>
        <vt:i4>5</vt:i4>
      </vt:variant>
      <vt:variant>
        <vt:lpwstr/>
      </vt:variant>
      <vt:variant>
        <vt:lpwstr>_Toc506819330</vt:lpwstr>
      </vt:variant>
      <vt:variant>
        <vt:i4>1310769</vt:i4>
      </vt:variant>
      <vt:variant>
        <vt:i4>356</vt:i4>
      </vt:variant>
      <vt:variant>
        <vt:i4>0</vt:i4>
      </vt:variant>
      <vt:variant>
        <vt:i4>5</vt:i4>
      </vt:variant>
      <vt:variant>
        <vt:lpwstr/>
      </vt:variant>
      <vt:variant>
        <vt:lpwstr>_Toc506819329</vt:lpwstr>
      </vt:variant>
      <vt:variant>
        <vt:i4>1310769</vt:i4>
      </vt:variant>
      <vt:variant>
        <vt:i4>350</vt:i4>
      </vt:variant>
      <vt:variant>
        <vt:i4>0</vt:i4>
      </vt:variant>
      <vt:variant>
        <vt:i4>5</vt:i4>
      </vt:variant>
      <vt:variant>
        <vt:lpwstr/>
      </vt:variant>
      <vt:variant>
        <vt:lpwstr>_Toc506819328</vt:lpwstr>
      </vt:variant>
      <vt:variant>
        <vt:i4>1310769</vt:i4>
      </vt:variant>
      <vt:variant>
        <vt:i4>344</vt:i4>
      </vt:variant>
      <vt:variant>
        <vt:i4>0</vt:i4>
      </vt:variant>
      <vt:variant>
        <vt:i4>5</vt:i4>
      </vt:variant>
      <vt:variant>
        <vt:lpwstr/>
      </vt:variant>
      <vt:variant>
        <vt:lpwstr>_Toc506819327</vt:lpwstr>
      </vt:variant>
      <vt:variant>
        <vt:i4>1310769</vt:i4>
      </vt:variant>
      <vt:variant>
        <vt:i4>338</vt:i4>
      </vt:variant>
      <vt:variant>
        <vt:i4>0</vt:i4>
      </vt:variant>
      <vt:variant>
        <vt:i4>5</vt:i4>
      </vt:variant>
      <vt:variant>
        <vt:lpwstr/>
      </vt:variant>
      <vt:variant>
        <vt:lpwstr>_Toc506819326</vt:lpwstr>
      </vt:variant>
      <vt:variant>
        <vt:i4>1310769</vt:i4>
      </vt:variant>
      <vt:variant>
        <vt:i4>332</vt:i4>
      </vt:variant>
      <vt:variant>
        <vt:i4>0</vt:i4>
      </vt:variant>
      <vt:variant>
        <vt:i4>5</vt:i4>
      </vt:variant>
      <vt:variant>
        <vt:lpwstr/>
      </vt:variant>
      <vt:variant>
        <vt:lpwstr>_Toc506819325</vt:lpwstr>
      </vt:variant>
      <vt:variant>
        <vt:i4>1310769</vt:i4>
      </vt:variant>
      <vt:variant>
        <vt:i4>326</vt:i4>
      </vt:variant>
      <vt:variant>
        <vt:i4>0</vt:i4>
      </vt:variant>
      <vt:variant>
        <vt:i4>5</vt:i4>
      </vt:variant>
      <vt:variant>
        <vt:lpwstr/>
      </vt:variant>
      <vt:variant>
        <vt:lpwstr>_Toc506819324</vt:lpwstr>
      </vt:variant>
      <vt:variant>
        <vt:i4>1310769</vt:i4>
      </vt:variant>
      <vt:variant>
        <vt:i4>320</vt:i4>
      </vt:variant>
      <vt:variant>
        <vt:i4>0</vt:i4>
      </vt:variant>
      <vt:variant>
        <vt:i4>5</vt:i4>
      </vt:variant>
      <vt:variant>
        <vt:lpwstr/>
      </vt:variant>
      <vt:variant>
        <vt:lpwstr>_Toc506819323</vt:lpwstr>
      </vt:variant>
      <vt:variant>
        <vt:i4>1310769</vt:i4>
      </vt:variant>
      <vt:variant>
        <vt:i4>314</vt:i4>
      </vt:variant>
      <vt:variant>
        <vt:i4>0</vt:i4>
      </vt:variant>
      <vt:variant>
        <vt:i4>5</vt:i4>
      </vt:variant>
      <vt:variant>
        <vt:lpwstr/>
      </vt:variant>
      <vt:variant>
        <vt:lpwstr>_Toc506819322</vt:lpwstr>
      </vt:variant>
      <vt:variant>
        <vt:i4>1310769</vt:i4>
      </vt:variant>
      <vt:variant>
        <vt:i4>308</vt:i4>
      </vt:variant>
      <vt:variant>
        <vt:i4>0</vt:i4>
      </vt:variant>
      <vt:variant>
        <vt:i4>5</vt:i4>
      </vt:variant>
      <vt:variant>
        <vt:lpwstr/>
      </vt:variant>
      <vt:variant>
        <vt:lpwstr>_Toc506819321</vt:lpwstr>
      </vt:variant>
      <vt:variant>
        <vt:i4>1310769</vt:i4>
      </vt:variant>
      <vt:variant>
        <vt:i4>302</vt:i4>
      </vt:variant>
      <vt:variant>
        <vt:i4>0</vt:i4>
      </vt:variant>
      <vt:variant>
        <vt:i4>5</vt:i4>
      </vt:variant>
      <vt:variant>
        <vt:lpwstr/>
      </vt:variant>
      <vt:variant>
        <vt:lpwstr>_Toc506819320</vt:lpwstr>
      </vt:variant>
      <vt:variant>
        <vt:i4>1507377</vt:i4>
      </vt:variant>
      <vt:variant>
        <vt:i4>296</vt:i4>
      </vt:variant>
      <vt:variant>
        <vt:i4>0</vt:i4>
      </vt:variant>
      <vt:variant>
        <vt:i4>5</vt:i4>
      </vt:variant>
      <vt:variant>
        <vt:lpwstr/>
      </vt:variant>
      <vt:variant>
        <vt:lpwstr>_Toc506819319</vt:lpwstr>
      </vt:variant>
      <vt:variant>
        <vt:i4>1507377</vt:i4>
      </vt:variant>
      <vt:variant>
        <vt:i4>290</vt:i4>
      </vt:variant>
      <vt:variant>
        <vt:i4>0</vt:i4>
      </vt:variant>
      <vt:variant>
        <vt:i4>5</vt:i4>
      </vt:variant>
      <vt:variant>
        <vt:lpwstr/>
      </vt:variant>
      <vt:variant>
        <vt:lpwstr>_Toc506819318</vt:lpwstr>
      </vt:variant>
      <vt:variant>
        <vt:i4>1507377</vt:i4>
      </vt:variant>
      <vt:variant>
        <vt:i4>284</vt:i4>
      </vt:variant>
      <vt:variant>
        <vt:i4>0</vt:i4>
      </vt:variant>
      <vt:variant>
        <vt:i4>5</vt:i4>
      </vt:variant>
      <vt:variant>
        <vt:lpwstr/>
      </vt:variant>
      <vt:variant>
        <vt:lpwstr>_Toc506819317</vt:lpwstr>
      </vt:variant>
      <vt:variant>
        <vt:i4>1507377</vt:i4>
      </vt:variant>
      <vt:variant>
        <vt:i4>278</vt:i4>
      </vt:variant>
      <vt:variant>
        <vt:i4>0</vt:i4>
      </vt:variant>
      <vt:variant>
        <vt:i4>5</vt:i4>
      </vt:variant>
      <vt:variant>
        <vt:lpwstr/>
      </vt:variant>
      <vt:variant>
        <vt:lpwstr>_Toc506819316</vt:lpwstr>
      </vt:variant>
      <vt:variant>
        <vt:i4>1507377</vt:i4>
      </vt:variant>
      <vt:variant>
        <vt:i4>272</vt:i4>
      </vt:variant>
      <vt:variant>
        <vt:i4>0</vt:i4>
      </vt:variant>
      <vt:variant>
        <vt:i4>5</vt:i4>
      </vt:variant>
      <vt:variant>
        <vt:lpwstr/>
      </vt:variant>
      <vt:variant>
        <vt:lpwstr>_Toc506819315</vt:lpwstr>
      </vt:variant>
      <vt:variant>
        <vt:i4>1507377</vt:i4>
      </vt:variant>
      <vt:variant>
        <vt:i4>266</vt:i4>
      </vt:variant>
      <vt:variant>
        <vt:i4>0</vt:i4>
      </vt:variant>
      <vt:variant>
        <vt:i4>5</vt:i4>
      </vt:variant>
      <vt:variant>
        <vt:lpwstr/>
      </vt:variant>
      <vt:variant>
        <vt:lpwstr>_Toc506819314</vt:lpwstr>
      </vt:variant>
      <vt:variant>
        <vt:i4>1507377</vt:i4>
      </vt:variant>
      <vt:variant>
        <vt:i4>260</vt:i4>
      </vt:variant>
      <vt:variant>
        <vt:i4>0</vt:i4>
      </vt:variant>
      <vt:variant>
        <vt:i4>5</vt:i4>
      </vt:variant>
      <vt:variant>
        <vt:lpwstr/>
      </vt:variant>
      <vt:variant>
        <vt:lpwstr>_Toc506819313</vt:lpwstr>
      </vt:variant>
      <vt:variant>
        <vt:i4>1507377</vt:i4>
      </vt:variant>
      <vt:variant>
        <vt:i4>254</vt:i4>
      </vt:variant>
      <vt:variant>
        <vt:i4>0</vt:i4>
      </vt:variant>
      <vt:variant>
        <vt:i4>5</vt:i4>
      </vt:variant>
      <vt:variant>
        <vt:lpwstr/>
      </vt:variant>
      <vt:variant>
        <vt:lpwstr>_Toc506819312</vt:lpwstr>
      </vt:variant>
      <vt:variant>
        <vt:i4>1507377</vt:i4>
      </vt:variant>
      <vt:variant>
        <vt:i4>248</vt:i4>
      </vt:variant>
      <vt:variant>
        <vt:i4>0</vt:i4>
      </vt:variant>
      <vt:variant>
        <vt:i4>5</vt:i4>
      </vt:variant>
      <vt:variant>
        <vt:lpwstr/>
      </vt:variant>
      <vt:variant>
        <vt:lpwstr>_Toc506819311</vt:lpwstr>
      </vt:variant>
      <vt:variant>
        <vt:i4>1507377</vt:i4>
      </vt:variant>
      <vt:variant>
        <vt:i4>242</vt:i4>
      </vt:variant>
      <vt:variant>
        <vt:i4>0</vt:i4>
      </vt:variant>
      <vt:variant>
        <vt:i4>5</vt:i4>
      </vt:variant>
      <vt:variant>
        <vt:lpwstr/>
      </vt:variant>
      <vt:variant>
        <vt:lpwstr>_Toc506819310</vt:lpwstr>
      </vt:variant>
      <vt:variant>
        <vt:i4>1441841</vt:i4>
      </vt:variant>
      <vt:variant>
        <vt:i4>236</vt:i4>
      </vt:variant>
      <vt:variant>
        <vt:i4>0</vt:i4>
      </vt:variant>
      <vt:variant>
        <vt:i4>5</vt:i4>
      </vt:variant>
      <vt:variant>
        <vt:lpwstr/>
      </vt:variant>
      <vt:variant>
        <vt:lpwstr>_Toc506819309</vt:lpwstr>
      </vt:variant>
      <vt:variant>
        <vt:i4>1441841</vt:i4>
      </vt:variant>
      <vt:variant>
        <vt:i4>230</vt:i4>
      </vt:variant>
      <vt:variant>
        <vt:i4>0</vt:i4>
      </vt:variant>
      <vt:variant>
        <vt:i4>5</vt:i4>
      </vt:variant>
      <vt:variant>
        <vt:lpwstr/>
      </vt:variant>
      <vt:variant>
        <vt:lpwstr>_Toc506819308</vt:lpwstr>
      </vt:variant>
      <vt:variant>
        <vt:i4>1441841</vt:i4>
      </vt:variant>
      <vt:variant>
        <vt:i4>224</vt:i4>
      </vt:variant>
      <vt:variant>
        <vt:i4>0</vt:i4>
      </vt:variant>
      <vt:variant>
        <vt:i4>5</vt:i4>
      </vt:variant>
      <vt:variant>
        <vt:lpwstr/>
      </vt:variant>
      <vt:variant>
        <vt:lpwstr>_Toc506819307</vt:lpwstr>
      </vt:variant>
      <vt:variant>
        <vt:i4>1441841</vt:i4>
      </vt:variant>
      <vt:variant>
        <vt:i4>218</vt:i4>
      </vt:variant>
      <vt:variant>
        <vt:i4>0</vt:i4>
      </vt:variant>
      <vt:variant>
        <vt:i4>5</vt:i4>
      </vt:variant>
      <vt:variant>
        <vt:lpwstr/>
      </vt:variant>
      <vt:variant>
        <vt:lpwstr>_Toc506819306</vt:lpwstr>
      </vt:variant>
      <vt:variant>
        <vt:i4>1441841</vt:i4>
      </vt:variant>
      <vt:variant>
        <vt:i4>212</vt:i4>
      </vt:variant>
      <vt:variant>
        <vt:i4>0</vt:i4>
      </vt:variant>
      <vt:variant>
        <vt:i4>5</vt:i4>
      </vt:variant>
      <vt:variant>
        <vt:lpwstr/>
      </vt:variant>
      <vt:variant>
        <vt:lpwstr>_Toc506819305</vt:lpwstr>
      </vt:variant>
      <vt:variant>
        <vt:i4>1441841</vt:i4>
      </vt:variant>
      <vt:variant>
        <vt:i4>206</vt:i4>
      </vt:variant>
      <vt:variant>
        <vt:i4>0</vt:i4>
      </vt:variant>
      <vt:variant>
        <vt:i4>5</vt:i4>
      </vt:variant>
      <vt:variant>
        <vt:lpwstr/>
      </vt:variant>
      <vt:variant>
        <vt:lpwstr>_Toc506819304</vt:lpwstr>
      </vt:variant>
      <vt:variant>
        <vt:i4>1441841</vt:i4>
      </vt:variant>
      <vt:variant>
        <vt:i4>200</vt:i4>
      </vt:variant>
      <vt:variant>
        <vt:i4>0</vt:i4>
      </vt:variant>
      <vt:variant>
        <vt:i4>5</vt:i4>
      </vt:variant>
      <vt:variant>
        <vt:lpwstr/>
      </vt:variant>
      <vt:variant>
        <vt:lpwstr>_Toc506819303</vt:lpwstr>
      </vt:variant>
      <vt:variant>
        <vt:i4>1441841</vt:i4>
      </vt:variant>
      <vt:variant>
        <vt:i4>194</vt:i4>
      </vt:variant>
      <vt:variant>
        <vt:i4>0</vt:i4>
      </vt:variant>
      <vt:variant>
        <vt:i4>5</vt:i4>
      </vt:variant>
      <vt:variant>
        <vt:lpwstr/>
      </vt:variant>
      <vt:variant>
        <vt:lpwstr>_Toc506819302</vt:lpwstr>
      </vt:variant>
      <vt:variant>
        <vt:i4>1441841</vt:i4>
      </vt:variant>
      <vt:variant>
        <vt:i4>188</vt:i4>
      </vt:variant>
      <vt:variant>
        <vt:i4>0</vt:i4>
      </vt:variant>
      <vt:variant>
        <vt:i4>5</vt:i4>
      </vt:variant>
      <vt:variant>
        <vt:lpwstr/>
      </vt:variant>
      <vt:variant>
        <vt:lpwstr>_Toc506819301</vt:lpwstr>
      </vt:variant>
      <vt:variant>
        <vt:i4>1441841</vt:i4>
      </vt:variant>
      <vt:variant>
        <vt:i4>182</vt:i4>
      </vt:variant>
      <vt:variant>
        <vt:i4>0</vt:i4>
      </vt:variant>
      <vt:variant>
        <vt:i4>5</vt:i4>
      </vt:variant>
      <vt:variant>
        <vt:lpwstr/>
      </vt:variant>
      <vt:variant>
        <vt:lpwstr>_Toc506819300</vt:lpwstr>
      </vt:variant>
      <vt:variant>
        <vt:i4>2031664</vt:i4>
      </vt:variant>
      <vt:variant>
        <vt:i4>176</vt:i4>
      </vt:variant>
      <vt:variant>
        <vt:i4>0</vt:i4>
      </vt:variant>
      <vt:variant>
        <vt:i4>5</vt:i4>
      </vt:variant>
      <vt:variant>
        <vt:lpwstr/>
      </vt:variant>
      <vt:variant>
        <vt:lpwstr>_Toc506819299</vt:lpwstr>
      </vt:variant>
      <vt:variant>
        <vt:i4>2031664</vt:i4>
      </vt:variant>
      <vt:variant>
        <vt:i4>170</vt:i4>
      </vt:variant>
      <vt:variant>
        <vt:i4>0</vt:i4>
      </vt:variant>
      <vt:variant>
        <vt:i4>5</vt:i4>
      </vt:variant>
      <vt:variant>
        <vt:lpwstr/>
      </vt:variant>
      <vt:variant>
        <vt:lpwstr>_Toc506819298</vt:lpwstr>
      </vt:variant>
      <vt:variant>
        <vt:i4>2031664</vt:i4>
      </vt:variant>
      <vt:variant>
        <vt:i4>164</vt:i4>
      </vt:variant>
      <vt:variant>
        <vt:i4>0</vt:i4>
      </vt:variant>
      <vt:variant>
        <vt:i4>5</vt:i4>
      </vt:variant>
      <vt:variant>
        <vt:lpwstr/>
      </vt:variant>
      <vt:variant>
        <vt:lpwstr>_Toc506819297</vt:lpwstr>
      </vt:variant>
      <vt:variant>
        <vt:i4>2031664</vt:i4>
      </vt:variant>
      <vt:variant>
        <vt:i4>158</vt:i4>
      </vt:variant>
      <vt:variant>
        <vt:i4>0</vt:i4>
      </vt:variant>
      <vt:variant>
        <vt:i4>5</vt:i4>
      </vt:variant>
      <vt:variant>
        <vt:lpwstr/>
      </vt:variant>
      <vt:variant>
        <vt:lpwstr>_Toc506819296</vt:lpwstr>
      </vt:variant>
      <vt:variant>
        <vt:i4>2031664</vt:i4>
      </vt:variant>
      <vt:variant>
        <vt:i4>152</vt:i4>
      </vt:variant>
      <vt:variant>
        <vt:i4>0</vt:i4>
      </vt:variant>
      <vt:variant>
        <vt:i4>5</vt:i4>
      </vt:variant>
      <vt:variant>
        <vt:lpwstr/>
      </vt:variant>
      <vt:variant>
        <vt:lpwstr>_Toc506819295</vt:lpwstr>
      </vt:variant>
      <vt:variant>
        <vt:i4>2031664</vt:i4>
      </vt:variant>
      <vt:variant>
        <vt:i4>146</vt:i4>
      </vt:variant>
      <vt:variant>
        <vt:i4>0</vt:i4>
      </vt:variant>
      <vt:variant>
        <vt:i4>5</vt:i4>
      </vt:variant>
      <vt:variant>
        <vt:lpwstr/>
      </vt:variant>
      <vt:variant>
        <vt:lpwstr>_Toc506819294</vt:lpwstr>
      </vt:variant>
      <vt:variant>
        <vt:i4>2031664</vt:i4>
      </vt:variant>
      <vt:variant>
        <vt:i4>140</vt:i4>
      </vt:variant>
      <vt:variant>
        <vt:i4>0</vt:i4>
      </vt:variant>
      <vt:variant>
        <vt:i4>5</vt:i4>
      </vt:variant>
      <vt:variant>
        <vt:lpwstr/>
      </vt:variant>
      <vt:variant>
        <vt:lpwstr>_Toc506819293</vt:lpwstr>
      </vt:variant>
      <vt:variant>
        <vt:i4>2031664</vt:i4>
      </vt:variant>
      <vt:variant>
        <vt:i4>134</vt:i4>
      </vt:variant>
      <vt:variant>
        <vt:i4>0</vt:i4>
      </vt:variant>
      <vt:variant>
        <vt:i4>5</vt:i4>
      </vt:variant>
      <vt:variant>
        <vt:lpwstr/>
      </vt:variant>
      <vt:variant>
        <vt:lpwstr>_Toc506819292</vt:lpwstr>
      </vt:variant>
      <vt:variant>
        <vt:i4>2031664</vt:i4>
      </vt:variant>
      <vt:variant>
        <vt:i4>128</vt:i4>
      </vt:variant>
      <vt:variant>
        <vt:i4>0</vt:i4>
      </vt:variant>
      <vt:variant>
        <vt:i4>5</vt:i4>
      </vt:variant>
      <vt:variant>
        <vt:lpwstr/>
      </vt:variant>
      <vt:variant>
        <vt:lpwstr>_Toc506819291</vt:lpwstr>
      </vt:variant>
      <vt:variant>
        <vt:i4>2031664</vt:i4>
      </vt:variant>
      <vt:variant>
        <vt:i4>122</vt:i4>
      </vt:variant>
      <vt:variant>
        <vt:i4>0</vt:i4>
      </vt:variant>
      <vt:variant>
        <vt:i4>5</vt:i4>
      </vt:variant>
      <vt:variant>
        <vt:lpwstr/>
      </vt:variant>
      <vt:variant>
        <vt:lpwstr>_Toc506819290</vt:lpwstr>
      </vt:variant>
      <vt:variant>
        <vt:i4>1966128</vt:i4>
      </vt:variant>
      <vt:variant>
        <vt:i4>116</vt:i4>
      </vt:variant>
      <vt:variant>
        <vt:i4>0</vt:i4>
      </vt:variant>
      <vt:variant>
        <vt:i4>5</vt:i4>
      </vt:variant>
      <vt:variant>
        <vt:lpwstr/>
      </vt:variant>
      <vt:variant>
        <vt:lpwstr>_Toc506819289</vt:lpwstr>
      </vt:variant>
      <vt:variant>
        <vt:i4>1966128</vt:i4>
      </vt:variant>
      <vt:variant>
        <vt:i4>110</vt:i4>
      </vt:variant>
      <vt:variant>
        <vt:i4>0</vt:i4>
      </vt:variant>
      <vt:variant>
        <vt:i4>5</vt:i4>
      </vt:variant>
      <vt:variant>
        <vt:lpwstr/>
      </vt:variant>
      <vt:variant>
        <vt:lpwstr>_Toc506819288</vt:lpwstr>
      </vt:variant>
      <vt:variant>
        <vt:i4>1966128</vt:i4>
      </vt:variant>
      <vt:variant>
        <vt:i4>104</vt:i4>
      </vt:variant>
      <vt:variant>
        <vt:i4>0</vt:i4>
      </vt:variant>
      <vt:variant>
        <vt:i4>5</vt:i4>
      </vt:variant>
      <vt:variant>
        <vt:lpwstr/>
      </vt:variant>
      <vt:variant>
        <vt:lpwstr>_Toc506819287</vt:lpwstr>
      </vt:variant>
      <vt:variant>
        <vt:i4>1966128</vt:i4>
      </vt:variant>
      <vt:variant>
        <vt:i4>98</vt:i4>
      </vt:variant>
      <vt:variant>
        <vt:i4>0</vt:i4>
      </vt:variant>
      <vt:variant>
        <vt:i4>5</vt:i4>
      </vt:variant>
      <vt:variant>
        <vt:lpwstr/>
      </vt:variant>
      <vt:variant>
        <vt:lpwstr>_Toc506819286</vt:lpwstr>
      </vt:variant>
      <vt:variant>
        <vt:i4>1966128</vt:i4>
      </vt:variant>
      <vt:variant>
        <vt:i4>92</vt:i4>
      </vt:variant>
      <vt:variant>
        <vt:i4>0</vt:i4>
      </vt:variant>
      <vt:variant>
        <vt:i4>5</vt:i4>
      </vt:variant>
      <vt:variant>
        <vt:lpwstr/>
      </vt:variant>
      <vt:variant>
        <vt:lpwstr>_Toc506819285</vt:lpwstr>
      </vt:variant>
      <vt:variant>
        <vt:i4>1966128</vt:i4>
      </vt:variant>
      <vt:variant>
        <vt:i4>86</vt:i4>
      </vt:variant>
      <vt:variant>
        <vt:i4>0</vt:i4>
      </vt:variant>
      <vt:variant>
        <vt:i4>5</vt:i4>
      </vt:variant>
      <vt:variant>
        <vt:lpwstr/>
      </vt:variant>
      <vt:variant>
        <vt:lpwstr>_Toc506819284</vt:lpwstr>
      </vt:variant>
      <vt:variant>
        <vt:i4>1966128</vt:i4>
      </vt:variant>
      <vt:variant>
        <vt:i4>80</vt:i4>
      </vt:variant>
      <vt:variant>
        <vt:i4>0</vt:i4>
      </vt:variant>
      <vt:variant>
        <vt:i4>5</vt:i4>
      </vt:variant>
      <vt:variant>
        <vt:lpwstr/>
      </vt:variant>
      <vt:variant>
        <vt:lpwstr>_Toc506819283</vt:lpwstr>
      </vt:variant>
      <vt:variant>
        <vt:i4>1966128</vt:i4>
      </vt:variant>
      <vt:variant>
        <vt:i4>74</vt:i4>
      </vt:variant>
      <vt:variant>
        <vt:i4>0</vt:i4>
      </vt:variant>
      <vt:variant>
        <vt:i4>5</vt:i4>
      </vt:variant>
      <vt:variant>
        <vt:lpwstr/>
      </vt:variant>
      <vt:variant>
        <vt:lpwstr>_Toc506819282</vt:lpwstr>
      </vt:variant>
      <vt:variant>
        <vt:i4>1966128</vt:i4>
      </vt:variant>
      <vt:variant>
        <vt:i4>68</vt:i4>
      </vt:variant>
      <vt:variant>
        <vt:i4>0</vt:i4>
      </vt:variant>
      <vt:variant>
        <vt:i4>5</vt:i4>
      </vt:variant>
      <vt:variant>
        <vt:lpwstr/>
      </vt:variant>
      <vt:variant>
        <vt:lpwstr>_Toc506819281</vt:lpwstr>
      </vt:variant>
      <vt:variant>
        <vt:i4>1966128</vt:i4>
      </vt:variant>
      <vt:variant>
        <vt:i4>62</vt:i4>
      </vt:variant>
      <vt:variant>
        <vt:i4>0</vt:i4>
      </vt:variant>
      <vt:variant>
        <vt:i4>5</vt:i4>
      </vt:variant>
      <vt:variant>
        <vt:lpwstr/>
      </vt:variant>
      <vt:variant>
        <vt:lpwstr>_Toc506819280</vt:lpwstr>
      </vt:variant>
      <vt:variant>
        <vt:i4>1114160</vt:i4>
      </vt:variant>
      <vt:variant>
        <vt:i4>56</vt:i4>
      </vt:variant>
      <vt:variant>
        <vt:i4>0</vt:i4>
      </vt:variant>
      <vt:variant>
        <vt:i4>5</vt:i4>
      </vt:variant>
      <vt:variant>
        <vt:lpwstr/>
      </vt:variant>
      <vt:variant>
        <vt:lpwstr>_Toc506819279</vt:lpwstr>
      </vt:variant>
      <vt:variant>
        <vt:i4>1114160</vt:i4>
      </vt:variant>
      <vt:variant>
        <vt:i4>50</vt:i4>
      </vt:variant>
      <vt:variant>
        <vt:i4>0</vt:i4>
      </vt:variant>
      <vt:variant>
        <vt:i4>5</vt:i4>
      </vt:variant>
      <vt:variant>
        <vt:lpwstr/>
      </vt:variant>
      <vt:variant>
        <vt:lpwstr>_Toc506819278</vt:lpwstr>
      </vt:variant>
      <vt:variant>
        <vt:i4>1114160</vt:i4>
      </vt:variant>
      <vt:variant>
        <vt:i4>44</vt:i4>
      </vt:variant>
      <vt:variant>
        <vt:i4>0</vt:i4>
      </vt:variant>
      <vt:variant>
        <vt:i4>5</vt:i4>
      </vt:variant>
      <vt:variant>
        <vt:lpwstr/>
      </vt:variant>
      <vt:variant>
        <vt:lpwstr>_Toc506819277</vt:lpwstr>
      </vt:variant>
      <vt:variant>
        <vt:i4>1114160</vt:i4>
      </vt:variant>
      <vt:variant>
        <vt:i4>38</vt:i4>
      </vt:variant>
      <vt:variant>
        <vt:i4>0</vt:i4>
      </vt:variant>
      <vt:variant>
        <vt:i4>5</vt:i4>
      </vt:variant>
      <vt:variant>
        <vt:lpwstr/>
      </vt:variant>
      <vt:variant>
        <vt:lpwstr>_Toc506819276</vt:lpwstr>
      </vt:variant>
      <vt:variant>
        <vt:i4>1114160</vt:i4>
      </vt:variant>
      <vt:variant>
        <vt:i4>32</vt:i4>
      </vt:variant>
      <vt:variant>
        <vt:i4>0</vt:i4>
      </vt:variant>
      <vt:variant>
        <vt:i4>5</vt:i4>
      </vt:variant>
      <vt:variant>
        <vt:lpwstr/>
      </vt:variant>
      <vt:variant>
        <vt:lpwstr>_Toc506819275</vt:lpwstr>
      </vt:variant>
      <vt:variant>
        <vt:i4>1114160</vt:i4>
      </vt:variant>
      <vt:variant>
        <vt:i4>26</vt:i4>
      </vt:variant>
      <vt:variant>
        <vt:i4>0</vt:i4>
      </vt:variant>
      <vt:variant>
        <vt:i4>5</vt:i4>
      </vt:variant>
      <vt:variant>
        <vt:lpwstr/>
      </vt:variant>
      <vt:variant>
        <vt:lpwstr>_Toc506819274</vt:lpwstr>
      </vt:variant>
      <vt:variant>
        <vt:i4>1114160</vt:i4>
      </vt:variant>
      <vt:variant>
        <vt:i4>20</vt:i4>
      </vt:variant>
      <vt:variant>
        <vt:i4>0</vt:i4>
      </vt:variant>
      <vt:variant>
        <vt:i4>5</vt:i4>
      </vt:variant>
      <vt:variant>
        <vt:lpwstr/>
      </vt:variant>
      <vt:variant>
        <vt:lpwstr>_Toc506819273</vt:lpwstr>
      </vt:variant>
      <vt:variant>
        <vt:i4>1114160</vt:i4>
      </vt:variant>
      <vt:variant>
        <vt:i4>14</vt:i4>
      </vt:variant>
      <vt:variant>
        <vt:i4>0</vt:i4>
      </vt:variant>
      <vt:variant>
        <vt:i4>5</vt:i4>
      </vt:variant>
      <vt:variant>
        <vt:lpwstr/>
      </vt:variant>
      <vt:variant>
        <vt:lpwstr>_Toc506819272</vt:lpwstr>
      </vt:variant>
      <vt:variant>
        <vt:i4>1114160</vt:i4>
      </vt:variant>
      <vt:variant>
        <vt:i4>8</vt:i4>
      </vt:variant>
      <vt:variant>
        <vt:i4>0</vt:i4>
      </vt:variant>
      <vt:variant>
        <vt:i4>5</vt:i4>
      </vt:variant>
      <vt:variant>
        <vt:lpwstr/>
      </vt:variant>
      <vt:variant>
        <vt:lpwstr>_Toc506819271</vt:lpwstr>
      </vt:variant>
      <vt:variant>
        <vt:i4>1114160</vt:i4>
      </vt:variant>
      <vt:variant>
        <vt:i4>2</vt:i4>
      </vt:variant>
      <vt:variant>
        <vt:i4>0</vt:i4>
      </vt:variant>
      <vt:variant>
        <vt:i4>5</vt:i4>
      </vt:variant>
      <vt:variant>
        <vt:lpwstr/>
      </vt:variant>
      <vt:variant>
        <vt:lpwstr>_Toc506819270</vt:lpwstr>
      </vt:variant>
      <vt:variant>
        <vt:i4>3407907</vt:i4>
      </vt:variant>
      <vt:variant>
        <vt:i4>3</vt:i4>
      </vt:variant>
      <vt:variant>
        <vt:i4>0</vt:i4>
      </vt:variant>
      <vt:variant>
        <vt:i4>5</vt:i4>
      </vt:variant>
      <vt:variant>
        <vt:lpwstr>http://www.redpinesignals.com/</vt:lpwstr>
      </vt:variant>
      <vt:variant>
        <vt:lpwstr/>
      </vt:variant>
      <vt:variant>
        <vt:i4>6160507</vt:i4>
      </vt:variant>
      <vt:variant>
        <vt:i4>0</vt:i4>
      </vt:variant>
      <vt:variant>
        <vt:i4>0</vt:i4>
      </vt:variant>
      <vt:variant>
        <vt:i4>5</vt:i4>
      </vt:variant>
      <vt:variant>
        <vt:lpwstr>mailto:info@redpinesignals.com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cp:lastModifiedBy>Shaik Shahensha Khader</cp:lastModifiedBy>
  <cp:revision>2</cp:revision>
  <cp:lastPrinted>2018-02-07T13:45:00Z</cp:lastPrinted>
  <dcterms:created xsi:type="dcterms:W3CDTF">2021-12-07T05:07:00Z</dcterms:created>
  <dcterms:modified xsi:type="dcterms:W3CDTF">2021-12-07T05:07:00Z</dcterms:modified>
</cp:coreProperties>
</file>